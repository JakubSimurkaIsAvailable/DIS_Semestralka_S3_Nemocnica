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429F" w14:textId="77777777" w:rsidR="00646129" w:rsidRPr="00A65AB4" w:rsidRDefault="00646129" w:rsidP="00593F0E">
      <w:pPr>
        <w:pStyle w:val="NormalnyBezOdseku"/>
        <w:jc w:val="center"/>
        <w:rPr>
          <w:b/>
          <w:sz w:val="36"/>
        </w:rPr>
      </w:pPr>
    </w:p>
    <w:p w14:paraId="7F4C8D72" w14:textId="77777777" w:rsidR="00646129" w:rsidRPr="00A65AB4" w:rsidRDefault="00646129" w:rsidP="00593F0E">
      <w:pPr>
        <w:pStyle w:val="NormalnyBezOdseku"/>
        <w:jc w:val="center"/>
        <w:rPr>
          <w:b/>
          <w:sz w:val="36"/>
        </w:rPr>
      </w:pPr>
    </w:p>
    <w:p w14:paraId="36DB5DC1" w14:textId="77777777" w:rsidR="00593F0E" w:rsidRPr="00A65AB4" w:rsidRDefault="00593F0E" w:rsidP="00593F0E">
      <w:pPr>
        <w:pStyle w:val="NormalnyBezOdseku"/>
        <w:jc w:val="center"/>
        <w:rPr>
          <w:b/>
          <w:sz w:val="36"/>
        </w:rPr>
      </w:pPr>
      <w:r w:rsidRPr="00A65AB4">
        <w:rPr>
          <w:b/>
          <w:sz w:val="36"/>
        </w:rPr>
        <w:t>ŽILINSKÁ UNIVERZITA V ŽILINE</w:t>
      </w:r>
    </w:p>
    <w:p w14:paraId="18A87B06" w14:textId="191AC759" w:rsidR="00593F0E" w:rsidRPr="00A65AB4" w:rsidRDefault="00593F0E" w:rsidP="00593F0E">
      <w:pPr>
        <w:pStyle w:val="NormalnyBezOdseku"/>
        <w:jc w:val="center"/>
        <w:rPr>
          <w:sz w:val="32"/>
        </w:rPr>
      </w:pPr>
      <w:r w:rsidRPr="00A65AB4">
        <w:rPr>
          <w:sz w:val="32"/>
        </w:rPr>
        <w:t>FAKULTA</w:t>
      </w:r>
      <w:r w:rsidR="00990F48" w:rsidRPr="00A65AB4">
        <w:rPr>
          <w:sz w:val="32"/>
        </w:rPr>
        <w:t xml:space="preserve"> RIADENIA A INFORMATIKY</w:t>
      </w:r>
    </w:p>
    <w:p w14:paraId="12845AB7" w14:textId="77777777" w:rsidR="00593F0E" w:rsidRPr="00A65AB4" w:rsidRDefault="00593F0E" w:rsidP="00593F0E">
      <w:pPr>
        <w:pStyle w:val="NormalnyBezOdseku"/>
        <w:jc w:val="center"/>
      </w:pPr>
    </w:p>
    <w:p w14:paraId="7A98E788" w14:textId="77777777" w:rsidR="00593F0E" w:rsidRPr="00A65AB4" w:rsidRDefault="00593F0E" w:rsidP="00593F0E">
      <w:pPr>
        <w:pStyle w:val="NormalnyBezOdseku"/>
        <w:jc w:val="center"/>
      </w:pPr>
    </w:p>
    <w:p w14:paraId="56F7506E" w14:textId="77777777" w:rsidR="00593F0E" w:rsidRPr="00A65AB4" w:rsidRDefault="00593F0E" w:rsidP="00593F0E">
      <w:pPr>
        <w:pStyle w:val="NormalnyBezOdseku"/>
        <w:jc w:val="center"/>
      </w:pPr>
    </w:p>
    <w:p w14:paraId="68D567E5" w14:textId="77777777" w:rsidR="00593F0E" w:rsidRPr="00A65AB4" w:rsidRDefault="00593F0E" w:rsidP="00593F0E">
      <w:pPr>
        <w:pStyle w:val="NormalnyBezOdseku"/>
        <w:jc w:val="center"/>
      </w:pPr>
    </w:p>
    <w:p w14:paraId="5DFFB786" w14:textId="77777777" w:rsidR="00593F0E" w:rsidRPr="00A65AB4" w:rsidRDefault="00593F0E" w:rsidP="00593F0E">
      <w:pPr>
        <w:pStyle w:val="NormalnyBezOdseku"/>
        <w:jc w:val="center"/>
      </w:pPr>
    </w:p>
    <w:p w14:paraId="363068C5" w14:textId="77777777" w:rsidR="00593F0E" w:rsidRPr="00A65AB4" w:rsidRDefault="00593F0E" w:rsidP="00593F0E">
      <w:pPr>
        <w:pStyle w:val="NormalnyBezOdseku"/>
        <w:jc w:val="center"/>
      </w:pPr>
    </w:p>
    <w:p w14:paraId="24397465" w14:textId="29B654A7" w:rsidR="00593F0E" w:rsidRPr="00A65AB4" w:rsidRDefault="00EB3CCA" w:rsidP="00593F0E">
      <w:pPr>
        <w:pStyle w:val="NormalnyBezOdseku"/>
        <w:jc w:val="center"/>
        <w:rPr>
          <w:sz w:val="48"/>
        </w:rPr>
      </w:pPr>
      <w:r w:rsidRPr="00A65AB4">
        <w:rPr>
          <w:sz w:val="48"/>
        </w:rPr>
        <w:t>Tretia</w:t>
      </w:r>
      <w:r w:rsidR="00FE4D73" w:rsidRPr="00A65AB4">
        <w:rPr>
          <w:sz w:val="48"/>
        </w:rPr>
        <w:t xml:space="preserve"> s</w:t>
      </w:r>
      <w:r w:rsidR="00990F48" w:rsidRPr="00A65AB4">
        <w:rPr>
          <w:sz w:val="48"/>
        </w:rPr>
        <w:t>emestrálna práca z predmetu Diskrétna Simulácia</w:t>
      </w:r>
    </w:p>
    <w:p w14:paraId="4B33113F" w14:textId="77777777" w:rsidR="00593F0E" w:rsidRPr="00A65AB4" w:rsidRDefault="00593F0E" w:rsidP="00593F0E">
      <w:pPr>
        <w:pStyle w:val="NormalnyBezOdseku"/>
        <w:jc w:val="center"/>
      </w:pPr>
    </w:p>
    <w:p w14:paraId="01296D77" w14:textId="77777777" w:rsidR="00593F0E" w:rsidRPr="00A65AB4" w:rsidRDefault="00593F0E" w:rsidP="00593F0E">
      <w:pPr>
        <w:pStyle w:val="NormalnyBezOdseku"/>
        <w:jc w:val="center"/>
      </w:pPr>
    </w:p>
    <w:p w14:paraId="2D591DF6" w14:textId="77777777" w:rsidR="004C4A4D" w:rsidRPr="00A65AB4" w:rsidRDefault="004C4A4D" w:rsidP="00593F0E">
      <w:pPr>
        <w:pStyle w:val="NormalnyBezOdseku"/>
        <w:jc w:val="center"/>
      </w:pPr>
    </w:p>
    <w:p w14:paraId="4EDF34E5" w14:textId="77777777" w:rsidR="00593F0E" w:rsidRPr="00A65AB4" w:rsidRDefault="00593F0E" w:rsidP="00593F0E">
      <w:pPr>
        <w:pStyle w:val="NormalnyBezOdseku"/>
        <w:jc w:val="center"/>
      </w:pPr>
    </w:p>
    <w:p w14:paraId="63FD01F4" w14:textId="77777777" w:rsidR="00593F0E" w:rsidRPr="00A65AB4" w:rsidRDefault="00593F0E" w:rsidP="00593F0E">
      <w:pPr>
        <w:pStyle w:val="NormalnyBezOdseku"/>
        <w:jc w:val="center"/>
      </w:pPr>
    </w:p>
    <w:p w14:paraId="7C40DE2E" w14:textId="72FD061C" w:rsidR="00593F0E" w:rsidRPr="00A65AB4" w:rsidRDefault="00990F48" w:rsidP="00BB4DB4">
      <w:pPr>
        <w:pStyle w:val="NormalnyBezOdseku"/>
        <w:spacing w:line="240" w:lineRule="auto"/>
        <w:jc w:val="center"/>
        <w:rPr>
          <w:sz w:val="36"/>
        </w:rPr>
      </w:pPr>
      <w:r w:rsidRPr="00A65AB4">
        <w:rPr>
          <w:sz w:val="36"/>
        </w:rPr>
        <w:t>Jakub Šimurka</w:t>
      </w:r>
    </w:p>
    <w:p w14:paraId="79135064" w14:textId="484324F7" w:rsidR="00593F0E" w:rsidRPr="00A65AB4" w:rsidRDefault="00990F48" w:rsidP="00990F48">
      <w:pPr>
        <w:pStyle w:val="NormalnyBezOdseku"/>
        <w:spacing w:line="240" w:lineRule="auto"/>
        <w:jc w:val="center"/>
        <w:rPr>
          <w:b/>
          <w:bCs/>
        </w:rPr>
      </w:pPr>
      <w:r w:rsidRPr="00A65AB4">
        <w:t>Cvičiaci</w:t>
      </w:r>
      <w:r w:rsidR="00593F0E" w:rsidRPr="00A65AB4">
        <w:t xml:space="preserve">: </w:t>
      </w:r>
      <w:r w:rsidRPr="00A65AB4">
        <w:t>Ing. Peter Jankovič, PhD.</w:t>
      </w:r>
    </w:p>
    <w:p w14:paraId="1CFEF9D1" w14:textId="687B1244" w:rsidR="000826A1" w:rsidRPr="00A65AB4" w:rsidRDefault="00593F0E" w:rsidP="00BB4DB4">
      <w:pPr>
        <w:pStyle w:val="NormalnyBezOdseku"/>
        <w:spacing w:line="240" w:lineRule="auto"/>
        <w:jc w:val="center"/>
        <w:sectPr w:rsidR="000826A1" w:rsidRPr="00A65AB4" w:rsidSect="00DF773E">
          <w:headerReference w:type="default" r:id="rId8"/>
          <w:footerReference w:type="default" r:id="rId9"/>
          <w:pgSz w:w="11906" w:h="16838" w:code="9"/>
          <w:pgMar w:top="1418" w:right="1134" w:bottom="1418" w:left="1985" w:header="709" w:footer="709" w:gutter="0"/>
          <w:cols w:space="708"/>
          <w:titlePg/>
          <w:docGrid w:linePitch="360"/>
        </w:sectPr>
      </w:pPr>
      <w:r w:rsidRPr="00A65AB4">
        <w:t>Žilina, 20</w:t>
      </w:r>
      <w:r w:rsidR="00990F48" w:rsidRPr="00A65AB4">
        <w:t>26</w:t>
      </w:r>
    </w:p>
    <w:sdt>
      <w:sdtPr>
        <w:rPr>
          <w:rFonts w:eastAsia="Calibri"/>
          <w:b w:val="0"/>
          <w:color w:val="auto"/>
          <w:sz w:val="24"/>
          <w:szCs w:val="22"/>
          <w:lang w:eastAsia="en-US"/>
        </w:rPr>
        <w:id w:val="20654490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0152797" w14:textId="330A4614" w:rsidR="00F275BC" w:rsidRPr="00A65AB4" w:rsidRDefault="00F275BC">
          <w:pPr>
            <w:pStyle w:val="Hlavikaobsahu"/>
          </w:pPr>
          <w:r w:rsidRPr="00A65AB4">
            <w:t>Obsah</w:t>
          </w:r>
        </w:p>
        <w:p w14:paraId="026BBAEF" w14:textId="6B1C595C" w:rsidR="00702BBC" w:rsidRDefault="00F275BC">
          <w:pPr>
            <w:pStyle w:val="Obsah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US"/>
              <w14:ligatures w14:val="standardContextual"/>
            </w:rPr>
          </w:pPr>
          <w:r w:rsidRPr="00A65AB4">
            <w:rPr>
              <w:noProof w:val="0"/>
            </w:rPr>
            <w:fldChar w:fldCharType="begin"/>
          </w:r>
          <w:r w:rsidRPr="00A65AB4">
            <w:rPr>
              <w:noProof w:val="0"/>
            </w:rPr>
            <w:instrText xml:space="preserve"> TOC \o "1-3" \h \z \u </w:instrText>
          </w:r>
          <w:r w:rsidRPr="00A65AB4">
            <w:rPr>
              <w:noProof w:val="0"/>
            </w:rPr>
            <w:fldChar w:fldCharType="separate"/>
          </w:r>
          <w:hyperlink w:anchor="_Toc229351322" w:history="1">
            <w:r w:rsidR="00702BBC" w:rsidRPr="00F74E1D">
              <w:rPr>
                <w:rStyle w:val="Hypertextovprepojenie"/>
              </w:rPr>
              <w:t>1</w:t>
            </w:r>
            <w:r w:rsidR="00702BBC"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US"/>
                <w14:ligatures w14:val="standardContextual"/>
              </w:rPr>
              <w:tab/>
            </w:r>
            <w:r w:rsidR="00702BBC" w:rsidRPr="00F74E1D">
              <w:rPr>
                <w:rStyle w:val="Hypertextovprepojenie"/>
              </w:rPr>
              <w:t>Zadanie semestrálnej práce</w:t>
            </w:r>
            <w:r w:rsidR="00702BBC">
              <w:rPr>
                <w:webHidden/>
              </w:rPr>
              <w:tab/>
            </w:r>
            <w:r w:rsidR="00702BBC">
              <w:rPr>
                <w:webHidden/>
              </w:rPr>
              <w:fldChar w:fldCharType="begin"/>
            </w:r>
            <w:r w:rsidR="00702BBC">
              <w:rPr>
                <w:webHidden/>
              </w:rPr>
              <w:instrText xml:space="preserve"> PAGEREF _Toc229351322 \h </w:instrText>
            </w:r>
            <w:r w:rsidR="00702BBC">
              <w:rPr>
                <w:webHidden/>
              </w:rPr>
            </w:r>
            <w:r w:rsidR="00702BBC">
              <w:rPr>
                <w:webHidden/>
              </w:rPr>
              <w:fldChar w:fldCharType="separate"/>
            </w:r>
            <w:r w:rsidR="00702BBC">
              <w:rPr>
                <w:webHidden/>
              </w:rPr>
              <w:t>4</w:t>
            </w:r>
            <w:r w:rsidR="00702BBC">
              <w:rPr>
                <w:webHidden/>
              </w:rPr>
              <w:fldChar w:fldCharType="end"/>
            </w:r>
          </w:hyperlink>
        </w:p>
        <w:p w14:paraId="79EF055D" w14:textId="5B761441" w:rsidR="00702BBC" w:rsidRDefault="00702BBC">
          <w:pPr>
            <w:pStyle w:val="Obsah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9351323" w:history="1">
            <w:r w:rsidRPr="00F74E1D">
              <w:rPr>
                <w:rStyle w:val="Hypertextovprepojenie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Analýza vstupných dát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ADB6DF" w14:textId="3561E0E0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24" w:history="1">
            <w:r w:rsidRPr="00F74E1D">
              <w:rPr>
                <w:rStyle w:val="Hypertextovprepojenie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Pacienti prichádzajúci samostatne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4D841E" w14:textId="2777D7E9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25" w:history="1">
            <w:r w:rsidRPr="00F74E1D">
              <w:rPr>
                <w:rStyle w:val="Hypertextovprepojenie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Pacienti prichádzajúci sanitkou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D25D73" w14:textId="6E1D3AFD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26" w:history="1">
            <w:r w:rsidRPr="00F74E1D">
              <w:rPr>
                <w:rStyle w:val="Hypertextovprepojenie"/>
              </w:rPr>
              <w:t>2.3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Gamma rozdelenie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957C37E" w14:textId="59951BC4" w:rsidR="00702BBC" w:rsidRDefault="00702BBC">
          <w:pPr>
            <w:pStyle w:val="Obsah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9351327" w:history="1">
            <w:r w:rsidRPr="00F74E1D">
              <w:rPr>
                <w:rStyle w:val="Hypertextovprepojenie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ABAbuilder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6F393E4" w14:textId="515D3751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28" w:history="1">
            <w:r w:rsidRPr="00F74E1D">
              <w:rPr>
                <w:rStyle w:val="Hypertextovprepojenie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Popis agentov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97D4083" w14:textId="683BBB13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29" w:history="1">
            <w:r w:rsidRPr="00F74E1D">
              <w:rPr>
                <w:rStyle w:val="Hypertextovprepojenie"/>
              </w:rPr>
              <w:t>3.1.1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Agent modelu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5209B48" w14:textId="3EF21462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0" w:history="1">
            <w:r w:rsidRPr="00F74E1D">
              <w:rPr>
                <w:rStyle w:val="Hypertextovprepojenie"/>
              </w:rPr>
              <w:t>3.1.2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Agent okolia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EF2141C" w14:textId="1CF96654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1" w:history="1">
            <w:r w:rsidRPr="00F74E1D">
              <w:rPr>
                <w:rStyle w:val="Hypertextovprepojenie"/>
              </w:rPr>
              <w:t>3.1.3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Agent urgentu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7FA7939" w14:textId="2D9F8539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2" w:history="1">
            <w:r w:rsidRPr="00F74E1D">
              <w:rPr>
                <w:rStyle w:val="Hypertextovprepojenie"/>
              </w:rPr>
              <w:t>3.1.4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Agent zdrojov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F094DB5" w14:textId="70665695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3" w:history="1">
            <w:r w:rsidRPr="00F74E1D">
              <w:rPr>
                <w:rStyle w:val="Hypertextovprepojenie"/>
              </w:rPr>
              <w:t>3.1.5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Agent vstupného vyšetrenia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2F6F5F7" w14:textId="2A6A3938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4" w:history="1">
            <w:r w:rsidRPr="00F74E1D">
              <w:rPr>
                <w:rStyle w:val="Hypertextovprepojenie"/>
              </w:rPr>
              <w:t>3.1.6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Agent ošetrenia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746DD12" w14:textId="551CF60E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5" w:history="1">
            <w:r w:rsidRPr="00F74E1D">
              <w:rPr>
                <w:rStyle w:val="Hypertextovprepojenie"/>
              </w:rPr>
              <w:t>3.1.7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Agent presunov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49BDB4D" w14:textId="659AD4A4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6" w:history="1">
            <w:r w:rsidRPr="00F74E1D">
              <w:rPr>
                <w:rStyle w:val="Hypertextovprepojenie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Assistenti agentov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38D1B1" w14:textId="48EEF0E9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7" w:history="1">
            <w:r w:rsidRPr="00F74E1D">
              <w:rPr>
                <w:rStyle w:val="Hypertextovprepojenie"/>
              </w:rPr>
              <w:t>3.2.1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Príchod pacienta – scheduler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0D16066" w14:textId="4E75BE0B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8" w:history="1">
            <w:r w:rsidRPr="00F74E1D">
              <w:rPr>
                <w:rStyle w:val="Hypertextovprepojenie"/>
              </w:rPr>
              <w:t>3.2.2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Príchod pacienta sanitka – scheduler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B6BEE84" w14:textId="62A995E4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39" w:history="1">
            <w:r w:rsidRPr="00F74E1D">
              <w:rPr>
                <w:rStyle w:val="Hypertextovprepojenie"/>
              </w:rPr>
              <w:t>3.2.3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Zaradenie do radu vstupné vyšetrenie – action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6AA000B" w14:textId="4EA2F8A2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0" w:history="1">
            <w:r w:rsidRPr="00F74E1D">
              <w:rPr>
                <w:rStyle w:val="Hypertextovprepojenie"/>
              </w:rPr>
              <w:t>3.2.4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Priradenie zdrojov pre vstupné vyšetrenie – action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2D0616B" w14:textId="1142B20C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1" w:history="1">
            <w:r w:rsidRPr="00F74E1D">
              <w:rPr>
                <w:rStyle w:val="Hypertextovprepojenie"/>
              </w:rPr>
              <w:t>3.2.5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Priradenie zdrojov pre ošetrenie – action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F35FAEB" w14:textId="2D639BD0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2" w:history="1">
            <w:r w:rsidRPr="00F74E1D">
              <w:rPr>
                <w:rStyle w:val="Hypertextovprepojenie"/>
              </w:rPr>
              <w:t>3.2.6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Priradenie priority – action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4E7FA4A" w14:textId="55113E5D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3" w:history="1">
            <w:r w:rsidRPr="00F74E1D">
              <w:rPr>
                <w:rStyle w:val="Hypertextovprepojenie"/>
                <w:lang w:val="en-US"/>
              </w:rPr>
              <w:t>3.2.7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 xml:space="preserve">Uvoľnenie zdrojov </w:t>
            </w:r>
            <w:r w:rsidRPr="00F74E1D">
              <w:rPr>
                <w:rStyle w:val="Hypertextovprepojenie"/>
                <w:lang w:val="en-US"/>
              </w:rPr>
              <w:t>– action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279B875" w14:textId="3755A428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4" w:history="1">
            <w:r w:rsidRPr="00F74E1D">
              <w:rPr>
                <w:rStyle w:val="Hypertextovprepojenie"/>
              </w:rPr>
              <w:t>3.2.8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Proces vstupné vyšetrenie –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2A63698" w14:textId="4486537F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5" w:history="1">
            <w:r w:rsidRPr="00F74E1D">
              <w:rPr>
                <w:rStyle w:val="Hypertextovprepojenie"/>
              </w:rPr>
              <w:t>3.2.9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Proces ošetrenie –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D895A1B" w14:textId="1558C29A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6" w:history="1">
            <w:r w:rsidRPr="00F74E1D">
              <w:rPr>
                <w:rStyle w:val="Hypertextovprepojenie"/>
              </w:rPr>
              <w:t>3.2.10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Proces presunutia pacienta –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952A570" w14:textId="4EBE9BD6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7" w:history="1">
            <w:r w:rsidRPr="00F74E1D">
              <w:rPr>
                <w:rStyle w:val="Hypertextovprepojenie"/>
              </w:rPr>
              <w:t>3.2.11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Proces presunutia personálu – process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2A1752E" w14:textId="57F9E5F4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8" w:history="1">
            <w:r w:rsidRPr="00F74E1D">
              <w:rPr>
                <w:rStyle w:val="Hypertextovprepojenie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Správy medzi agentmi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7194817" w14:textId="3F060FF5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49" w:history="1">
            <w:r w:rsidRPr="00F74E1D">
              <w:rPr>
                <w:rStyle w:val="Hypertextovprepojenie"/>
              </w:rPr>
              <w:t>3.3.1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Príchod pacienta -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FEF8727" w14:textId="7BFBF74E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0" w:history="1">
            <w:r w:rsidRPr="00F74E1D">
              <w:rPr>
                <w:rStyle w:val="Hypertextovprepojenie"/>
              </w:rPr>
              <w:t>3.3.2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Vyšetrenie pacienta -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320B31E" w14:textId="410DE579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1" w:history="1">
            <w:r w:rsidRPr="00F74E1D">
              <w:rPr>
                <w:rStyle w:val="Hypertextovprepojenie"/>
              </w:rPr>
              <w:t>3.3.3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Presun pacienta –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8845879" w14:textId="404678AB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2" w:history="1">
            <w:r w:rsidRPr="00F74E1D">
              <w:rPr>
                <w:rStyle w:val="Hypertextovprepojenie"/>
              </w:rPr>
              <w:t>3.3.4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Presun personálu –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842D3E0" w14:textId="3483B6BD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3" w:history="1">
            <w:r w:rsidRPr="00F74E1D">
              <w:rPr>
                <w:rStyle w:val="Hypertextovprepojenie"/>
              </w:rPr>
              <w:t>3.3.5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Zaradenie do radu VV –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6C721E0" w14:textId="56009DB8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4" w:history="1">
            <w:r w:rsidRPr="00F74E1D">
              <w:rPr>
                <w:rStyle w:val="Hypertextovprepojenie"/>
              </w:rPr>
              <w:t>3.3.6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Zaradenie do radu ošetrenie –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06B5E9F" w14:textId="1581F4EA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5" w:history="1">
            <w:r w:rsidRPr="00F74E1D">
              <w:rPr>
                <w:rStyle w:val="Hypertextovprepojenie"/>
              </w:rPr>
              <w:t>3.3.7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Zdroje pridelene VV –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219E834" w14:textId="73D2224D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6" w:history="1">
            <w:r w:rsidRPr="00F74E1D">
              <w:rPr>
                <w:rStyle w:val="Hypertextovprepojenie"/>
              </w:rPr>
              <w:t>3.3.8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Zdroje pridelené ošetrenie -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6EE0935" w14:textId="06B33991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7" w:history="1">
            <w:r w:rsidRPr="00F74E1D">
              <w:rPr>
                <w:rStyle w:val="Hypertextovprepojenie"/>
              </w:rPr>
              <w:t>3.3.9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Vykonanie vstupného vyšetrenia -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4E3E276" w14:textId="2DB840B6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8" w:history="1">
            <w:r w:rsidRPr="00F74E1D">
              <w:rPr>
                <w:rStyle w:val="Hypertextovprepojenie"/>
              </w:rPr>
              <w:t>3.3.10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Vykonanie ošetrenia -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573A926" w14:textId="1999B391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59" w:history="1">
            <w:r w:rsidRPr="00F74E1D">
              <w:rPr>
                <w:rStyle w:val="Hypertextovprepojenie"/>
              </w:rPr>
              <w:t>3.3.11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Uvolnenie ambulancie -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12D004D" w14:textId="35D96704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60" w:history="1">
            <w:r w:rsidRPr="00F74E1D">
              <w:rPr>
                <w:rStyle w:val="Hypertextovprepojenie"/>
              </w:rPr>
              <w:t>3.3.12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Odchod pacienta –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6718095" w14:textId="111FC588" w:rsidR="00702BBC" w:rsidRDefault="00702BBC">
          <w:pPr>
            <w:pStyle w:val="Obsah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US"/>
              <w14:ligatures w14:val="standardContextual"/>
            </w:rPr>
          </w:pPr>
          <w:hyperlink w:anchor="_Toc229351361" w:history="1">
            <w:r w:rsidRPr="00F74E1D">
              <w:rPr>
                <w:rStyle w:val="Hypertextovprepojenie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Výsledky simulácie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B5EC2A6" w14:textId="41BE5311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62" w:history="1">
            <w:r w:rsidRPr="00F74E1D">
              <w:rPr>
                <w:rStyle w:val="Hypertextovprepojenie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Požiadavky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D5E3112" w14:textId="45353E82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63" w:history="1">
            <w:r w:rsidRPr="00F74E1D">
              <w:rPr>
                <w:rStyle w:val="Hypertextovprepojenie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Minimálne počty zamestnancov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18D666A" w14:textId="29703351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64" w:history="1">
            <w:r w:rsidRPr="00F74E1D">
              <w:rPr>
                <w:rStyle w:val="Hypertextovprepojenie"/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Tabuľka všetkých nameraných hodnôt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89ED97C" w14:textId="10C920CC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65" w:history="1">
            <w:r w:rsidRPr="00F74E1D">
              <w:rPr>
                <w:rStyle w:val="Hypertextovprepojenie"/>
              </w:rPr>
              <w:t>4.4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Zahrievanie simulácie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10A2FE1" w14:textId="71EB2E6B" w:rsidR="00702BBC" w:rsidRDefault="00702BBC">
          <w:pPr>
            <w:pStyle w:val="Obsah2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66" w:history="1">
            <w:r w:rsidRPr="00F74E1D">
              <w:rPr>
                <w:rStyle w:val="Hypertextovprepojenie"/>
              </w:rPr>
              <w:t>4.5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Experimenty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EDBAFAB" w14:textId="27139EB9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67" w:history="1">
            <w:r w:rsidRPr="00F74E1D">
              <w:rPr>
                <w:rStyle w:val="Hypertextovprepojenie"/>
              </w:rPr>
              <w:t>4.5.1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Rezervovanie jedného lekára pre ambulanciu 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CEF004D" w14:textId="06EDDE1A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68" w:history="1">
            <w:r w:rsidRPr="00F74E1D">
              <w:rPr>
                <w:rStyle w:val="Hypertextovprepojenie"/>
              </w:rPr>
              <w:t>4.5.2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Rezervovanie jednej zdravotnej sestry pre vstupné vyšetrenie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7EB40E5" w14:textId="150F2551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69" w:history="1">
            <w:r w:rsidRPr="00F74E1D">
              <w:rPr>
                <w:rStyle w:val="Hypertextovprepojenie"/>
              </w:rPr>
              <w:t>4.5.3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Preferovanie vstupného vyšetrenia pred lekárskym ošetrením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7257081" w14:textId="76592D23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70" w:history="1">
            <w:r w:rsidRPr="00F74E1D">
              <w:rPr>
                <w:rStyle w:val="Hypertextovprepojenie"/>
              </w:rPr>
              <w:t>4.5.4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Minimalizácia času presunu personálu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6259BA23" w14:textId="7A33BBCF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71" w:history="1">
            <w:r w:rsidRPr="00F74E1D">
              <w:rPr>
                <w:rStyle w:val="Hypertextovprepojenie"/>
              </w:rPr>
              <w:t>4.5.5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Preferovanie radu B pri veľkej dĺžke radu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746B02D" w14:textId="2CE67556" w:rsidR="00702BBC" w:rsidRDefault="00702BBC">
          <w:pPr>
            <w:pStyle w:val="Obsah3"/>
            <w:rPr>
              <w:rFonts w:asciiTheme="minorHAnsi" w:eastAsiaTheme="minorEastAsia" w:hAnsiTheme="minorHAnsi" w:cstheme="minorBidi"/>
              <w:kern w:val="2"/>
              <w:szCs w:val="24"/>
              <w:lang w:val="en-US"/>
              <w14:ligatures w14:val="standardContextual"/>
            </w:rPr>
          </w:pPr>
          <w:hyperlink w:anchor="_Toc229351372" w:history="1">
            <w:r w:rsidRPr="00F74E1D">
              <w:rPr>
                <w:rStyle w:val="Hypertextovprepojenie"/>
                <w:lang w:val="en-US"/>
              </w:rPr>
              <w:t>4.5.6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US"/>
                <w14:ligatures w14:val="standardContextual"/>
              </w:rPr>
              <w:tab/>
            </w:r>
            <w:r w:rsidRPr="00F74E1D">
              <w:rPr>
                <w:rStyle w:val="Hypertextovprepojenie"/>
              </w:rPr>
              <w:t>Preferovanie radu A pre pacientov s prioritou 3</w:t>
            </w:r>
            <w:r w:rsidRPr="00F74E1D">
              <w:rPr>
                <w:rStyle w:val="Hypertextovprepojenie"/>
                <w:lang w:val="en-US"/>
              </w:rPr>
              <w:t>-4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_Toc229351372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69CAEC4" w14:textId="5DE1718F" w:rsidR="00F275BC" w:rsidRPr="00A65AB4" w:rsidRDefault="00F275BC">
          <w:r w:rsidRPr="00A65AB4">
            <w:rPr>
              <w:b/>
              <w:bCs/>
            </w:rPr>
            <w:fldChar w:fldCharType="end"/>
          </w:r>
        </w:p>
      </w:sdtContent>
    </w:sdt>
    <w:p w14:paraId="03939C2C" w14:textId="497F9F75" w:rsidR="00DF773E" w:rsidRPr="00BC33AE" w:rsidRDefault="00DF773E" w:rsidP="00DF773E">
      <w:pPr>
        <w:rPr>
          <w:lang w:val="en-US" w:eastAsia="sk-SK"/>
        </w:rPr>
      </w:pPr>
    </w:p>
    <w:bookmarkStart w:id="0" w:name="_Toc434923883"/>
    <w:p w14:paraId="26401CA1" w14:textId="597420FC" w:rsidR="00492CF1" w:rsidRPr="00A65AB4" w:rsidRDefault="00F40AEA" w:rsidP="004F26B8">
      <w:pPr>
        <w:pStyle w:val="Nadpis1"/>
      </w:pPr>
      <w:r w:rsidRPr="00A65AB4">
        <w:lastRenderedPageBreak/>
        <w:fldChar w:fldCharType="begin"/>
      </w:r>
      <w:r w:rsidRPr="00A65AB4">
        <w:instrText>HYPERLINK "Pokyny_pre_vypracovanie_ZP.docx" \l "Súčasný_stav_riešenia"</w:instrText>
      </w:r>
      <w:r w:rsidRPr="00A65AB4">
        <w:fldChar w:fldCharType="separate"/>
      </w:r>
      <w:bookmarkStart w:id="1" w:name="_Toc229351322"/>
      <w:bookmarkEnd w:id="0"/>
      <w:r w:rsidR="00990F48" w:rsidRPr="00A65AB4">
        <w:t>Zadanie</w:t>
      </w:r>
      <w:r w:rsidRPr="00A65AB4">
        <w:fldChar w:fldCharType="end"/>
      </w:r>
      <w:r w:rsidR="00990F48" w:rsidRPr="00A65AB4">
        <w:t xml:space="preserve"> semestrálnej práce</w:t>
      </w:r>
      <w:bookmarkEnd w:id="1"/>
    </w:p>
    <w:p w14:paraId="7C3DA0A1" w14:textId="794C378B" w:rsidR="00EB3CCA" w:rsidRPr="00A65AB4" w:rsidRDefault="00EB3CCA" w:rsidP="00EB3CCA">
      <w:r w:rsidRPr="00A65AB4">
        <w:t>Vedenie urgentného príjmu regionálnej nemocnice sa dlhodobo stretáva s problémom predlžujúcich sa čakacích dôb pacientov na ošetrenie. Vzhľadom na obmedzené personálne kapacity a rastúci počet pacientov sa rozhodlo objednať si vypracovanie jednoduchej simulačnej štúdie zameranej na modelovanie prevádzky urgentného príjmu. Cieľom tejto štúdie je určiť potrebný počet a štruktúru personálu na zabezpečenie efektívneho fungovania urgentného príjmu.</w:t>
      </w:r>
    </w:p>
    <w:p w14:paraId="7BB1F2A8" w14:textId="4BD97BD0" w:rsidR="00EB3CCA" w:rsidRPr="00A65AB4" w:rsidRDefault="00EB3CCA" w:rsidP="00EB3CCA">
      <w:r w:rsidRPr="00A65AB4">
        <w:t>Na urgentný príjem nemocnice prichádzajú dva typy pacientov: pacienti prichádzajúci samostatne a pacienti privezení sanitkou. Tieto dve skupiny sa líšia najmä náročnosťou ošetrenia. Po príchode do nemocnice pacient najskôr vstúpi do čakacieho priestoru pred vstupným vyšetrením.</w:t>
      </w:r>
    </w:p>
    <w:p w14:paraId="2C120C6E" w14:textId="65ADA1FC" w:rsidR="00EB3CCA" w:rsidRPr="00A65AB4" w:rsidRDefault="00EB3CCA" w:rsidP="00EB3CCA">
      <w:r w:rsidRPr="00A65AB4">
        <w:t>Pacienti sú následne obsluhovaní v poradí príchodu, pričom pacienti privezení sanitkou majú prednosť a zaraďujú sa na začiatok fiktívneho radu.</w:t>
      </w:r>
    </w:p>
    <w:p w14:paraId="2C8AC469" w14:textId="7F728284" w:rsidR="00EB3CCA" w:rsidRPr="00A65AB4" w:rsidRDefault="00EB3CCA" w:rsidP="00EB3CCA">
      <w:r w:rsidRPr="00A65AB4">
        <w:t>V prvej fáze prechádza pacient vstupným vyšetrením. Ide o evidenciu pacienta a základné posúdenie jeho zdravotného stavu s prípravou na ďalšie ošetrenie.</w:t>
      </w:r>
    </w:p>
    <w:p w14:paraId="629DBA19" w14:textId="77777777" w:rsidR="00EB3CCA" w:rsidRPr="00A65AB4" w:rsidRDefault="00EB3CCA" w:rsidP="00EB3CCA">
      <w:r w:rsidRPr="00A65AB4">
        <w:t>Na realizáciu tohto procesu je potrebná súčasná dostupnosť dvoch zdrojov:</w:t>
      </w:r>
    </w:p>
    <w:p w14:paraId="57F935A2" w14:textId="77777777" w:rsidR="00EB3CCA" w:rsidRPr="00A65AB4" w:rsidRDefault="00EB3CCA" w:rsidP="00EB3CCA">
      <w:r w:rsidRPr="00A65AB4">
        <w:t>• ambulancie,</w:t>
      </w:r>
    </w:p>
    <w:p w14:paraId="0E8B7EEA" w14:textId="77777777" w:rsidR="00EB3CCA" w:rsidRPr="00A65AB4" w:rsidRDefault="00EB3CCA" w:rsidP="00EB3CCA">
      <w:r w:rsidRPr="00A65AB4">
        <w:t>• zdravotnej sestry.</w:t>
      </w:r>
    </w:p>
    <w:p w14:paraId="5A5D9B23" w14:textId="42748244" w:rsidR="00EB3CCA" w:rsidRPr="00A65AB4" w:rsidRDefault="00EB3CCA" w:rsidP="00EB3CCA">
      <w:r w:rsidRPr="00A65AB4">
        <w:t>Po ukončení vstupného vyšetrenia je pacientovi pridelená priorita 1 až 5, pričom priorita 1 je najvyššia. Pacient sa zaradí do fiktívneho radu pre daný typ ambulancie, kde čaká na lekárske vyšetrenie podľa pridelenej priority. Ak majú dvaja pacienti rovnakú prioritu, tak sa zohľadní, kto prišiel skôr.</w:t>
      </w:r>
    </w:p>
    <w:p w14:paraId="3E7150A2" w14:textId="629CCA77" w:rsidR="00EB3CCA" w:rsidRPr="00A65AB4" w:rsidRDefault="00EB3CCA" w:rsidP="00EB3CCA">
      <w:r w:rsidRPr="00A65AB4">
        <w:t xml:space="preserve">Na realizáciu ošetrenia je potrebná súčasná dostupnosť: lekára, ambulancie a zdravotnej sestry. Ambulancie sú dvoch typov (A </w:t>
      </w:r>
      <w:proofErr w:type="spellStart"/>
      <w:r w:rsidRPr="00A65AB4">
        <w:t>a</w:t>
      </w:r>
      <w:proofErr w:type="spellEnd"/>
      <w:r w:rsidRPr="00A65AB4">
        <w:t xml:space="preserve"> B). Pacienti s prioritou 1 a 2 môžu využiť iba ambulanciu typu A. Pacienti s prioritou 5 môžu využiť iba ambulanciu typu B. Pacienti s prioritou 3 a 4 môžu využiť ambulanciu typu A alebo B. Na vstupné vyšetrenie je možné využiť iba ambulancie typu B. Ošetrenie pacienta nemožno prerušiť.</w:t>
      </w:r>
    </w:p>
    <w:p w14:paraId="19FC1E34" w14:textId="07A499E3" w:rsidR="00EB3CCA" w:rsidRPr="00A65AB4" w:rsidRDefault="00EB3CCA" w:rsidP="00EB3CCA">
      <w:r w:rsidRPr="00A65AB4">
        <w:t>Po ukončení lekárskeho ošetrenia pacient odchádza domov alebo je hospitalizovaný. V oboch prípadoch však odchádza z urgentného príjmu (opúšťa simulačný model) cez vchod do budovy pre pacientov prichádzajúcich pešo.</w:t>
      </w:r>
    </w:p>
    <w:p w14:paraId="3FE3B277" w14:textId="53B3D810" w:rsidR="007148DE" w:rsidRPr="00A65AB4" w:rsidRDefault="007148DE" w:rsidP="007148DE">
      <w:pPr>
        <w:pStyle w:val="Nadpis1"/>
      </w:pPr>
      <w:bookmarkStart w:id="2" w:name="_Toc229351323"/>
      <w:r w:rsidRPr="00A65AB4">
        <w:lastRenderedPageBreak/>
        <w:t>Analýza vstupných dát</w:t>
      </w:r>
      <w:bookmarkEnd w:id="2"/>
    </w:p>
    <w:p w14:paraId="5C73B3C8" w14:textId="61DBEEB4" w:rsidR="007148DE" w:rsidRPr="00A65AB4" w:rsidRDefault="007148DE" w:rsidP="007148DE">
      <w:r w:rsidRPr="00A65AB4">
        <w:t xml:space="preserve">Na správnu implementáciu tretej semestrálnej práce bolo potrebné analyzovať vstupný tok pacientov prichádzajúcich na urgentný príjem. Dáta bolo potrebné rozdeliť na dve skupiny: pacienti prichádzajúci samostatne a pacienti prichádzajúci sanitkou. Po rozdelení boli </w:t>
      </w:r>
      <w:r w:rsidR="00FA0495" w:rsidRPr="00A65AB4">
        <w:t xml:space="preserve">prepočítané dĺžky časov medzi príchodmi pacientov v sekundách. Z týchto dát bolo pomocou nástroja </w:t>
      </w:r>
      <w:proofErr w:type="spellStart"/>
      <w:r w:rsidR="00FA0495" w:rsidRPr="00A65AB4">
        <w:t>Input</w:t>
      </w:r>
      <w:proofErr w:type="spellEnd"/>
      <w:r w:rsidR="00FA0495" w:rsidRPr="00A65AB4">
        <w:t xml:space="preserve"> </w:t>
      </w:r>
      <w:proofErr w:type="spellStart"/>
      <w:r w:rsidR="00FA0495" w:rsidRPr="00A65AB4">
        <w:t>Analyzer</w:t>
      </w:r>
      <w:proofErr w:type="spellEnd"/>
      <w:r w:rsidR="00FA0495" w:rsidRPr="00A65AB4">
        <w:t xml:space="preserve"> možné získať nasledujúce rozdelenia pravdepodobnosti:</w:t>
      </w:r>
    </w:p>
    <w:p w14:paraId="03BE0DAD" w14:textId="02505A4D" w:rsidR="00FA0495" w:rsidRPr="00A65AB4" w:rsidRDefault="00FA0495" w:rsidP="00FA0495">
      <w:pPr>
        <w:pStyle w:val="Nadpis2"/>
      </w:pPr>
      <w:bookmarkStart w:id="3" w:name="_Toc229351324"/>
      <w:r w:rsidRPr="00A65AB4">
        <w:rPr>
          <w:noProof/>
        </w:rPr>
        <w:drawing>
          <wp:anchor distT="0" distB="0" distL="114300" distR="114300" simplePos="0" relativeHeight="251670528" behindDoc="1" locked="0" layoutInCell="1" allowOverlap="1" wp14:anchorId="299EBEDC" wp14:editId="5ECF42CD">
            <wp:simplePos x="0" y="0"/>
            <wp:positionH relativeFrom="margin">
              <wp:posOffset>-154305</wp:posOffset>
            </wp:positionH>
            <wp:positionV relativeFrom="paragraph">
              <wp:posOffset>606425</wp:posOffset>
            </wp:positionV>
            <wp:extent cx="5579745" cy="1823720"/>
            <wp:effectExtent l="0" t="0" r="1905" b="5080"/>
            <wp:wrapTight wrapText="bothSides">
              <wp:wrapPolygon edited="0">
                <wp:start x="0" y="0"/>
                <wp:lineTo x="0" y="21435"/>
                <wp:lineTo x="21534" y="21435"/>
                <wp:lineTo x="21534" y="0"/>
                <wp:lineTo x="0" y="0"/>
              </wp:wrapPolygon>
            </wp:wrapTight>
            <wp:docPr id="34168785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78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5AB4">
        <w:t>Pacienti prichádzajúci samostatne</w:t>
      </w:r>
      <w:bookmarkEnd w:id="3"/>
    </w:p>
    <w:p w14:paraId="10FB248B" w14:textId="77777777" w:rsidR="00FA0495" w:rsidRPr="00A65AB4" w:rsidRDefault="00FA0495" w:rsidP="00FA0495"/>
    <w:tbl>
      <w:tblPr>
        <w:tblStyle w:val="Obyajntabuka11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A0495" w:rsidRPr="00A65AB4" w14:paraId="11E6559B" w14:textId="77777777" w:rsidTr="00FA0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5" w:type="dxa"/>
          </w:tcPr>
          <w:p w14:paraId="7A77FF13" w14:textId="5AE1E612" w:rsidR="00FA0495" w:rsidRPr="00A65AB4" w:rsidRDefault="00FA0495" w:rsidP="00FA0495">
            <w:pPr>
              <w:ind w:firstLine="0"/>
              <w:jc w:val="center"/>
            </w:pPr>
            <w:r w:rsidRPr="00A65AB4">
              <w:t>Rozdelenie</w:t>
            </w:r>
          </w:p>
        </w:tc>
        <w:tc>
          <w:tcPr>
            <w:tcW w:w="2926" w:type="dxa"/>
          </w:tcPr>
          <w:p w14:paraId="688169BF" w14:textId="1CEC1006" w:rsidR="00FA0495" w:rsidRPr="00A65AB4" w:rsidRDefault="00FA0495" w:rsidP="00FA0495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AB4">
              <w:t>Výraz</w:t>
            </w:r>
          </w:p>
        </w:tc>
        <w:tc>
          <w:tcPr>
            <w:tcW w:w="2926" w:type="dxa"/>
          </w:tcPr>
          <w:p w14:paraId="47C2A951" w14:textId="4A7B0406" w:rsidR="00FA0495" w:rsidRPr="00A65AB4" w:rsidRDefault="00FA0495" w:rsidP="00FA0495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65AB4">
              <w:t>Square</w:t>
            </w:r>
            <w:proofErr w:type="spellEnd"/>
            <w:r w:rsidRPr="00A65AB4">
              <w:t xml:space="preserve"> </w:t>
            </w:r>
            <w:proofErr w:type="spellStart"/>
            <w:r w:rsidRPr="00A65AB4">
              <w:t>Error</w:t>
            </w:r>
            <w:proofErr w:type="spellEnd"/>
          </w:p>
        </w:tc>
      </w:tr>
      <w:tr w:rsidR="00FA0495" w:rsidRPr="00A65AB4" w14:paraId="5945B6DA" w14:textId="77777777" w:rsidTr="00FA0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5" w:type="dxa"/>
          </w:tcPr>
          <w:p w14:paraId="4C6ED23B" w14:textId="725B59CD" w:rsidR="00FA0495" w:rsidRPr="00A65AB4" w:rsidRDefault="00FA0495" w:rsidP="00FA0495">
            <w:pPr>
              <w:ind w:firstLine="0"/>
              <w:jc w:val="center"/>
            </w:pPr>
            <w:r w:rsidRPr="00A65AB4">
              <w:t>Exponenciálne</w:t>
            </w:r>
          </w:p>
        </w:tc>
        <w:tc>
          <w:tcPr>
            <w:tcW w:w="2926" w:type="dxa"/>
          </w:tcPr>
          <w:p w14:paraId="528400BE" w14:textId="3F38B788" w:rsidR="00FA0495" w:rsidRPr="00A65AB4" w:rsidRDefault="00FA0495" w:rsidP="00FA0495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AB4">
              <w:t>-0.001+EXPO(575)</w:t>
            </w:r>
          </w:p>
        </w:tc>
        <w:tc>
          <w:tcPr>
            <w:tcW w:w="2926" w:type="dxa"/>
          </w:tcPr>
          <w:p w14:paraId="2D1D54AA" w14:textId="3F46CC4C" w:rsidR="00FA0495" w:rsidRPr="00A65AB4" w:rsidRDefault="00FA0495" w:rsidP="00FA0495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AB4">
              <w:t>0.000774</w:t>
            </w:r>
          </w:p>
        </w:tc>
      </w:tr>
    </w:tbl>
    <w:p w14:paraId="529E741A" w14:textId="751D5B9C" w:rsidR="00FA0495" w:rsidRPr="00A65AB4" w:rsidRDefault="00FA0495" w:rsidP="00FA0495"/>
    <w:p w14:paraId="28A016C5" w14:textId="5460A03B" w:rsidR="00FA0495" w:rsidRPr="00A65AB4" w:rsidRDefault="00FA0495" w:rsidP="00FA0495">
      <w:pPr>
        <w:pStyle w:val="Nadpis2"/>
      </w:pPr>
      <w:bookmarkStart w:id="4" w:name="_Toc229351325"/>
      <w:r w:rsidRPr="00A65AB4">
        <w:rPr>
          <w:noProof/>
        </w:rPr>
        <w:drawing>
          <wp:anchor distT="0" distB="0" distL="114300" distR="114300" simplePos="0" relativeHeight="251671552" behindDoc="0" locked="0" layoutInCell="1" allowOverlap="1" wp14:anchorId="62C4771A" wp14:editId="19EFD266">
            <wp:simplePos x="0" y="0"/>
            <wp:positionH relativeFrom="margin">
              <wp:align>right</wp:align>
            </wp:positionH>
            <wp:positionV relativeFrom="paragraph">
              <wp:posOffset>607060</wp:posOffset>
            </wp:positionV>
            <wp:extent cx="5579745" cy="1806575"/>
            <wp:effectExtent l="0" t="0" r="1905" b="3175"/>
            <wp:wrapSquare wrapText="bothSides"/>
            <wp:docPr id="5343668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66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5AB4">
        <w:t>Pacienti prichádzajúci sanitkou</w:t>
      </w:r>
      <w:bookmarkEnd w:id="4"/>
    </w:p>
    <w:p w14:paraId="1136672D" w14:textId="4B18AA42" w:rsidR="00FA0495" w:rsidRPr="00A65AB4" w:rsidRDefault="00FA0495" w:rsidP="00104211">
      <w:pPr>
        <w:ind w:firstLine="0"/>
      </w:pPr>
    </w:p>
    <w:tbl>
      <w:tblPr>
        <w:tblStyle w:val="Obyajntabuka11"/>
        <w:tblpPr w:leftFromText="180" w:rightFromText="180" w:vertAnchor="text" w:horzAnchor="margin" w:tblpY="19"/>
        <w:tblW w:w="8911" w:type="dxa"/>
        <w:tblLook w:val="04A0" w:firstRow="1" w:lastRow="0" w:firstColumn="1" w:lastColumn="0" w:noHBand="0" w:noVBand="1"/>
      </w:tblPr>
      <w:tblGrid>
        <w:gridCol w:w="2969"/>
        <w:gridCol w:w="2971"/>
        <w:gridCol w:w="2971"/>
      </w:tblGrid>
      <w:tr w:rsidR="00104211" w:rsidRPr="00A65AB4" w14:paraId="1705FCE6" w14:textId="77777777" w:rsidTr="001042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  <w:vAlign w:val="center"/>
          </w:tcPr>
          <w:p w14:paraId="478127B4" w14:textId="77777777" w:rsidR="00104211" w:rsidRPr="00A65AB4" w:rsidRDefault="00104211" w:rsidP="00104211">
            <w:pPr>
              <w:ind w:firstLine="0"/>
              <w:jc w:val="center"/>
            </w:pPr>
            <w:r w:rsidRPr="00A65AB4">
              <w:lastRenderedPageBreak/>
              <w:t>Rozdelenie</w:t>
            </w:r>
          </w:p>
        </w:tc>
        <w:tc>
          <w:tcPr>
            <w:tcW w:w="2971" w:type="dxa"/>
            <w:vAlign w:val="center"/>
          </w:tcPr>
          <w:p w14:paraId="40DCF16B" w14:textId="77777777" w:rsidR="00104211" w:rsidRPr="00A65AB4" w:rsidRDefault="00104211" w:rsidP="0010421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AB4">
              <w:t>Výraz</w:t>
            </w:r>
          </w:p>
        </w:tc>
        <w:tc>
          <w:tcPr>
            <w:tcW w:w="2971" w:type="dxa"/>
            <w:vAlign w:val="center"/>
          </w:tcPr>
          <w:p w14:paraId="77266538" w14:textId="77777777" w:rsidR="00104211" w:rsidRPr="00A65AB4" w:rsidRDefault="00104211" w:rsidP="0010421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65AB4">
              <w:t>Square</w:t>
            </w:r>
            <w:proofErr w:type="spellEnd"/>
            <w:r w:rsidRPr="00A65AB4">
              <w:t xml:space="preserve"> </w:t>
            </w:r>
            <w:proofErr w:type="spellStart"/>
            <w:r w:rsidRPr="00A65AB4">
              <w:t>Error</w:t>
            </w:r>
            <w:proofErr w:type="spellEnd"/>
          </w:p>
        </w:tc>
      </w:tr>
      <w:tr w:rsidR="00104211" w:rsidRPr="00A65AB4" w14:paraId="785B1213" w14:textId="77777777" w:rsidTr="001042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9" w:type="dxa"/>
            <w:vAlign w:val="center"/>
          </w:tcPr>
          <w:p w14:paraId="5BC3B83A" w14:textId="77777777" w:rsidR="00104211" w:rsidRPr="00A65AB4" w:rsidRDefault="00104211" w:rsidP="00104211">
            <w:pPr>
              <w:ind w:firstLine="0"/>
              <w:jc w:val="center"/>
            </w:pPr>
            <w:proofErr w:type="spellStart"/>
            <w:r w:rsidRPr="00A65AB4">
              <w:t>Gamma</w:t>
            </w:r>
            <w:proofErr w:type="spellEnd"/>
          </w:p>
        </w:tc>
        <w:tc>
          <w:tcPr>
            <w:tcW w:w="2971" w:type="dxa"/>
            <w:vAlign w:val="center"/>
          </w:tcPr>
          <w:p w14:paraId="7E7F7D81" w14:textId="77777777" w:rsidR="00104211" w:rsidRPr="00A65AB4" w:rsidRDefault="00104211" w:rsidP="0010421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AB4">
              <w:t>56 + GAMM(67.5, 4.37)</w:t>
            </w:r>
          </w:p>
        </w:tc>
        <w:tc>
          <w:tcPr>
            <w:tcW w:w="2971" w:type="dxa"/>
            <w:vAlign w:val="center"/>
          </w:tcPr>
          <w:p w14:paraId="7BFEC867" w14:textId="77777777" w:rsidR="00104211" w:rsidRPr="00A65AB4" w:rsidRDefault="00104211" w:rsidP="0010421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AB4">
              <w:t>0.001010</w:t>
            </w:r>
          </w:p>
        </w:tc>
      </w:tr>
    </w:tbl>
    <w:p w14:paraId="400A0776" w14:textId="7A285872" w:rsidR="00104211" w:rsidRPr="00A65AB4" w:rsidRDefault="00104211" w:rsidP="00104211">
      <w:pPr>
        <w:pStyle w:val="Nadpis2"/>
      </w:pPr>
      <w:bookmarkStart w:id="5" w:name="_Toc229351326"/>
      <w:proofErr w:type="spellStart"/>
      <w:r w:rsidRPr="00A65AB4">
        <w:t>Gamma</w:t>
      </w:r>
      <w:proofErr w:type="spellEnd"/>
      <w:r w:rsidRPr="00A65AB4">
        <w:t xml:space="preserve"> rozdelenie</w:t>
      </w:r>
      <w:bookmarkEnd w:id="5"/>
    </w:p>
    <w:p w14:paraId="4362BFC6" w14:textId="444E29DF" w:rsidR="00104211" w:rsidRDefault="00104211" w:rsidP="00104211">
      <w:r w:rsidRPr="00A65AB4">
        <w:t>Na overenie správnosti</w:t>
      </w:r>
      <w:r w:rsidR="00EE36F8" w:rsidRPr="00A65AB4">
        <w:t xml:space="preserve"> generátora bolo vygenerovaných 1477 hodnôt (toľko koľko bolo pôvodných hodnôt príchodov sanitkami) s parametrami </w:t>
      </w:r>
      <w:proofErr w:type="spellStart"/>
      <w:r w:rsidR="00EE36F8" w:rsidRPr="00A65AB4">
        <w:t>shape</w:t>
      </w:r>
      <w:proofErr w:type="spellEnd"/>
      <w:r w:rsidR="00EE36F8" w:rsidRPr="00A65AB4">
        <w:t xml:space="preserve"> = 4.37 a </w:t>
      </w:r>
      <w:proofErr w:type="spellStart"/>
      <w:r w:rsidR="00EE36F8" w:rsidRPr="00A65AB4">
        <w:t>scale</w:t>
      </w:r>
      <w:proofErr w:type="spellEnd"/>
      <w:r w:rsidR="00EE36F8" w:rsidRPr="00A65AB4">
        <w:t xml:space="preserve"> = 67.5. Vygenerované hodnoty som poslal modelu </w:t>
      </w:r>
      <w:proofErr w:type="spellStart"/>
      <w:r w:rsidR="00EE36F8" w:rsidRPr="00A65AB4">
        <w:t>Claude</w:t>
      </w:r>
      <w:proofErr w:type="spellEnd"/>
      <w:r w:rsidR="00EE36F8" w:rsidRPr="00A65AB4">
        <w:t xml:space="preserve"> </w:t>
      </w:r>
      <w:proofErr w:type="spellStart"/>
      <w:r w:rsidR="00EE36F8" w:rsidRPr="00A65AB4">
        <w:t>Sonnet</w:t>
      </w:r>
      <w:proofErr w:type="spellEnd"/>
      <w:r w:rsidR="00EE36F8" w:rsidRPr="00A65AB4">
        <w:t xml:space="preserve"> 4.6 na analýzu.</w:t>
      </w:r>
      <w:r w:rsidR="00A65AB4" w:rsidRPr="00A65AB4">
        <w:t xml:space="preserve"> KS test vychádza 0.369</w:t>
      </w:r>
      <w:r w:rsidR="00A65AB4">
        <w:t>, takže nezamietame</w:t>
      </w:r>
      <w:r w:rsidR="00A65AB4" w:rsidRPr="00A65AB4">
        <w:t>, priemer a smerodajná odchýlka sú v tabuľke: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A65AB4" w14:paraId="068982A9" w14:textId="77777777" w:rsidTr="00A65AB4">
        <w:tc>
          <w:tcPr>
            <w:tcW w:w="2925" w:type="dxa"/>
          </w:tcPr>
          <w:p w14:paraId="1888FF91" w14:textId="0B856D54" w:rsidR="00A65AB4" w:rsidRDefault="00A65AB4" w:rsidP="00104211">
            <w:pPr>
              <w:ind w:firstLine="0"/>
            </w:pPr>
          </w:p>
        </w:tc>
        <w:tc>
          <w:tcPr>
            <w:tcW w:w="2926" w:type="dxa"/>
          </w:tcPr>
          <w:p w14:paraId="5AC11CB0" w14:textId="248F6332" w:rsidR="00A65AB4" w:rsidRDefault="00A65AB4" w:rsidP="00104211">
            <w:pPr>
              <w:ind w:firstLine="0"/>
            </w:pPr>
            <w:r>
              <w:t>Teoretický</w:t>
            </w:r>
          </w:p>
        </w:tc>
        <w:tc>
          <w:tcPr>
            <w:tcW w:w="2926" w:type="dxa"/>
          </w:tcPr>
          <w:p w14:paraId="3D7682ED" w14:textId="2CF150EB" w:rsidR="00A65AB4" w:rsidRDefault="00A65AB4" w:rsidP="00104211">
            <w:pPr>
              <w:ind w:firstLine="0"/>
            </w:pPr>
            <w:r>
              <w:t>Nameraný</w:t>
            </w:r>
          </w:p>
        </w:tc>
      </w:tr>
      <w:tr w:rsidR="00A65AB4" w14:paraId="6E5BFCD7" w14:textId="77777777" w:rsidTr="00A65AB4">
        <w:tc>
          <w:tcPr>
            <w:tcW w:w="2925" w:type="dxa"/>
          </w:tcPr>
          <w:p w14:paraId="64664896" w14:textId="3D70FF1F" w:rsidR="00A65AB4" w:rsidRDefault="00A65AB4" w:rsidP="00104211">
            <w:pPr>
              <w:ind w:firstLine="0"/>
            </w:pPr>
            <w:r>
              <w:t>Priemer</w:t>
            </w:r>
          </w:p>
        </w:tc>
        <w:tc>
          <w:tcPr>
            <w:tcW w:w="2926" w:type="dxa"/>
          </w:tcPr>
          <w:p w14:paraId="42FB8F5D" w14:textId="7B335B27" w:rsidR="00A65AB4" w:rsidRDefault="00A65AB4" w:rsidP="00104211">
            <w:pPr>
              <w:ind w:firstLine="0"/>
            </w:pPr>
            <w:r>
              <w:t>350.98</w:t>
            </w:r>
          </w:p>
        </w:tc>
        <w:tc>
          <w:tcPr>
            <w:tcW w:w="2926" w:type="dxa"/>
          </w:tcPr>
          <w:p w14:paraId="47B7B9B4" w14:textId="4B0FFC5A" w:rsidR="00A65AB4" w:rsidRDefault="00A65AB4" w:rsidP="00104211">
            <w:pPr>
              <w:ind w:firstLine="0"/>
            </w:pPr>
            <w:r>
              <w:t>355.10</w:t>
            </w:r>
          </w:p>
        </w:tc>
      </w:tr>
      <w:tr w:rsidR="00A65AB4" w14:paraId="08C4D5E3" w14:textId="77777777" w:rsidTr="00A65AB4">
        <w:tc>
          <w:tcPr>
            <w:tcW w:w="2925" w:type="dxa"/>
          </w:tcPr>
          <w:p w14:paraId="01AA69CF" w14:textId="66463BEB" w:rsidR="00A65AB4" w:rsidRDefault="00A65AB4" w:rsidP="00104211">
            <w:pPr>
              <w:ind w:firstLine="0"/>
            </w:pPr>
            <w:r>
              <w:t>Smerodajná odchýlka</w:t>
            </w:r>
          </w:p>
        </w:tc>
        <w:tc>
          <w:tcPr>
            <w:tcW w:w="2926" w:type="dxa"/>
          </w:tcPr>
          <w:p w14:paraId="01A9E9E4" w14:textId="2A1C40CD" w:rsidR="00A65AB4" w:rsidRDefault="00A65AB4" w:rsidP="00104211">
            <w:pPr>
              <w:ind w:firstLine="0"/>
            </w:pPr>
            <w:r>
              <w:t>141.11</w:t>
            </w:r>
          </w:p>
        </w:tc>
        <w:tc>
          <w:tcPr>
            <w:tcW w:w="2926" w:type="dxa"/>
          </w:tcPr>
          <w:p w14:paraId="6E7E9270" w14:textId="4CF540BA" w:rsidR="00A65AB4" w:rsidRDefault="00A65AB4" w:rsidP="00104211">
            <w:pPr>
              <w:ind w:firstLine="0"/>
            </w:pPr>
            <w:r>
              <w:t>139.67</w:t>
            </w:r>
          </w:p>
        </w:tc>
      </w:tr>
    </w:tbl>
    <w:p w14:paraId="6F670CF0" w14:textId="77777777" w:rsidR="00A65AB4" w:rsidRPr="00A65AB4" w:rsidRDefault="00A65AB4" w:rsidP="00104211"/>
    <w:p w14:paraId="6326D332" w14:textId="6AE1CDF7" w:rsidR="00104211" w:rsidRPr="00A65AB4" w:rsidRDefault="00A65AB4" w:rsidP="00104211">
      <w:pPr>
        <w:ind w:firstLine="0"/>
      </w:pPr>
      <w:r>
        <w:tab/>
        <w:t>Z týchto dát považujem generátor za vhodný.</w:t>
      </w:r>
    </w:p>
    <w:p w14:paraId="680E2C29" w14:textId="77777777" w:rsidR="00104211" w:rsidRPr="00A65AB4" w:rsidRDefault="00104211" w:rsidP="00104211">
      <w:pPr>
        <w:ind w:firstLine="0"/>
      </w:pPr>
    </w:p>
    <w:p w14:paraId="440605F0" w14:textId="77777777" w:rsidR="00104211" w:rsidRPr="00A65AB4" w:rsidRDefault="00104211" w:rsidP="00104211">
      <w:pPr>
        <w:ind w:firstLine="0"/>
      </w:pPr>
    </w:p>
    <w:p w14:paraId="50AAEA2C" w14:textId="77777777" w:rsidR="00104211" w:rsidRPr="00A65AB4" w:rsidRDefault="00104211" w:rsidP="00104211">
      <w:pPr>
        <w:ind w:firstLine="0"/>
      </w:pPr>
    </w:p>
    <w:p w14:paraId="72321213" w14:textId="77777777" w:rsidR="00104211" w:rsidRPr="00A65AB4" w:rsidRDefault="00104211" w:rsidP="00104211">
      <w:pPr>
        <w:ind w:firstLine="0"/>
      </w:pPr>
    </w:p>
    <w:p w14:paraId="58ED9131" w14:textId="77777777" w:rsidR="00104211" w:rsidRPr="00A65AB4" w:rsidRDefault="00104211" w:rsidP="00104211">
      <w:pPr>
        <w:ind w:firstLine="0"/>
      </w:pPr>
    </w:p>
    <w:p w14:paraId="39B28B69" w14:textId="4AFC1413" w:rsidR="00FA0495" w:rsidRPr="00A65AB4" w:rsidRDefault="00A52D4B" w:rsidP="00ED7715">
      <w:pPr>
        <w:pStyle w:val="Nadpis1"/>
      </w:pPr>
      <w:bookmarkStart w:id="6" w:name="_Toc229351327"/>
      <w:r w:rsidRPr="00A65AB4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9B98D05" wp14:editId="5046FB94">
            <wp:simplePos x="0" y="0"/>
            <wp:positionH relativeFrom="page">
              <wp:align>right</wp:align>
            </wp:positionH>
            <wp:positionV relativeFrom="paragraph">
              <wp:posOffset>413385</wp:posOffset>
            </wp:positionV>
            <wp:extent cx="7547610" cy="5457825"/>
            <wp:effectExtent l="0" t="0" r="0" b="9525"/>
            <wp:wrapSquare wrapText="bothSides"/>
            <wp:docPr id="43370796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07961" name="Obrázok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7715" w:rsidRPr="00A65AB4">
        <w:t>ABAbuilder</w:t>
      </w:r>
      <w:proofErr w:type="spellEnd"/>
      <w:r w:rsidR="00ED7715" w:rsidRPr="00A65AB4">
        <w:t xml:space="preserve"> model</w:t>
      </w:r>
      <w:bookmarkEnd w:id="6"/>
    </w:p>
    <w:p w14:paraId="19E34C40" w14:textId="726329E9" w:rsidR="001D0757" w:rsidRPr="00A65AB4" w:rsidRDefault="001D0757" w:rsidP="00A52D4B">
      <w:pPr>
        <w:pStyle w:val="Nadpis2"/>
      </w:pPr>
      <w:bookmarkStart w:id="7" w:name="_Toc229351328"/>
      <w:r w:rsidRPr="00A65AB4">
        <w:t>Popis agentov</w:t>
      </w:r>
      <w:bookmarkEnd w:id="7"/>
    </w:p>
    <w:p w14:paraId="339153AB" w14:textId="2C9568C7" w:rsidR="001D0757" w:rsidRPr="00A65AB4" w:rsidRDefault="001D0757" w:rsidP="001D0757">
      <w:pPr>
        <w:pStyle w:val="Nadpis3"/>
      </w:pPr>
      <w:bookmarkStart w:id="8" w:name="_Toc229351329"/>
      <w:r w:rsidRPr="00A65AB4">
        <w:t>Agent modelu</w:t>
      </w:r>
      <w:bookmarkEnd w:id="8"/>
    </w:p>
    <w:p w14:paraId="334E4F43" w14:textId="5518F21E" w:rsidR="001D0757" w:rsidRPr="00A65AB4" w:rsidRDefault="001D0757" w:rsidP="001D0757">
      <w:r w:rsidRPr="00A65AB4">
        <w:t xml:space="preserve">Koreňový agent celej simulácie. Sám o sebe len drží hierarchiu, stará sa o spracovanie správ </w:t>
      </w:r>
      <w:proofErr w:type="spellStart"/>
      <w:r w:rsidRPr="00A65AB4">
        <w:t>VysetreniePacienta</w:t>
      </w:r>
      <w:proofErr w:type="spellEnd"/>
      <w:r w:rsidRPr="00A65AB4">
        <w:t xml:space="preserve"> a </w:t>
      </w:r>
      <w:proofErr w:type="spellStart"/>
      <w:r w:rsidRPr="00A65AB4">
        <w:t>PrichodPacienta</w:t>
      </w:r>
      <w:proofErr w:type="spellEnd"/>
      <w:r w:rsidRPr="00A65AB4">
        <w:t>, teda vstupne a </w:t>
      </w:r>
      <w:proofErr w:type="spellStart"/>
      <w:r w:rsidRPr="00A65AB4">
        <w:t>vystupne</w:t>
      </w:r>
      <w:proofErr w:type="spellEnd"/>
      <w:r w:rsidRPr="00A65AB4">
        <w:t xml:space="preserve"> body </w:t>
      </w:r>
      <w:proofErr w:type="spellStart"/>
      <w:r w:rsidRPr="00A65AB4">
        <w:t>celeho</w:t>
      </w:r>
      <w:proofErr w:type="spellEnd"/>
      <w:r w:rsidRPr="00A65AB4">
        <w:t xml:space="preserve"> modelu.</w:t>
      </w:r>
    </w:p>
    <w:p w14:paraId="4F2A62C9" w14:textId="6EF3CB6F" w:rsidR="001D0757" w:rsidRPr="00A65AB4" w:rsidRDefault="001D0757" w:rsidP="001D0757">
      <w:pPr>
        <w:pStyle w:val="Nadpis3"/>
      </w:pPr>
      <w:bookmarkStart w:id="9" w:name="_Toc229351330"/>
      <w:r w:rsidRPr="00A65AB4">
        <w:t>Agent okolia</w:t>
      </w:r>
      <w:bookmarkEnd w:id="9"/>
    </w:p>
    <w:p w14:paraId="66633604" w14:textId="5E2BA3FA" w:rsidR="001D0757" w:rsidRPr="00A65AB4" w:rsidRDefault="001D0757" w:rsidP="001D0757">
      <w:r w:rsidRPr="00A65AB4">
        <w:t xml:space="preserve">Generuje </w:t>
      </w:r>
      <w:proofErr w:type="spellStart"/>
      <w:r w:rsidRPr="00A65AB4">
        <w:t>prichody</w:t>
      </w:r>
      <w:proofErr w:type="spellEnd"/>
      <w:r w:rsidRPr="00A65AB4">
        <w:t xml:space="preserve"> pacientov do </w:t>
      </w:r>
      <w:proofErr w:type="spellStart"/>
      <w:r w:rsidRPr="00A65AB4">
        <w:t>systemu</w:t>
      </w:r>
      <w:proofErr w:type="spellEnd"/>
      <w:r w:rsidRPr="00A65AB4">
        <w:t xml:space="preserve">. Udržuje počítadlo pacientov a pri štarte spúšťa obidva generátory, pre príchod pacientov pešo a sanitkou. </w:t>
      </w:r>
    </w:p>
    <w:p w14:paraId="3DA4397E" w14:textId="5E795083" w:rsidR="001D0757" w:rsidRPr="00A65AB4" w:rsidRDefault="001D0757" w:rsidP="00104211">
      <w:pPr>
        <w:pStyle w:val="Nadpis3"/>
      </w:pPr>
      <w:bookmarkStart w:id="10" w:name="_Toc229351331"/>
      <w:r w:rsidRPr="00A65AB4">
        <w:lastRenderedPageBreak/>
        <w:t xml:space="preserve">Agent </w:t>
      </w:r>
      <w:proofErr w:type="spellStart"/>
      <w:r w:rsidRPr="00A65AB4">
        <w:t>urgentu</w:t>
      </w:r>
      <w:bookmarkEnd w:id="10"/>
      <w:proofErr w:type="spellEnd"/>
    </w:p>
    <w:p w14:paraId="200077BC" w14:textId="19E654B9" w:rsidR="001D0757" w:rsidRPr="00A65AB4" w:rsidRDefault="009D24E3" w:rsidP="001D0757">
      <w:r>
        <w:t>Je to riadiaci agent systému. Organizuje kompletný priebeh pacienta od príchodu až po odchod, pričom koordinuje všetkých ostatných agentov.</w:t>
      </w:r>
    </w:p>
    <w:p w14:paraId="634170C4" w14:textId="4008FC0A" w:rsidR="001D0757" w:rsidRPr="00A65AB4" w:rsidRDefault="001D0757" w:rsidP="001D0757">
      <w:pPr>
        <w:pStyle w:val="Nadpis3"/>
      </w:pPr>
      <w:bookmarkStart w:id="11" w:name="_Toc229351332"/>
      <w:r w:rsidRPr="00A65AB4">
        <w:t>Agent zdrojov</w:t>
      </w:r>
      <w:bookmarkEnd w:id="11"/>
    </w:p>
    <w:p w14:paraId="7F20938E" w14:textId="2F91BF52" w:rsidR="001D0757" w:rsidRPr="00A65AB4" w:rsidRDefault="001D0757" w:rsidP="001D0757">
      <w:r w:rsidRPr="00A65AB4">
        <w:t xml:space="preserve">Spravuje kapacity zdrojov nemocnice: sestry, lekári, </w:t>
      </w:r>
      <w:proofErr w:type="spellStart"/>
      <w:r w:rsidRPr="00A65AB4">
        <w:t>miesnosti</w:t>
      </w:r>
      <w:proofErr w:type="spellEnd"/>
      <w:r w:rsidRPr="00A65AB4">
        <w:t xml:space="preserve"> typu A </w:t>
      </w:r>
      <w:proofErr w:type="spellStart"/>
      <w:r w:rsidRPr="00A65AB4">
        <w:t>a</w:t>
      </w:r>
      <w:proofErr w:type="spellEnd"/>
      <w:r w:rsidRPr="00A65AB4">
        <w:t> B. Počty sa nastavujú z konfigurácie simulácie na začiatku každej replikácie.</w:t>
      </w:r>
      <w:r w:rsidR="009D24E3">
        <w:t xml:space="preserve"> Taktiež spravuje oba čakacie rady. </w:t>
      </w:r>
    </w:p>
    <w:p w14:paraId="65CE7E24" w14:textId="131BAE24" w:rsidR="001D0757" w:rsidRPr="00A65AB4" w:rsidRDefault="001D0757" w:rsidP="001D0757">
      <w:pPr>
        <w:pStyle w:val="Nadpis3"/>
      </w:pPr>
      <w:bookmarkStart w:id="12" w:name="_Toc229351333"/>
      <w:r w:rsidRPr="00A65AB4">
        <w:t>Agent vstupného vyšetrenia</w:t>
      </w:r>
      <w:bookmarkEnd w:id="12"/>
    </w:p>
    <w:p w14:paraId="61F23534" w14:textId="103F631D" w:rsidR="001D0757" w:rsidRPr="00A65AB4" w:rsidRDefault="001D0757" w:rsidP="001D0757">
      <w:r w:rsidRPr="00A65AB4">
        <w:t>Zabezpečuje priebeh vstupného vyšetrenia pacienta</w:t>
      </w:r>
      <w:r w:rsidR="00323545" w:rsidRPr="00A65AB4">
        <w:t xml:space="preserve"> a priradenie priority po ukončení vstupného vyšetrenia.</w:t>
      </w:r>
    </w:p>
    <w:p w14:paraId="63583675" w14:textId="3187DD42" w:rsidR="00323545" w:rsidRPr="00A65AB4" w:rsidRDefault="00323545" w:rsidP="00323545">
      <w:pPr>
        <w:pStyle w:val="Nadpis3"/>
      </w:pPr>
      <w:bookmarkStart w:id="13" w:name="_Toc229351334"/>
      <w:r w:rsidRPr="00A65AB4">
        <w:t>Agent ošetrenia</w:t>
      </w:r>
      <w:bookmarkEnd w:id="13"/>
    </w:p>
    <w:p w14:paraId="656C8774" w14:textId="718E3A3F" w:rsidR="00323545" w:rsidRPr="00A65AB4" w:rsidRDefault="00323545" w:rsidP="00323545">
      <w:r w:rsidRPr="00A65AB4">
        <w:t>Zabezpečuje priebeh ošetrenia pacienta.</w:t>
      </w:r>
    </w:p>
    <w:p w14:paraId="377AAF85" w14:textId="5E2F8CC8" w:rsidR="00323545" w:rsidRPr="00A65AB4" w:rsidRDefault="00323545" w:rsidP="00323545">
      <w:pPr>
        <w:pStyle w:val="Nadpis3"/>
      </w:pPr>
      <w:bookmarkStart w:id="14" w:name="_Toc229351335"/>
      <w:r w:rsidRPr="00A65AB4">
        <w:t>Agent presunov</w:t>
      </w:r>
      <w:bookmarkEnd w:id="14"/>
    </w:p>
    <w:p w14:paraId="5A090796" w14:textId="73621EDE" w:rsidR="00323545" w:rsidRPr="00A65AB4" w:rsidRDefault="00323545" w:rsidP="00323545">
      <w:r w:rsidRPr="00A65AB4">
        <w:t xml:space="preserve">Modeluje fyzické presúvanie: príchod a odchod pacienta na </w:t>
      </w:r>
      <w:proofErr w:type="spellStart"/>
      <w:r w:rsidRPr="00A65AB4">
        <w:t>urgent</w:t>
      </w:r>
      <w:proofErr w:type="spellEnd"/>
      <w:r w:rsidRPr="00A65AB4">
        <w:t xml:space="preserve"> a presun personálu. </w:t>
      </w:r>
    </w:p>
    <w:p w14:paraId="0811C7CB" w14:textId="6555712A" w:rsidR="00ED7715" w:rsidRPr="00A65AB4" w:rsidRDefault="00A52D4B" w:rsidP="00A52D4B">
      <w:pPr>
        <w:pStyle w:val="Nadpis2"/>
      </w:pPr>
      <w:bookmarkStart w:id="15" w:name="_Toc229351336"/>
      <w:proofErr w:type="spellStart"/>
      <w:r w:rsidRPr="00A65AB4">
        <w:t>Assistenti</w:t>
      </w:r>
      <w:proofErr w:type="spellEnd"/>
      <w:r w:rsidRPr="00A65AB4">
        <w:t xml:space="preserve"> agentov</w:t>
      </w:r>
      <w:bookmarkEnd w:id="15"/>
    </w:p>
    <w:p w14:paraId="7A65A063" w14:textId="207805A3" w:rsidR="006C31D7" w:rsidRPr="00A65AB4" w:rsidRDefault="006C31D7" w:rsidP="006C31D7">
      <w:pPr>
        <w:pStyle w:val="Nadpis3"/>
      </w:pPr>
      <w:bookmarkStart w:id="16" w:name="_Toc229351337"/>
      <w:r w:rsidRPr="00A65AB4">
        <w:t xml:space="preserve">Príchod pacienta – </w:t>
      </w:r>
      <w:proofErr w:type="spellStart"/>
      <w:r w:rsidRPr="00A65AB4">
        <w:t>scheduler</w:t>
      </w:r>
      <w:bookmarkEnd w:id="16"/>
      <w:proofErr w:type="spellEnd"/>
    </w:p>
    <w:p w14:paraId="71DA22F4" w14:textId="3C3002A4" w:rsidR="006C31D7" w:rsidRPr="00A65AB4" w:rsidRDefault="006C31D7" w:rsidP="006C31D7">
      <w:r w:rsidRPr="00A65AB4">
        <w:t>Generuje príchody pacientov prichádzajúcich pešo. Čas medzi príchodmi generuje exponenciálnym rozdelením s </w:t>
      </w:r>
      <w:proofErr w:type="spellStart"/>
      <w:r w:rsidRPr="00A65AB4">
        <w:t>lambdou</w:t>
      </w:r>
      <w:proofErr w:type="spellEnd"/>
      <w:r w:rsidRPr="00A65AB4">
        <w:t xml:space="preserve"> 1/575 sekúnd. Pri každom príchode vytvorí </w:t>
      </w:r>
      <w:proofErr w:type="spellStart"/>
      <w:r w:rsidRPr="00A65AB4">
        <w:t>kópou</w:t>
      </w:r>
      <w:proofErr w:type="spellEnd"/>
      <w:r w:rsidRPr="00A65AB4">
        <w:t xml:space="preserve"> správy, priradí pacientovi ID a odošle ju ďalej. </w:t>
      </w:r>
    </w:p>
    <w:p w14:paraId="36EC8719" w14:textId="75B4161D" w:rsidR="006C31D7" w:rsidRPr="00A65AB4" w:rsidRDefault="006C31D7" w:rsidP="006C31D7">
      <w:pPr>
        <w:pStyle w:val="Nadpis3"/>
      </w:pPr>
      <w:bookmarkStart w:id="17" w:name="_Toc229351338"/>
      <w:r w:rsidRPr="00A65AB4">
        <w:t xml:space="preserve">Príchod pacienta sanitka – </w:t>
      </w:r>
      <w:proofErr w:type="spellStart"/>
      <w:r w:rsidRPr="00A65AB4">
        <w:t>scheduler</w:t>
      </w:r>
      <w:bookmarkEnd w:id="17"/>
      <w:proofErr w:type="spellEnd"/>
    </w:p>
    <w:p w14:paraId="2F14B93B" w14:textId="2883DA65" w:rsidR="006C31D7" w:rsidRPr="00A65AB4" w:rsidRDefault="006C31D7" w:rsidP="006C31D7">
      <w:r w:rsidRPr="00A65AB4">
        <w:t xml:space="preserve">Generuje príchody pacientov privezených sanitkou. Čas generuje </w:t>
      </w:r>
      <w:proofErr w:type="spellStart"/>
      <w:r w:rsidRPr="00A65AB4">
        <w:t>Gamma</w:t>
      </w:r>
      <w:proofErr w:type="spellEnd"/>
      <w:r w:rsidRPr="00A65AB4">
        <w:t xml:space="preserve"> rozdelením a nastavuje príznak prišiel sanitkou na </w:t>
      </w:r>
      <w:proofErr w:type="spellStart"/>
      <w:r w:rsidRPr="00A65AB4">
        <w:t>true</w:t>
      </w:r>
      <w:proofErr w:type="spellEnd"/>
      <w:r w:rsidRPr="00A65AB4">
        <w:t>.</w:t>
      </w:r>
    </w:p>
    <w:p w14:paraId="6401A491" w14:textId="7ECD5330" w:rsidR="006C31D7" w:rsidRPr="00A65AB4" w:rsidRDefault="006C31D7" w:rsidP="006C31D7">
      <w:pPr>
        <w:pStyle w:val="Nadpis3"/>
      </w:pPr>
      <w:bookmarkStart w:id="18" w:name="_Toc229351339"/>
      <w:r w:rsidRPr="00A65AB4">
        <w:t xml:space="preserve">Zaradenie do radu vstupné vyšetrenie – </w:t>
      </w:r>
      <w:proofErr w:type="spellStart"/>
      <w:r w:rsidRPr="00A65AB4">
        <w:t>action</w:t>
      </w:r>
      <w:bookmarkEnd w:id="18"/>
      <w:proofErr w:type="spellEnd"/>
    </w:p>
    <w:p w14:paraId="56B0452B" w14:textId="61BDF235" w:rsidR="006C31D7" w:rsidRPr="00A65AB4" w:rsidRDefault="006C31D7" w:rsidP="006C31D7">
      <w:r w:rsidRPr="00A65AB4">
        <w:t>Zaradí pacienta do fronty (</w:t>
      </w:r>
      <w:proofErr w:type="spellStart"/>
      <w:r w:rsidRPr="00A65AB4">
        <w:t>RadVV</w:t>
      </w:r>
      <w:proofErr w:type="spellEnd"/>
      <w:r w:rsidRPr="00A65AB4">
        <w:t>). Príchod sanitkou dostane skupinový kľúč 0</w:t>
      </w:r>
      <w:r w:rsidR="00C0635B" w:rsidRPr="00A65AB4">
        <w:t xml:space="preserve">, takže sa vyberajú prednostne, pešo prichádzajúci dostanú kľúč 1. V rámci skupiny je poradie FIFO podľa </w:t>
      </w:r>
      <w:proofErr w:type="spellStart"/>
      <w:r w:rsidR="00C0635B" w:rsidRPr="00A65AB4">
        <w:t>PacientID</w:t>
      </w:r>
      <w:proofErr w:type="spellEnd"/>
      <w:r w:rsidR="00C0635B" w:rsidRPr="00A65AB4">
        <w:t>.</w:t>
      </w:r>
    </w:p>
    <w:p w14:paraId="11EBB01B" w14:textId="4959BC12" w:rsidR="00C0635B" w:rsidRPr="00A65AB4" w:rsidRDefault="00C0635B" w:rsidP="00C0635B">
      <w:pPr>
        <w:pStyle w:val="Nadpis3"/>
      </w:pPr>
      <w:bookmarkStart w:id="19" w:name="_Toc229351340"/>
      <w:r w:rsidRPr="00A65AB4">
        <w:t xml:space="preserve">Priradenie zdrojov pre vstupné vyšetrenie – </w:t>
      </w:r>
      <w:proofErr w:type="spellStart"/>
      <w:r w:rsidRPr="00A65AB4">
        <w:t>action</w:t>
      </w:r>
      <w:bookmarkEnd w:id="19"/>
      <w:proofErr w:type="spellEnd"/>
    </w:p>
    <w:p w14:paraId="3E4F6224" w14:textId="4C73109B" w:rsidR="00C0635B" w:rsidRPr="00A65AB4" w:rsidRDefault="00C0635B" w:rsidP="00C0635B">
      <w:r w:rsidRPr="00A65AB4">
        <w:t>Zarezervuje zdroje pre vstupné vyšetrenie 1 sestra a 1 miestnosť typu B.</w:t>
      </w:r>
    </w:p>
    <w:p w14:paraId="3EB1706C" w14:textId="5319E562" w:rsidR="00C0635B" w:rsidRPr="00A65AB4" w:rsidRDefault="00C0635B" w:rsidP="00C0635B">
      <w:pPr>
        <w:pStyle w:val="Nadpis3"/>
      </w:pPr>
      <w:bookmarkStart w:id="20" w:name="_Toc229351341"/>
      <w:r w:rsidRPr="00A65AB4">
        <w:lastRenderedPageBreak/>
        <w:t xml:space="preserve">Priradenie zdrojov pre ošetrenie – </w:t>
      </w:r>
      <w:proofErr w:type="spellStart"/>
      <w:r w:rsidRPr="00A65AB4">
        <w:t>action</w:t>
      </w:r>
      <w:bookmarkEnd w:id="20"/>
      <w:proofErr w:type="spellEnd"/>
    </w:p>
    <w:p w14:paraId="3166F354" w14:textId="374EF972" w:rsidR="00C0635B" w:rsidRPr="00A65AB4" w:rsidRDefault="00C0635B" w:rsidP="00C0635B">
      <w:r w:rsidRPr="00A65AB4">
        <w:t xml:space="preserve">Zarezervuje zdroje pre ošetrenie 1 lekár, 1 sestra a 1 </w:t>
      </w:r>
      <w:proofErr w:type="spellStart"/>
      <w:r w:rsidRPr="00A65AB4">
        <w:t>miestnostť</w:t>
      </w:r>
      <w:proofErr w:type="spellEnd"/>
      <w:r w:rsidRPr="00A65AB4">
        <w:t xml:space="preserve"> (typu A alebo B podľa priority pacienta).</w:t>
      </w:r>
    </w:p>
    <w:p w14:paraId="675B2DE3" w14:textId="03044CA0" w:rsidR="00C0635B" w:rsidRPr="00A65AB4" w:rsidRDefault="00C0635B" w:rsidP="00C0635B">
      <w:pPr>
        <w:pStyle w:val="Nadpis3"/>
      </w:pPr>
      <w:bookmarkStart w:id="21" w:name="_Toc229351342"/>
      <w:r w:rsidRPr="00A65AB4">
        <w:t xml:space="preserve">Priradenie priority – </w:t>
      </w:r>
      <w:proofErr w:type="spellStart"/>
      <w:r w:rsidRPr="00A65AB4">
        <w:t>action</w:t>
      </w:r>
      <w:bookmarkEnd w:id="21"/>
      <w:proofErr w:type="spellEnd"/>
    </w:p>
    <w:p w14:paraId="4CD81349" w14:textId="1EE9EB5E" w:rsidR="00C0635B" w:rsidRDefault="00C0635B" w:rsidP="00C0635B">
      <w:r w:rsidRPr="00A65AB4">
        <w:t xml:space="preserve">Náhodne priradí </w:t>
      </w:r>
      <w:r w:rsidR="00F72CFA" w:rsidRPr="00A65AB4">
        <w:t>pacientovi</w:t>
      </w:r>
      <w:r w:rsidRPr="00A65AB4">
        <w:t xml:space="preserve"> </w:t>
      </w:r>
      <w:r w:rsidR="00F72CFA" w:rsidRPr="00A65AB4">
        <w:t>prioritou</w:t>
      </w:r>
      <w:r w:rsidRPr="00A65AB4">
        <w:t xml:space="preserve"> 1-5 pomocou tabuľky pravdepodobností. Pacienti privezený sanitkou majú iné rozdelenie pravdepodobností na prioritu ako pacienti prichádzajúci pešo.</w:t>
      </w:r>
    </w:p>
    <w:p w14:paraId="20415ED0" w14:textId="09FCADA5" w:rsidR="009D24E3" w:rsidRDefault="009D24E3" w:rsidP="009D24E3">
      <w:pPr>
        <w:pStyle w:val="Nadpis3"/>
        <w:rPr>
          <w:lang w:val="en-US"/>
        </w:rPr>
      </w:pPr>
      <w:bookmarkStart w:id="22" w:name="_Toc229351343"/>
      <w:r>
        <w:t xml:space="preserve">Uvoľnenie zdrojov </w:t>
      </w:r>
      <w:r>
        <w:rPr>
          <w:lang w:val="en-US"/>
        </w:rPr>
        <w:t>– action</w:t>
      </w:r>
      <w:bookmarkEnd w:id="22"/>
    </w:p>
    <w:p w14:paraId="3200FD99" w14:textId="5899DAB6" w:rsidR="009D24E3" w:rsidRPr="009D24E3" w:rsidRDefault="009D24E3" w:rsidP="009D24E3">
      <w:r>
        <w:rPr>
          <w:lang w:val="en-US"/>
        </w:rPr>
        <w:t>Uvo</w:t>
      </w:r>
      <w:proofErr w:type="spellStart"/>
      <w:r>
        <w:t>ľní</w:t>
      </w:r>
      <w:proofErr w:type="spellEnd"/>
      <w:r>
        <w:t xml:space="preserve"> zdravotnú sestru alebo lekára a zdravotnú sestru</w:t>
      </w:r>
    </w:p>
    <w:p w14:paraId="36831EF3" w14:textId="7F89E12C" w:rsidR="00C0635B" w:rsidRPr="00A65AB4" w:rsidRDefault="00C0635B" w:rsidP="00C0635B">
      <w:pPr>
        <w:pStyle w:val="Nadpis3"/>
      </w:pPr>
      <w:bookmarkStart w:id="23" w:name="_Toc229351344"/>
      <w:r w:rsidRPr="00A65AB4">
        <w:t xml:space="preserve">Proces vstupné vyšetrenie – </w:t>
      </w:r>
      <w:proofErr w:type="spellStart"/>
      <w:r w:rsidRPr="00A65AB4">
        <w:t>process</w:t>
      </w:r>
      <w:bookmarkEnd w:id="23"/>
      <w:proofErr w:type="spellEnd"/>
    </w:p>
    <w:p w14:paraId="5C9384F8" w14:textId="2470F7A4" w:rsidR="00C0635B" w:rsidRPr="00A65AB4" w:rsidRDefault="00C0635B" w:rsidP="00282FA6">
      <w:r w:rsidRPr="00A65AB4">
        <w:t xml:space="preserve">Simuluje trvanie </w:t>
      </w:r>
      <w:r w:rsidR="00282FA6" w:rsidRPr="00A65AB4">
        <w:t>vstupného vyšetrenia</w:t>
      </w:r>
      <w:r w:rsidRPr="00A65AB4">
        <w:t xml:space="preserve">. </w:t>
      </w:r>
      <w:r w:rsidR="00282FA6" w:rsidRPr="00A65AB4">
        <w:t>Pešo: spojité empirické rozdelenie (60 % trvá 3–5 min, 40 % trvá 5–9 min). Sanitka: diskrétne rovnomerné (4–8 min).</w:t>
      </w:r>
    </w:p>
    <w:p w14:paraId="370D9B9C" w14:textId="05A76FD1" w:rsidR="00282FA6" w:rsidRPr="00A65AB4" w:rsidRDefault="00282FA6" w:rsidP="00282FA6">
      <w:pPr>
        <w:pStyle w:val="Nadpis3"/>
      </w:pPr>
      <w:bookmarkStart w:id="24" w:name="_Toc229351345"/>
      <w:r w:rsidRPr="00A65AB4">
        <w:t xml:space="preserve">Proces ošetrenie – </w:t>
      </w:r>
      <w:proofErr w:type="spellStart"/>
      <w:r w:rsidRPr="00A65AB4">
        <w:t>process</w:t>
      </w:r>
      <w:bookmarkEnd w:id="24"/>
      <w:proofErr w:type="spellEnd"/>
    </w:p>
    <w:p w14:paraId="3E09E2CB" w14:textId="368BC517" w:rsidR="00282FA6" w:rsidRPr="00A65AB4" w:rsidRDefault="00282FA6" w:rsidP="00282FA6">
      <w:r w:rsidRPr="00A65AB4">
        <w:t>Simuluje trvanie lekárskeho ošetrenia. Pešo: spojité empirické (10 % = 10–12 min, 60 % = 12–14 min, 30 % = 14–18 min). Sanitka: rovnomerné spojité (15–30 min).</w:t>
      </w:r>
    </w:p>
    <w:p w14:paraId="569CA532" w14:textId="38A02F05" w:rsidR="00282FA6" w:rsidRPr="00A65AB4" w:rsidRDefault="00282FA6" w:rsidP="00282FA6">
      <w:pPr>
        <w:pStyle w:val="Nadpis3"/>
      </w:pPr>
      <w:bookmarkStart w:id="25" w:name="_Toc229351346"/>
      <w:r w:rsidRPr="00A65AB4">
        <w:t xml:space="preserve">Proces presunutia pacienta – </w:t>
      </w:r>
      <w:proofErr w:type="spellStart"/>
      <w:r w:rsidRPr="00A65AB4">
        <w:t>process</w:t>
      </w:r>
      <w:bookmarkEnd w:id="25"/>
      <w:proofErr w:type="spellEnd"/>
    </w:p>
    <w:p w14:paraId="6C445700" w14:textId="18B575A9" w:rsidR="00282FA6" w:rsidRPr="00A65AB4" w:rsidRDefault="00282FA6" w:rsidP="00282FA6">
      <w:r w:rsidRPr="00A65AB4">
        <w:t>Simuluje čas presunu pacienta. Príchod pešo je modelovaný trojuholníkovým rozdelením (120-300 sekúnd, modus 150 sekúnd). Príchod sanitky rovnomerným rozdelením (90-200 sekúnd) a odchod rovnomerným rozdelením (150-240 sekúnd).</w:t>
      </w:r>
    </w:p>
    <w:p w14:paraId="44BC7332" w14:textId="302081CE" w:rsidR="00282FA6" w:rsidRPr="00A65AB4" w:rsidRDefault="00282FA6" w:rsidP="00282FA6">
      <w:pPr>
        <w:pStyle w:val="Nadpis3"/>
      </w:pPr>
      <w:bookmarkStart w:id="26" w:name="_Toc229351347"/>
      <w:r w:rsidRPr="00A65AB4">
        <w:t xml:space="preserve">Proces presunutia personálu – </w:t>
      </w:r>
      <w:proofErr w:type="spellStart"/>
      <w:r w:rsidRPr="00A65AB4">
        <w:t>process</w:t>
      </w:r>
      <w:bookmarkEnd w:id="26"/>
      <w:proofErr w:type="spellEnd"/>
    </w:p>
    <w:p w14:paraId="7DFA6F20" w14:textId="5B27CB8B" w:rsidR="00282FA6" w:rsidRDefault="00282FA6" w:rsidP="00282FA6">
      <w:r w:rsidRPr="00A65AB4">
        <w:t>Simuluje čas presunu personálu medzi ambulanciami trojuholníkovým rozdelením (15-45 sekúnd s modusom 20 sekúnd). Pri presune na ošetrenie berie maximum z dvoch vygenerovaných hodnôt, aj lekár aj sestra musia doraziť.</w:t>
      </w:r>
    </w:p>
    <w:p w14:paraId="7EC64899" w14:textId="407F6CD1" w:rsidR="009D24E3" w:rsidRDefault="009D24E3" w:rsidP="009D24E3">
      <w:pPr>
        <w:pStyle w:val="Nadpis2"/>
      </w:pPr>
      <w:bookmarkStart w:id="27" w:name="_Toc229351348"/>
      <w:r>
        <w:t>Správy medzi agentmi</w:t>
      </w:r>
      <w:bookmarkEnd w:id="27"/>
    </w:p>
    <w:p w14:paraId="558D42C9" w14:textId="7738E343" w:rsidR="009D24E3" w:rsidRDefault="009D24E3" w:rsidP="009D24E3">
      <w:pPr>
        <w:pStyle w:val="Nadpis3"/>
      </w:pPr>
      <w:bookmarkStart w:id="28" w:name="_Toc229351349"/>
      <w:r>
        <w:t>Príchod pacienta</w:t>
      </w:r>
      <w:r w:rsidR="00166FB3">
        <w:t xml:space="preserve"> - </w:t>
      </w:r>
      <w:proofErr w:type="spellStart"/>
      <w:r w:rsidR="00166FB3">
        <w:t>Notice</w:t>
      </w:r>
      <w:bookmarkEnd w:id="28"/>
      <w:proofErr w:type="spellEnd"/>
    </w:p>
    <w:p w14:paraId="1FB6974B" w14:textId="462340B3" w:rsidR="009D24E3" w:rsidRDefault="009D24E3" w:rsidP="009D24E3">
      <w:r>
        <w:t>Správa, ktorú posiela agent okolia agentovi modelu, informuje agent modelu o príchode pacienta</w:t>
      </w:r>
    </w:p>
    <w:p w14:paraId="2E4D5354" w14:textId="4ED6923E" w:rsidR="00166FB3" w:rsidRDefault="00166FB3" w:rsidP="00166FB3">
      <w:pPr>
        <w:pStyle w:val="Nadpis3"/>
      </w:pPr>
      <w:bookmarkStart w:id="29" w:name="_Toc229351350"/>
      <w:r>
        <w:lastRenderedPageBreak/>
        <w:t xml:space="preserve">Vyšetrenie pacienta - </w:t>
      </w:r>
      <w:proofErr w:type="spellStart"/>
      <w:r>
        <w:t>Request</w:t>
      </w:r>
      <w:bookmarkEnd w:id="29"/>
      <w:proofErr w:type="spellEnd"/>
    </w:p>
    <w:p w14:paraId="75300028" w14:textId="2C01BEC3" w:rsidR="00166FB3" w:rsidRDefault="00166FB3" w:rsidP="00166FB3">
      <w:r>
        <w:t xml:space="preserve">Správa, ktorú posiela agent modelu agentovi </w:t>
      </w:r>
      <w:proofErr w:type="spellStart"/>
      <w:r>
        <w:t>urgentu</w:t>
      </w:r>
      <w:proofErr w:type="spellEnd"/>
      <w:r>
        <w:t xml:space="preserve">. Agent modelu odovzdáva pacienta Agentovi </w:t>
      </w:r>
      <w:proofErr w:type="spellStart"/>
      <w:r>
        <w:t>urgentu</w:t>
      </w:r>
      <w:proofErr w:type="spellEnd"/>
      <w:r>
        <w:t xml:space="preserve"> na spracovanie celého vyšetrenia. Odpoveď príde po vykonaní celého pobytu na urgentnom príjme.</w:t>
      </w:r>
    </w:p>
    <w:p w14:paraId="51385773" w14:textId="6778D6AC" w:rsidR="00166FB3" w:rsidRDefault="00166FB3" w:rsidP="00166FB3">
      <w:pPr>
        <w:pStyle w:val="Nadpis3"/>
      </w:pPr>
      <w:bookmarkStart w:id="30" w:name="_Toc229351351"/>
      <w:r>
        <w:t xml:space="preserve">Presun pacienta – </w:t>
      </w:r>
      <w:proofErr w:type="spellStart"/>
      <w:r>
        <w:t>Request</w:t>
      </w:r>
      <w:bookmarkEnd w:id="30"/>
      <w:proofErr w:type="spellEnd"/>
    </w:p>
    <w:p w14:paraId="6FAD06FC" w14:textId="549DEEB3" w:rsidR="00166FB3" w:rsidRDefault="00166FB3" w:rsidP="00166FB3">
      <w:r>
        <w:t xml:space="preserve">Agent </w:t>
      </w:r>
      <w:proofErr w:type="spellStart"/>
      <w:r>
        <w:t>urgentu</w:t>
      </w:r>
      <w:proofErr w:type="spellEnd"/>
      <w:r>
        <w:t xml:space="preserve"> žiada agenta presunu o fyzická presun pacienta.</w:t>
      </w:r>
    </w:p>
    <w:p w14:paraId="07081EF4" w14:textId="1575633B" w:rsidR="00166FB3" w:rsidRDefault="00166FB3" w:rsidP="00166FB3">
      <w:pPr>
        <w:pStyle w:val="Nadpis3"/>
      </w:pPr>
      <w:bookmarkStart w:id="31" w:name="_Toc229351352"/>
      <w:r>
        <w:t xml:space="preserve">Presun personálu – </w:t>
      </w:r>
      <w:proofErr w:type="spellStart"/>
      <w:r>
        <w:t>Request</w:t>
      </w:r>
      <w:bookmarkEnd w:id="31"/>
      <w:proofErr w:type="spellEnd"/>
    </w:p>
    <w:p w14:paraId="0AA6AFBE" w14:textId="58841619" w:rsidR="00166FB3" w:rsidRDefault="00166FB3" w:rsidP="00166FB3">
      <w:r>
        <w:t xml:space="preserve">Agent </w:t>
      </w:r>
      <w:proofErr w:type="spellStart"/>
      <w:r>
        <w:t>urgentu</w:t>
      </w:r>
      <w:proofErr w:type="spellEnd"/>
      <w:r>
        <w:t xml:space="preserve"> žiada agenta presunu o fyzický presun personálu (zdravotnej sestry alebo lekára)</w:t>
      </w:r>
    </w:p>
    <w:p w14:paraId="77316C2E" w14:textId="3C3CFFB5" w:rsidR="00166FB3" w:rsidRDefault="00166FB3" w:rsidP="00166FB3">
      <w:pPr>
        <w:pStyle w:val="Nadpis3"/>
      </w:pPr>
      <w:bookmarkStart w:id="32" w:name="_Toc229351353"/>
      <w:r>
        <w:t xml:space="preserve">Zaradenie do radu VV – </w:t>
      </w:r>
      <w:proofErr w:type="spellStart"/>
      <w:r>
        <w:t>Notice</w:t>
      </w:r>
      <w:bookmarkEnd w:id="32"/>
      <w:proofErr w:type="spellEnd"/>
    </w:p>
    <w:p w14:paraId="4BDBAC51" w14:textId="4F572560" w:rsidR="00166FB3" w:rsidRDefault="00166FB3" w:rsidP="00166FB3">
      <w:r>
        <w:t xml:space="preserve">Agent </w:t>
      </w:r>
      <w:proofErr w:type="spellStart"/>
      <w:r>
        <w:t>urgentu</w:t>
      </w:r>
      <w:proofErr w:type="spellEnd"/>
      <w:r>
        <w:t xml:space="preserve"> zaraďuje pacienta do čakacieho radu Agenta zdrojov. Pacient je zaradený do radu na vstupné vyšetrenie.</w:t>
      </w:r>
    </w:p>
    <w:p w14:paraId="4EEF99EC" w14:textId="7B97AA34" w:rsidR="00166FB3" w:rsidRDefault="00166FB3" w:rsidP="00166FB3">
      <w:pPr>
        <w:pStyle w:val="Nadpis3"/>
      </w:pPr>
      <w:bookmarkStart w:id="33" w:name="_Toc229351354"/>
      <w:r>
        <w:t xml:space="preserve">Zaradenie do radu ošetrenie – </w:t>
      </w:r>
      <w:proofErr w:type="spellStart"/>
      <w:r>
        <w:t>Notice</w:t>
      </w:r>
      <w:bookmarkEnd w:id="33"/>
      <w:proofErr w:type="spellEnd"/>
    </w:p>
    <w:p w14:paraId="02F3682F" w14:textId="571372B7" w:rsidR="00166FB3" w:rsidRDefault="00166FB3" w:rsidP="00166FB3">
      <w:r>
        <w:t xml:space="preserve">Agent </w:t>
      </w:r>
      <w:proofErr w:type="spellStart"/>
      <w:r>
        <w:t>urgentu</w:t>
      </w:r>
      <w:proofErr w:type="spellEnd"/>
      <w:r>
        <w:t xml:space="preserve"> zaraďuje pacienta do čakacieho radu Agenta zdrojov. Pacient je zaradený do radu na lekárske ošetrenie.</w:t>
      </w:r>
    </w:p>
    <w:p w14:paraId="397917E0" w14:textId="1DD17BC8" w:rsidR="00166FB3" w:rsidRDefault="00166FB3" w:rsidP="00166FB3">
      <w:pPr>
        <w:pStyle w:val="Nadpis3"/>
      </w:pPr>
      <w:bookmarkStart w:id="34" w:name="_Toc229351355"/>
      <w:r>
        <w:t xml:space="preserve">Zdroje pridelene VV – </w:t>
      </w:r>
      <w:proofErr w:type="spellStart"/>
      <w:r>
        <w:t>Notice</w:t>
      </w:r>
      <w:bookmarkEnd w:id="34"/>
      <w:proofErr w:type="spellEnd"/>
    </w:p>
    <w:p w14:paraId="0111AA05" w14:textId="055A9D0D" w:rsidR="00166FB3" w:rsidRDefault="00166FB3" w:rsidP="00166FB3">
      <w:r>
        <w:t xml:space="preserve">Agent zdrojov oznamuje agentovi </w:t>
      </w:r>
      <w:proofErr w:type="spellStart"/>
      <w:r>
        <w:t>urgentu</w:t>
      </w:r>
      <w:proofErr w:type="spellEnd"/>
      <w:r>
        <w:t>, že zdravotná sestra a ambulancia B boli pridelené pacientovi a môže začať presun sestry do ambulancie B.</w:t>
      </w:r>
    </w:p>
    <w:p w14:paraId="3B681898" w14:textId="6114922E" w:rsidR="00166FB3" w:rsidRDefault="00166FB3" w:rsidP="00166FB3">
      <w:pPr>
        <w:pStyle w:val="Nadpis3"/>
      </w:pPr>
      <w:bookmarkStart w:id="35" w:name="_Toc229351356"/>
      <w:r>
        <w:t>Zdroje pridelené ošetrenie</w:t>
      </w:r>
      <w:r w:rsidR="00270F38">
        <w:t xml:space="preserve"> - </w:t>
      </w:r>
      <w:proofErr w:type="spellStart"/>
      <w:r w:rsidR="00270F38">
        <w:t>Notice</w:t>
      </w:r>
      <w:bookmarkEnd w:id="35"/>
      <w:proofErr w:type="spellEnd"/>
    </w:p>
    <w:p w14:paraId="26C768FD" w14:textId="7F791739" w:rsidR="00166FB3" w:rsidRDefault="00166FB3" w:rsidP="00166FB3">
      <w:r>
        <w:t xml:space="preserve">Agent zdrojov oznamuje agentovi </w:t>
      </w:r>
      <w:proofErr w:type="spellStart"/>
      <w:r>
        <w:t>urgentu</w:t>
      </w:r>
      <w:proofErr w:type="spellEnd"/>
      <w:r>
        <w:t>, že zdravotná sestra, lekár a ambulancia A alebo B boli pridelené pacientovi a môže začať presun sestry a lekára do danej ambulancie.</w:t>
      </w:r>
    </w:p>
    <w:p w14:paraId="4A3685D6" w14:textId="5A0411E5" w:rsidR="00166FB3" w:rsidRDefault="00166FB3" w:rsidP="00166FB3">
      <w:pPr>
        <w:pStyle w:val="Nadpis3"/>
      </w:pPr>
      <w:bookmarkStart w:id="36" w:name="_Toc229351357"/>
      <w:r>
        <w:t>Vykonanie vstupného vyšetrenia</w:t>
      </w:r>
      <w:r w:rsidR="00270F38">
        <w:t xml:space="preserve"> - </w:t>
      </w:r>
      <w:proofErr w:type="spellStart"/>
      <w:r w:rsidR="00270F38">
        <w:t>Request</w:t>
      </w:r>
      <w:bookmarkEnd w:id="36"/>
      <w:proofErr w:type="spellEnd"/>
    </w:p>
    <w:p w14:paraId="17D21DF2" w14:textId="3B0F54CA" w:rsidR="00166FB3" w:rsidRDefault="00166FB3" w:rsidP="00166FB3">
      <w:r>
        <w:t xml:space="preserve">Agent </w:t>
      </w:r>
      <w:proofErr w:type="spellStart"/>
      <w:r>
        <w:t>urgentu</w:t>
      </w:r>
      <w:proofErr w:type="spellEnd"/>
      <w:r>
        <w:t xml:space="preserve"> žiada agenta vstupného vyšetrenia o vstupné vyšetrenie na konci ktorého pacient dostane prioritu.</w:t>
      </w:r>
    </w:p>
    <w:p w14:paraId="39FF6F0E" w14:textId="7DEE49C7" w:rsidR="00166FB3" w:rsidRDefault="00166FB3" w:rsidP="00166FB3">
      <w:pPr>
        <w:pStyle w:val="Nadpis3"/>
      </w:pPr>
      <w:bookmarkStart w:id="37" w:name="_Toc229351358"/>
      <w:r>
        <w:t>Vykonanie ošetrenia</w:t>
      </w:r>
      <w:r w:rsidR="00270F38">
        <w:t xml:space="preserve"> - </w:t>
      </w:r>
      <w:proofErr w:type="spellStart"/>
      <w:r w:rsidR="00270F38">
        <w:t>Request</w:t>
      </w:r>
      <w:bookmarkEnd w:id="37"/>
      <w:proofErr w:type="spellEnd"/>
    </w:p>
    <w:p w14:paraId="29F6FFEF" w14:textId="18524FAE" w:rsidR="00166FB3" w:rsidRDefault="00166FB3" w:rsidP="00166FB3">
      <w:r>
        <w:t xml:space="preserve">Agent </w:t>
      </w:r>
      <w:proofErr w:type="spellStart"/>
      <w:r>
        <w:t>urgentu</w:t>
      </w:r>
      <w:proofErr w:type="spellEnd"/>
      <w:r>
        <w:t xml:space="preserve"> žiada agenta ošetrenia o ošetrenie.</w:t>
      </w:r>
    </w:p>
    <w:p w14:paraId="284DA36F" w14:textId="3E26E673" w:rsidR="00270F38" w:rsidRDefault="00270F38" w:rsidP="00270F38">
      <w:pPr>
        <w:pStyle w:val="Nadpis3"/>
      </w:pPr>
      <w:bookmarkStart w:id="38" w:name="_Toc229351359"/>
      <w:proofErr w:type="spellStart"/>
      <w:r>
        <w:t>Uvolnenie</w:t>
      </w:r>
      <w:proofErr w:type="spellEnd"/>
      <w:r>
        <w:t xml:space="preserve"> ambulancie - </w:t>
      </w:r>
      <w:proofErr w:type="spellStart"/>
      <w:r>
        <w:t>Notice</w:t>
      </w:r>
      <w:bookmarkEnd w:id="38"/>
      <w:proofErr w:type="spellEnd"/>
    </w:p>
    <w:p w14:paraId="032D5CA2" w14:textId="4C371E56" w:rsidR="00270F38" w:rsidRDefault="00270F38" w:rsidP="00270F38">
      <w:r>
        <w:t xml:space="preserve">Agent </w:t>
      </w:r>
      <w:proofErr w:type="spellStart"/>
      <w:r>
        <w:t>urgentu</w:t>
      </w:r>
      <w:proofErr w:type="spellEnd"/>
      <w:r>
        <w:t xml:space="preserve"> oznamuje koniec vstupného vyšetrenia alebo lekárskeho ošetrenia, uvoľňujú sa príslušní pracovníci.</w:t>
      </w:r>
    </w:p>
    <w:p w14:paraId="4184F09D" w14:textId="703D8CE8" w:rsidR="00270F38" w:rsidRDefault="00270F38" w:rsidP="00270F38">
      <w:pPr>
        <w:pStyle w:val="Nadpis3"/>
      </w:pPr>
      <w:bookmarkStart w:id="39" w:name="_Toc229351360"/>
      <w:r>
        <w:lastRenderedPageBreak/>
        <w:t xml:space="preserve">Odchod pacienta – </w:t>
      </w:r>
      <w:proofErr w:type="spellStart"/>
      <w:r>
        <w:t>Notice</w:t>
      </w:r>
      <w:bookmarkEnd w:id="39"/>
      <w:proofErr w:type="spellEnd"/>
    </w:p>
    <w:p w14:paraId="0FBE5873" w14:textId="37AC7C31" w:rsidR="00270F38" w:rsidRPr="00270F38" w:rsidRDefault="00270F38" w:rsidP="00270F38">
      <w:r>
        <w:t>Agent modelu oznamuje agentovi okolia, že pacient vykonal celé vyšetrenie na urgentnom príjme.</w:t>
      </w:r>
    </w:p>
    <w:p w14:paraId="09FE2ACF" w14:textId="1AC2861A" w:rsidR="00166FB3" w:rsidRDefault="00AD19D6" w:rsidP="00AD19D6">
      <w:pPr>
        <w:pStyle w:val="Nadpis1"/>
      </w:pPr>
      <w:bookmarkStart w:id="40" w:name="_Toc229351361"/>
      <w:r>
        <w:lastRenderedPageBreak/>
        <w:t>Výsledky simulácie</w:t>
      </w:r>
      <w:bookmarkEnd w:id="40"/>
    </w:p>
    <w:p w14:paraId="010EB64C" w14:textId="3E6B5979" w:rsidR="00AD19D6" w:rsidRDefault="00AD19D6" w:rsidP="00AD19D6">
      <w:pPr>
        <w:pStyle w:val="Nadpis2"/>
      </w:pPr>
      <w:bookmarkStart w:id="41" w:name="_Toc229351362"/>
      <w:r>
        <w:t>Požiadavky</w:t>
      </w:r>
      <w:bookmarkEnd w:id="41"/>
    </w:p>
    <w:p w14:paraId="38EE90CF" w14:textId="6AF11813" w:rsidR="00AD19D6" w:rsidRDefault="00AD19D6" w:rsidP="00AD19D6">
      <w:r>
        <w:t>Určiť minimálny odporúčaný počet zdravotných sestier a lekárov tak, aby priemerná doba čakania pacientov privezených sanitkou na začiatok ošetrenia (čas od vstupu do budovy) nepresiahla 15 minút a pri ostatných pacientoch bola menšia ako 30 minút. Zároveň pripravte grafy ustaľovania týchto hodnôt pri rastúcom počte replikácií.</w:t>
      </w:r>
    </w:p>
    <w:p w14:paraId="278290C4" w14:textId="7DC69F76" w:rsidR="00AD19D6" w:rsidRDefault="00AD19D6" w:rsidP="00AD19D6">
      <w:pPr>
        <w:pStyle w:val="Nadpis2"/>
      </w:pPr>
      <w:bookmarkStart w:id="42" w:name="_Toc229351363"/>
      <w:r>
        <w:t>Minimálne počty zamestnancov</w:t>
      </w:r>
      <w:bookmarkEnd w:id="42"/>
    </w:p>
    <w:p w14:paraId="05A22F9A" w14:textId="12AE2191" w:rsidR="00AD19D6" w:rsidRDefault="00AD19D6" w:rsidP="00AD19D6">
      <w:r>
        <w:t>Experimenty na minimálne zistenie minimálneho počtu zdravotných sestier a lekárov boli vykonané na konfigurácii simulácie, ktorú považujem za základnú a to konkrétne:</w:t>
      </w:r>
    </w:p>
    <w:p w14:paraId="6A932D9F" w14:textId="2F2F3F5B" w:rsidR="00AD19D6" w:rsidRDefault="00AD19D6" w:rsidP="00AD19D6">
      <w:pPr>
        <w:pStyle w:val="Odsekzoznamu"/>
        <w:numPr>
          <w:ilvl w:val="0"/>
          <w:numId w:val="46"/>
        </w:numPr>
      </w:pPr>
      <w:r>
        <w:t>Lekárske ošetrenie má prednosť pred vstupným vyšetrením</w:t>
      </w:r>
    </w:p>
    <w:p w14:paraId="4F2B3F3D" w14:textId="65E687EA" w:rsidR="00AD19D6" w:rsidRDefault="00AD19D6" w:rsidP="00AD19D6">
      <w:pPr>
        <w:pStyle w:val="Odsekzoznamu"/>
        <w:numPr>
          <w:ilvl w:val="0"/>
          <w:numId w:val="46"/>
        </w:numPr>
      </w:pPr>
      <w:r>
        <w:t>Pacienti s prioritou 3 a 4 preferujú ambulancie typu B</w:t>
      </w:r>
    </w:p>
    <w:p w14:paraId="05699298" w14:textId="7EF60519" w:rsidR="00AD19D6" w:rsidRDefault="00AD19D6" w:rsidP="00AD19D6">
      <w:pPr>
        <w:pStyle w:val="Odsekzoznamu"/>
        <w:numPr>
          <w:ilvl w:val="0"/>
          <w:numId w:val="46"/>
        </w:numPr>
      </w:pPr>
      <w:r>
        <w:t>Nesnažíme sa zefektívniť pohyby zamestnancov a pacientov</w:t>
      </w:r>
    </w:p>
    <w:p w14:paraId="44436A09" w14:textId="5714B968" w:rsidR="00AD19D6" w:rsidRDefault="00AD19D6" w:rsidP="00AD19D6">
      <w:pPr>
        <w:pStyle w:val="Odsekzoznamu"/>
        <w:numPr>
          <w:ilvl w:val="0"/>
          <w:numId w:val="46"/>
        </w:numPr>
      </w:pPr>
      <w:r>
        <w:t>Nerezervujeme personál pre konkrétne priority</w:t>
      </w:r>
    </w:p>
    <w:p w14:paraId="639E8D76" w14:textId="7AE2A601" w:rsidR="00AD19D6" w:rsidRDefault="00AD19D6" w:rsidP="00AD19D6">
      <w:r>
        <w:t>Simulácie boli vykonávané pri 1000 replikáciách. Dĺžka jednej replikácie je 28 dní a nie je nastavený žiadny čas zahrievania simulácie.</w:t>
      </w:r>
    </w:p>
    <w:tbl>
      <w:tblPr>
        <w:tblStyle w:val="Tabukasmriekou4zvraznenie11"/>
        <w:tblW w:w="8530" w:type="dxa"/>
        <w:jc w:val="center"/>
        <w:tblLook w:val="04A0" w:firstRow="1" w:lastRow="0" w:firstColumn="1" w:lastColumn="0" w:noHBand="0" w:noVBand="1"/>
      </w:tblPr>
      <w:tblGrid>
        <w:gridCol w:w="822"/>
        <w:gridCol w:w="896"/>
        <w:gridCol w:w="3226"/>
        <w:gridCol w:w="3586"/>
      </w:tblGrid>
      <w:tr w:rsidR="00AD19D6" w:rsidRPr="00AD19D6" w14:paraId="6F5A7551" w14:textId="77777777" w:rsidTr="00535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619FDBC4" w14:textId="7F125692" w:rsidR="00AD19D6" w:rsidRPr="00AD19D6" w:rsidRDefault="00AD19D6" w:rsidP="00AD19D6">
            <w:pPr>
              <w:spacing w:after="0" w:line="240" w:lineRule="auto"/>
              <w:ind w:firstLine="0"/>
              <w:jc w:val="left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AD19D6">
              <w:rPr>
                <w:rFonts w:ascii="Calibri" w:eastAsia="Times New Roman" w:hAnsi="Calibri" w:cs="Calibri"/>
                <w:color w:val="FFFFFF" w:themeColor="background1"/>
                <w:sz w:val="22"/>
              </w:rPr>
              <w:t>Počet sestier</w:t>
            </w:r>
          </w:p>
        </w:tc>
        <w:tc>
          <w:tcPr>
            <w:tcW w:w="896" w:type="dxa"/>
            <w:noWrap/>
            <w:hideMark/>
          </w:tcPr>
          <w:p w14:paraId="4CBEC98A" w14:textId="7CB1AEF6" w:rsidR="00AD19D6" w:rsidRPr="00AD19D6" w:rsidRDefault="00AD19D6" w:rsidP="00AD19D6">
            <w:pPr>
              <w:spacing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AD19D6">
              <w:rPr>
                <w:rFonts w:ascii="Calibri" w:eastAsia="Times New Roman" w:hAnsi="Calibri" w:cs="Calibri"/>
                <w:color w:val="FFFFFF" w:themeColor="background1"/>
                <w:sz w:val="22"/>
              </w:rPr>
              <w:t>Počet lekárov</w:t>
            </w:r>
          </w:p>
        </w:tc>
        <w:tc>
          <w:tcPr>
            <w:tcW w:w="3226" w:type="dxa"/>
            <w:noWrap/>
            <w:hideMark/>
          </w:tcPr>
          <w:p w14:paraId="0936FFE0" w14:textId="2904B801" w:rsidR="00AD19D6" w:rsidRPr="00AD19D6" w:rsidRDefault="00C85376" w:rsidP="00AD19D6">
            <w:pPr>
              <w:spacing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>
              <w:rPr>
                <w:rFonts w:ascii="Calibri" w:eastAsia="Times New Roman" w:hAnsi="Calibri" w:cs="Calibri"/>
                <w:color w:val="FFFFFF" w:themeColor="background1"/>
                <w:sz w:val="22"/>
              </w:rPr>
              <w:t>Doba čakania peších pacientov po začiatok ošetrenia (min.)</w:t>
            </w:r>
          </w:p>
        </w:tc>
        <w:tc>
          <w:tcPr>
            <w:tcW w:w="3586" w:type="dxa"/>
            <w:noWrap/>
            <w:hideMark/>
          </w:tcPr>
          <w:p w14:paraId="1E02E010" w14:textId="5C092FDC" w:rsidR="00AD19D6" w:rsidRPr="00AD19D6" w:rsidRDefault="00AD19D6" w:rsidP="00AD19D6">
            <w:pPr>
              <w:spacing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AD19D6">
              <w:rPr>
                <w:rFonts w:ascii="Calibri" w:eastAsia="Times New Roman" w:hAnsi="Calibri" w:cs="Calibri"/>
                <w:color w:val="FFFFFF" w:themeColor="background1"/>
                <w:sz w:val="22"/>
              </w:rPr>
              <w:t>Doba</w:t>
            </w:r>
            <w:r w:rsidR="00C85376">
              <w:rPr>
                <w:rFonts w:ascii="Calibri" w:eastAsia="Times New Roman" w:hAnsi="Calibri" w:cs="Calibri"/>
                <w:color w:val="FFFFFF" w:themeColor="background1"/>
                <w:sz w:val="22"/>
              </w:rPr>
              <w:t xml:space="preserve"> čakania pacientov prichádzajúcich sanitkou po začiatok ošetrenia (min.)</w:t>
            </w:r>
          </w:p>
        </w:tc>
      </w:tr>
      <w:tr w:rsidR="00AD19D6" w:rsidRPr="00AD19D6" w14:paraId="2B9243D4" w14:textId="77777777" w:rsidTr="00535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7C538468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896" w:type="dxa"/>
            <w:noWrap/>
            <w:hideMark/>
          </w:tcPr>
          <w:p w14:paraId="2B0B7DD9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3226" w:type="dxa"/>
            <w:noWrap/>
            <w:hideMark/>
          </w:tcPr>
          <w:p w14:paraId="13E37691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2204.002</w:t>
            </w:r>
          </w:p>
        </w:tc>
        <w:tc>
          <w:tcPr>
            <w:tcW w:w="3586" w:type="dxa"/>
            <w:noWrap/>
            <w:hideMark/>
          </w:tcPr>
          <w:p w14:paraId="18485FDC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905.1818</w:t>
            </w:r>
          </w:p>
        </w:tc>
      </w:tr>
      <w:tr w:rsidR="00AD19D6" w:rsidRPr="00AD19D6" w14:paraId="6DC2A5C7" w14:textId="77777777" w:rsidTr="0053517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2540EBBE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896" w:type="dxa"/>
            <w:noWrap/>
            <w:hideMark/>
          </w:tcPr>
          <w:p w14:paraId="46A095B0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3226" w:type="dxa"/>
            <w:noWrap/>
            <w:hideMark/>
          </w:tcPr>
          <w:p w14:paraId="5F5690AD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2203.961</w:t>
            </w:r>
          </w:p>
        </w:tc>
        <w:tc>
          <w:tcPr>
            <w:tcW w:w="3586" w:type="dxa"/>
            <w:noWrap/>
            <w:hideMark/>
          </w:tcPr>
          <w:p w14:paraId="16F91C62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906.5117</w:t>
            </w:r>
          </w:p>
        </w:tc>
      </w:tr>
      <w:tr w:rsidR="00AD19D6" w:rsidRPr="00AD19D6" w14:paraId="430104A7" w14:textId="77777777" w:rsidTr="00535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5F5EBCC0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8</w:t>
            </w:r>
          </w:p>
        </w:tc>
        <w:tc>
          <w:tcPr>
            <w:tcW w:w="896" w:type="dxa"/>
            <w:noWrap/>
            <w:hideMark/>
          </w:tcPr>
          <w:p w14:paraId="507BFC86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</w:t>
            </w:r>
          </w:p>
        </w:tc>
        <w:tc>
          <w:tcPr>
            <w:tcW w:w="3226" w:type="dxa"/>
            <w:noWrap/>
            <w:hideMark/>
          </w:tcPr>
          <w:p w14:paraId="637A9B5F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2202.074</w:t>
            </w:r>
          </w:p>
        </w:tc>
        <w:tc>
          <w:tcPr>
            <w:tcW w:w="3586" w:type="dxa"/>
            <w:noWrap/>
            <w:hideMark/>
          </w:tcPr>
          <w:p w14:paraId="71A7875E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907.8165</w:t>
            </w:r>
          </w:p>
        </w:tc>
      </w:tr>
      <w:tr w:rsidR="00AD19D6" w:rsidRPr="00AD19D6" w14:paraId="002B4A86" w14:textId="77777777" w:rsidTr="0053517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191C5CE7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896" w:type="dxa"/>
            <w:noWrap/>
            <w:hideMark/>
          </w:tcPr>
          <w:p w14:paraId="7024C269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</w:t>
            </w:r>
          </w:p>
        </w:tc>
        <w:tc>
          <w:tcPr>
            <w:tcW w:w="3226" w:type="dxa"/>
            <w:noWrap/>
            <w:hideMark/>
          </w:tcPr>
          <w:p w14:paraId="6E16B407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10807.08</w:t>
            </w:r>
          </w:p>
        </w:tc>
        <w:tc>
          <w:tcPr>
            <w:tcW w:w="3586" w:type="dxa"/>
            <w:noWrap/>
            <w:hideMark/>
          </w:tcPr>
          <w:p w14:paraId="780558C4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15.3154</w:t>
            </w:r>
          </w:p>
        </w:tc>
      </w:tr>
      <w:tr w:rsidR="00AD19D6" w:rsidRPr="00AD19D6" w14:paraId="7DD0675F" w14:textId="77777777" w:rsidTr="00535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17D698C6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896" w:type="dxa"/>
            <w:noWrap/>
            <w:hideMark/>
          </w:tcPr>
          <w:p w14:paraId="1EAFB036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</w:t>
            </w:r>
          </w:p>
        </w:tc>
        <w:tc>
          <w:tcPr>
            <w:tcW w:w="3226" w:type="dxa"/>
            <w:noWrap/>
            <w:hideMark/>
          </w:tcPr>
          <w:p w14:paraId="2586AC40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1800.776</w:t>
            </w:r>
          </w:p>
        </w:tc>
        <w:tc>
          <w:tcPr>
            <w:tcW w:w="3586" w:type="dxa"/>
            <w:noWrap/>
            <w:hideMark/>
          </w:tcPr>
          <w:p w14:paraId="3A8AE718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545.3139</w:t>
            </w:r>
          </w:p>
        </w:tc>
      </w:tr>
      <w:tr w:rsidR="00AD19D6" w:rsidRPr="00AD19D6" w14:paraId="58D2BAF8" w14:textId="77777777" w:rsidTr="0053517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3F1A97AE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8</w:t>
            </w:r>
          </w:p>
        </w:tc>
        <w:tc>
          <w:tcPr>
            <w:tcW w:w="896" w:type="dxa"/>
            <w:noWrap/>
            <w:hideMark/>
          </w:tcPr>
          <w:p w14:paraId="7A39C4E6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</w:t>
            </w:r>
          </w:p>
        </w:tc>
        <w:tc>
          <w:tcPr>
            <w:tcW w:w="3226" w:type="dxa"/>
            <w:noWrap/>
            <w:hideMark/>
          </w:tcPr>
          <w:p w14:paraId="51CA2356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1799.424</w:t>
            </w:r>
          </w:p>
        </w:tc>
        <w:tc>
          <w:tcPr>
            <w:tcW w:w="3586" w:type="dxa"/>
            <w:noWrap/>
            <w:hideMark/>
          </w:tcPr>
          <w:p w14:paraId="52BA86D0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546.9006</w:t>
            </w:r>
          </w:p>
        </w:tc>
      </w:tr>
      <w:tr w:rsidR="00AD19D6" w:rsidRPr="00AD19D6" w14:paraId="2D14523F" w14:textId="77777777" w:rsidTr="00535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275B9B08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896" w:type="dxa"/>
            <w:noWrap/>
            <w:hideMark/>
          </w:tcPr>
          <w:p w14:paraId="00573AB5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3226" w:type="dxa"/>
            <w:noWrap/>
            <w:hideMark/>
          </w:tcPr>
          <w:p w14:paraId="7B86234B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10828.04</w:t>
            </w:r>
          </w:p>
        </w:tc>
        <w:tc>
          <w:tcPr>
            <w:tcW w:w="3586" w:type="dxa"/>
            <w:noWrap/>
            <w:hideMark/>
          </w:tcPr>
          <w:p w14:paraId="6404F412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15.53082</w:t>
            </w:r>
          </w:p>
        </w:tc>
      </w:tr>
      <w:tr w:rsidR="00AD19D6" w:rsidRPr="00AD19D6" w14:paraId="0F543CFA" w14:textId="77777777" w:rsidTr="0053517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7FA41074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7</w:t>
            </w:r>
          </w:p>
        </w:tc>
        <w:tc>
          <w:tcPr>
            <w:tcW w:w="896" w:type="dxa"/>
            <w:noWrap/>
            <w:hideMark/>
          </w:tcPr>
          <w:p w14:paraId="54181C9D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3226" w:type="dxa"/>
            <w:noWrap/>
            <w:hideMark/>
          </w:tcPr>
          <w:p w14:paraId="32568669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1228.791</w:t>
            </w:r>
          </w:p>
        </w:tc>
        <w:tc>
          <w:tcPr>
            <w:tcW w:w="3586" w:type="dxa"/>
            <w:shd w:val="clear" w:color="auto" w:fill="92D050"/>
            <w:noWrap/>
            <w:hideMark/>
          </w:tcPr>
          <w:p w14:paraId="3C6F27BC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C85376">
              <w:rPr>
                <w:rFonts w:ascii="Calibri" w:eastAsia="Times New Roman" w:hAnsi="Calibri" w:cs="Calibri"/>
                <w:color w:val="000000" w:themeColor="text1"/>
                <w:sz w:val="22"/>
                <w:lang w:val="en-US"/>
              </w:rPr>
              <w:t>13.34937</w:t>
            </w:r>
          </w:p>
        </w:tc>
      </w:tr>
      <w:tr w:rsidR="00AD19D6" w:rsidRPr="00AD19D6" w14:paraId="1DC75C89" w14:textId="77777777" w:rsidTr="00535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noWrap/>
            <w:hideMark/>
          </w:tcPr>
          <w:p w14:paraId="2DB408F4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8</w:t>
            </w:r>
          </w:p>
        </w:tc>
        <w:tc>
          <w:tcPr>
            <w:tcW w:w="896" w:type="dxa"/>
            <w:noWrap/>
            <w:hideMark/>
          </w:tcPr>
          <w:p w14:paraId="6EC85314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</w:t>
            </w:r>
          </w:p>
        </w:tc>
        <w:tc>
          <w:tcPr>
            <w:tcW w:w="3226" w:type="dxa"/>
            <w:shd w:val="clear" w:color="auto" w:fill="92D050"/>
            <w:noWrap/>
            <w:hideMark/>
          </w:tcPr>
          <w:p w14:paraId="5A50315D" w14:textId="77777777" w:rsidR="00AD19D6" w:rsidRPr="00AD19D6" w:rsidRDefault="00AD19D6" w:rsidP="00AD19D6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18.3899</w:t>
            </w:r>
          </w:p>
        </w:tc>
        <w:tc>
          <w:tcPr>
            <w:tcW w:w="3586" w:type="dxa"/>
            <w:shd w:val="clear" w:color="auto" w:fill="92D050"/>
            <w:noWrap/>
            <w:hideMark/>
          </w:tcPr>
          <w:p w14:paraId="5182B0D9" w14:textId="77777777" w:rsidR="00AD19D6" w:rsidRPr="00AD19D6" w:rsidRDefault="00AD19D6" w:rsidP="0053517E">
            <w:pPr>
              <w:spacing w:after="0" w:line="240" w:lineRule="auto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AD19D6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12.63856</w:t>
            </w:r>
          </w:p>
        </w:tc>
      </w:tr>
    </w:tbl>
    <w:p w14:paraId="0B5AC415" w14:textId="77777777" w:rsidR="00AD19D6" w:rsidRDefault="00AD19D6" w:rsidP="00AD19D6"/>
    <w:p w14:paraId="623BACEF" w14:textId="29E908CF" w:rsidR="00C85376" w:rsidRDefault="008B118B" w:rsidP="008B118B">
      <w:pPr>
        <w:pStyle w:val="Nadpis2"/>
      </w:pPr>
      <w:bookmarkStart w:id="43" w:name="_Toc229351364"/>
      <w:r>
        <w:t>Tabuľka všetkých nameraných hodnôt</w:t>
      </w:r>
      <w:bookmarkEnd w:id="43"/>
    </w:p>
    <w:p w14:paraId="20959378" w14:textId="77777777" w:rsidR="008B118B" w:rsidRPr="008B118B" w:rsidRDefault="008B118B" w:rsidP="008B118B"/>
    <w:tbl>
      <w:tblPr>
        <w:tblStyle w:val="Tabukasmriekou4zvraznenie11"/>
        <w:tblW w:w="9015" w:type="dxa"/>
        <w:tblInd w:w="-545" w:type="dxa"/>
        <w:tblLook w:val="04A0" w:firstRow="1" w:lastRow="0" w:firstColumn="1" w:lastColumn="0" w:noHBand="0" w:noVBand="1"/>
      </w:tblPr>
      <w:tblGrid>
        <w:gridCol w:w="4940"/>
        <w:gridCol w:w="1555"/>
        <w:gridCol w:w="1350"/>
        <w:gridCol w:w="1170"/>
      </w:tblGrid>
      <w:tr w:rsidR="00112C8E" w:rsidRPr="00112C8E" w14:paraId="27340503" w14:textId="77777777" w:rsidTr="00112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</w:tcPr>
          <w:p w14:paraId="32BB03D8" w14:textId="501D4354" w:rsidR="00112C8E" w:rsidRPr="00112C8E" w:rsidRDefault="00112C8E" w:rsidP="00112C8E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</w:rPr>
              <w:lastRenderedPageBreak/>
              <w:t>Štatistika</w:t>
            </w:r>
          </w:p>
        </w:tc>
        <w:tc>
          <w:tcPr>
            <w:tcW w:w="1555" w:type="dxa"/>
            <w:noWrap/>
            <w:vAlign w:val="center"/>
          </w:tcPr>
          <w:p w14:paraId="4B8F511B" w14:textId="660F68B7" w:rsidR="00112C8E" w:rsidRPr="00112C8E" w:rsidRDefault="00112C8E" w:rsidP="00112C8E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Priemer</w:t>
            </w:r>
          </w:p>
        </w:tc>
        <w:tc>
          <w:tcPr>
            <w:tcW w:w="1350" w:type="dxa"/>
            <w:noWrap/>
            <w:vAlign w:val="center"/>
          </w:tcPr>
          <w:p w14:paraId="54275844" w14:textId="194D8A56" w:rsidR="00112C8E" w:rsidRPr="00112C8E" w:rsidRDefault="00112C8E" w:rsidP="00112C8E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spodna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  <w:tc>
          <w:tcPr>
            <w:tcW w:w="1170" w:type="dxa"/>
            <w:noWrap/>
            <w:vAlign w:val="center"/>
          </w:tcPr>
          <w:p w14:paraId="04721248" w14:textId="4894D23D" w:rsidR="00112C8E" w:rsidRPr="00112C8E" w:rsidRDefault="00112C8E" w:rsidP="00112C8E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horna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</w:tr>
      <w:tr w:rsidR="00036E5D" w:rsidRPr="00112C8E" w14:paraId="404CA85F" w14:textId="77777777" w:rsidTr="0011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A6C37E2" w14:textId="4B915DB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</w:t>
            </w:r>
          </w:p>
        </w:tc>
        <w:tc>
          <w:tcPr>
            <w:tcW w:w="1555" w:type="dxa"/>
            <w:noWrap/>
            <w:vAlign w:val="center"/>
            <w:hideMark/>
          </w:tcPr>
          <w:p w14:paraId="64A8AF44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11097.9</w:t>
            </w:r>
          </w:p>
        </w:tc>
        <w:tc>
          <w:tcPr>
            <w:tcW w:w="1350" w:type="dxa"/>
            <w:noWrap/>
            <w:vAlign w:val="center"/>
            <w:hideMark/>
          </w:tcPr>
          <w:p w14:paraId="3658BF8F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11093.49</w:t>
            </w:r>
          </w:p>
        </w:tc>
        <w:tc>
          <w:tcPr>
            <w:tcW w:w="1170" w:type="dxa"/>
            <w:noWrap/>
            <w:vAlign w:val="center"/>
            <w:hideMark/>
          </w:tcPr>
          <w:p w14:paraId="05B9B475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11102.31</w:t>
            </w:r>
          </w:p>
        </w:tc>
      </w:tr>
      <w:tr w:rsidR="00036E5D" w:rsidRPr="00112C8E" w14:paraId="4E1FA9E6" w14:textId="77777777" w:rsidTr="00112C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7E4235F" w14:textId="2C490CD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pešo</w:t>
            </w:r>
          </w:p>
        </w:tc>
        <w:tc>
          <w:tcPr>
            <w:tcW w:w="1555" w:type="dxa"/>
            <w:noWrap/>
            <w:vAlign w:val="center"/>
            <w:hideMark/>
          </w:tcPr>
          <w:p w14:paraId="662DCBB3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4210.662</w:t>
            </w:r>
          </w:p>
        </w:tc>
        <w:tc>
          <w:tcPr>
            <w:tcW w:w="1350" w:type="dxa"/>
            <w:noWrap/>
            <w:vAlign w:val="center"/>
            <w:hideMark/>
          </w:tcPr>
          <w:p w14:paraId="05EC8A37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4206.729</w:t>
            </w:r>
          </w:p>
        </w:tc>
        <w:tc>
          <w:tcPr>
            <w:tcW w:w="1170" w:type="dxa"/>
            <w:noWrap/>
            <w:vAlign w:val="center"/>
            <w:hideMark/>
          </w:tcPr>
          <w:p w14:paraId="5E7F20F1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4214.595</w:t>
            </w:r>
          </w:p>
        </w:tc>
      </w:tr>
      <w:tr w:rsidR="00036E5D" w:rsidRPr="00112C8E" w14:paraId="086B1A7A" w14:textId="77777777" w:rsidTr="0011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FC5A90F" w14:textId="4B425FA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sanitka</w:t>
            </w:r>
          </w:p>
        </w:tc>
        <w:tc>
          <w:tcPr>
            <w:tcW w:w="1555" w:type="dxa"/>
            <w:noWrap/>
            <w:vAlign w:val="center"/>
            <w:hideMark/>
          </w:tcPr>
          <w:p w14:paraId="4CF36962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6887.239</w:t>
            </w:r>
          </w:p>
        </w:tc>
        <w:tc>
          <w:tcPr>
            <w:tcW w:w="1350" w:type="dxa"/>
            <w:noWrap/>
            <w:vAlign w:val="center"/>
            <w:hideMark/>
          </w:tcPr>
          <w:p w14:paraId="311EB2A3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6885.129</w:t>
            </w:r>
          </w:p>
        </w:tc>
        <w:tc>
          <w:tcPr>
            <w:tcW w:w="1170" w:type="dxa"/>
            <w:noWrap/>
            <w:vAlign w:val="center"/>
            <w:hideMark/>
          </w:tcPr>
          <w:p w14:paraId="01B7EF7C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6889.349</w:t>
            </w:r>
          </w:p>
        </w:tc>
      </w:tr>
      <w:tr w:rsidR="00036E5D" w:rsidRPr="00112C8E" w14:paraId="481AA0F1" w14:textId="77777777" w:rsidTr="006B202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FE3772B" w14:textId="2E180232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45F639C" w14:textId="4E22D60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37.2196</w:t>
            </w:r>
          </w:p>
        </w:tc>
        <w:tc>
          <w:tcPr>
            <w:tcW w:w="1350" w:type="dxa"/>
            <w:noWrap/>
            <w:vAlign w:val="bottom"/>
            <w:hideMark/>
          </w:tcPr>
          <w:p w14:paraId="7A7D2EB3" w14:textId="68F83FA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37.18312</w:t>
            </w:r>
          </w:p>
        </w:tc>
        <w:tc>
          <w:tcPr>
            <w:tcW w:w="1170" w:type="dxa"/>
            <w:noWrap/>
            <w:vAlign w:val="bottom"/>
            <w:hideMark/>
          </w:tcPr>
          <w:p w14:paraId="2F75751D" w14:textId="6AB4A62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37.25607</w:t>
            </w:r>
          </w:p>
        </w:tc>
      </w:tr>
      <w:tr w:rsidR="00036E5D" w:rsidRPr="00112C8E" w14:paraId="72CA39E4" w14:textId="77777777" w:rsidTr="006B2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09D1B5C" w14:textId="5A2B97B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 systéme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62F8225" w14:textId="147773B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35.3142</w:t>
            </w:r>
          </w:p>
        </w:tc>
        <w:tc>
          <w:tcPr>
            <w:tcW w:w="1350" w:type="dxa"/>
            <w:noWrap/>
            <w:vAlign w:val="bottom"/>
            <w:hideMark/>
          </w:tcPr>
          <w:p w14:paraId="47A0AA98" w14:textId="7449F02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35.24681</w:t>
            </w:r>
          </w:p>
        </w:tc>
        <w:tc>
          <w:tcPr>
            <w:tcW w:w="1170" w:type="dxa"/>
            <w:noWrap/>
            <w:vAlign w:val="bottom"/>
            <w:hideMark/>
          </w:tcPr>
          <w:p w14:paraId="79BD6B4C" w14:textId="445D5A2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35.3816</w:t>
            </w:r>
          </w:p>
        </w:tc>
      </w:tr>
      <w:tr w:rsidR="00036E5D" w:rsidRPr="00112C8E" w14:paraId="40D585A5" w14:textId="77777777" w:rsidTr="006B202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31BE6A0" w14:textId="08D8597A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06B5945" w14:textId="6C73407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38.38287</w:t>
            </w:r>
          </w:p>
        </w:tc>
        <w:tc>
          <w:tcPr>
            <w:tcW w:w="1350" w:type="dxa"/>
            <w:noWrap/>
            <w:vAlign w:val="bottom"/>
            <w:hideMark/>
          </w:tcPr>
          <w:p w14:paraId="614CA167" w14:textId="7100233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38.36348</w:t>
            </w:r>
          </w:p>
        </w:tc>
        <w:tc>
          <w:tcPr>
            <w:tcW w:w="1170" w:type="dxa"/>
            <w:noWrap/>
            <w:vAlign w:val="bottom"/>
            <w:hideMark/>
          </w:tcPr>
          <w:p w14:paraId="53D8D7A4" w14:textId="209A6D6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38.40226</w:t>
            </w:r>
          </w:p>
        </w:tc>
      </w:tr>
      <w:tr w:rsidR="00036E5D" w:rsidRPr="00112C8E" w14:paraId="202C2887" w14:textId="77777777" w:rsidTr="006B2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A74E754" w14:textId="1FB1E5C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1DB59EE" w14:textId="1BBFAC8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2.064812</w:t>
            </w:r>
          </w:p>
        </w:tc>
        <w:tc>
          <w:tcPr>
            <w:tcW w:w="1350" w:type="dxa"/>
            <w:noWrap/>
            <w:vAlign w:val="bottom"/>
            <w:hideMark/>
          </w:tcPr>
          <w:p w14:paraId="6715E630" w14:textId="0000D02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2.05032</w:t>
            </w:r>
          </w:p>
        </w:tc>
        <w:tc>
          <w:tcPr>
            <w:tcW w:w="1170" w:type="dxa"/>
            <w:noWrap/>
            <w:vAlign w:val="bottom"/>
            <w:hideMark/>
          </w:tcPr>
          <w:p w14:paraId="4E2C9A66" w14:textId="592A888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2.079303</w:t>
            </w:r>
          </w:p>
        </w:tc>
      </w:tr>
      <w:tr w:rsidR="00036E5D" w:rsidRPr="00112C8E" w14:paraId="76D1F27E" w14:textId="77777777" w:rsidTr="006B202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91B84FB" w14:textId="45A6834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FC96508" w14:textId="61CC961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4.261698</w:t>
            </w:r>
          </w:p>
        </w:tc>
        <w:tc>
          <w:tcPr>
            <w:tcW w:w="1350" w:type="dxa"/>
            <w:noWrap/>
            <w:vAlign w:val="bottom"/>
            <w:hideMark/>
          </w:tcPr>
          <w:p w14:paraId="3C35A133" w14:textId="3E062EF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4.227849</w:t>
            </w:r>
          </w:p>
        </w:tc>
        <w:tc>
          <w:tcPr>
            <w:tcW w:w="1170" w:type="dxa"/>
            <w:noWrap/>
            <w:vAlign w:val="bottom"/>
            <w:hideMark/>
          </w:tcPr>
          <w:p w14:paraId="7075EB54" w14:textId="61270AC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4.295548</w:t>
            </w:r>
          </w:p>
        </w:tc>
      </w:tr>
      <w:tr w:rsidR="00036E5D" w:rsidRPr="00112C8E" w14:paraId="11A50D78" w14:textId="77777777" w:rsidTr="006B2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F50CB13" w14:textId="40D38E12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98B891F" w14:textId="022BAC8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0.721016</w:t>
            </w:r>
          </w:p>
        </w:tc>
        <w:tc>
          <w:tcPr>
            <w:tcW w:w="1350" w:type="dxa"/>
            <w:noWrap/>
            <w:vAlign w:val="bottom"/>
            <w:hideMark/>
          </w:tcPr>
          <w:p w14:paraId="49182F6C" w14:textId="2479CAE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0.718301</w:t>
            </w:r>
          </w:p>
        </w:tc>
        <w:tc>
          <w:tcPr>
            <w:tcW w:w="1170" w:type="dxa"/>
            <w:noWrap/>
            <w:vAlign w:val="bottom"/>
            <w:hideMark/>
          </w:tcPr>
          <w:p w14:paraId="3FE00ED0" w14:textId="441426E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0.723732</w:t>
            </w:r>
          </w:p>
        </w:tc>
      </w:tr>
      <w:tr w:rsidR="00036E5D" w:rsidRPr="00112C8E" w14:paraId="20111A81" w14:textId="77777777" w:rsidTr="006B202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4026826" w14:textId="483A20B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B622C14" w14:textId="0A1EA26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3.423871</w:t>
            </w:r>
          </w:p>
        </w:tc>
        <w:tc>
          <w:tcPr>
            <w:tcW w:w="1350" w:type="dxa"/>
            <w:noWrap/>
            <w:vAlign w:val="bottom"/>
            <w:hideMark/>
          </w:tcPr>
          <w:p w14:paraId="3041F6E6" w14:textId="0D5A430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3.399388</w:t>
            </w:r>
          </w:p>
        </w:tc>
        <w:tc>
          <w:tcPr>
            <w:tcW w:w="1170" w:type="dxa"/>
            <w:noWrap/>
            <w:vAlign w:val="bottom"/>
            <w:hideMark/>
          </w:tcPr>
          <w:p w14:paraId="6DA9A44D" w14:textId="2B6B347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3.448355</w:t>
            </w:r>
          </w:p>
        </w:tc>
      </w:tr>
      <w:tr w:rsidR="00036E5D" w:rsidRPr="00112C8E" w14:paraId="40A5B0DC" w14:textId="77777777" w:rsidTr="006B2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B329C82" w14:textId="10738F2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FAAF24D" w14:textId="68FB7B9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1.750157</w:t>
            </w:r>
          </w:p>
        </w:tc>
        <w:tc>
          <w:tcPr>
            <w:tcW w:w="1350" w:type="dxa"/>
            <w:noWrap/>
            <w:vAlign w:val="bottom"/>
            <w:hideMark/>
          </w:tcPr>
          <w:p w14:paraId="0C1E7454" w14:textId="2BEA373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1.744647</w:t>
            </w:r>
          </w:p>
        </w:tc>
        <w:tc>
          <w:tcPr>
            <w:tcW w:w="1170" w:type="dxa"/>
            <w:noWrap/>
            <w:vAlign w:val="bottom"/>
            <w:hideMark/>
          </w:tcPr>
          <w:p w14:paraId="076173D7" w14:textId="58902E5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1.755666</w:t>
            </w:r>
          </w:p>
        </w:tc>
      </w:tr>
      <w:tr w:rsidR="00036E5D" w:rsidRPr="00112C8E" w14:paraId="1AFDB21A" w14:textId="77777777" w:rsidTr="006B202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F7EB2C7" w14:textId="7D1FCA3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A/B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A9D4161" w14:textId="073381F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2.796767</w:t>
            </w:r>
          </w:p>
        </w:tc>
        <w:tc>
          <w:tcPr>
            <w:tcW w:w="1350" w:type="dxa"/>
            <w:noWrap/>
            <w:vAlign w:val="bottom"/>
            <w:hideMark/>
          </w:tcPr>
          <w:p w14:paraId="6DE1EBD8" w14:textId="4075F49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2.784962</w:t>
            </w:r>
          </w:p>
        </w:tc>
        <w:tc>
          <w:tcPr>
            <w:tcW w:w="1170" w:type="dxa"/>
            <w:noWrap/>
            <w:vAlign w:val="bottom"/>
            <w:hideMark/>
          </w:tcPr>
          <w:p w14:paraId="0F21B3DC" w14:textId="7F1FDCB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2.808573</w:t>
            </w:r>
          </w:p>
        </w:tc>
      </w:tr>
      <w:tr w:rsidR="00036E5D" w:rsidRPr="00112C8E" w14:paraId="2EF7F9CF" w14:textId="77777777" w:rsidTr="006B2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1A6453F" w14:textId="78724E7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2BB4566" w14:textId="470D757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9.080002</w:t>
            </w:r>
          </w:p>
        </w:tc>
        <w:tc>
          <w:tcPr>
            <w:tcW w:w="1350" w:type="dxa"/>
            <w:noWrap/>
            <w:vAlign w:val="bottom"/>
            <w:hideMark/>
          </w:tcPr>
          <w:p w14:paraId="556226C8" w14:textId="23A34BD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8.970278</w:t>
            </w:r>
          </w:p>
        </w:tc>
        <w:tc>
          <w:tcPr>
            <w:tcW w:w="1170" w:type="dxa"/>
            <w:noWrap/>
            <w:vAlign w:val="bottom"/>
            <w:hideMark/>
          </w:tcPr>
          <w:p w14:paraId="3176A07F" w14:textId="3C51AEC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9.189727</w:t>
            </w:r>
          </w:p>
        </w:tc>
      </w:tr>
      <w:tr w:rsidR="00036E5D" w:rsidRPr="00112C8E" w14:paraId="78CAE4CB" w14:textId="77777777" w:rsidTr="006B202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A375396" w14:textId="08C0BA19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78E9615" w14:textId="482B411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14.80941</w:t>
            </w:r>
          </w:p>
        </w:tc>
        <w:tc>
          <w:tcPr>
            <w:tcW w:w="1350" w:type="dxa"/>
            <w:noWrap/>
            <w:vAlign w:val="bottom"/>
            <w:hideMark/>
          </w:tcPr>
          <w:p w14:paraId="74206F61" w14:textId="2221B8A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14.77284</w:t>
            </w:r>
          </w:p>
        </w:tc>
        <w:tc>
          <w:tcPr>
            <w:tcW w:w="1170" w:type="dxa"/>
            <w:noWrap/>
            <w:vAlign w:val="bottom"/>
            <w:hideMark/>
          </w:tcPr>
          <w:p w14:paraId="1B5DCE95" w14:textId="00DB788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14.84598</w:t>
            </w:r>
          </w:p>
        </w:tc>
      </w:tr>
      <w:tr w:rsidR="00036E5D" w:rsidRPr="00112C8E" w14:paraId="5334A8EC" w14:textId="77777777" w:rsidTr="006B2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AB84891" w14:textId="4FB4533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peších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AC4B03A" w14:textId="21F6537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18.36528</w:t>
            </w:r>
          </w:p>
        </w:tc>
        <w:tc>
          <w:tcPr>
            <w:tcW w:w="1350" w:type="dxa"/>
            <w:noWrap/>
            <w:vAlign w:val="bottom"/>
            <w:hideMark/>
          </w:tcPr>
          <w:p w14:paraId="56A97AD5" w14:textId="207157C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18.29805</w:t>
            </w:r>
          </w:p>
        </w:tc>
        <w:tc>
          <w:tcPr>
            <w:tcW w:w="1170" w:type="dxa"/>
            <w:noWrap/>
            <w:vAlign w:val="bottom"/>
            <w:hideMark/>
          </w:tcPr>
          <w:p w14:paraId="3EDA2E72" w14:textId="0A4591D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18.43251</w:t>
            </w:r>
          </w:p>
        </w:tc>
      </w:tr>
      <w:tr w:rsidR="00036E5D" w:rsidRPr="00112C8E" w14:paraId="3D357C99" w14:textId="77777777" w:rsidTr="006B202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64159F3" w14:textId="50EEFB0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prichádzajúcich sanitkou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4248E8D" w14:textId="4E3F655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12.63453</w:t>
            </w:r>
          </w:p>
        </w:tc>
        <w:tc>
          <w:tcPr>
            <w:tcW w:w="1350" w:type="dxa"/>
            <w:noWrap/>
            <w:vAlign w:val="bottom"/>
            <w:hideMark/>
          </w:tcPr>
          <w:p w14:paraId="797D97CD" w14:textId="4E80FD9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12.61631</w:t>
            </w:r>
          </w:p>
        </w:tc>
        <w:tc>
          <w:tcPr>
            <w:tcW w:w="1170" w:type="dxa"/>
            <w:noWrap/>
            <w:vAlign w:val="bottom"/>
            <w:hideMark/>
          </w:tcPr>
          <w:p w14:paraId="623598D8" w14:textId="41CDA58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12.65275</w:t>
            </w:r>
          </w:p>
        </w:tc>
      </w:tr>
      <w:tr w:rsidR="00036E5D" w:rsidRPr="00112C8E" w14:paraId="0C83CECD" w14:textId="77777777" w:rsidTr="0011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7F9C329" w14:textId="190DFA1D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lekári</w:t>
            </w:r>
          </w:p>
        </w:tc>
        <w:tc>
          <w:tcPr>
            <w:tcW w:w="1555" w:type="dxa"/>
            <w:noWrap/>
            <w:vAlign w:val="center"/>
            <w:hideMark/>
          </w:tcPr>
          <w:p w14:paraId="53C0E3F8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0.903557</w:t>
            </w:r>
          </w:p>
        </w:tc>
        <w:tc>
          <w:tcPr>
            <w:tcW w:w="1350" w:type="dxa"/>
            <w:noWrap/>
            <w:vAlign w:val="center"/>
            <w:hideMark/>
          </w:tcPr>
          <w:p w14:paraId="29F68666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0.903238</w:t>
            </w:r>
          </w:p>
        </w:tc>
        <w:tc>
          <w:tcPr>
            <w:tcW w:w="1170" w:type="dxa"/>
            <w:noWrap/>
            <w:vAlign w:val="center"/>
            <w:hideMark/>
          </w:tcPr>
          <w:p w14:paraId="718EC0B5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0.903875</w:t>
            </w:r>
          </w:p>
        </w:tc>
      </w:tr>
      <w:tr w:rsidR="00036E5D" w:rsidRPr="00112C8E" w14:paraId="03380BFD" w14:textId="77777777" w:rsidTr="00112C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7A14971" w14:textId="7D7A94C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zdravotné sestry</w:t>
            </w:r>
          </w:p>
        </w:tc>
        <w:tc>
          <w:tcPr>
            <w:tcW w:w="1555" w:type="dxa"/>
            <w:noWrap/>
            <w:vAlign w:val="center"/>
            <w:hideMark/>
          </w:tcPr>
          <w:p w14:paraId="418B4C04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0.887342</w:t>
            </w:r>
          </w:p>
        </w:tc>
        <w:tc>
          <w:tcPr>
            <w:tcW w:w="1350" w:type="dxa"/>
            <w:noWrap/>
            <w:vAlign w:val="center"/>
            <w:hideMark/>
          </w:tcPr>
          <w:p w14:paraId="17F018BC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0.887028</w:t>
            </w:r>
          </w:p>
        </w:tc>
        <w:tc>
          <w:tcPr>
            <w:tcW w:w="1170" w:type="dxa"/>
            <w:noWrap/>
            <w:vAlign w:val="center"/>
            <w:hideMark/>
          </w:tcPr>
          <w:p w14:paraId="70F1B19F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0.887656</w:t>
            </w:r>
          </w:p>
        </w:tc>
      </w:tr>
      <w:tr w:rsidR="00036E5D" w:rsidRPr="00112C8E" w14:paraId="44A283AC" w14:textId="77777777" w:rsidTr="0011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83099B1" w14:textId="3E0A2C3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A</w:t>
            </w:r>
          </w:p>
        </w:tc>
        <w:tc>
          <w:tcPr>
            <w:tcW w:w="1555" w:type="dxa"/>
            <w:noWrap/>
            <w:vAlign w:val="center"/>
            <w:hideMark/>
          </w:tcPr>
          <w:p w14:paraId="1B84D84C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0.528258</w:t>
            </w:r>
          </w:p>
        </w:tc>
        <w:tc>
          <w:tcPr>
            <w:tcW w:w="1350" w:type="dxa"/>
            <w:noWrap/>
            <w:vAlign w:val="center"/>
            <w:hideMark/>
          </w:tcPr>
          <w:p w14:paraId="526AA08B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0.52791</w:t>
            </w:r>
          </w:p>
        </w:tc>
        <w:tc>
          <w:tcPr>
            <w:tcW w:w="1170" w:type="dxa"/>
            <w:noWrap/>
            <w:vAlign w:val="center"/>
            <w:hideMark/>
          </w:tcPr>
          <w:p w14:paraId="5F9DD288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0.528606</w:t>
            </w:r>
          </w:p>
        </w:tc>
      </w:tr>
      <w:tr w:rsidR="00036E5D" w:rsidRPr="00112C8E" w14:paraId="611A174B" w14:textId="77777777" w:rsidTr="00112C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9A23647" w14:textId="0FAC89C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B</w:t>
            </w:r>
          </w:p>
        </w:tc>
        <w:tc>
          <w:tcPr>
            <w:tcW w:w="1555" w:type="dxa"/>
            <w:noWrap/>
            <w:vAlign w:val="center"/>
            <w:hideMark/>
          </w:tcPr>
          <w:p w14:paraId="4F08FEA2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0.636778</w:t>
            </w:r>
          </w:p>
        </w:tc>
        <w:tc>
          <w:tcPr>
            <w:tcW w:w="1350" w:type="dxa"/>
            <w:noWrap/>
            <w:vAlign w:val="center"/>
            <w:hideMark/>
          </w:tcPr>
          <w:p w14:paraId="271D7993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0.636451</w:t>
            </w:r>
          </w:p>
        </w:tc>
        <w:tc>
          <w:tcPr>
            <w:tcW w:w="1170" w:type="dxa"/>
            <w:noWrap/>
            <w:vAlign w:val="center"/>
            <w:hideMark/>
          </w:tcPr>
          <w:p w14:paraId="30CDC562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0.637105</w:t>
            </w:r>
          </w:p>
        </w:tc>
      </w:tr>
      <w:tr w:rsidR="00036E5D" w:rsidRPr="00112C8E" w14:paraId="36F8718C" w14:textId="77777777" w:rsidTr="0011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0FC7828" w14:textId="274EFCF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vstupným vyšetrením</w:t>
            </w:r>
          </w:p>
        </w:tc>
        <w:tc>
          <w:tcPr>
            <w:tcW w:w="1555" w:type="dxa"/>
            <w:noWrap/>
            <w:vAlign w:val="center"/>
            <w:hideMark/>
          </w:tcPr>
          <w:p w14:paraId="309A5D31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0.569288</w:t>
            </w:r>
          </w:p>
        </w:tc>
        <w:tc>
          <w:tcPr>
            <w:tcW w:w="1350" w:type="dxa"/>
            <w:noWrap/>
            <w:vAlign w:val="center"/>
            <w:hideMark/>
          </w:tcPr>
          <w:p w14:paraId="2CF5DF4B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0.565145</w:t>
            </w:r>
          </w:p>
        </w:tc>
        <w:tc>
          <w:tcPr>
            <w:tcW w:w="1170" w:type="dxa"/>
            <w:noWrap/>
            <w:vAlign w:val="center"/>
            <w:hideMark/>
          </w:tcPr>
          <w:p w14:paraId="6F840674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0.57343</w:t>
            </w:r>
          </w:p>
        </w:tc>
      </w:tr>
      <w:tr w:rsidR="00036E5D" w:rsidRPr="00112C8E" w14:paraId="5FA99FB5" w14:textId="77777777" w:rsidTr="00112C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428E6CA" w14:textId="7C080D1D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</w:t>
            </w:r>
          </w:p>
        </w:tc>
        <w:tc>
          <w:tcPr>
            <w:tcW w:w="1555" w:type="dxa"/>
            <w:noWrap/>
            <w:vAlign w:val="center"/>
            <w:hideMark/>
          </w:tcPr>
          <w:p w14:paraId="602AD8E7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0.54876</w:t>
            </w:r>
          </w:p>
        </w:tc>
        <w:tc>
          <w:tcPr>
            <w:tcW w:w="1350" w:type="dxa"/>
            <w:noWrap/>
            <w:vAlign w:val="center"/>
            <w:hideMark/>
          </w:tcPr>
          <w:p w14:paraId="66D00A21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0.545631</w:t>
            </w:r>
          </w:p>
        </w:tc>
        <w:tc>
          <w:tcPr>
            <w:tcW w:w="1170" w:type="dxa"/>
            <w:noWrap/>
            <w:vAlign w:val="center"/>
            <w:hideMark/>
          </w:tcPr>
          <w:p w14:paraId="562189A0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0.551889</w:t>
            </w:r>
          </w:p>
        </w:tc>
      </w:tr>
      <w:tr w:rsidR="00036E5D" w:rsidRPr="00112C8E" w14:paraId="1C897B41" w14:textId="77777777" w:rsidTr="00112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960C1C4" w14:textId="070A588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A/B</w:t>
            </w:r>
          </w:p>
        </w:tc>
        <w:tc>
          <w:tcPr>
            <w:tcW w:w="1555" w:type="dxa"/>
            <w:noWrap/>
            <w:vAlign w:val="center"/>
            <w:hideMark/>
          </w:tcPr>
          <w:p w14:paraId="5FF63BF7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0.584782</w:t>
            </w:r>
          </w:p>
        </w:tc>
        <w:tc>
          <w:tcPr>
            <w:tcW w:w="1350" w:type="dxa"/>
            <w:noWrap/>
            <w:vAlign w:val="center"/>
            <w:hideMark/>
          </w:tcPr>
          <w:p w14:paraId="046762AD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0.581583</w:t>
            </w:r>
          </w:p>
        </w:tc>
        <w:tc>
          <w:tcPr>
            <w:tcW w:w="1170" w:type="dxa"/>
            <w:noWrap/>
            <w:vAlign w:val="center"/>
            <w:hideMark/>
          </w:tcPr>
          <w:p w14:paraId="0D414890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0.587981</w:t>
            </w:r>
          </w:p>
        </w:tc>
      </w:tr>
      <w:tr w:rsidR="00036E5D" w:rsidRPr="00112C8E" w14:paraId="411DA792" w14:textId="77777777" w:rsidTr="00112C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14A3644" w14:textId="23194ED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B</w:t>
            </w:r>
          </w:p>
        </w:tc>
        <w:tc>
          <w:tcPr>
            <w:tcW w:w="1555" w:type="dxa"/>
            <w:noWrap/>
            <w:vAlign w:val="center"/>
            <w:hideMark/>
          </w:tcPr>
          <w:p w14:paraId="7710BDBE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0.687897</w:t>
            </w:r>
          </w:p>
        </w:tc>
        <w:tc>
          <w:tcPr>
            <w:tcW w:w="1350" w:type="dxa"/>
            <w:noWrap/>
            <w:vAlign w:val="center"/>
            <w:hideMark/>
          </w:tcPr>
          <w:p w14:paraId="584C2991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0.683081</w:t>
            </w:r>
          </w:p>
        </w:tc>
        <w:tc>
          <w:tcPr>
            <w:tcW w:w="1170" w:type="dxa"/>
            <w:noWrap/>
            <w:vAlign w:val="center"/>
            <w:hideMark/>
          </w:tcPr>
          <w:p w14:paraId="7CE39024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0.692712</w:t>
            </w:r>
          </w:p>
        </w:tc>
      </w:tr>
    </w:tbl>
    <w:p w14:paraId="67DADD99" w14:textId="77777777" w:rsidR="008B118B" w:rsidRPr="008B118B" w:rsidRDefault="008B118B" w:rsidP="008B118B"/>
    <w:p w14:paraId="676F6F00" w14:textId="77777777" w:rsidR="00166FB3" w:rsidRPr="00166FB3" w:rsidRDefault="00166FB3" w:rsidP="00166FB3"/>
    <w:p w14:paraId="0CBA1C53" w14:textId="77777777" w:rsidR="00A52D4B" w:rsidRPr="00A65AB4" w:rsidRDefault="00A52D4B" w:rsidP="00A52D4B"/>
    <w:p w14:paraId="79C5A851" w14:textId="77777777" w:rsidR="00A52D4B" w:rsidRPr="00A65AB4" w:rsidRDefault="00A52D4B" w:rsidP="00A52D4B"/>
    <w:p w14:paraId="6F5F3747" w14:textId="391699ED" w:rsidR="00A52D4B" w:rsidRDefault="0053517E" w:rsidP="0053517E">
      <w:pPr>
        <w:pStyle w:val="Nadpis2"/>
      </w:pPr>
      <w:bookmarkStart w:id="44" w:name="_Toc229351365"/>
      <w:r>
        <w:t>Zahrievanie simulácie</w:t>
      </w:r>
      <w:bookmarkEnd w:id="44"/>
    </w:p>
    <w:p w14:paraId="4ECB7AD2" w14:textId="469F0767" w:rsidR="0053517E" w:rsidRDefault="00320B9F" w:rsidP="00320B9F">
      <w:r w:rsidRPr="00FA6803">
        <w:t xml:space="preserve">Na odhad zahriatia simulácie bola použitá </w:t>
      </w:r>
      <w:proofErr w:type="spellStart"/>
      <w:r w:rsidRPr="00FA6803">
        <w:t>Welchova</w:t>
      </w:r>
      <w:proofErr w:type="spellEnd"/>
      <w:r w:rsidRPr="00FA6803">
        <w:t xml:space="preserve"> metóda s vizuálnou kontrolou.</w:t>
      </w:r>
      <w:r>
        <w:t xml:space="preserve"> Bolo vykonaných 10 replikácií simulácie. Počet zdravotných sestier bol 8 a lekárov 6, tak </w:t>
      </w:r>
      <w:r>
        <w:lastRenderedPageBreak/>
        <w:t>ako z výsledkov analýzy minimálneho počtu personálu. V nasledujúcich grafoch je čas na osi X a jedna jednotka osi X predstavuje 20 minút simulačného času.</w:t>
      </w:r>
    </w:p>
    <w:p w14:paraId="3A8881AB" w14:textId="40E8EC97" w:rsidR="00320B9F" w:rsidRDefault="00320B9F" w:rsidP="00320B9F">
      <w:r>
        <w:rPr>
          <w:noProof/>
        </w:rPr>
        <w:drawing>
          <wp:inline distT="0" distB="0" distL="0" distR="0" wp14:anchorId="42C9259C" wp14:editId="39B4B9D3">
            <wp:extent cx="4615542" cy="2743200"/>
            <wp:effectExtent l="0" t="0" r="13970" b="0"/>
            <wp:docPr id="470372412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5659EB3-E5A5-4C42-B7C7-28164309C2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C9DEA2A" w14:textId="7BA66B5D" w:rsidR="00320B9F" w:rsidRDefault="00320B9F" w:rsidP="00320B9F">
      <w:r>
        <w:rPr>
          <w:noProof/>
        </w:rPr>
        <w:drawing>
          <wp:inline distT="0" distB="0" distL="0" distR="0" wp14:anchorId="3A71C2ED" wp14:editId="394FC68E">
            <wp:extent cx="4615543" cy="2743200"/>
            <wp:effectExtent l="0" t="0" r="13970" b="0"/>
            <wp:docPr id="110413747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19AC5FD0-B2EB-4719-BB7F-3E315994FF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22A60CA" w14:textId="35408E10" w:rsidR="00320B9F" w:rsidRDefault="00320B9F" w:rsidP="00320B9F">
      <w:r>
        <w:rPr>
          <w:noProof/>
        </w:rPr>
        <w:lastRenderedPageBreak/>
        <w:drawing>
          <wp:inline distT="0" distB="0" distL="0" distR="0" wp14:anchorId="0896DB80" wp14:editId="1E6F6F41">
            <wp:extent cx="4615544" cy="2743200"/>
            <wp:effectExtent l="0" t="0" r="13970" b="0"/>
            <wp:docPr id="164364989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E07125DB-B07C-40C3-85DC-19F14F68EA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9DA9BCA" w14:textId="5006769B" w:rsidR="00320B9F" w:rsidRDefault="00320B9F" w:rsidP="00320B9F">
      <w:r>
        <w:rPr>
          <w:noProof/>
        </w:rPr>
        <w:drawing>
          <wp:inline distT="0" distB="0" distL="0" distR="0" wp14:anchorId="2300F6F2" wp14:editId="770E6532">
            <wp:extent cx="4615542" cy="2743200"/>
            <wp:effectExtent l="0" t="0" r="13970" b="0"/>
            <wp:docPr id="695986479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57C2F2BB-4DE7-4EBB-BE2F-D3198E88F9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02F0A5F" w14:textId="72799693" w:rsidR="00320B9F" w:rsidRDefault="00320B9F" w:rsidP="00320B9F">
      <w:r>
        <w:rPr>
          <w:noProof/>
        </w:rPr>
        <w:drawing>
          <wp:inline distT="0" distB="0" distL="0" distR="0" wp14:anchorId="3D928A7A" wp14:editId="39D73493">
            <wp:extent cx="4612822" cy="2743200"/>
            <wp:effectExtent l="0" t="0" r="16510" b="0"/>
            <wp:docPr id="105466303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D89CF9E6-DFFD-416C-8A2E-5D29A52B4B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5C6A56D" w14:textId="58338EB5" w:rsidR="00320B9F" w:rsidRDefault="00320B9F" w:rsidP="00320B9F">
      <w:r>
        <w:rPr>
          <w:noProof/>
        </w:rPr>
        <w:lastRenderedPageBreak/>
        <w:drawing>
          <wp:inline distT="0" distB="0" distL="0" distR="0" wp14:anchorId="4CF6AB17" wp14:editId="2E0E7C6E">
            <wp:extent cx="4612821" cy="2743200"/>
            <wp:effectExtent l="0" t="0" r="16510" b="0"/>
            <wp:docPr id="125040263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D7B6A2BF-3818-43A6-A1DC-DC403DECCC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033F513" w14:textId="70C7C333" w:rsidR="00320B9F" w:rsidRDefault="00320B9F" w:rsidP="00320B9F">
      <w:r>
        <w:rPr>
          <w:noProof/>
        </w:rPr>
        <w:drawing>
          <wp:inline distT="0" distB="0" distL="0" distR="0" wp14:anchorId="3A985D9C" wp14:editId="024BFAAC">
            <wp:extent cx="4612822" cy="2743200"/>
            <wp:effectExtent l="0" t="0" r="16510" b="0"/>
            <wp:docPr id="195611120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B9A38C5A-498B-41D8-8229-952E89928A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4CE2FA0" w14:textId="696EE21D" w:rsidR="00320B9F" w:rsidRDefault="00320B9F" w:rsidP="00320B9F">
      <w:r>
        <w:rPr>
          <w:noProof/>
        </w:rPr>
        <w:drawing>
          <wp:inline distT="0" distB="0" distL="0" distR="0" wp14:anchorId="5DE573A3" wp14:editId="46920CC8">
            <wp:extent cx="4615542" cy="2743200"/>
            <wp:effectExtent l="0" t="0" r="13970" b="0"/>
            <wp:docPr id="676934804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6A5AAC03-983D-4E5C-8A98-E46517D5EC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57145CE8" w14:textId="19292379" w:rsidR="00320B9F" w:rsidRDefault="00320B9F" w:rsidP="00320B9F">
      <w:r>
        <w:rPr>
          <w:noProof/>
        </w:rPr>
        <w:lastRenderedPageBreak/>
        <w:drawing>
          <wp:inline distT="0" distB="0" distL="0" distR="0" wp14:anchorId="5A428743" wp14:editId="454BF8EB">
            <wp:extent cx="4612821" cy="2743200"/>
            <wp:effectExtent l="0" t="0" r="16510" b="0"/>
            <wp:docPr id="150237640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E54A17E1-9C35-4561-8589-796591C9B8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0BA984E" w14:textId="31C0BD73" w:rsidR="00320B9F" w:rsidRDefault="00320B9F" w:rsidP="00320B9F">
      <w:r>
        <w:rPr>
          <w:noProof/>
        </w:rPr>
        <w:drawing>
          <wp:inline distT="0" distB="0" distL="0" distR="0" wp14:anchorId="4A30A36B" wp14:editId="46FA1404">
            <wp:extent cx="4612822" cy="2743200"/>
            <wp:effectExtent l="0" t="0" r="16510" b="0"/>
            <wp:docPr id="1278056950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F5FACAC9-7D40-4F14-91BE-6580859000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EB5A612" w14:textId="21453D6F" w:rsidR="00320B9F" w:rsidRDefault="00320B9F" w:rsidP="00320B9F">
      <w:r>
        <w:rPr>
          <w:noProof/>
        </w:rPr>
        <w:drawing>
          <wp:inline distT="0" distB="0" distL="0" distR="0" wp14:anchorId="78529593" wp14:editId="134128D5">
            <wp:extent cx="4612821" cy="2743200"/>
            <wp:effectExtent l="0" t="0" r="16510" b="0"/>
            <wp:docPr id="93437287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DD9C2DDE-D979-4525-A42F-6D537167BF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1226F3DC" w14:textId="7F361F8B" w:rsidR="00320B9F" w:rsidRDefault="00320B9F" w:rsidP="00320B9F">
      <w:r>
        <w:rPr>
          <w:noProof/>
        </w:rPr>
        <w:lastRenderedPageBreak/>
        <w:drawing>
          <wp:inline distT="0" distB="0" distL="0" distR="0" wp14:anchorId="5A650BDC" wp14:editId="7184D434">
            <wp:extent cx="4610100" cy="2743200"/>
            <wp:effectExtent l="0" t="0" r="0" b="0"/>
            <wp:docPr id="939276880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F6A43886-7E03-4F28-843A-0BB7957EDA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7F001CD2" w14:textId="662607FC" w:rsidR="00320B9F" w:rsidRDefault="00320B9F" w:rsidP="00320B9F">
      <w:r>
        <w:rPr>
          <w:noProof/>
        </w:rPr>
        <w:drawing>
          <wp:inline distT="0" distB="0" distL="0" distR="0" wp14:anchorId="5C0D3246" wp14:editId="014E9E92">
            <wp:extent cx="4615543" cy="2743200"/>
            <wp:effectExtent l="0" t="0" r="13970" b="0"/>
            <wp:docPr id="469707230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87CDDB71-A3FA-4454-ADF1-FABE9AC65D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D1F685C" w14:textId="3BB0A443" w:rsidR="00320B9F" w:rsidRDefault="00320B9F" w:rsidP="00320B9F">
      <w:r>
        <w:rPr>
          <w:noProof/>
        </w:rPr>
        <w:drawing>
          <wp:inline distT="0" distB="0" distL="0" distR="0" wp14:anchorId="029A5F62" wp14:editId="7749D930">
            <wp:extent cx="4610100" cy="2743200"/>
            <wp:effectExtent l="0" t="0" r="0" b="0"/>
            <wp:docPr id="206490377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196F8EC9-47AD-4A6F-B5C2-80CBEEBA82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7C97A4DE" w14:textId="36E3D4F3" w:rsidR="00320B9F" w:rsidRDefault="00320B9F" w:rsidP="00320B9F">
      <w:r>
        <w:rPr>
          <w:noProof/>
        </w:rPr>
        <w:lastRenderedPageBreak/>
        <w:drawing>
          <wp:inline distT="0" distB="0" distL="0" distR="0" wp14:anchorId="5D6D4C03" wp14:editId="4509F1D8">
            <wp:extent cx="4612822" cy="2743200"/>
            <wp:effectExtent l="0" t="0" r="16510" b="0"/>
            <wp:docPr id="1055362843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60606608-F725-4958-ACE7-1C96845ABE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4A61D132" w14:textId="119CFAE4" w:rsidR="00320B9F" w:rsidRDefault="00320B9F" w:rsidP="00320B9F">
      <w:r>
        <w:rPr>
          <w:noProof/>
        </w:rPr>
        <w:drawing>
          <wp:inline distT="0" distB="0" distL="0" distR="0" wp14:anchorId="4E51C8BB" wp14:editId="328E87D9">
            <wp:extent cx="4612821" cy="2743200"/>
            <wp:effectExtent l="0" t="0" r="16510" b="0"/>
            <wp:docPr id="1735890285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604D7633-0DF4-49A0-AD29-8FFD787B7B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04D59C6E" w14:textId="11211719" w:rsidR="00320B9F" w:rsidRDefault="00320B9F" w:rsidP="00320B9F">
      <w:r>
        <w:rPr>
          <w:noProof/>
        </w:rPr>
        <w:drawing>
          <wp:inline distT="0" distB="0" distL="0" distR="0" wp14:anchorId="3D7FD2E1" wp14:editId="6BC9CF70">
            <wp:extent cx="4610100" cy="2743200"/>
            <wp:effectExtent l="0" t="0" r="0" b="0"/>
            <wp:docPr id="44901955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1426C0B-CBE4-41D9-9809-FADB89C668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0E120B1C" w14:textId="300C5AE2" w:rsidR="00320B9F" w:rsidRDefault="00320B9F" w:rsidP="00320B9F">
      <w:r>
        <w:rPr>
          <w:noProof/>
        </w:rPr>
        <w:lastRenderedPageBreak/>
        <w:drawing>
          <wp:inline distT="0" distB="0" distL="0" distR="0" wp14:anchorId="65074CA4" wp14:editId="641426CA">
            <wp:extent cx="4615542" cy="2743200"/>
            <wp:effectExtent l="0" t="0" r="13970" b="0"/>
            <wp:docPr id="90029482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CE12F8DB-7951-40CE-8CA3-CFEBF12370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1EF9B930" w14:textId="39E9BE94" w:rsidR="00320B9F" w:rsidRDefault="00320B9F" w:rsidP="00320B9F">
      <w:r>
        <w:rPr>
          <w:noProof/>
        </w:rPr>
        <w:drawing>
          <wp:inline distT="0" distB="0" distL="0" distR="0" wp14:anchorId="57410ECD" wp14:editId="75E1C2E9">
            <wp:extent cx="4593772" cy="2743200"/>
            <wp:effectExtent l="0" t="0" r="16510" b="0"/>
            <wp:docPr id="2095238963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9DFF1033-38F5-4D11-BEEF-13307EDFD86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6244B37A" w14:textId="6A67808C" w:rsidR="00320B9F" w:rsidRDefault="00320B9F" w:rsidP="00320B9F">
      <w:r>
        <w:rPr>
          <w:noProof/>
        </w:rPr>
        <w:drawing>
          <wp:inline distT="0" distB="0" distL="0" distR="0" wp14:anchorId="1FBB7D16" wp14:editId="76BA82FD">
            <wp:extent cx="4612821" cy="2743200"/>
            <wp:effectExtent l="0" t="0" r="16510" b="0"/>
            <wp:docPr id="131726333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346B37CD-0066-4435-BCAC-2CCB0E6D05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5EA2210F" w14:textId="36701911" w:rsidR="00320B9F" w:rsidRDefault="00320B9F" w:rsidP="00320B9F">
      <w:r>
        <w:rPr>
          <w:noProof/>
        </w:rPr>
        <w:lastRenderedPageBreak/>
        <w:drawing>
          <wp:inline distT="0" distB="0" distL="0" distR="0" wp14:anchorId="057E607E" wp14:editId="5C4887E8">
            <wp:extent cx="4591050" cy="2743200"/>
            <wp:effectExtent l="0" t="0" r="0" b="0"/>
            <wp:docPr id="1484954984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83805967-B715-4977-B079-CA52DC1A32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76BCCA16" w14:textId="77777777" w:rsidR="00320B9F" w:rsidRDefault="00320B9F" w:rsidP="00320B9F"/>
    <w:p w14:paraId="2BEC8E30" w14:textId="62597D94" w:rsidR="00320B9F" w:rsidRDefault="00320B9F" w:rsidP="00320B9F">
      <w:r>
        <w:t>S výsledných grafov som usúdil, že model je zahriaty pri približne 200 hodinách.</w:t>
      </w:r>
      <w:r w:rsidR="00036E5D">
        <w:t xml:space="preserve"> A výsledky simulácie so základným nastavením sú nasledujúce:</w:t>
      </w:r>
    </w:p>
    <w:tbl>
      <w:tblPr>
        <w:tblStyle w:val="Tabukasmriekou4zvraznenie11"/>
        <w:tblW w:w="9015" w:type="dxa"/>
        <w:tblInd w:w="-545" w:type="dxa"/>
        <w:tblLook w:val="04A0" w:firstRow="1" w:lastRow="0" w:firstColumn="1" w:lastColumn="0" w:noHBand="0" w:noVBand="1"/>
      </w:tblPr>
      <w:tblGrid>
        <w:gridCol w:w="4940"/>
        <w:gridCol w:w="1555"/>
        <w:gridCol w:w="1350"/>
        <w:gridCol w:w="1170"/>
      </w:tblGrid>
      <w:tr w:rsidR="00036E5D" w:rsidRPr="00112C8E" w14:paraId="209D354D" w14:textId="77777777" w:rsidTr="00E02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</w:tcPr>
          <w:p w14:paraId="3C323A42" w14:textId="77777777" w:rsidR="00036E5D" w:rsidRPr="00112C8E" w:rsidRDefault="00036E5D" w:rsidP="00E02725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</w:rPr>
              <w:t>Štatistika</w:t>
            </w:r>
          </w:p>
        </w:tc>
        <w:tc>
          <w:tcPr>
            <w:tcW w:w="1555" w:type="dxa"/>
            <w:noWrap/>
            <w:vAlign w:val="center"/>
          </w:tcPr>
          <w:p w14:paraId="6DF1C506" w14:textId="77777777" w:rsidR="00036E5D" w:rsidRPr="00112C8E" w:rsidRDefault="00036E5D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Priemer</w:t>
            </w:r>
          </w:p>
        </w:tc>
        <w:tc>
          <w:tcPr>
            <w:tcW w:w="1350" w:type="dxa"/>
            <w:noWrap/>
            <w:vAlign w:val="center"/>
          </w:tcPr>
          <w:p w14:paraId="6F206938" w14:textId="77777777" w:rsidR="00036E5D" w:rsidRPr="00112C8E" w:rsidRDefault="00036E5D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spodna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  <w:tc>
          <w:tcPr>
            <w:tcW w:w="1170" w:type="dxa"/>
            <w:noWrap/>
            <w:vAlign w:val="center"/>
          </w:tcPr>
          <w:p w14:paraId="497174DE" w14:textId="77777777" w:rsidR="00036E5D" w:rsidRPr="00112C8E" w:rsidRDefault="00036E5D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horna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</w:tr>
      <w:tr w:rsidR="00036E5D" w:rsidRPr="00112C8E" w14:paraId="336E4F32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A129DD8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</w:t>
            </w:r>
          </w:p>
        </w:tc>
        <w:tc>
          <w:tcPr>
            <w:tcW w:w="1555" w:type="dxa"/>
            <w:noWrap/>
            <w:vAlign w:val="bottom"/>
            <w:hideMark/>
          </w:tcPr>
          <w:p w14:paraId="473E3D43" w14:textId="0250344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11103.87</w:t>
            </w:r>
          </w:p>
        </w:tc>
        <w:tc>
          <w:tcPr>
            <w:tcW w:w="1350" w:type="dxa"/>
            <w:noWrap/>
            <w:vAlign w:val="bottom"/>
            <w:hideMark/>
          </w:tcPr>
          <w:p w14:paraId="39C10C5B" w14:textId="3F485BA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11099.48</w:t>
            </w:r>
          </w:p>
        </w:tc>
        <w:tc>
          <w:tcPr>
            <w:tcW w:w="1170" w:type="dxa"/>
            <w:noWrap/>
            <w:vAlign w:val="bottom"/>
            <w:hideMark/>
          </w:tcPr>
          <w:p w14:paraId="3E03D0CE" w14:textId="3B37C03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11108.27</w:t>
            </w:r>
          </w:p>
        </w:tc>
      </w:tr>
      <w:tr w:rsidR="00036E5D" w:rsidRPr="00112C8E" w14:paraId="652B0606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9E0FB45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pešo</w:t>
            </w:r>
          </w:p>
        </w:tc>
        <w:tc>
          <w:tcPr>
            <w:tcW w:w="1555" w:type="dxa"/>
            <w:noWrap/>
            <w:vAlign w:val="bottom"/>
            <w:hideMark/>
          </w:tcPr>
          <w:p w14:paraId="37145232" w14:textId="273C64D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4213.105</w:t>
            </w:r>
          </w:p>
        </w:tc>
        <w:tc>
          <w:tcPr>
            <w:tcW w:w="1350" w:type="dxa"/>
            <w:noWrap/>
            <w:vAlign w:val="bottom"/>
            <w:hideMark/>
          </w:tcPr>
          <w:p w14:paraId="21A2109F" w14:textId="1D8525A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4209.153</w:t>
            </w:r>
          </w:p>
        </w:tc>
        <w:tc>
          <w:tcPr>
            <w:tcW w:w="1170" w:type="dxa"/>
            <w:noWrap/>
            <w:vAlign w:val="bottom"/>
            <w:hideMark/>
          </w:tcPr>
          <w:p w14:paraId="61647009" w14:textId="3269EFE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4217.057</w:t>
            </w:r>
          </w:p>
        </w:tc>
      </w:tr>
      <w:tr w:rsidR="00036E5D" w:rsidRPr="00112C8E" w14:paraId="48069054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E92FE94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sanitka</w:t>
            </w:r>
          </w:p>
        </w:tc>
        <w:tc>
          <w:tcPr>
            <w:tcW w:w="1555" w:type="dxa"/>
            <w:noWrap/>
            <w:vAlign w:val="bottom"/>
            <w:hideMark/>
          </w:tcPr>
          <w:p w14:paraId="283D4AE9" w14:textId="428F971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6890.767</w:t>
            </w:r>
          </w:p>
        </w:tc>
        <w:tc>
          <w:tcPr>
            <w:tcW w:w="1350" w:type="dxa"/>
            <w:noWrap/>
            <w:vAlign w:val="bottom"/>
            <w:hideMark/>
          </w:tcPr>
          <w:p w14:paraId="526F89A3" w14:textId="783660D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6888.747</w:t>
            </w:r>
          </w:p>
        </w:tc>
        <w:tc>
          <w:tcPr>
            <w:tcW w:w="1170" w:type="dxa"/>
            <w:noWrap/>
            <w:vAlign w:val="bottom"/>
            <w:hideMark/>
          </w:tcPr>
          <w:p w14:paraId="1C000683" w14:textId="534E5B2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6892.787</w:t>
            </w:r>
          </w:p>
        </w:tc>
      </w:tr>
      <w:tr w:rsidR="00036E5D" w:rsidRPr="00112C8E" w14:paraId="48E60A2F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EDBBDF5" w14:textId="50F1ACAA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F1338DF" w14:textId="691E9AF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37.24559</w:t>
            </w:r>
          </w:p>
        </w:tc>
        <w:tc>
          <w:tcPr>
            <w:tcW w:w="1350" w:type="dxa"/>
            <w:noWrap/>
            <w:vAlign w:val="bottom"/>
            <w:hideMark/>
          </w:tcPr>
          <w:p w14:paraId="6F7986D2" w14:textId="7CDAB79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37.20912</w:t>
            </w:r>
          </w:p>
        </w:tc>
        <w:tc>
          <w:tcPr>
            <w:tcW w:w="1170" w:type="dxa"/>
            <w:noWrap/>
            <w:vAlign w:val="bottom"/>
            <w:hideMark/>
          </w:tcPr>
          <w:p w14:paraId="24360EE4" w14:textId="760FEA3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37.28206</w:t>
            </w:r>
          </w:p>
        </w:tc>
      </w:tr>
      <w:tr w:rsidR="00036E5D" w:rsidRPr="00112C8E" w14:paraId="2950B9E6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C21803F" w14:textId="2264976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 systéme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C41BC30" w14:textId="092D321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35.35858</w:t>
            </w:r>
          </w:p>
        </w:tc>
        <w:tc>
          <w:tcPr>
            <w:tcW w:w="1350" w:type="dxa"/>
            <w:noWrap/>
            <w:vAlign w:val="bottom"/>
            <w:hideMark/>
          </w:tcPr>
          <w:p w14:paraId="30DD6C55" w14:textId="4433EBA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35.29066</w:t>
            </w:r>
          </w:p>
        </w:tc>
        <w:tc>
          <w:tcPr>
            <w:tcW w:w="1170" w:type="dxa"/>
            <w:noWrap/>
            <w:vAlign w:val="bottom"/>
            <w:hideMark/>
          </w:tcPr>
          <w:p w14:paraId="3991CC20" w14:textId="7281647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35.4265</w:t>
            </w:r>
          </w:p>
        </w:tc>
      </w:tr>
      <w:tr w:rsidR="00036E5D" w:rsidRPr="00112C8E" w14:paraId="10BC0EC6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8F870F8" w14:textId="362FA0E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E12875B" w14:textId="1E9D776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38.39769</w:t>
            </w:r>
          </w:p>
        </w:tc>
        <w:tc>
          <w:tcPr>
            <w:tcW w:w="1350" w:type="dxa"/>
            <w:noWrap/>
            <w:vAlign w:val="bottom"/>
            <w:hideMark/>
          </w:tcPr>
          <w:p w14:paraId="77DF5671" w14:textId="666CD1E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38.37858</w:t>
            </w:r>
          </w:p>
        </w:tc>
        <w:tc>
          <w:tcPr>
            <w:tcW w:w="1170" w:type="dxa"/>
            <w:noWrap/>
            <w:vAlign w:val="bottom"/>
            <w:hideMark/>
          </w:tcPr>
          <w:p w14:paraId="4E042995" w14:textId="57E3A6A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38.41679</w:t>
            </w:r>
          </w:p>
        </w:tc>
      </w:tr>
      <w:tr w:rsidR="00036E5D" w:rsidRPr="00112C8E" w14:paraId="7F9901D6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98F8D03" w14:textId="5C4B1AA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3215FB7" w14:textId="162BB69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2.071695</w:t>
            </w:r>
          </w:p>
        </w:tc>
        <w:tc>
          <w:tcPr>
            <w:tcW w:w="1350" w:type="dxa"/>
            <w:noWrap/>
            <w:vAlign w:val="bottom"/>
            <w:hideMark/>
          </w:tcPr>
          <w:p w14:paraId="2261CF17" w14:textId="0C19B48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2.056745</w:t>
            </w:r>
          </w:p>
        </w:tc>
        <w:tc>
          <w:tcPr>
            <w:tcW w:w="1170" w:type="dxa"/>
            <w:noWrap/>
            <w:vAlign w:val="bottom"/>
            <w:hideMark/>
          </w:tcPr>
          <w:p w14:paraId="1D527681" w14:textId="0BE86B8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2.086644</w:t>
            </w:r>
          </w:p>
        </w:tc>
      </w:tr>
      <w:tr w:rsidR="00036E5D" w:rsidRPr="00112C8E" w14:paraId="3B19527D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BE859D1" w14:textId="4717F1E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BCA7022" w14:textId="2C4E5E9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4.277142</w:t>
            </w:r>
          </w:p>
        </w:tc>
        <w:tc>
          <w:tcPr>
            <w:tcW w:w="1350" w:type="dxa"/>
            <w:noWrap/>
            <w:vAlign w:val="bottom"/>
            <w:hideMark/>
          </w:tcPr>
          <w:p w14:paraId="703C8D95" w14:textId="6983394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4.242205</w:t>
            </w:r>
          </w:p>
        </w:tc>
        <w:tc>
          <w:tcPr>
            <w:tcW w:w="1170" w:type="dxa"/>
            <w:noWrap/>
            <w:vAlign w:val="bottom"/>
            <w:hideMark/>
          </w:tcPr>
          <w:p w14:paraId="5E108709" w14:textId="51FEF36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4.31208</w:t>
            </w:r>
          </w:p>
        </w:tc>
      </w:tr>
      <w:tr w:rsidR="00036E5D" w:rsidRPr="00112C8E" w14:paraId="5D061B7A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57E66AB" w14:textId="0BE1FE3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D357F1E" w14:textId="2E4E9A8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0.722104</w:t>
            </w:r>
          </w:p>
        </w:tc>
        <w:tc>
          <w:tcPr>
            <w:tcW w:w="1350" w:type="dxa"/>
            <w:noWrap/>
            <w:vAlign w:val="bottom"/>
            <w:hideMark/>
          </w:tcPr>
          <w:p w14:paraId="385A894D" w14:textId="0255564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0.719377</w:t>
            </w:r>
          </w:p>
        </w:tc>
        <w:tc>
          <w:tcPr>
            <w:tcW w:w="1170" w:type="dxa"/>
            <w:noWrap/>
            <w:vAlign w:val="bottom"/>
            <w:hideMark/>
          </w:tcPr>
          <w:p w14:paraId="04521BEE" w14:textId="5137DB6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0.724831</w:t>
            </w:r>
          </w:p>
        </w:tc>
      </w:tr>
      <w:tr w:rsidR="00036E5D" w:rsidRPr="00112C8E" w14:paraId="1B20E9FE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E5902FE" w14:textId="52EE3DA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7D4A4C9" w14:textId="019F993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3.440349</w:t>
            </w:r>
          </w:p>
        </w:tc>
        <w:tc>
          <w:tcPr>
            <w:tcW w:w="1350" w:type="dxa"/>
            <w:noWrap/>
            <w:vAlign w:val="bottom"/>
            <w:hideMark/>
          </w:tcPr>
          <w:p w14:paraId="43C29D0B" w14:textId="316CFA1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3.416248</w:t>
            </w:r>
          </w:p>
        </w:tc>
        <w:tc>
          <w:tcPr>
            <w:tcW w:w="1170" w:type="dxa"/>
            <w:noWrap/>
            <w:vAlign w:val="bottom"/>
            <w:hideMark/>
          </w:tcPr>
          <w:p w14:paraId="1C0F89A9" w14:textId="3B4C6E4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3.46445</w:t>
            </w:r>
          </w:p>
        </w:tc>
      </w:tr>
      <w:tr w:rsidR="00036E5D" w:rsidRPr="00112C8E" w14:paraId="719D4695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8BD87B2" w14:textId="5A7A335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A0B8A02" w14:textId="72505FD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1.7511</w:t>
            </w:r>
          </w:p>
        </w:tc>
        <w:tc>
          <w:tcPr>
            <w:tcW w:w="1350" w:type="dxa"/>
            <w:noWrap/>
            <w:vAlign w:val="bottom"/>
            <w:hideMark/>
          </w:tcPr>
          <w:p w14:paraId="27BA6078" w14:textId="7E46046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1.74569</w:t>
            </w:r>
          </w:p>
        </w:tc>
        <w:tc>
          <w:tcPr>
            <w:tcW w:w="1170" w:type="dxa"/>
            <w:noWrap/>
            <w:vAlign w:val="bottom"/>
            <w:hideMark/>
          </w:tcPr>
          <w:p w14:paraId="3413AB3E" w14:textId="2AECC13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1.756509</w:t>
            </w:r>
          </w:p>
        </w:tc>
      </w:tr>
      <w:tr w:rsidR="00036E5D" w:rsidRPr="00112C8E" w14:paraId="1C1B2B49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9A9B2E6" w14:textId="5E2A800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A/B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E40E344" w14:textId="32BFC4F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2.801743</w:t>
            </w:r>
          </w:p>
        </w:tc>
        <w:tc>
          <w:tcPr>
            <w:tcW w:w="1350" w:type="dxa"/>
            <w:noWrap/>
            <w:vAlign w:val="bottom"/>
            <w:hideMark/>
          </w:tcPr>
          <w:p w14:paraId="5A5B8D01" w14:textId="66256BE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2.789938</w:t>
            </w:r>
          </w:p>
        </w:tc>
        <w:tc>
          <w:tcPr>
            <w:tcW w:w="1170" w:type="dxa"/>
            <w:noWrap/>
            <w:vAlign w:val="bottom"/>
            <w:hideMark/>
          </w:tcPr>
          <w:p w14:paraId="053D4F63" w14:textId="39006B1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2.813547</w:t>
            </w:r>
          </w:p>
        </w:tc>
      </w:tr>
      <w:tr w:rsidR="00036E5D" w:rsidRPr="00112C8E" w14:paraId="654A0C0B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9584A56" w14:textId="16A4B772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B28B5A3" w14:textId="4849166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9.151841</w:t>
            </w:r>
          </w:p>
        </w:tc>
        <w:tc>
          <w:tcPr>
            <w:tcW w:w="1350" w:type="dxa"/>
            <w:noWrap/>
            <w:vAlign w:val="bottom"/>
            <w:hideMark/>
          </w:tcPr>
          <w:p w14:paraId="53CCF35F" w14:textId="22866E4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9.044185</w:t>
            </w:r>
          </w:p>
        </w:tc>
        <w:tc>
          <w:tcPr>
            <w:tcW w:w="1170" w:type="dxa"/>
            <w:noWrap/>
            <w:vAlign w:val="bottom"/>
            <w:hideMark/>
          </w:tcPr>
          <w:p w14:paraId="78A17673" w14:textId="4F986E4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9.259497</w:t>
            </w:r>
          </w:p>
        </w:tc>
      </w:tr>
      <w:tr w:rsidR="00036E5D" w:rsidRPr="00112C8E" w14:paraId="5DF8914C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4BCDBFC" w14:textId="5149938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C503228" w14:textId="29372DE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14.83284</w:t>
            </w:r>
          </w:p>
        </w:tc>
        <w:tc>
          <w:tcPr>
            <w:tcW w:w="1350" w:type="dxa"/>
            <w:noWrap/>
            <w:vAlign w:val="bottom"/>
            <w:hideMark/>
          </w:tcPr>
          <w:p w14:paraId="6BA0F9AD" w14:textId="3DFA714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14.79609</w:t>
            </w:r>
          </w:p>
        </w:tc>
        <w:tc>
          <w:tcPr>
            <w:tcW w:w="1170" w:type="dxa"/>
            <w:noWrap/>
            <w:vAlign w:val="bottom"/>
            <w:hideMark/>
          </w:tcPr>
          <w:p w14:paraId="19975730" w14:textId="4363EC9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14.86959</w:t>
            </w:r>
          </w:p>
        </w:tc>
      </w:tr>
      <w:tr w:rsidR="00036E5D" w:rsidRPr="00112C8E" w14:paraId="5212DAEE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3EAE7AE" w14:textId="04B7F76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peších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5C6B43D" w14:textId="7C502DE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18.4054</w:t>
            </w:r>
          </w:p>
        </w:tc>
        <w:tc>
          <w:tcPr>
            <w:tcW w:w="1350" w:type="dxa"/>
            <w:noWrap/>
            <w:vAlign w:val="bottom"/>
            <w:hideMark/>
          </w:tcPr>
          <w:p w14:paraId="32FD3A37" w14:textId="0672815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18.33766</w:t>
            </w:r>
          </w:p>
        </w:tc>
        <w:tc>
          <w:tcPr>
            <w:tcW w:w="1170" w:type="dxa"/>
            <w:noWrap/>
            <w:vAlign w:val="bottom"/>
            <w:hideMark/>
          </w:tcPr>
          <w:p w14:paraId="37AF1058" w14:textId="0158CED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18.47314</w:t>
            </w:r>
          </w:p>
        </w:tc>
      </w:tr>
      <w:tr w:rsidR="00036E5D" w:rsidRPr="00112C8E" w14:paraId="0873893E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865C9EF" w14:textId="4E38CC4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prichádzajúcich sanitkou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40097C3" w14:textId="55C9F78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12.64701</w:t>
            </w:r>
          </w:p>
        </w:tc>
        <w:tc>
          <w:tcPr>
            <w:tcW w:w="1350" w:type="dxa"/>
            <w:noWrap/>
            <w:vAlign w:val="bottom"/>
            <w:hideMark/>
          </w:tcPr>
          <w:p w14:paraId="15CAE7B0" w14:textId="12E44F5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12.62882</w:t>
            </w:r>
          </w:p>
        </w:tc>
        <w:tc>
          <w:tcPr>
            <w:tcW w:w="1170" w:type="dxa"/>
            <w:noWrap/>
            <w:vAlign w:val="bottom"/>
            <w:hideMark/>
          </w:tcPr>
          <w:p w14:paraId="2427083B" w14:textId="2FA44E9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12.66521</w:t>
            </w:r>
          </w:p>
        </w:tc>
      </w:tr>
      <w:tr w:rsidR="00036E5D" w:rsidRPr="00112C8E" w14:paraId="030854D6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364BFC7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lekári</w:t>
            </w:r>
          </w:p>
        </w:tc>
        <w:tc>
          <w:tcPr>
            <w:tcW w:w="1555" w:type="dxa"/>
            <w:noWrap/>
            <w:vAlign w:val="bottom"/>
            <w:hideMark/>
          </w:tcPr>
          <w:p w14:paraId="5B1E0E3B" w14:textId="3C2149E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0.904054</w:t>
            </w:r>
          </w:p>
        </w:tc>
        <w:tc>
          <w:tcPr>
            <w:tcW w:w="1350" w:type="dxa"/>
            <w:noWrap/>
            <w:vAlign w:val="bottom"/>
            <w:hideMark/>
          </w:tcPr>
          <w:p w14:paraId="2B14DE94" w14:textId="6FF5B98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0.90374</w:t>
            </w:r>
          </w:p>
        </w:tc>
        <w:tc>
          <w:tcPr>
            <w:tcW w:w="1170" w:type="dxa"/>
            <w:noWrap/>
            <w:vAlign w:val="bottom"/>
            <w:hideMark/>
          </w:tcPr>
          <w:p w14:paraId="5AAB91E1" w14:textId="3DE3CD4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0.904369</w:t>
            </w:r>
          </w:p>
        </w:tc>
      </w:tr>
      <w:tr w:rsidR="00036E5D" w:rsidRPr="00112C8E" w14:paraId="01E59990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1AB3F06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zdravotné sestry</w:t>
            </w:r>
          </w:p>
        </w:tc>
        <w:tc>
          <w:tcPr>
            <w:tcW w:w="1555" w:type="dxa"/>
            <w:noWrap/>
            <w:vAlign w:val="bottom"/>
            <w:hideMark/>
          </w:tcPr>
          <w:p w14:paraId="519DCC9B" w14:textId="094D7D2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0.887721</w:t>
            </w:r>
          </w:p>
        </w:tc>
        <w:tc>
          <w:tcPr>
            <w:tcW w:w="1350" w:type="dxa"/>
            <w:noWrap/>
            <w:vAlign w:val="bottom"/>
            <w:hideMark/>
          </w:tcPr>
          <w:p w14:paraId="2DBF37CB" w14:textId="7123DA7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0.88741</w:t>
            </w:r>
          </w:p>
        </w:tc>
        <w:tc>
          <w:tcPr>
            <w:tcW w:w="1170" w:type="dxa"/>
            <w:noWrap/>
            <w:vAlign w:val="bottom"/>
            <w:hideMark/>
          </w:tcPr>
          <w:p w14:paraId="1BCC264A" w14:textId="1F99655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0.888033</w:t>
            </w:r>
          </w:p>
        </w:tc>
      </w:tr>
      <w:tr w:rsidR="00036E5D" w:rsidRPr="00112C8E" w14:paraId="6A2ABD1C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040D106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lastRenderedPageBreak/>
              <w:t>Vyťaženosť ambulancií A</w:t>
            </w:r>
          </w:p>
        </w:tc>
        <w:tc>
          <w:tcPr>
            <w:tcW w:w="1555" w:type="dxa"/>
            <w:noWrap/>
            <w:vAlign w:val="bottom"/>
            <w:hideMark/>
          </w:tcPr>
          <w:p w14:paraId="319FB75D" w14:textId="5CA5050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0.528284</w:t>
            </w:r>
          </w:p>
        </w:tc>
        <w:tc>
          <w:tcPr>
            <w:tcW w:w="1350" w:type="dxa"/>
            <w:noWrap/>
            <w:vAlign w:val="bottom"/>
            <w:hideMark/>
          </w:tcPr>
          <w:p w14:paraId="574A2FA5" w14:textId="45D429B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0.527931</w:t>
            </w:r>
          </w:p>
        </w:tc>
        <w:tc>
          <w:tcPr>
            <w:tcW w:w="1170" w:type="dxa"/>
            <w:noWrap/>
            <w:vAlign w:val="bottom"/>
            <w:hideMark/>
          </w:tcPr>
          <w:p w14:paraId="5412A402" w14:textId="2461B70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0.528638</w:t>
            </w:r>
          </w:p>
        </w:tc>
      </w:tr>
      <w:tr w:rsidR="00036E5D" w:rsidRPr="00112C8E" w14:paraId="45100C10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4A5D9F4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B</w:t>
            </w:r>
          </w:p>
        </w:tc>
        <w:tc>
          <w:tcPr>
            <w:tcW w:w="1555" w:type="dxa"/>
            <w:noWrap/>
            <w:vAlign w:val="bottom"/>
            <w:hideMark/>
          </w:tcPr>
          <w:p w14:paraId="69A72600" w14:textId="68F005A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0.637193</w:t>
            </w:r>
          </w:p>
        </w:tc>
        <w:tc>
          <w:tcPr>
            <w:tcW w:w="1350" w:type="dxa"/>
            <w:noWrap/>
            <w:vAlign w:val="bottom"/>
            <w:hideMark/>
          </w:tcPr>
          <w:p w14:paraId="4C69CF53" w14:textId="5DCB29B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0.636862</w:t>
            </w:r>
          </w:p>
        </w:tc>
        <w:tc>
          <w:tcPr>
            <w:tcW w:w="1170" w:type="dxa"/>
            <w:noWrap/>
            <w:vAlign w:val="bottom"/>
            <w:hideMark/>
          </w:tcPr>
          <w:p w14:paraId="124390A0" w14:textId="22F0E1A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0.637524</w:t>
            </w:r>
          </w:p>
        </w:tc>
      </w:tr>
      <w:tr w:rsidR="00036E5D" w:rsidRPr="00112C8E" w14:paraId="192B4585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3AB95A9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vstupným vyšetrením</w:t>
            </w:r>
          </w:p>
        </w:tc>
        <w:tc>
          <w:tcPr>
            <w:tcW w:w="1555" w:type="dxa"/>
            <w:noWrap/>
            <w:vAlign w:val="bottom"/>
            <w:hideMark/>
          </w:tcPr>
          <w:p w14:paraId="389931B0" w14:textId="4AF6226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0.571016</w:t>
            </w:r>
          </w:p>
        </w:tc>
        <w:tc>
          <w:tcPr>
            <w:tcW w:w="1350" w:type="dxa"/>
            <w:noWrap/>
            <w:vAlign w:val="bottom"/>
            <w:hideMark/>
          </w:tcPr>
          <w:p w14:paraId="6813F6BD" w14:textId="0B67B89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0.566737</w:t>
            </w:r>
          </w:p>
        </w:tc>
        <w:tc>
          <w:tcPr>
            <w:tcW w:w="1170" w:type="dxa"/>
            <w:noWrap/>
            <w:vAlign w:val="bottom"/>
            <w:hideMark/>
          </w:tcPr>
          <w:p w14:paraId="60EDADA4" w14:textId="7A71007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0.575294</w:t>
            </w:r>
          </w:p>
        </w:tc>
      </w:tr>
      <w:tr w:rsidR="00036E5D" w:rsidRPr="00112C8E" w14:paraId="1511A2B1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C16CA19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</w:t>
            </w:r>
          </w:p>
        </w:tc>
        <w:tc>
          <w:tcPr>
            <w:tcW w:w="1555" w:type="dxa"/>
            <w:noWrap/>
            <w:vAlign w:val="bottom"/>
            <w:hideMark/>
          </w:tcPr>
          <w:p w14:paraId="0153DF34" w14:textId="40A6C86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0.549709</w:t>
            </w:r>
          </w:p>
        </w:tc>
        <w:tc>
          <w:tcPr>
            <w:tcW w:w="1350" w:type="dxa"/>
            <w:noWrap/>
            <w:vAlign w:val="bottom"/>
            <w:hideMark/>
          </w:tcPr>
          <w:p w14:paraId="09A67143" w14:textId="525E7AE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0.546484</w:t>
            </w:r>
          </w:p>
        </w:tc>
        <w:tc>
          <w:tcPr>
            <w:tcW w:w="1170" w:type="dxa"/>
            <w:noWrap/>
            <w:vAlign w:val="bottom"/>
            <w:hideMark/>
          </w:tcPr>
          <w:p w14:paraId="5153C0A0" w14:textId="089FD8E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0.552934</w:t>
            </w:r>
          </w:p>
        </w:tc>
      </w:tr>
      <w:tr w:rsidR="00036E5D" w:rsidRPr="00112C8E" w14:paraId="1F5B441B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09B12F3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A/B</w:t>
            </w:r>
          </w:p>
        </w:tc>
        <w:tc>
          <w:tcPr>
            <w:tcW w:w="1555" w:type="dxa"/>
            <w:noWrap/>
            <w:vAlign w:val="bottom"/>
            <w:hideMark/>
          </w:tcPr>
          <w:p w14:paraId="3832EC63" w14:textId="5216C0C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0.585847</w:t>
            </w:r>
          </w:p>
        </w:tc>
        <w:tc>
          <w:tcPr>
            <w:tcW w:w="1350" w:type="dxa"/>
            <w:noWrap/>
            <w:vAlign w:val="bottom"/>
            <w:hideMark/>
          </w:tcPr>
          <w:p w14:paraId="14A37253" w14:textId="34EF4EF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0.582593</w:t>
            </w:r>
          </w:p>
        </w:tc>
        <w:tc>
          <w:tcPr>
            <w:tcW w:w="1170" w:type="dxa"/>
            <w:noWrap/>
            <w:vAlign w:val="bottom"/>
            <w:hideMark/>
          </w:tcPr>
          <w:p w14:paraId="5D65A441" w14:textId="43E696B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0.589101</w:t>
            </w:r>
          </w:p>
        </w:tc>
      </w:tr>
      <w:tr w:rsidR="00036E5D" w:rsidRPr="00112C8E" w14:paraId="60F05B9D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B508845" w14:textId="7777777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B</w:t>
            </w:r>
          </w:p>
        </w:tc>
        <w:tc>
          <w:tcPr>
            <w:tcW w:w="1555" w:type="dxa"/>
            <w:noWrap/>
            <w:vAlign w:val="bottom"/>
            <w:hideMark/>
          </w:tcPr>
          <w:p w14:paraId="2B8864FB" w14:textId="6672F74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0.690707</w:t>
            </w:r>
          </w:p>
        </w:tc>
        <w:tc>
          <w:tcPr>
            <w:tcW w:w="1350" w:type="dxa"/>
            <w:noWrap/>
            <w:vAlign w:val="bottom"/>
            <w:hideMark/>
          </w:tcPr>
          <w:p w14:paraId="2A96C794" w14:textId="2046B12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0.685849</w:t>
            </w:r>
          </w:p>
        </w:tc>
        <w:tc>
          <w:tcPr>
            <w:tcW w:w="1170" w:type="dxa"/>
            <w:noWrap/>
            <w:vAlign w:val="bottom"/>
            <w:hideMark/>
          </w:tcPr>
          <w:p w14:paraId="75733CCC" w14:textId="3630D8B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0.695565</w:t>
            </w:r>
          </w:p>
        </w:tc>
      </w:tr>
    </w:tbl>
    <w:p w14:paraId="374E3227" w14:textId="77777777" w:rsidR="00036E5D" w:rsidRDefault="00036E5D" w:rsidP="00320B9F"/>
    <w:p w14:paraId="29171A63" w14:textId="14EB5F7A" w:rsidR="001D01C8" w:rsidRDefault="001D01C8" w:rsidP="001D01C8">
      <w:pPr>
        <w:pStyle w:val="Nadpis2"/>
      </w:pPr>
      <w:bookmarkStart w:id="45" w:name="_Toc229351366"/>
      <w:r>
        <w:t>Experimenty</w:t>
      </w:r>
      <w:bookmarkEnd w:id="45"/>
    </w:p>
    <w:p w14:paraId="222083F7" w14:textId="2888AD62" w:rsidR="001D01C8" w:rsidRDefault="00F26C29" w:rsidP="001D01C8">
      <w:r>
        <w:t>Experimenty boli vykonávané pri ôsmich zdravotných sestrách a šiestich lekároch. Počet replikácií bol 1000 a čas zahrievania 0 hodín.</w:t>
      </w:r>
    </w:p>
    <w:p w14:paraId="58B9B801" w14:textId="0A49752F" w:rsidR="00F26C29" w:rsidRDefault="00F26C29" w:rsidP="00F26C29">
      <w:pPr>
        <w:pStyle w:val="Nadpis3"/>
      </w:pPr>
      <w:bookmarkStart w:id="46" w:name="_Toc229351367"/>
      <w:r>
        <w:t>Rezervovanie jedného lekára pre ambulanciu A</w:t>
      </w:r>
      <w:bookmarkEnd w:id="46"/>
    </w:p>
    <w:p w14:paraId="31E54593" w14:textId="181A7897" w:rsidR="00093204" w:rsidRPr="00093204" w:rsidRDefault="00093204" w:rsidP="00093204">
      <w:r>
        <w:t>Pri tejto variácii vždy necháme jedného lekára rezervovaného pre najurgentnejších pacientov. Takže keď príde pacient s nižšou prioritou a je iba jeden lekár voľný, nepriradíme mu zdroje, čakáme až sa uvoľní ďalší lekár, ktorý bude potom priradený pacientom s nižšou prioritou.</w:t>
      </w:r>
    </w:p>
    <w:tbl>
      <w:tblPr>
        <w:tblStyle w:val="Tabukasmriekou4zvraznenie11"/>
        <w:tblW w:w="9015" w:type="dxa"/>
        <w:tblInd w:w="-545" w:type="dxa"/>
        <w:tblLook w:val="04A0" w:firstRow="1" w:lastRow="0" w:firstColumn="1" w:lastColumn="0" w:noHBand="0" w:noVBand="1"/>
      </w:tblPr>
      <w:tblGrid>
        <w:gridCol w:w="4940"/>
        <w:gridCol w:w="1555"/>
        <w:gridCol w:w="1350"/>
        <w:gridCol w:w="1170"/>
      </w:tblGrid>
      <w:tr w:rsidR="00112C8E" w:rsidRPr="00112C8E" w14:paraId="687EA78F" w14:textId="77777777" w:rsidTr="00E02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</w:tcPr>
          <w:p w14:paraId="09B7769B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</w:rPr>
              <w:t>Štatistika</w:t>
            </w:r>
          </w:p>
        </w:tc>
        <w:tc>
          <w:tcPr>
            <w:tcW w:w="1555" w:type="dxa"/>
            <w:noWrap/>
            <w:vAlign w:val="center"/>
          </w:tcPr>
          <w:p w14:paraId="5E4DD0E1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Priemer</w:t>
            </w:r>
          </w:p>
        </w:tc>
        <w:tc>
          <w:tcPr>
            <w:tcW w:w="1350" w:type="dxa"/>
            <w:noWrap/>
            <w:vAlign w:val="center"/>
          </w:tcPr>
          <w:p w14:paraId="6A533DE3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spodna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  <w:tc>
          <w:tcPr>
            <w:tcW w:w="1170" w:type="dxa"/>
            <w:noWrap/>
            <w:vAlign w:val="center"/>
          </w:tcPr>
          <w:p w14:paraId="167A2F8B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horna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</w:tr>
      <w:tr w:rsidR="00036E5D" w:rsidRPr="00112C8E" w14:paraId="25BA31CF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DEEFE67" w14:textId="240E5CB9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</w:t>
            </w:r>
          </w:p>
        </w:tc>
        <w:tc>
          <w:tcPr>
            <w:tcW w:w="1555" w:type="dxa"/>
            <w:noWrap/>
            <w:vAlign w:val="bottom"/>
            <w:hideMark/>
          </w:tcPr>
          <w:p w14:paraId="34A28D03" w14:textId="047E69B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11091.84</w:t>
            </w:r>
          </w:p>
        </w:tc>
        <w:tc>
          <w:tcPr>
            <w:tcW w:w="1350" w:type="dxa"/>
            <w:noWrap/>
            <w:vAlign w:val="bottom"/>
            <w:hideMark/>
          </w:tcPr>
          <w:p w14:paraId="5B086C87" w14:textId="3A73022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11087.54</w:t>
            </w:r>
          </w:p>
        </w:tc>
        <w:tc>
          <w:tcPr>
            <w:tcW w:w="1170" w:type="dxa"/>
            <w:noWrap/>
            <w:vAlign w:val="bottom"/>
            <w:hideMark/>
          </w:tcPr>
          <w:p w14:paraId="6D3858F9" w14:textId="0648F4F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11096.14</w:t>
            </w:r>
          </w:p>
        </w:tc>
      </w:tr>
      <w:tr w:rsidR="00036E5D" w:rsidRPr="00112C8E" w14:paraId="0C042185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31594A8" w14:textId="08DC430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pešo</w:t>
            </w:r>
          </w:p>
        </w:tc>
        <w:tc>
          <w:tcPr>
            <w:tcW w:w="1555" w:type="dxa"/>
            <w:noWrap/>
            <w:vAlign w:val="bottom"/>
            <w:hideMark/>
          </w:tcPr>
          <w:p w14:paraId="1DF4F5A8" w14:textId="4CB89D8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4206.93</w:t>
            </w:r>
          </w:p>
        </w:tc>
        <w:tc>
          <w:tcPr>
            <w:tcW w:w="1350" w:type="dxa"/>
            <w:noWrap/>
            <w:vAlign w:val="bottom"/>
            <w:hideMark/>
          </w:tcPr>
          <w:p w14:paraId="5980F4FD" w14:textId="35BAECF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4203.078</w:t>
            </w:r>
          </w:p>
        </w:tc>
        <w:tc>
          <w:tcPr>
            <w:tcW w:w="1170" w:type="dxa"/>
            <w:noWrap/>
            <w:vAlign w:val="bottom"/>
            <w:hideMark/>
          </w:tcPr>
          <w:p w14:paraId="43436846" w14:textId="0CF7D42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4210.782</w:t>
            </w:r>
          </w:p>
        </w:tc>
      </w:tr>
      <w:tr w:rsidR="00036E5D" w:rsidRPr="00112C8E" w14:paraId="46056B14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586A7DD" w14:textId="27143182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sanitka</w:t>
            </w:r>
          </w:p>
        </w:tc>
        <w:tc>
          <w:tcPr>
            <w:tcW w:w="1555" w:type="dxa"/>
            <w:noWrap/>
            <w:vAlign w:val="bottom"/>
            <w:hideMark/>
          </w:tcPr>
          <w:p w14:paraId="69E273C4" w14:textId="6FA9846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6884.913</w:t>
            </w:r>
          </w:p>
        </w:tc>
        <w:tc>
          <w:tcPr>
            <w:tcW w:w="1350" w:type="dxa"/>
            <w:noWrap/>
            <w:vAlign w:val="bottom"/>
            <w:hideMark/>
          </w:tcPr>
          <w:p w14:paraId="2F802608" w14:textId="1789398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6882.973</w:t>
            </w:r>
          </w:p>
        </w:tc>
        <w:tc>
          <w:tcPr>
            <w:tcW w:w="1170" w:type="dxa"/>
            <w:noWrap/>
            <w:vAlign w:val="bottom"/>
            <w:hideMark/>
          </w:tcPr>
          <w:p w14:paraId="623FD619" w14:textId="11D7B00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6886.853</w:t>
            </w:r>
          </w:p>
        </w:tc>
      </w:tr>
      <w:tr w:rsidR="00036E5D" w:rsidRPr="00112C8E" w14:paraId="2FFF0B53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8E9AA9E" w14:textId="672926B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7434CC3" w14:textId="3F67F33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55.66842</w:t>
            </w:r>
          </w:p>
        </w:tc>
        <w:tc>
          <w:tcPr>
            <w:tcW w:w="1350" w:type="dxa"/>
            <w:noWrap/>
            <w:vAlign w:val="bottom"/>
            <w:hideMark/>
          </w:tcPr>
          <w:p w14:paraId="0BE494C2" w14:textId="69EAD17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55.2272</w:t>
            </w:r>
          </w:p>
        </w:tc>
        <w:tc>
          <w:tcPr>
            <w:tcW w:w="1170" w:type="dxa"/>
            <w:noWrap/>
            <w:vAlign w:val="bottom"/>
            <w:hideMark/>
          </w:tcPr>
          <w:p w14:paraId="5B2B87A1" w14:textId="5345158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56.10964</w:t>
            </w:r>
          </w:p>
        </w:tc>
      </w:tr>
      <w:tr w:rsidR="00036E5D" w:rsidRPr="00112C8E" w14:paraId="276A7C4A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6622ED7" w14:textId="3532269D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 systéme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FABD714" w14:textId="13F9A35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67.16241</w:t>
            </w:r>
          </w:p>
        </w:tc>
        <w:tc>
          <w:tcPr>
            <w:tcW w:w="1350" w:type="dxa"/>
            <w:noWrap/>
            <w:vAlign w:val="bottom"/>
            <w:hideMark/>
          </w:tcPr>
          <w:p w14:paraId="5E670676" w14:textId="62E02C7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66.40517</w:t>
            </w:r>
          </w:p>
        </w:tc>
        <w:tc>
          <w:tcPr>
            <w:tcW w:w="1170" w:type="dxa"/>
            <w:noWrap/>
            <w:vAlign w:val="bottom"/>
            <w:hideMark/>
          </w:tcPr>
          <w:p w14:paraId="316FC1CC" w14:textId="1701D16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67.91966</w:t>
            </w:r>
          </w:p>
        </w:tc>
      </w:tr>
      <w:tr w:rsidR="00036E5D" w:rsidRPr="00112C8E" w14:paraId="143706EF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B2ED9CE" w14:textId="0329EC82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F669326" w14:textId="0BBCF49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48.62958</w:t>
            </w:r>
          </w:p>
        </w:tc>
        <w:tc>
          <w:tcPr>
            <w:tcW w:w="1350" w:type="dxa"/>
            <w:noWrap/>
            <w:vAlign w:val="bottom"/>
            <w:hideMark/>
          </w:tcPr>
          <w:p w14:paraId="6D27CE14" w14:textId="6C98344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48.3813</w:t>
            </w:r>
          </w:p>
        </w:tc>
        <w:tc>
          <w:tcPr>
            <w:tcW w:w="1170" w:type="dxa"/>
            <w:noWrap/>
            <w:vAlign w:val="bottom"/>
            <w:hideMark/>
          </w:tcPr>
          <w:p w14:paraId="2B19B4BA" w14:textId="728CDED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48.87787</w:t>
            </w:r>
          </w:p>
        </w:tc>
      </w:tr>
      <w:tr w:rsidR="00036E5D" w:rsidRPr="00112C8E" w14:paraId="5C82E347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E11BD9E" w14:textId="3D5789A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9A4121E" w14:textId="4489E0A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1.137679</w:t>
            </w:r>
          </w:p>
        </w:tc>
        <w:tc>
          <w:tcPr>
            <w:tcW w:w="1350" w:type="dxa"/>
            <w:noWrap/>
            <w:vAlign w:val="bottom"/>
            <w:hideMark/>
          </w:tcPr>
          <w:p w14:paraId="1657D9D3" w14:textId="7EEFA49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1.132084</w:t>
            </w:r>
          </w:p>
        </w:tc>
        <w:tc>
          <w:tcPr>
            <w:tcW w:w="1170" w:type="dxa"/>
            <w:noWrap/>
            <w:vAlign w:val="bottom"/>
            <w:hideMark/>
          </w:tcPr>
          <w:p w14:paraId="434C2DB9" w14:textId="5A694DD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1.143274</w:t>
            </w:r>
          </w:p>
        </w:tc>
      </w:tr>
      <w:tr w:rsidR="00036E5D" w:rsidRPr="00112C8E" w14:paraId="0D54B810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456092A" w14:textId="0E65AC9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3AA5917" w14:textId="32B74C1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2.153785</w:t>
            </w:r>
          </w:p>
        </w:tc>
        <w:tc>
          <w:tcPr>
            <w:tcW w:w="1350" w:type="dxa"/>
            <w:noWrap/>
            <w:vAlign w:val="bottom"/>
            <w:hideMark/>
          </w:tcPr>
          <w:p w14:paraId="0928901D" w14:textId="096725F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2.141919</w:t>
            </w:r>
          </w:p>
        </w:tc>
        <w:tc>
          <w:tcPr>
            <w:tcW w:w="1170" w:type="dxa"/>
            <w:noWrap/>
            <w:vAlign w:val="bottom"/>
            <w:hideMark/>
          </w:tcPr>
          <w:p w14:paraId="742D6A52" w14:textId="2B6BBDC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2.165652</w:t>
            </w:r>
          </w:p>
        </w:tc>
      </w:tr>
      <w:tr w:rsidR="00036E5D" w:rsidRPr="00112C8E" w14:paraId="6BB18947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626036D" w14:textId="7DDFD99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B5E1641" w14:textId="1EB501C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0.516197</w:t>
            </w:r>
          </w:p>
        </w:tc>
        <w:tc>
          <w:tcPr>
            <w:tcW w:w="1350" w:type="dxa"/>
            <w:noWrap/>
            <w:vAlign w:val="bottom"/>
            <w:hideMark/>
          </w:tcPr>
          <w:p w14:paraId="6388BB84" w14:textId="5538A45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0.514384</w:t>
            </w:r>
          </w:p>
        </w:tc>
        <w:tc>
          <w:tcPr>
            <w:tcW w:w="1170" w:type="dxa"/>
            <w:noWrap/>
            <w:vAlign w:val="bottom"/>
            <w:hideMark/>
          </w:tcPr>
          <w:p w14:paraId="0F8E9331" w14:textId="529E708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0.518011</w:t>
            </w:r>
          </w:p>
        </w:tc>
      </w:tr>
      <w:tr w:rsidR="00036E5D" w:rsidRPr="00112C8E" w14:paraId="69BF7137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4EC57C4" w14:textId="1E94EE8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9EFAE21" w14:textId="626FDF2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22.75953</w:t>
            </w:r>
          </w:p>
        </w:tc>
        <w:tc>
          <w:tcPr>
            <w:tcW w:w="1350" w:type="dxa"/>
            <w:noWrap/>
            <w:vAlign w:val="bottom"/>
            <w:hideMark/>
          </w:tcPr>
          <w:p w14:paraId="0AF7FD1C" w14:textId="0D0D00F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22.32146</w:t>
            </w:r>
          </w:p>
        </w:tc>
        <w:tc>
          <w:tcPr>
            <w:tcW w:w="1170" w:type="dxa"/>
            <w:noWrap/>
            <w:vAlign w:val="bottom"/>
            <w:hideMark/>
          </w:tcPr>
          <w:p w14:paraId="66B5DBD5" w14:textId="3110F12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23.1976</w:t>
            </w:r>
          </w:p>
        </w:tc>
      </w:tr>
      <w:tr w:rsidR="00036E5D" w:rsidRPr="00112C8E" w14:paraId="2DFD31A4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06727F7" w14:textId="59D512C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0751888" w14:textId="7A87275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2.004198</w:t>
            </w:r>
          </w:p>
        </w:tc>
        <w:tc>
          <w:tcPr>
            <w:tcW w:w="1350" w:type="dxa"/>
            <w:noWrap/>
            <w:vAlign w:val="bottom"/>
            <w:hideMark/>
          </w:tcPr>
          <w:p w14:paraId="673ADF2A" w14:textId="6008FE3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1.997637</w:t>
            </w:r>
          </w:p>
        </w:tc>
        <w:tc>
          <w:tcPr>
            <w:tcW w:w="1170" w:type="dxa"/>
            <w:noWrap/>
            <w:vAlign w:val="bottom"/>
            <w:hideMark/>
          </w:tcPr>
          <w:p w14:paraId="58902C37" w14:textId="03417C1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2.010759</w:t>
            </w:r>
          </w:p>
        </w:tc>
      </w:tr>
      <w:tr w:rsidR="00036E5D" w:rsidRPr="00112C8E" w14:paraId="24ED8B2F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5663D7D" w14:textId="1D9F759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A/B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E51C73E" w14:textId="4E28CCA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4.820514</w:t>
            </w:r>
          </w:p>
        </w:tc>
        <w:tc>
          <w:tcPr>
            <w:tcW w:w="1350" w:type="dxa"/>
            <w:noWrap/>
            <w:vAlign w:val="bottom"/>
            <w:hideMark/>
          </w:tcPr>
          <w:p w14:paraId="42555F67" w14:textId="58312DD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4.791534</w:t>
            </w:r>
          </w:p>
        </w:tc>
        <w:tc>
          <w:tcPr>
            <w:tcW w:w="1170" w:type="dxa"/>
            <w:noWrap/>
            <w:vAlign w:val="bottom"/>
            <w:hideMark/>
          </w:tcPr>
          <w:p w14:paraId="6039D000" w14:textId="2AC8C9B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4.849495</w:t>
            </w:r>
          </w:p>
        </w:tc>
      </w:tr>
      <w:tr w:rsidR="00036E5D" w:rsidRPr="00112C8E" w14:paraId="47C80249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801553A" w14:textId="64861DB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62F7306" w14:textId="40A1BE0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114.3478</w:t>
            </w:r>
          </w:p>
        </w:tc>
        <w:tc>
          <w:tcPr>
            <w:tcW w:w="1350" w:type="dxa"/>
            <w:noWrap/>
            <w:vAlign w:val="bottom"/>
            <w:hideMark/>
          </w:tcPr>
          <w:p w14:paraId="155CAF09" w14:textId="4EE2708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111.8861</w:t>
            </w:r>
          </w:p>
        </w:tc>
        <w:tc>
          <w:tcPr>
            <w:tcW w:w="1170" w:type="dxa"/>
            <w:noWrap/>
            <w:vAlign w:val="bottom"/>
            <w:hideMark/>
          </w:tcPr>
          <w:p w14:paraId="1FB39781" w14:textId="2F6B07B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116.8094</w:t>
            </w:r>
          </w:p>
        </w:tc>
      </w:tr>
      <w:tr w:rsidR="00036E5D" w:rsidRPr="00112C8E" w14:paraId="057C20C8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F0C7CDD" w14:textId="035656A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D1F1C06" w14:textId="1214CA0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33.25529</w:t>
            </w:r>
          </w:p>
        </w:tc>
        <w:tc>
          <w:tcPr>
            <w:tcW w:w="1350" w:type="dxa"/>
            <w:noWrap/>
            <w:vAlign w:val="bottom"/>
            <w:hideMark/>
          </w:tcPr>
          <w:p w14:paraId="2D83080B" w14:textId="41B7DE2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32.81406</w:t>
            </w:r>
          </w:p>
        </w:tc>
        <w:tc>
          <w:tcPr>
            <w:tcW w:w="1170" w:type="dxa"/>
            <w:noWrap/>
            <w:vAlign w:val="bottom"/>
            <w:hideMark/>
          </w:tcPr>
          <w:p w14:paraId="16D85D33" w14:textId="301726F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33.69653</w:t>
            </w:r>
          </w:p>
        </w:tc>
      </w:tr>
      <w:tr w:rsidR="00036E5D" w:rsidRPr="00112C8E" w14:paraId="6FFE7635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602556D" w14:textId="47EFE92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peších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293F5FD" w14:textId="038869B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50.21267</w:t>
            </w:r>
          </w:p>
        </w:tc>
        <w:tc>
          <w:tcPr>
            <w:tcW w:w="1350" w:type="dxa"/>
            <w:noWrap/>
            <w:vAlign w:val="bottom"/>
            <w:hideMark/>
          </w:tcPr>
          <w:p w14:paraId="2150B803" w14:textId="19F389D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49.45561</w:t>
            </w:r>
          </w:p>
        </w:tc>
        <w:tc>
          <w:tcPr>
            <w:tcW w:w="1170" w:type="dxa"/>
            <w:noWrap/>
            <w:vAlign w:val="bottom"/>
            <w:hideMark/>
          </w:tcPr>
          <w:p w14:paraId="30B02169" w14:textId="792C189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50.96972</w:t>
            </w:r>
          </w:p>
        </w:tc>
      </w:tr>
      <w:tr w:rsidR="00036E5D" w:rsidRPr="00112C8E" w14:paraId="50775CB5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009D0E2" w14:textId="1872D40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prichádzajúcich sanitkou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39F2ADE" w14:textId="5A3BF64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22.88078</w:t>
            </w:r>
          </w:p>
        </w:tc>
        <w:tc>
          <w:tcPr>
            <w:tcW w:w="1350" w:type="dxa"/>
            <w:noWrap/>
            <w:vAlign w:val="bottom"/>
            <w:hideMark/>
          </w:tcPr>
          <w:p w14:paraId="6C3C6C66" w14:textId="357B27A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22.63342</w:t>
            </w:r>
          </w:p>
        </w:tc>
        <w:tc>
          <w:tcPr>
            <w:tcW w:w="1170" w:type="dxa"/>
            <w:noWrap/>
            <w:vAlign w:val="bottom"/>
            <w:hideMark/>
          </w:tcPr>
          <w:p w14:paraId="65177884" w14:textId="755D8D7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23.12815</w:t>
            </w:r>
          </w:p>
        </w:tc>
      </w:tr>
      <w:tr w:rsidR="00036E5D" w:rsidRPr="00112C8E" w14:paraId="074D5458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E2C7628" w14:textId="12B66A0D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lekári</w:t>
            </w:r>
          </w:p>
        </w:tc>
        <w:tc>
          <w:tcPr>
            <w:tcW w:w="1555" w:type="dxa"/>
            <w:noWrap/>
            <w:vAlign w:val="bottom"/>
            <w:hideMark/>
          </w:tcPr>
          <w:p w14:paraId="5ABD8D4F" w14:textId="3C5810E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0.90272</w:t>
            </w:r>
          </w:p>
        </w:tc>
        <w:tc>
          <w:tcPr>
            <w:tcW w:w="1350" w:type="dxa"/>
            <w:noWrap/>
            <w:vAlign w:val="bottom"/>
            <w:hideMark/>
          </w:tcPr>
          <w:p w14:paraId="34E2F30E" w14:textId="51E0240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0.902413</w:t>
            </w:r>
          </w:p>
        </w:tc>
        <w:tc>
          <w:tcPr>
            <w:tcW w:w="1170" w:type="dxa"/>
            <w:noWrap/>
            <w:vAlign w:val="bottom"/>
            <w:hideMark/>
          </w:tcPr>
          <w:p w14:paraId="01933462" w14:textId="4D69FB1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0.903027</w:t>
            </w:r>
          </w:p>
        </w:tc>
      </w:tr>
      <w:tr w:rsidR="00036E5D" w:rsidRPr="00112C8E" w14:paraId="55849723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CA9650C" w14:textId="1012D7D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lastRenderedPageBreak/>
              <w:t>Vyťaženosť zdravotné sestry</w:t>
            </w:r>
          </w:p>
        </w:tc>
        <w:tc>
          <w:tcPr>
            <w:tcW w:w="1555" w:type="dxa"/>
            <w:noWrap/>
            <w:vAlign w:val="bottom"/>
            <w:hideMark/>
          </w:tcPr>
          <w:p w14:paraId="499661BA" w14:textId="2499983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0.888336</w:t>
            </w:r>
          </w:p>
        </w:tc>
        <w:tc>
          <w:tcPr>
            <w:tcW w:w="1350" w:type="dxa"/>
            <w:noWrap/>
            <w:vAlign w:val="bottom"/>
            <w:hideMark/>
          </w:tcPr>
          <w:p w14:paraId="292FEEFE" w14:textId="6F570B9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0.888029</w:t>
            </w:r>
          </w:p>
        </w:tc>
        <w:tc>
          <w:tcPr>
            <w:tcW w:w="1170" w:type="dxa"/>
            <w:noWrap/>
            <w:vAlign w:val="bottom"/>
            <w:hideMark/>
          </w:tcPr>
          <w:p w14:paraId="2EF0589F" w14:textId="09FA211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0.888644</w:t>
            </w:r>
          </w:p>
        </w:tc>
      </w:tr>
      <w:tr w:rsidR="00036E5D" w:rsidRPr="00112C8E" w14:paraId="0659EBA3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AA70F93" w14:textId="3C88166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A</w:t>
            </w:r>
          </w:p>
        </w:tc>
        <w:tc>
          <w:tcPr>
            <w:tcW w:w="1555" w:type="dxa"/>
            <w:noWrap/>
            <w:vAlign w:val="bottom"/>
            <w:hideMark/>
          </w:tcPr>
          <w:p w14:paraId="560D6FE4" w14:textId="1A4E212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0.806072</w:t>
            </w:r>
          </w:p>
        </w:tc>
        <w:tc>
          <w:tcPr>
            <w:tcW w:w="1350" w:type="dxa"/>
            <w:noWrap/>
            <w:vAlign w:val="bottom"/>
            <w:hideMark/>
          </w:tcPr>
          <w:p w14:paraId="5C8A5079" w14:textId="2D74205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0.805517</w:t>
            </w:r>
          </w:p>
        </w:tc>
        <w:tc>
          <w:tcPr>
            <w:tcW w:w="1170" w:type="dxa"/>
            <w:noWrap/>
            <w:vAlign w:val="bottom"/>
            <w:hideMark/>
          </w:tcPr>
          <w:p w14:paraId="413E1935" w14:textId="04AB916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0.806627</w:t>
            </w:r>
          </w:p>
        </w:tc>
      </w:tr>
      <w:tr w:rsidR="00036E5D" w:rsidRPr="00112C8E" w14:paraId="34F64AE4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2B17679" w14:textId="1072BED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B</w:t>
            </w:r>
          </w:p>
        </w:tc>
        <w:tc>
          <w:tcPr>
            <w:tcW w:w="1555" w:type="dxa"/>
            <w:noWrap/>
            <w:vAlign w:val="bottom"/>
            <w:hideMark/>
          </w:tcPr>
          <w:p w14:paraId="2D1AEAE2" w14:textId="2DEBF18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0.439476</w:t>
            </w:r>
          </w:p>
        </w:tc>
        <w:tc>
          <w:tcPr>
            <w:tcW w:w="1350" w:type="dxa"/>
            <w:noWrap/>
            <w:vAlign w:val="bottom"/>
            <w:hideMark/>
          </w:tcPr>
          <w:p w14:paraId="7CB19B4B" w14:textId="4E77506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0.439322</w:t>
            </w:r>
          </w:p>
        </w:tc>
        <w:tc>
          <w:tcPr>
            <w:tcW w:w="1170" w:type="dxa"/>
            <w:noWrap/>
            <w:vAlign w:val="bottom"/>
            <w:hideMark/>
          </w:tcPr>
          <w:p w14:paraId="449F791E" w14:textId="223A676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0.439629</w:t>
            </w:r>
          </w:p>
        </w:tc>
      </w:tr>
      <w:tr w:rsidR="00036E5D" w:rsidRPr="00112C8E" w14:paraId="5AC0CA88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7A3E23F" w14:textId="0A7C92B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vstupným vyšetrením</w:t>
            </w:r>
          </w:p>
        </w:tc>
        <w:tc>
          <w:tcPr>
            <w:tcW w:w="1555" w:type="dxa"/>
            <w:noWrap/>
            <w:vAlign w:val="bottom"/>
            <w:hideMark/>
          </w:tcPr>
          <w:p w14:paraId="152B676D" w14:textId="0446128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0.313592</w:t>
            </w:r>
          </w:p>
        </w:tc>
        <w:tc>
          <w:tcPr>
            <w:tcW w:w="1350" w:type="dxa"/>
            <w:noWrap/>
            <w:vAlign w:val="bottom"/>
            <w:hideMark/>
          </w:tcPr>
          <w:p w14:paraId="3D2B8096" w14:textId="576FA06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0.311957</w:t>
            </w:r>
          </w:p>
        </w:tc>
        <w:tc>
          <w:tcPr>
            <w:tcW w:w="1170" w:type="dxa"/>
            <w:noWrap/>
            <w:vAlign w:val="bottom"/>
            <w:hideMark/>
          </w:tcPr>
          <w:p w14:paraId="48F0D8FA" w14:textId="234C0CA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0.315227</w:t>
            </w:r>
          </w:p>
        </w:tc>
      </w:tr>
      <w:tr w:rsidR="00036E5D" w:rsidRPr="00112C8E" w14:paraId="530C5E1F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126A9D6" w14:textId="27F60DC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</w:t>
            </w:r>
          </w:p>
        </w:tc>
        <w:tc>
          <w:tcPr>
            <w:tcW w:w="1555" w:type="dxa"/>
            <w:noWrap/>
            <w:vAlign w:val="bottom"/>
            <w:hideMark/>
          </w:tcPr>
          <w:p w14:paraId="334E35D5" w14:textId="612DD88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0.404397</w:t>
            </w:r>
          </w:p>
        </w:tc>
        <w:tc>
          <w:tcPr>
            <w:tcW w:w="1350" w:type="dxa"/>
            <w:noWrap/>
            <w:vAlign w:val="bottom"/>
            <w:hideMark/>
          </w:tcPr>
          <w:p w14:paraId="5A7403F8" w14:textId="2BB5D66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0.402836</w:t>
            </w:r>
          </w:p>
        </w:tc>
        <w:tc>
          <w:tcPr>
            <w:tcW w:w="1170" w:type="dxa"/>
            <w:noWrap/>
            <w:vAlign w:val="bottom"/>
            <w:hideMark/>
          </w:tcPr>
          <w:p w14:paraId="2FC927E6" w14:textId="3E4CDB6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0.405958</w:t>
            </w:r>
          </w:p>
        </w:tc>
      </w:tr>
      <w:tr w:rsidR="00036E5D" w:rsidRPr="00112C8E" w14:paraId="5B89B44E" w14:textId="77777777" w:rsidTr="00A63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C83B49D" w14:textId="25DED8B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A/B</w:t>
            </w:r>
          </w:p>
        </w:tc>
        <w:tc>
          <w:tcPr>
            <w:tcW w:w="1555" w:type="dxa"/>
            <w:noWrap/>
            <w:vAlign w:val="bottom"/>
            <w:hideMark/>
          </w:tcPr>
          <w:p w14:paraId="03B4AD5A" w14:textId="1E2CABA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0.545577</w:t>
            </w:r>
          </w:p>
        </w:tc>
        <w:tc>
          <w:tcPr>
            <w:tcW w:w="1350" w:type="dxa"/>
            <w:noWrap/>
            <w:vAlign w:val="bottom"/>
            <w:hideMark/>
          </w:tcPr>
          <w:p w14:paraId="456AFFA8" w14:textId="4BC0B6A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0.543023</w:t>
            </w:r>
          </w:p>
        </w:tc>
        <w:tc>
          <w:tcPr>
            <w:tcW w:w="1170" w:type="dxa"/>
            <w:noWrap/>
            <w:vAlign w:val="bottom"/>
            <w:hideMark/>
          </w:tcPr>
          <w:p w14:paraId="34DE9F15" w14:textId="271C55D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0.548132</w:t>
            </w:r>
          </w:p>
        </w:tc>
      </w:tr>
      <w:tr w:rsidR="00036E5D" w:rsidRPr="00112C8E" w14:paraId="78C898A6" w14:textId="77777777" w:rsidTr="00A632D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CD6FFB5" w14:textId="067B7E9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B</w:t>
            </w:r>
          </w:p>
        </w:tc>
        <w:tc>
          <w:tcPr>
            <w:tcW w:w="1555" w:type="dxa"/>
            <w:noWrap/>
            <w:vAlign w:val="bottom"/>
            <w:hideMark/>
          </w:tcPr>
          <w:p w14:paraId="6F1CA7C1" w14:textId="4EB8A3D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3.230279</w:t>
            </w:r>
          </w:p>
        </w:tc>
        <w:tc>
          <w:tcPr>
            <w:tcW w:w="1350" w:type="dxa"/>
            <w:noWrap/>
            <w:vAlign w:val="bottom"/>
            <w:hideMark/>
          </w:tcPr>
          <w:p w14:paraId="395C919F" w14:textId="6EE5673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3.165222</w:t>
            </w:r>
          </w:p>
        </w:tc>
        <w:tc>
          <w:tcPr>
            <w:tcW w:w="1170" w:type="dxa"/>
            <w:noWrap/>
            <w:vAlign w:val="bottom"/>
            <w:hideMark/>
          </w:tcPr>
          <w:p w14:paraId="2F4B5A01" w14:textId="3FFCFFD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3.295337</w:t>
            </w:r>
          </w:p>
        </w:tc>
      </w:tr>
    </w:tbl>
    <w:p w14:paraId="3800456F" w14:textId="64B1D04E" w:rsidR="00093204" w:rsidRPr="00112C8E" w:rsidRDefault="00093204" w:rsidP="00112C8E">
      <w:r>
        <w:t>Vo výsledku sa časy od základnej verzie zhoršili, pretože sme prakticky znížili počet lekárov na urgentnom príjme o jedného.</w:t>
      </w:r>
    </w:p>
    <w:p w14:paraId="7C64354D" w14:textId="2A47BF37" w:rsidR="00F26C29" w:rsidRDefault="00F26C29" w:rsidP="00F26C29">
      <w:pPr>
        <w:pStyle w:val="Nadpis3"/>
      </w:pPr>
      <w:bookmarkStart w:id="47" w:name="_Toc229351368"/>
      <w:r>
        <w:t>Rezervovanie jednej zdravotnej sestry pre vstupné vyšetrenie</w:t>
      </w:r>
      <w:bookmarkEnd w:id="47"/>
    </w:p>
    <w:p w14:paraId="13B9B552" w14:textId="07B27FD5" w:rsidR="00093204" w:rsidRPr="00093204" w:rsidRDefault="00093204" w:rsidP="00093204">
      <w:r>
        <w:t>Podobná idea ako pri predchádzajúcej variácii. Rezervujeme jednu zdravotnú sestru pre vstupné vyšetrenie.</w:t>
      </w:r>
    </w:p>
    <w:tbl>
      <w:tblPr>
        <w:tblStyle w:val="Tabukasmriekou4zvraznenie11"/>
        <w:tblW w:w="9015" w:type="dxa"/>
        <w:tblInd w:w="-545" w:type="dxa"/>
        <w:tblLook w:val="04A0" w:firstRow="1" w:lastRow="0" w:firstColumn="1" w:lastColumn="0" w:noHBand="0" w:noVBand="1"/>
      </w:tblPr>
      <w:tblGrid>
        <w:gridCol w:w="4940"/>
        <w:gridCol w:w="1555"/>
        <w:gridCol w:w="1350"/>
        <w:gridCol w:w="1170"/>
      </w:tblGrid>
      <w:tr w:rsidR="00112C8E" w:rsidRPr="00112C8E" w14:paraId="5AD40071" w14:textId="77777777" w:rsidTr="00E02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</w:tcPr>
          <w:p w14:paraId="7E62B4BD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</w:rPr>
              <w:t>Štatistika</w:t>
            </w:r>
          </w:p>
        </w:tc>
        <w:tc>
          <w:tcPr>
            <w:tcW w:w="1555" w:type="dxa"/>
            <w:noWrap/>
            <w:vAlign w:val="center"/>
          </w:tcPr>
          <w:p w14:paraId="2BBCB4D7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Priemer</w:t>
            </w:r>
          </w:p>
        </w:tc>
        <w:tc>
          <w:tcPr>
            <w:tcW w:w="1350" w:type="dxa"/>
            <w:noWrap/>
            <w:vAlign w:val="center"/>
          </w:tcPr>
          <w:p w14:paraId="01727174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spodna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  <w:tc>
          <w:tcPr>
            <w:tcW w:w="1170" w:type="dxa"/>
            <w:noWrap/>
            <w:vAlign w:val="center"/>
          </w:tcPr>
          <w:p w14:paraId="1E771E59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horna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</w:tr>
      <w:tr w:rsidR="00036E5D" w:rsidRPr="00112C8E" w14:paraId="25D7FBEA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221D8AA" w14:textId="69F6E1E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</w:t>
            </w:r>
          </w:p>
        </w:tc>
        <w:tc>
          <w:tcPr>
            <w:tcW w:w="1555" w:type="dxa"/>
            <w:noWrap/>
            <w:vAlign w:val="bottom"/>
            <w:hideMark/>
          </w:tcPr>
          <w:p w14:paraId="3781B93E" w14:textId="796E9FC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11086.57</w:t>
            </w:r>
          </w:p>
        </w:tc>
        <w:tc>
          <w:tcPr>
            <w:tcW w:w="1350" w:type="dxa"/>
            <w:noWrap/>
            <w:vAlign w:val="bottom"/>
            <w:hideMark/>
          </w:tcPr>
          <w:p w14:paraId="06AC3DF1" w14:textId="70DCF9C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11082.12</w:t>
            </w:r>
          </w:p>
        </w:tc>
        <w:tc>
          <w:tcPr>
            <w:tcW w:w="1170" w:type="dxa"/>
            <w:noWrap/>
            <w:vAlign w:val="bottom"/>
            <w:hideMark/>
          </w:tcPr>
          <w:p w14:paraId="18D105CB" w14:textId="35778E6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11091.02</w:t>
            </w:r>
          </w:p>
        </w:tc>
      </w:tr>
      <w:tr w:rsidR="00036E5D" w:rsidRPr="00112C8E" w14:paraId="58BE122E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9E7F834" w14:textId="3F94DB3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pešo</w:t>
            </w:r>
          </w:p>
        </w:tc>
        <w:tc>
          <w:tcPr>
            <w:tcW w:w="1555" w:type="dxa"/>
            <w:noWrap/>
            <w:vAlign w:val="bottom"/>
            <w:hideMark/>
          </w:tcPr>
          <w:p w14:paraId="0329C593" w14:textId="3CE68FA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4203.207</w:t>
            </w:r>
          </w:p>
        </w:tc>
        <w:tc>
          <w:tcPr>
            <w:tcW w:w="1350" w:type="dxa"/>
            <w:noWrap/>
            <w:vAlign w:val="bottom"/>
            <w:hideMark/>
          </w:tcPr>
          <w:p w14:paraId="748D5458" w14:textId="752BB03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4199.191</w:t>
            </w:r>
          </w:p>
        </w:tc>
        <w:tc>
          <w:tcPr>
            <w:tcW w:w="1170" w:type="dxa"/>
            <w:noWrap/>
            <w:vAlign w:val="bottom"/>
            <w:hideMark/>
          </w:tcPr>
          <w:p w14:paraId="6CE999CC" w14:textId="42916F1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4207.223</w:t>
            </w:r>
          </w:p>
        </w:tc>
      </w:tr>
      <w:tr w:rsidR="00036E5D" w:rsidRPr="00112C8E" w14:paraId="78A03DD1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ECC5E48" w14:textId="70075FB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sanitka</w:t>
            </w:r>
          </w:p>
        </w:tc>
        <w:tc>
          <w:tcPr>
            <w:tcW w:w="1555" w:type="dxa"/>
            <w:noWrap/>
            <w:vAlign w:val="bottom"/>
            <w:hideMark/>
          </w:tcPr>
          <w:p w14:paraId="5149B564" w14:textId="262D0DD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6883.359</w:t>
            </w:r>
          </w:p>
        </w:tc>
        <w:tc>
          <w:tcPr>
            <w:tcW w:w="1350" w:type="dxa"/>
            <w:noWrap/>
            <w:vAlign w:val="bottom"/>
            <w:hideMark/>
          </w:tcPr>
          <w:p w14:paraId="13C090E0" w14:textId="28B5AED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6881.277</w:t>
            </w:r>
          </w:p>
        </w:tc>
        <w:tc>
          <w:tcPr>
            <w:tcW w:w="1170" w:type="dxa"/>
            <w:noWrap/>
            <w:vAlign w:val="bottom"/>
            <w:hideMark/>
          </w:tcPr>
          <w:p w14:paraId="5D82A928" w14:textId="71911AE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6885.441</w:t>
            </w:r>
          </w:p>
        </w:tc>
      </w:tr>
      <w:tr w:rsidR="00036E5D" w:rsidRPr="00112C8E" w14:paraId="3EBE1B78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6707669" w14:textId="59A6FFF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37B5AD0" w14:textId="7C450D6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64.36601</w:t>
            </w:r>
          </w:p>
        </w:tc>
        <w:tc>
          <w:tcPr>
            <w:tcW w:w="1350" w:type="dxa"/>
            <w:noWrap/>
            <w:vAlign w:val="bottom"/>
            <w:hideMark/>
          </w:tcPr>
          <w:p w14:paraId="7E5787AB" w14:textId="5E6F528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63.67204</w:t>
            </w:r>
          </w:p>
        </w:tc>
        <w:tc>
          <w:tcPr>
            <w:tcW w:w="1170" w:type="dxa"/>
            <w:noWrap/>
            <w:vAlign w:val="bottom"/>
            <w:hideMark/>
          </w:tcPr>
          <w:p w14:paraId="7EFCAE78" w14:textId="637DF44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65.05997</w:t>
            </w:r>
          </w:p>
        </w:tc>
      </w:tr>
      <w:tr w:rsidR="00036E5D" w:rsidRPr="00112C8E" w14:paraId="0440D41E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E309766" w14:textId="7C9EACD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 systéme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92CDE80" w14:textId="71C5F9D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81.54635</w:t>
            </w:r>
          </w:p>
        </w:tc>
        <w:tc>
          <w:tcPr>
            <w:tcW w:w="1350" w:type="dxa"/>
            <w:noWrap/>
            <w:vAlign w:val="bottom"/>
            <w:hideMark/>
          </w:tcPr>
          <w:p w14:paraId="5960A20D" w14:textId="647D40D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80.36271</w:t>
            </w:r>
          </w:p>
        </w:tc>
        <w:tc>
          <w:tcPr>
            <w:tcW w:w="1170" w:type="dxa"/>
            <w:noWrap/>
            <w:vAlign w:val="bottom"/>
            <w:hideMark/>
          </w:tcPr>
          <w:p w14:paraId="6B35A67C" w14:textId="561013F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82.72998</w:t>
            </w:r>
          </w:p>
        </w:tc>
      </w:tr>
      <w:tr w:rsidR="00036E5D" w:rsidRPr="00112C8E" w14:paraId="0FC16387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6163A1F" w14:textId="737DB83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DC08C14" w14:textId="5B5874F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53.8437</w:t>
            </w:r>
          </w:p>
        </w:tc>
        <w:tc>
          <w:tcPr>
            <w:tcW w:w="1350" w:type="dxa"/>
            <w:noWrap/>
            <w:vAlign w:val="bottom"/>
            <w:hideMark/>
          </w:tcPr>
          <w:p w14:paraId="3ECACCC8" w14:textId="0894CFD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53.45144</w:t>
            </w:r>
          </w:p>
        </w:tc>
        <w:tc>
          <w:tcPr>
            <w:tcW w:w="1170" w:type="dxa"/>
            <w:noWrap/>
            <w:vAlign w:val="bottom"/>
            <w:hideMark/>
          </w:tcPr>
          <w:p w14:paraId="051EF59E" w14:textId="417E825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54.23596</w:t>
            </w:r>
          </w:p>
        </w:tc>
      </w:tr>
      <w:tr w:rsidR="00036E5D" w:rsidRPr="00112C8E" w14:paraId="164DD153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913DD35" w14:textId="3651B5B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A19DF58" w14:textId="711F586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0.480855</w:t>
            </w:r>
          </w:p>
        </w:tc>
        <w:tc>
          <w:tcPr>
            <w:tcW w:w="1350" w:type="dxa"/>
            <w:noWrap/>
            <w:vAlign w:val="bottom"/>
            <w:hideMark/>
          </w:tcPr>
          <w:p w14:paraId="2D9A0970" w14:textId="5F4CE14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0.478263</w:t>
            </w:r>
          </w:p>
        </w:tc>
        <w:tc>
          <w:tcPr>
            <w:tcW w:w="1170" w:type="dxa"/>
            <w:noWrap/>
            <w:vAlign w:val="bottom"/>
            <w:hideMark/>
          </w:tcPr>
          <w:p w14:paraId="0968D8B2" w14:textId="43BD7AB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0.483448</w:t>
            </w:r>
          </w:p>
        </w:tc>
      </w:tr>
      <w:tr w:rsidR="00036E5D" w:rsidRPr="00112C8E" w14:paraId="7E45B5D8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2641A85" w14:textId="693C63D9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55A3118" w14:textId="0AE9FF7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0.825223</w:t>
            </w:r>
          </w:p>
        </w:tc>
        <w:tc>
          <w:tcPr>
            <w:tcW w:w="1350" w:type="dxa"/>
            <w:noWrap/>
            <w:vAlign w:val="bottom"/>
            <w:hideMark/>
          </w:tcPr>
          <w:p w14:paraId="401A11DA" w14:textId="398A225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0.82028</w:t>
            </w:r>
          </w:p>
        </w:tc>
        <w:tc>
          <w:tcPr>
            <w:tcW w:w="1170" w:type="dxa"/>
            <w:noWrap/>
            <w:vAlign w:val="bottom"/>
            <w:hideMark/>
          </w:tcPr>
          <w:p w14:paraId="432BB183" w14:textId="587FE29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0.830165</w:t>
            </w:r>
          </w:p>
        </w:tc>
      </w:tr>
      <w:tr w:rsidR="00036E5D" w:rsidRPr="00112C8E" w14:paraId="0F731A87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35E15B4" w14:textId="4D3E094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B738C81" w14:textId="6B593F4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0.270366</w:t>
            </w:r>
          </w:p>
        </w:tc>
        <w:tc>
          <w:tcPr>
            <w:tcW w:w="1350" w:type="dxa"/>
            <w:noWrap/>
            <w:vAlign w:val="bottom"/>
            <w:hideMark/>
          </w:tcPr>
          <w:p w14:paraId="7AE22333" w14:textId="2AAC190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0.269003</w:t>
            </w:r>
          </w:p>
        </w:tc>
        <w:tc>
          <w:tcPr>
            <w:tcW w:w="1170" w:type="dxa"/>
            <w:noWrap/>
            <w:vAlign w:val="bottom"/>
            <w:hideMark/>
          </w:tcPr>
          <w:p w14:paraId="506D62C6" w14:textId="1CA5B2D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0.271728</w:t>
            </w:r>
          </w:p>
        </w:tc>
      </w:tr>
      <w:tr w:rsidR="00036E5D" w:rsidRPr="00112C8E" w14:paraId="0734BEF0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DCD634A" w14:textId="423832F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B66FB34" w14:textId="75F0BCE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32.16091</w:t>
            </w:r>
          </w:p>
        </w:tc>
        <w:tc>
          <w:tcPr>
            <w:tcW w:w="1350" w:type="dxa"/>
            <w:noWrap/>
            <w:vAlign w:val="bottom"/>
            <w:hideMark/>
          </w:tcPr>
          <w:p w14:paraId="18BFD442" w14:textId="198F63F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31.46773</w:t>
            </w:r>
          </w:p>
        </w:tc>
        <w:tc>
          <w:tcPr>
            <w:tcW w:w="1170" w:type="dxa"/>
            <w:noWrap/>
            <w:vAlign w:val="bottom"/>
            <w:hideMark/>
          </w:tcPr>
          <w:p w14:paraId="123E9DB4" w14:textId="24E93C3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32.85409</w:t>
            </w:r>
          </w:p>
        </w:tc>
      </w:tr>
      <w:tr w:rsidR="00036E5D" w:rsidRPr="00112C8E" w14:paraId="71F0FB34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D8DA7AD" w14:textId="46ED489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E664AF4" w14:textId="1C79834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2.682571</w:t>
            </w:r>
          </w:p>
        </w:tc>
        <w:tc>
          <w:tcPr>
            <w:tcW w:w="1350" w:type="dxa"/>
            <w:noWrap/>
            <w:vAlign w:val="bottom"/>
            <w:hideMark/>
          </w:tcPr>
          <w:p w14:paraId="0556217A" w14:textId="4156CE9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2.67382</w:t>
            </w:r>
          </w:p>
        </w:tc>
        <w:tc>
          <w:tcPr>
            <w:tcW w:w="1170" w:type="dxa"/>
            <w:noWrap/>
            <w:vAlign w:val="bottom"/>
            <w:hideMark/>
          </w:tcPr>
          <w:p w14:paraId="544EE696" w14:textId="720E4A9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2.691323</w:t>
            </w:r>
          </w:p>
        </w:tc>
      </w:tr>
      <w:tr w:rsidR="00036E5D" w:rsidRPr="00112C8E" w14:paraId="15914F0B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4E1FD9D" w14:textId="010A418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A/B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CCB5677" w14:textId="32E31F0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9.143953</w:t>
            </w:r>
          </w:p>
        </w:tc>
        <w:tc>
          <w:tcPr>
            <w:tcW w:w="1350" w:type="dxa"/>
            <w:noWrap/>
            <w:vAlign w:val="bottom"/>
            <w:hideMark/>
          </w:tcPr>
          <w:p w14:paraId="0FC0D253" w14:textId="5CFF553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9.088034</w:t>
            </w:r>
          </w:p>
        </w:tc>
        <w:tc>
          <w:tcPr>
            <w:tcW w:w="1170" w:type="dxa"/>
            <w:noWrap/>
            <w:vAlign w:val="bottom"/>
            <w:hideMark/>
          </w:tcPr>
          <w:p w14:paraId="73516B61" w14:textId="6551A8D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9.199872</w:t>
            </w:r>
          </w:p>
        </w:tc>
      </w:tr>
      <w:tr w:rsidR="00036E5D" w:rsidRPr="00112C8E" w14:paraId="6F8280A1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2921491" w14:textId="41601AD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92BC1AA" w14:textId="59B6C50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157.1412</w:t>
            </w:r>
          </w:p>
        </w:tc>
        <w:tc>
          <w:tcPr>
            <w:tcW w:w="1350" w:type="dxa"/>
            <w:noWrap/>
            <w:vAlign w:val="bottom"/>
            <w:hideMark/>
          </w:tcPr>
          <w:p w14:paraId="5EB15912" w14:textId="569D460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153.303</w:t>
            </w:r>
          </w:p>
        </w:tc>
        <w:tc>
          <w:tcPr>
            <w:tcW w:w="1170" w:type="dxa"/>
            <w:noWrap/>
            <w:vAlign w:val="bottom"/>
            <w:hideMark/>
          </w:tcPr>
          <w:p w14:paraId="54B2EEDD" w14:textId="7265EF0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160.9793</w:t>
            </w:r>
          </w:p>
        </w:tc>
      </w:tr>
      <w:tr w:rsidR="00036E5D" w:rsidRPr="00112C8E" w14:paraId="27F8B09E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C8D935A" w14:textId="51211D3D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E5ACF11" w14:textId="59E907F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41.95396</w:t>
            </w:r>
          </w:p>
        </w:tc>
        <w:tc>
          <w:tcPr>
            <w:tcW w:w="1350" w:type="dxa"/>
            <w:noWrap/>
            <w:vAlign w:val="bottom"/>
            <w:hideMark/>
          </w:tcPr>
          <w:p w14:paraId="5CC6A441" w14:textId="298F084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41.25953</w:t>
            </w:r>
          </w:p>
        </w:tc>
        <w:tc>
          <w:tcPr>
            <w:tcW w:w="1170" w:type="dxa"/>
            <w:noWrap/>
            <w:vAlign w:val="bottom"/>
            <w:hideMark/>
          </w:tcPr>
          <w:p w14:paraId="4B982CBA" w14:textId="290AD1F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42.64839</w:t>
            </w:r>
          </w:p>
        </w:tc>
      </w:tr>
      <w:tr w:rsidR="00036E5D" w:rsidRPr="00112C8E" w14:paraId="60A24933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A9C5719" w14:textId="7EB0D67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peších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AC60850" w14:textId="0F1FC0E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64.59861</w:t>
            </w:r>
          </w:p>
        </w:tc>
        <w:tc>
          <w:tcPr>
            <w:tcW w:w="1350" w:type="dxa"/>
            <w:noWrap/>
            <w:vAlign w:val="bottom"/>
            <w:hideMark/>
          </w:tcPr>
          <w:p w14:paraId="0A39C1AD" w14:textId="1FAD43D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63.41517</w:t>
            </w:r>
          </w:p>
        </w:tc>
        <w:tc>
          <w:tcPr>
            <w:tcW w:w="1170" w:type="dxa"/>
            <w:noWrap/>
            <w:vAlign w:val="bottom"/>
            <w:hideMark/>
          </w:tcPr>
          <w:p w14:paraId="64C7D0CE" w14:textId="7831118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65.78205</w:t>
            </w:r>
          </w:p>
        </w:tc>
      </w:tr>
      <w:tr w:rsidR="00036E5D" w:rsidRPr="00112C8E" w14:paraId="4E5A1D82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CDF059D" w14:textId="3313A82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prichádzajúcich sanitkou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2E73AF1" w14:textId="3C3A8FA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28.09843</w:t>
            </w:r>
          </w:p>
        </w:tc>
        <w:tc>
          <w:tcPr>
            <w:tcW w:w="1350" w:type="dxa"/>
            <w:noWrap/>
            <w:vAlign w:val="bottom"/>
            <w:hideMark/>
          </w:tcPr>
          <w:p w14:paraId="1BCD0067" w14:textId="2A42EBE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27.70668</w:t>
            </w:r>
          </w:p>
        </w:tc>
        <w:tc>
          <w:tcPr>
            <w:tcW w:w="1170" w:type="dxa"/>
            <w:noWrap/>
            <w:vAlign w:val="bottom"/>
            <w:hideMark/>
          </w:tcPr>
          <w:p w14:paraId="22952285" w14:textId="0E4D7D6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28.49018</w:t>
            </w:r>
          </w:p>
        </w:tc>
      </w:tr>
      <w:tr w:rsidR="00036E5D" w:rsidRPr="00112C8E" w14:paraId="5C980999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22AF238" w14:textId="281785D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lekári</w:t>
            </w:r>
          </w:p>
        </w:tc>
        <w:tc>
          <w:tcPr>
            <w:tcW w:w="1555" w:type="dxa"/>
            <w:noWrap/>
            <w:vAlign w:val="bottom"/>
            <w:hideMark/>
          </w:tcPr>
          <w:p w14:paraId="749B410E" w14:textId="20C208B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0.902766</w:t>
            </w:r>
          </w:p>
        </w:tc>
        <w:tc>
          <w:tcPr>
            <w:tcW w:w="1350" w:type="dxa"/>
            <w:noWrap/>
            <w:vAlign w:val="bottom"/>
            <w:hideMark/>
          </w:tcPr>
          <w:p w14:paraId="031BB9E4" w14:textId="6FCCE24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0.902449</w:t>
            </w:r>
          </w:p>
        </w:tc>
        <w:tc>
          <w:tcPr>
            <w:tcW w:w="1170" w:type="dxa"/>
            <w:noWrap/>
            <w:vAlign w:val="bottom"/>
            <w:hideMark/>
          </w:tcPr>
          <w:p w14:paraId="59B7006C" w14:textId="351C03A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0.903084</w:t>
            </w:r>
          </w:p>
        </w:tc>
      </w:tr>
      <w:tr w:rsidR="00036E5D" w:rsidRPr="00112C8E" w14:paraId="286429F7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FB525AC" w14:textId="11C909E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zdravotné sestry</w:t>
            </w:r>
          </w:p>
        </w:tc>
        <w:tc>
          <w:tcPr>
            <w:tcW w:w="1555" w:type="dxa"/>
            <w:noWrap/>
            <w:vAlign w:val="bottom"/>
            <w:hideMark/>
          </w:tcPr>
          <w:p w14:paraId="73731152" w14:textId="46AB605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0.886371</w:t>
            </w:r>
          </w:p>
        </w:tc>
        <w:tc>
          <w:tcPr>
            <w:tcW w:w="1350" w:type="dxa"/>
            <w:noWrap/>
            <w:vAlign w:val="bottom"/>
            <w:hideMark/>
          </w:tcPr>
          <w:p w14:paraId="206C6ED4" w14:textId="7A810A0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0.886056</w:t>
            </w:r>
          </w:p>
        </w:tc>
        <w:tc>
          <w:tcPr>
            <w:tcW w:w="1170" w:type="dxa"/>
            <w:noWrap/>
            <w:vAlign w:val="bottom"/>
            <w:hideMark/>
          </w:tcPr>
          <w:p w14:paraId="7AE46E30" w14:textId="4C31D52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0.886686</w:t>
            </w:r>
          </w:p>
        </w:tc>
      </w:tr>
      <w:tr w:rsidR="00036E5D" w:rsidRPr="00112C8E" w14:paraId="364CE0AC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5AAAC65" w14:textId="1831B08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A</w:t>
            </w:r>
          </w:p>
        </w:tc>
        <w:tc>
          <w:tcPr>
            <w:tcW w:w="1555" w:type="dxa"/>
            <w:noWrap/>
            <w:vAlign w:val="bottom"/>
            <w:hideMark/>
          </w:tcPr>
          <w:p w14:paraId="1FA452FE" w14:textId="3381B13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0.521869</w:t>
            </w:r>
          </w:p>
        </w:tc>
        <w:tc>
          <w:tcPr>
            <w:tcW w:w="1350" w:type="dxa"/>
            <w:noWrap/>
            <w:vAlign w:val="bottom"/>
            <w:hideMark/>
          </w:tcPr>
          <w:p w14:paraId="7E10ABDE" w14:textId="3C657F7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0.521503</w:t>
            </w:r>
          </w:p>
        </w:tc>
        <w:tc>
          <w:tcPr>
            <w:tcW w:w="1170" w:type="dxa"/>
            <w:noWrap/>
            <w:vAlign w:val="bottom"/>
            <w:hideMark/>
          </w:tcPr>
          <w:p w14:paraId="609E5C6E" w14:textId="06DD7FF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0.522236</w:t>
            </w:r>
          </w:p>
        </w:tc>
      </w:tr>
      <w:tr w:rsidR="00036E5D" w:rsidRPr="00112C8E" w14:paraId="4BA7993E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E53F1DD" w14:textId="2F3A145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B</w:t>
            </w:r>
          </w:p>
        </w:tc>
        <w:tc>
          <w:tcPr>
            <w:tcW w:w="1555" w:type="dxa"/>
            <w:noWrap/>
            <w:vAlign w:val="bottom"/>
            <w:hideMark/>
          </w:tcPr>
          <w:p w14:paraId="35727AC9" w14:textId="394528B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0.640232</w:t>
            </w:r>
          </w:p>
        </w:tc>
        <w:tc>
          <w:tcPr>
            <w:tcW w:w="1350" w:type="dxa"/>
            <w:noWrap/>
            <w:vAlign w:val="bottom"/>
            <w:hideMark/>
          </w:tcPr>
          <w:p w14:paraId="03DD4026" w14:textId="34063E9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0.639894</w:t>
            </w:r>
          </w:p>
        </w:tc>
        <w:tc>
          <w:tcPr>
            <w:tcW w:w="1170" w:type="dxa"/>
            <w:noWrap/>
            <w:vAlign w:val="bottom"/>
            <w:hideMark/>
          </w:tcPr>
          <w:p w14:paraId="59F29E16" w14:textId="072348E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0.640569</w:t>
            </w:r>
          </w:p>
        </w:tc>
      </w:tr>
      <w:tr w:rsidR="00036E5D" w:rsidRPr="00112C8E" w14:paraId="316F9D73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7AEC4E6" w14:textId="1B75774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vstupným vyšetrením</w:t>
            </w:r>
          </w:p>
        </w:tc>
        <w:tc>
          <w:tcPr>
            <w:tcW w:w="1555" w:type="dxa"/>
            <w:noWrap/>
            <w:vAlign w:val="bottom"/>
            <w:hideMark/>
          </w:tcPr>
          <w:p w14:paraId="06C4A28B" w14:textId="3E44EFE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0.132524</w:t>
            </w:r>
          </w:p>
        </w:tc>
        <w:tc>
          <w:tcPr>
            <w:tcW w:w="1350" w:type="dxa"/>
            <w:noWrap/>
            <w:vAlign w:val="bottom"/>
            <w:hideMark/>
          </w:tcPr>
          <w:p w14:paraId="409C730E" w14:textId="45791DF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0.131777</w:t>
            </w:r>
          </w:p>
        </w:tc>
        <w:tc>
          <w:tcPr>
            <w:tcW w:w="1170" w:type="dxa"/>
            <w:noWrap/>
            <w:vAlign w:val="bottom"/>
            <w:hideMark/>
          </w:tcPr>
          <w:p w14:paraId="4CF6C1A4" w14:textId="74C99A3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0.133271</w:t>
            </w:r>
          </w:p>
        </w:tc>
      </w:tr>
      <w:tr w:rsidR="00036E5D" w:rsidRPr="00112C8E" w14:paraId="2076104D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1F81BB2" w14:textId="2D324B9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</w:t>
            </w:r>
          </w:p>
        </w:tc>
        <w:tc>
          <w:tcPr>
            <w:tcW w:w="1555" w:type="dxa"/>
            <w:noWrap/>
            <w:vAlign w:val="bottom"/>
            <w:hideMark/>
          </w:tcPr>
          <w:p w14:paraId="464B4A1D" w14:textId="72D9803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0.280317</w:t>
            </w:r>
          </w:p>
        </w:tc>
        <w:tc>
          <w:tcPr>
            <w:tcW w:w="1350" w:type="dxa"/>
            <w:noWrap/>
            <w:vAlign w:val="bottom"/>
            <w:hideMark/>
          </w:tcPr>
          <w:p w14:paraId="51671B31" w14:textId="4FB990B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0.279402</w:t>
            </w:r>
          </w:p>
        </w:tc>
        <w:tc>
          <w:tcPr>
            <w:tcW w:w="1170" w:type="dxa"/>
            <w:noWrap/>
            <w:vAlign w:val="bottom"/>
            <w:hideMark/>
          </w:tcPr>
          <w:p w14:paraId="7B8B0CC6" w14:textId="2BDEC80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0.281233</w:t>
            </w:r>
          </w:p>
        </w:tc>
      </w:tr>
      <w:tr w:rsidR="00036E5D" w:rsidRPr="00112C8E" w14:paraId="71CDC510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C5C23ED" w14:textId="6896A13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A/B</w:t>
            </w:r>
          </w:p>
        </w:tc>
        <w:tc>
          <w:tcPr>
            <w:tcW w:w="1555" w:type="dxa"/>
            <w:noWrap/>
            <w:vAlign w:val="bottom"/>
            <w:hideMark/>
          </w:tcPr>
          <w:p w14:paraId="25DB1FA7" w14:textId="4EF73B6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0.536984</w:t>
            </w:r>
          </w:p>
        </w:tc>
        <w:tc>
          <w:tcPr>
            <w:tcW w:w="1350" w:type="dxa"/>
            <w:noWrap/>
            <w:vAlign w:val="bottom"/>
            <w:hideMark/>
          </w:tcPr>
          <w:p w14:paraId="625A1A84" w14:textId="3F30DFC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0.53407</w:t>
            </w:r>
          </w:p>
        </w:tc>
        <w:tc>
          <w:tcPr>
            <w:tcW w:w="1170" w:type="dxa"/>
            <w:noWrap/>
            <w:vAlign w:val="bottom"/>
            <w:hideMark/>
          </w:tcPr>
          <w:p w14:paraId="35B8136B" w14:textId="62F6F33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0.539898</w:t>
            </w:r>
          </w:p>
        </w:tc>
      </w:tr>
      <w:tr w:rsidR="00036E5D" w:rsidRPr="00112C8E" w14:paraId="0E3A7010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E0DE4CE" w14:textId="0F485BE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lastRenderedPageBreak/>
              <w:t>Dĺžka radu pred ambulanciami B</w:t>
            </w:r>
          </w:p>
        </w:tc>
        <w:tc>
          <w:tcPr>
            <w:tcW w:w="1555" w:type="dxa"/>
            <w:noWrap/>
            <w:vAlign w:val="bottom"/>
            <w:hideMark/>
          </w:tcPr>
          <w:p w14:paraId="760FA58C" w14:textId="47CA06A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4.350141</w:t>
            </w:r>
          </w:p>
        </w:tc>
        <w:tc>
          <w:tcPr>
            <w:tcW w:w="1350" w:type="dxa"/>
            <w:noWrap/>
            <w:vAlign w:val="bottom"/>
            <w:hideMark/>
          </w:tcPr>
          <w:p w14:paraId="514EEFA8" w14:textId="35B3EC5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4.246907</w:t>
            </w:r>
          </w:p>
        </w:tc>
        <w:tc>
          <w:tcPr>
            <w:tcW w:w="1170" w:type="dxa"/>
            <w:noWrap/>
            <w:vAlign w:val="bottom"/>
            <w:hideMark/>
          </w:tcPr>
          <w:p w14:paraId="5C4CED5A" w14:textId="0C1A5F5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4.453375</w:t>
            </w:r>
          </w:p>
        </w:tc>
      </w:tr>
    </w:tbl>
    <w:p w14:paraId="00571450" w14:textId="2AFCEAF6" w:rsidR="00112C8E" w:rsidRPr="00112C8E" w:rsidRDefault="00093204" w:rsidP="00112C8E">
      <w:r>
        <w:t xml:space="preserve">Časy čakania pred vstupným vyšetrením sa zlepšili oproti základnej verzii, ale ostatné časy, najmä čas čakania pred lekárskym ošetrením do ambulancie typu B sa zhoršili. </w:t>
      </w:r>
    </w:p>
    <w:p w14:paraId="6984DBE0" w14:textId="783713E7" w:rsidR="00093204" w:rsidRPr="00093204" w:rsidRDefault="00F26C29" w:rsidP="00093204">
      <w:pPr>
        <w:pStyle w:val="Nadpis3"/>
      </w:pPr>
      <w:bookmarkStart w:id="48" w:name="_Toc229351369"/>
      <w:r>
        <w:t>Preferovanie vstupného vyšetrenia pred lekárskym ošetrením</w:t>
      </w:r>
      <w:bookmarkEnd w:id="48"/>
    </w:p>
    <w:tbl>
      <w:tblPr>
        <w:tblStyle w:val="Tabukasmriekou4zvraznenie11"/>
        <w:tblW w:w="9015" w:type="dxa"/>
        <w:tblInd w:w="-545" w:type="dxa"/>
        <w:tblLook w:val="04A0" w:firstRow="1" w:lastRow="0" w:firstColumn="1" w:lastColumn="0" w:noHBand="0" w:noVBand="1"/>
      </w:tblPr>
      <w:tblGrid>
        <w:gridCol w:w="4940"/>
        <w:gridCol w:w="1555"/>
        <w:gridCol w:w="1350"/>
        <w:gridCol w:w="1170"/>
      </w:tblGrid>
      <w:tr w:rsidR="00112C8E" w:rsidRPr="00112C8E" w14:paraId="48B4D836" w14:textId="77777777" w:rsidTr="00E02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</w:tcPr>
          <w:p w14:paraId="5F28DB22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</w:rPr>
              <w:t>Štatistika</w:t>
            </w:r>
          </w:p>
        </w:tc>
        <w:tc>
          <w:tcPr>
            <w:tcW w:w="1555" w:type="dxa"/>
            <w:noWrap/>
            <w:vAlign w:val="center"/>
          </w:tcPr>
          <w:p w14:paraId="3D6B9858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Priemer</w:t>
            </w:r>
          </w:p>
        </w:tc>
        <w:tc>
          <w:tcPr>
            <w:tcW w:w="1350" w:type="dxa"/>
            <w:noWrap/>
            <w:vAlign w:val="center"/>
          </w:tcPr>
          <w:p w14:paraId="63C03E82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spodna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  <w:tc>
          <w:tcPr>
            <w:tcW w:w="1170" w:type="dxa"/>
            <w:noWrap/>
            <w:vAlign w:val="center"/>
          </w:tcPr>
          <w:p w14:paraId="612AF98F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horna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</w:tr>
      <w:tr w:rsidR="00036E5D" w:rsidRPr="00112C8E" w14:paraId="04D2BBC6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CD773B8" w14:textId="2972BBD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</w:t>
            </w:r>
          </w:p>
        </w:tc>
        <w:tc>
          <w:tcPr>
            <w:tcW w:w="1555" w:type="dxa"/>
            <w:noWrap/>
            <w:vAlign w:val="bottom"/>
            <w:hideMark/>
          </w:tcPr>
          <w:p w14:paraId="507F4D75" w14:textId="5713C6E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11092.54</w:t>
            </w:r>
          </w:p>
        </w:tc>
        <w:tc>
          <w:tcPr>
            <w:tcW w:w="1350" w:type="dxa"/>
            <w:noWrap/>
            <w:vAlign w:val="bottom"/>
            <w:hideMark/>
          </w:tcPr>
          <w:p w14:paraId="3ECB65C2" w14:textId="2A3C1CA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11088.12</w:t>
            </w:r>
          </w:p>
        </w:tc>
        <w:tc>
          <w:tcPr>
            <w:tcW w:w="1170" w:type="dxa"/>
            <w:noWrap/>
            <w:vAlign w:val="bottom"/>
            <w:hideMark/>
          </w:tcPr>
          <w:p w14:paraId="1C0B9EAB" w14:textId="5D5511C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11096.96</w:t>
            </w:r>
          </w:p>
        </w:tc>
      </w:tr>
      <w:tr w:rsidR="00036E5D" w:rsidRPr="00112C8E" w14:paraId="4751B7F0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37A5081" w14:textId="4A18214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pešo</w:t>
            </w:r>
          </w:p>
        </w:tc>
        <w:tc>
          <w:tcPr>
            <w:tcW w:w="1555" w:type="dxa"/>
            <w:noWrap/>
            <w:vAlign w:val="bottom"/>
            <w:hideMark/>
          </w:tcPr>
          <w:p w14:paraId="266F39D5" w14:textId="3E9E2DC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4208.073</w:t>
            </w:r>
          </w:p>
        </w:tc>
        <w:tc>
          <w:tcPr>
            <w:tcW w:w="1350" w:type="dxa"/>
            <w:noWrap/>
            <w:vAlign w:val="bottom"/>
            <w:hideMark/>
          </w:tcPr>
          <w:p w14:paraId="140A7979" w14:textId="41FDA4E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4204.139</w:t>
            </w:r>
          </w:p>
        </w:tc>
        <w:tc>
          <w:tcPr>
            <w:tcW w:w="1170" w:type="dxa"/>
            <w:noWrap/>
            <w:vAlign w:val="bottom"/>
            <w:hideMark/>
          </w:tcPr>
          <w:p w14:paraId="70E2C94E" w14:textId="736BD8B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4212.007</w:t>
            </w:r>
          </w:p>
        </w:tc>
      </w:tr>
      <w:tr w:rsidR="00036E5D" w:rsidRPr="00112C8E" w14:paraId="66879223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50A3CBE" w14:textId="7BA141C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sanitka</w:t>
            </w:r>
          </w:p>
        </w:tc>
        <w:tc>
          <w:tcPr>
            <w:tcW w:w="1555" w:type="dxa"/>
            <w:noWrap/>
            <w:vAlign w:val="bottom"/>
            <w:hideMark/>
          </w:tcPr>
          <w:p w14:paraId="14C9149A" w14:textId="06D6B4A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6884.465</w:t>
            </w:r>
          </w:p>
        </w:tc>
        <w:tc>
          <w:tcPr>
            <w:tcW w:w="1350" w:type="dxa"/>
            <w:noWrap/>
            <w:vAlign w:val="bottom"/>
            <w:hideMark/>
          </w:tcPr>
          <w:p w14:paraId="012807AE" w14:textId="68F87E0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6882.424</w:t>
            </w:r>
          </w:p>
        </w:tc>
        <w:tc>
          <w:tcPr>
            <w:tcW w:w="1170" w:type="dxa"/>
            <w:noWrap/>
            <w:vAlign w:val="bottom"/>
            <w:hideMark/>
          </w:tcPr>
          <w:p w14:paraId="77BB465F" w14:textId="4AB8C2C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6886.506</w:t>
            </w:r>
          </w:p>
        </w:tc>
      </w:tr>
      <w:tr w:rsidR="00036E5D" w:rsidRPr="00112C8E" w14:paraId="2A12114E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9FE362F" w14:textId="6DE1417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8719160" w14:textId="3C91FFC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41.16186</w:t>
            </w:r>
          </w:p>
        </w:tc>
        <w:tc>
          <w:tcPr>
            <w:tcW w:w="1350" w:type="dxa"/>
            <w:noWrap/>
            <w:vAlign w:val="bottom"/>
            <w:hideMark/>
          </w:tcPr>
          <w:p w14:paraId="27E2E3B9" w14:textId="417838B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41.06965</w:t>
            </w:r>
          </w:p>
        </w:tc>
        <w:tc>
          <w:tcPr>
            <w:tcW w:w="1170" w:type="dxa"/>
            <w:noWrap/>
            <w:vAlign w:val="bottom"/>
            <w:hideMark/>
          </w:tcPr>
          <w:p w14:paraId="4646ED80" w14:textId="09866F9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41.25408</w:t>
            </w:r>
          </w:p>
        </w:tc>
      </w:tr>
      <w:tr w:rsidR="00036E5D" w:rsidRPr="00112C8E" w14:paraId="5B46C891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22EB3F5" w14:textId="769FFE7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 systéme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4BA7095" w14:textId="2D497B7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41.66254</w:t>
            </w:r>
          </w:p>
        </w:tc>
        <w:tc>
          <w:tcPr>
            <w:tcW w:w="1350" w:type="dxa"/>
            <w:noWrap/>
            <w:vAlign w:val="bottom"/>
            <w:hideMark/>
          </w:tcPr>
          <w:p w14:paraId="1F7DCEE9" w14:textId="3171960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41.50126</w:t>
            </w:r>
          </w:p>
        </w:tc>
        <w:tc>
          <w:tcPr>
            <w:tcW w:w="1170" w:type="dxa"/>
            <w:noWrap/>
            <w:vAlign w:val="bottom"/>
            <w:hideMark/>
          </w:tcPr>
          <w:p w14:paraId="38777EC3" w14:textId="173E950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41.82381</w:t>
            </w:r>
          </w:p>
        </w:tc>
      </w:tr>
      <w:tr w:rsidR="00036E5D" w:rsidRPr="00112C8E" w14:paraId="0B742536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58958B0" w14:textId="7B78ACB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11C3500" w14:textId="0BE361E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40.85206</w:t>
            </w:r>
          </w:p>
        </w:tc>
        <w:tc>
          <w:tcPr>
            <w:tcW w:w="1350" w:type="dxa"/>
            <w:noWrap/>
            <w:vAlign w:val="bottom"/>
            <w:hideMark/>
          </w:tcPr>
          <w:p w14:paraId="722A0B67" w14:textId="33CA618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40.79998</w:t>
            </w:r>
          </w:p>
        </w:tc>
        <w:tc>
          <w:tcPr>
            <w:tcW w:w="1170" w:type="dxa"/>
            <w:noWrap/>
            <w:vAlign w:val="bottom"/>
            <w:hideMark/>
          </w:tcPr>
          <w:p w14:paraId="5204566B" w14:textId="6A4B014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40.90413</w:t>
            </w:r>
          </w:p>
        </w:tc>
      </w:tr>
      <w:tr w:rsidR="00036E5D" w:rsidRPr="00112C8E" w14:paraId="2D020C2F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1C43009" w14:textId="34DB4C7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E736B36" w14:textId="171DE13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0.538574</w:t>
            </w:r>
          </w:p>
        </w:tc>
        <w:tc>
          <w:tcPr>
            <w:tcW w:w="1350" w:type="dxa"/>
            <w:noWrap/>
            <w:vAlign w:val="bottom"/>
            <w:hideMark/>
          </w:tcPr>
          <w:p w14:paraId="0CE4DB54" w14:textId="2EB73E8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0.536903</w:t>
            </w:r>
          </w:p>
        </w:tc>
        <w:tc>
          <w:tcPr>
            <w:tcW w:w="1170" w:type="dxa"/>
            <w:noWrap/>
            <w:vAlign w:val="bottom"/>
            <w:hideMark/>
          </w:tcPr>
          <w:p w14:paraId="42BECE6D" w14:textId="403CD03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0.540246</w:t>
            </w:r>
          </w:p>
        </w:tc>
      </w:tr>
      <w:tr w:rsidR="00036E5D" w:rsidRPr="00112C8E" w14:paraId="1A4CC346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29A1FB8" w14:textId="72DA59A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DBFBBF9" w14:textId="031CABF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0.837962</w:t>
            </w:r>
          </w:p>
        </w:tc>
        <w:tc>
          <w:tcPr>
            <w:tcW w:w="1350" w:type="dxa"/>
            <w:noWrap/>
            <w:vAlign w:val="bottom"/>
            <w:hideMark/>
          </w:tcPr>
          <w:p w14:paraId="2F9B090A" w14:textId="20402F6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0.835187</w:t>
            </w:r>
          </w:p>
        </w:tc>
        <w:tc>
          <w:tcPr>
            <w:tcW w:w="1170" w:type="dxa"/>
            <w:noWrap/>
            <w:vAlign w:val="bottom"/>
            <w:hideMark/>
          </w:tcPr>
          <w:p w14:paraId="69B68658" w14:textId="078BB34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0.840737</w:t>
            </w:r>
          </w:p>
        </w:tc>
      </w:tr>
      <w:tr w:rsidR="00036E5D" w:rsidRPr="00112C8E" w14:paraId="502E2053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DEC1E16" w14:textId="4FE29F3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64AFAAC" w14:textId="16A012F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0.355527</w:t>
            </w:r>
          </w:p>
        </w:tc>
        <w:tc>
          <w:tcPr>
            <w:tcW w:w="1350" w:type="dxa"/>
            <w:noWrap/>
            <w:vAlign w:val="bottom"/>
            <w:hideMark/>
          </w:tcPr>
          <w:p w14:paraId="757F79AA" w14:textId="3697E15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0.354454</w:t>
            </w:r>
          </w:p>
        </w:tc>
        <w:tc>
          <w:tcPr>
            <w:tcW w:w="1170" w:type="dxa"/>
            <w:noWrap/>
            <w:vAlign w:val="bottom"/>
            <w:hideMark/>
          </w:tcPr>
          <w:p w14:paraId="366B5F27" w14:textId="4D0C630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0.3566</w:t>
            </w:r>
          </w:p>
        </w:tc>
      </w:tr>
      <w:tr w:rsidR="00036E5D" w:rsidRPr="00112C8E" w14:paraId="022C5DAF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49B0318" w14:textId="2CD6512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9D27BA0" w14:textId="0C1AC02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8.893831</w:t>
            </w:r>
          </w:p>
        </w:tc>
        <w:tc>
          <w:tcPr>
            <w:tcW w:w="1350" w:type="dxa"/>
            <w:noWrap/>
            <w:vAlign w:val="bottom"/>
            <w:hideMark/>
          </w:tcPr>
          <w:p w14:paraId="3ADD5CAD" w14:textId="398B76D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8.80246</w:t>
            </w:r>
          </w:p>
        </w:tc>
        <w:tc>
          <w:tcPr>
            <w:tcW w:w="1170" w:type="dxa"/>
            <w:noWrap/>
            <w:vAlign w:val="bottom"/>
            <w:hideMark/>
          </w:tcPr>
          <w:p w14:paraId="5939317D" w14:textId="2DE960F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8.985202</w:t>
            </w:r>
          </w:p>
        </w:tc>
      </w:tr>
      <w:tr w:rsidR="00036E5D" w:rsidRPr="00112C8E" w14:paraId="6C735F49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B12AACF" w14:textId="0BA2A5A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62FB5CC" w14:textId="4F49248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2.133609</w:t>
            </w:r>
          </w:p>
        </w:tc>
        <w:tc>
          <w:tcPr>
            <w:tcW w:w="1350" w:type="dxa"/>
            <w:noWrap/>
            <w:vAlign w:val="bottom"/>
            <w:hideMark/>
          </w:tcPr>
          <w:p w14:paraId="3F5E218F" w14:textId="0A5A88E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2.12663</w:t>
            </w:r>
          </w:p>
        </w:tc>
        <w:tc>
          <w:tcPr>
            <w:tcW w:w="1170" w:type="dxa"/>
            <w:noWrap/>
            <w:vAlign w:val="bottom"/>
            <w:hideMark/>
          </w:tcPr>
          <w:p w14:paraId="193A4B9C" w14:textId="17A32A2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2.140587</w:t>
            </w:r>
          </w:p>
        </w:tc>
      </w:tr>
      <w:tr w:rsidR="00036E5D" w:rsidRPr="00112C8E" w14:paraId="6FBA2E1A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11B5587" w14:textId="41CA997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A/B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0ACE600" w14:textId="15641FB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5.069168</w:t>
            </w:r>
          </w:p>
        </w:tc>
        <w:tc>
          <w:tcPr>
            <w:tcW w:w="1350" w:type="dxa"/>
            <w:noWrap/>
            <w:vAlign w:val="bottom"/>
            <w:hideMark/>
          </w:tcPr>
          <w:p w14:paraId="74004C30" w14:textId="6E4185F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5.040938</w:t>
            </w:r>
          </w:p>
        </w:tc>
        <w:tc>
          <w:tcPr>
            <w:tcW w:w="1170" w:type="dxa"/>
            <w:noWrap/>
            <w:vAlign w:val="bottom"/>
            <w:hideMark/>
          </w:tcPr>
          <w:p w14:paraId="4A77C480" w14:textId="25DD5DD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5.097398</w:t>
            </w:r>
          </w:p>
        </w:tc>
      </w:tr>
      <w:tr w:rsidR="00036E5D" w:rsidRPr="00112C8E" w14:paraId="6F57CD10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4877FD9" w14:textId="11EC753D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D4090F4" w14:textId="502440D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34.44286</w:t>
            </w:r>
          </w:p>
        </w:tc>
        <w:tc>
          <w:tcPr>
            <w:tcW w:w="1350" w:type="dxa"/>
            <w:noWrap/>
            <w:vAlign w:val="bottom"/>
            <w:hideMark/>
          </w:tcPr>
          <w:p w14:paraId="6105DAC6" w14:textId="2D0B906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33.98219</w:t>
            </w:r>
          </w:p>
        </w:tc>
        <w:tc>
          <w:tcPr>
            <w:tcW w:w="1170" w:type="dxa"/>
            <w:noWrap/>
            <w:vAlign w:val="bottom"/>
            <w:hideMark/>
          </w:tcPr>
          <w:p w14:paraId="38A6BAC4" w14:textId="294AFED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34.90352</w:t>
            </w:r>
          </w:p>
        </w:tc>
      </w:tr>
      <w:tr w:rsidR="00036E5D" w:rsidRPr="00112C8E" w14:paraId="5D4E60DD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662D32E" w14:textId="2160275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84C42A2" w14:textId="5C683D0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18.75082</w:t>
            </w:r>
          </w:p>
        </w:tc>
        <w:tc>
          <w:tcPr>
            <w:tcW w:w="1350" w:type="dxa"/>
            <w:noWrap/>
            <w:vAlign w:val="bottom"/>
            <w:hideMark/>
          </w:tcPr>
          <w:p w14:paraId="50A52029" w14:textId="6B793C4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18.6582</w:t>
            </w:r>
          </w:p>
        </w:tc>
        <w:tc>
          <w:tcPr>
            <w:tcW w:w="1170" w:type="dxa"/>
            <w:noWrap/>
            <w:vAlign w:val="bottom"/>
            <w:hideMark/>
          </w:tcPr>
          <w:p w14:paraId="69CFA088" w14:textId="3880F86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18.84344</w:t>
            </w:r>
          </w:p>
        </w:tc>
      </w:tr>
      <w:tr w:rsidR="00036E5D" w:rsidRPr="00112C8E" w14:paraId="03B04C51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2E6E7DC" w14:textId="3E4EE71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peších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F59BA24" w14:textId="2567EDE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24.71345</w:t>
            </w:r>
          </w:p>
        </w:tc>
        <w:tc>
          <w:tcPr>
            <w:tcW w:w="1350" w:type="dxa"/>
            <w:noWrap/>
            <w:vAlign w:val="bottom"/>
            <w:hideMark/>
          </w:tcPr>
          <w:p w14:paraId="0046BB0B" w14:textId="5E09817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24.55224</w:t>
            </w:r>
          </w:p>
        </w:tc>
        <w:tc>
          <w:tcPr>
            <w:tcW w:w="1170" w:type="dxa"/>
            <w:noWrap/>
            <w:vAlign w:val="bottom"/>
            <w:hideMark/>
          </w:tcPr>
          <w:p w14:paraId="34823ECF" w14:textId="16C0BB5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24.87465</w:t>
            </w:r>
          </w:p>
        </w:tc>
      </w:tr>
      <w:tr w:rsidR="00036E5D" w:rsidRPr="00112C8E" w14:paraId="2D781F10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D6C7B5F" w14:textId="06D1202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prichádzajúcich sanitkou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5C5AAF9" w14:textId="4FD0DB4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15.1035</w:t>
            </w:r>
          </w:p>
        </w:tc>
        <w:tc>
          <w:tcPr>
            <w:tcW w:w="1350" w:type="dxa"/>
            <w:noWrap/>
            <w:vAlign w:val="bottom"/>
            <w:hideMark/>
          </w:tcPr>
          <w:p w14:paraId="6B3D0CE3" w14:textId="3FC4494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15.0521</w:t>
            </w:r>
          </w:p>
        </w:tc>
        <w:tc>
          <w:tcPr>
            <w:tcW w:w="1170" w:type="dxa"/>
            <w:noWrap/>
            <w:vAlign w:val="bottom"/>
            <w:hideMark/>
          </w:tcPr>
          <w:p w14:paraId="20245907" w14:textId="7C9DD73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15.1549</w:t>
            </w:r>
          </w:p>
        </w:tc>
      </w:tr>
      <w:tr w:rsidR="00036E5D" w:rsidRPr="00112C8E" w14:paraId="072A85FE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44C6128" w14:textId="49A4F7B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lekári</w:t>
            </w:r>
          </w:p>
        </w:tc>
        <w:tc>
          <w:tcPr>
            <w:tcW w:w="1555" w:type="dxa"/>
            <w:noWrap/>
            <w:vAlign w:val="bottom"/>
            <w:hideMark/>
          </w:tcPr>
          <w:p w14:paraId="31382C26" w14:textId="68D6AF0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0.903175</w:t>
            </w:r>
          </w:p>
        </w:tc>
        <w:tc>
          <w:tcPr>
            <w:tcW w:w="1350" w:type="dxa"/>
            <w:noWrap/>
            <w:vAlign w:val="bottom"/>
            <w:hideMark/>
          </w:tcPr>
          <w:p w14:paraId="530287F1" w14:textId="12DD8D1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0.902858</w:t>
            </w:r>
          </w:p>
        </w:tc>
        <w:tc>
          <w:tcPr>
            <w:tcW w:w="1170" w:type="dxa"/>
            <w:noWrap/>
            <w:vAlign w:val="bottom"/>
            <w:hideMark/>
          </w:tcPr>
          <w:p w14:paraId="23261619" w14:textId="57C8D00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0.903492</w:t>
            </w:r>
          </w:p>
        </w:tc>
      </w:tr>
      <w:tr w:rsidR="00036E5D" w:rsidRPr="00112C8E" w14:paraId="5CBFECA2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5630AA3" w14:textId="369244FA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zdravotné sestry</w:t>
            </w:r>
          </w:p>
        </w:tc>
        <w:tc>
          <w:tcPr>
            <w:tcW w:w="1555" w:type="dxa"/>
            <w:noWrap/>
            <w:vAlign w:val="bottom"/>
            <w:hideMark/>
          </w:tcPr>
          <w:p w14:paraId="439BCCE2" w14:textId="64B9EC6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0.886896</w:t>
            </w:r>
          </w:p>
        </w:tc>
        <w:tc>
          <w:tcPr>
            <w:tcW w:w="1350" w:type="dxa"/>
            <w:noWrap/>
            <w:vAlign w:val="bottom"/>
            <w:hideMark/>
          </w:tcPr>
          <w:p w14:paraId="4B0FC062" w14:textId="6CEBED7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0.886582</w:t>
            </w:r>
          </w:p>
        </w:tc>
        <w:tc>
          <w:tcPr>
            <w:tcW w:w="1170" w:type="dxa"/>
            <w:noWrap/>
            <w:vAlign w:val="bottom"/>
            <w:hideMark/>
          </w:tcPr>
          <w:p w14:paraId="365457FA" w14:textId="2AB00CC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0.887209</w:t>
            </w:r>
          </w:p>
        </w:tc>
      </w:tr>
      <w:tr w:rsidR="00036E5D" w:rsidRPr="00112C8E" w14:paraId="6F28A23E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9E5E263" w14:textId="0192C48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A</w:t>
            </w:r>
          </w:p>
        </w:tc>
        <w:tc>
          <w:tcPr>
            <w:tcW w:w="1555" w:type="dxa"/>
            <w:noWrap/>
            <w:vAlign w:val="bottom"/>
            <w:hideMark/>
          </w:tcPr>
          <w:p w14:paraId="132ABA26" w14:textId="26371D2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0.528546</w:t>
            </w:r>
          </w:p>
        </w:tc>
        <w:tc>
          <w:tcPr>
            <w:tcW w:w="1350" w:type="dxa"/>
            <w:noWrap/>
            <w:vAlign w:val="bottom"/>
            <w:hideMark/>
          </w:tcPr>
          <w:p w14:paraId="6933F089" w14:textId="0E904F4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0.528196</w:t>
            </w:r>
          </w:p>
        </w:tc>
        <w:tc>
          <w:tcPr>
            <w:tcW w:w="1170" w:type="dxa"/>
            <w:noWrap/>
            <w:vAlign w:val="bottom"/>
            <w:hideMark/>
          </w:tcPr>
          <w:p w14:paraId="089FA279" w14:textId="4860F1E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0.528896</w:t>
            </w:r>
          </w:p>
        </w:tc>
      </w:tr>
      <w:tr w:rsidR="00036E5D" w:rsidRPr="00112C8E" w14:paraId="539883A3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4E51DC3" w14:textId="271416C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B</w:t>
            </w:r>
          </w:p>
        </w:tc>
        <w:tc>
          <w:tcPr>
            <w:tcW w:w="1555" w:type="dxa"/>
            <w:noWrap/>
            <w:vAlign w:val="bottom"/>
            <w:hideMark/>
          </w:tcPr>
          <w:p w14:paraId="64B3716B" w14:textId="20C4F30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0.636062</w:t>
            </w:r>
          </w:p>
        </w:tc>
        <w:tc>
          <w:tcPr>
            <w:tcW w:w="1350" w:type="dxa"/>
            <w:noWrap/>
            <w:vAlign w:val="bottom"/>
            <w:hideMark/>
          </w:tcPr>
          <w:p w14:paraId="5312FCD2" w14:textId="19CD05A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0.635729</w:t>
            </w:r>
          </w:p>
        </w:tc>
        <w:tc>
          <w:tcPr>
            <w:tcW w:w="1170" w:type="dxa"/>
            <w:noWrap/>
            <w:vAlign w:val="bottom"/>
            <w:hideMark/>
          </w:tcPr>
          <w:p w14:paraId="1A79F429" w14:textId="71B56F6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0.636396</w:t>
            </w:r>
          </w:p>
        </w:tc>
      </w:tr>
      <w:tr w:rsidR="00036E5D" w:rsidRPr="00112C8E" w14:paraId="533116C0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CFEEDA4" w14:textId="35163CF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vstupným vyšetrením</w:t>
            </w:r>
          </w:p>
        </w:tc>
        <w:tc>
          <w:tcPr>
            <w:tcW w:w="1555" w:type="dxa"/>
            <w:noWrap/>
            <w:vAlign w:val="bottom"/>
            <w:hideMark/>
          </w:tcPr>
          <w:p w14:paraId="7AEF75DB" w14:textId="50FFA3B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0.148383</w:t>
            </w:r>
          </w:p>
        </w:tc>
        <w:tc>
          <w:tcPr>
            <w:tcW w:w="1350" w:type="dxa"/>
            <w:noWrap/>
            <w:vAlign w:val="bottom"/>
            <w:hideMark/>
          </w:tcPr>
          <w:p w14:paraId="4F894520" w14:textId="61A5C18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0.147873</w:t>
            </w:r>
          </w:p>
        </w:tc>
        <w:tc>
          <w:tcPr>
            <w:tcW w:w="1170" w:type="dxa"/>
            <w:noWrap/>
            <w:vAlign w:val="bottom"/>
            <w:hideMark/>
          </w:tcPr>
          <w:p w14:paraId="602DAC1F" w14:textId="17B6207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0.148893</w:t>
            </w:r>
          </w:p>
        </w:tc>
      </w:tr>
      <w:tr w:rsidR="00036E5D" w:rsidRPr="00112C8E" w14:paraId="7B2DF48C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D429666" w14:textId="5826FF5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</w:t>
            </w:r>
          </w:p>
        </w:tc>
        <w:tc>
          <w:tcPr>
            <w:tcW w:w="1555" w:type="dxa"/>
            <w:noWrap/>
            <w:vAlign w:val="bottom"/>
            <w:hideMark/>
          </w:tcPr>
          <w:p w14:paraId="1E9087F2" w14:textId="60D7B42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0.220984</w:t>
            </w:r>
          </w:p>
        </w:tc>
        <w:tc>
          <w:tcPr>
            <w:tcW w:w="1350" w:type="dxa"/>
            <w:noWrap/>
            <w:vAlign w:val="bottom"/>
            <w:hideMark/>
          </w:tcPr>
          <w:p w14:paraId="29BC0DEE" w14:textId="69DE0A5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0.220266</w:t>
            </w:r>
          </w:p>
        </w:tc>
        <w:tc>
          <w:tcPr>
            <w:tcW w:w="1170" w:type="dxa"/>
            <w:noWrap/>
            <w:vAlign w:val="bottom"/>
            <w:hideMark/>
          </w:tcPr>
          <w:p w14:paraId="2E6F3416" w14:textId="4F032BA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0.221702</w:t>
            </w:r>
          </w:p>
        </w:tc>
      </w:tr>
      <w:tr w:rsidR="00036E5D" w:rsidRPr="00112C8E" w14:paraId="2F1FE22C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D0BA6C8" w14:textId="0228D30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A/B</w:t>
            </w:r>
          </w:p>
        </w:tc>
        <w:tc>
          <w:tcPr>
            <w:tcW w:w="1555" w:type="dxa"/>
            <w:noWrap/>
            <w:vAlign w:val="bottom"/>
            <w:hideMark/>
          </w:tcPr>
          <w:p w14:paraId="330A0D51" w14:textId="273FFA4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0.345423</w:t>
            </w:r>
          </w:p>
        </w:tc>
        <w:tc>
          <w:tcPr>
            <w:tcW w:w="1350" w:type="dxa"/>
            <w:noWrap/>
            <w:vAlign w:val="bottom"/>
            <w:hideMark/>
          </w:tcPr>
          <w:p w14:paraId="23AD9AEB" w14:textId="17FF4E9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0.343727</w:t>
            </w:r>
          </w:p>
        </w:tc>
        <w:tc>
          <w:tcPr>
            <w:tcW w:w="1170" w:type="dxa"/>
            <w:noWrap/>
            <w:vAlign w:val="bottom"/>
            <w:hideMark/>
          </w:tcPr>
          <w:p w14:paraId="561CEF94" w14:textId="1835266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0.34712</w:t>
            </w:r>
          </w:p>
        </w:tc>
      </w:tr>
      <w:tr w:rsidR="00036E5D" w:rsidRPr="00112C8E" w14:paraId="3FA543B4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53490EA" w14:textId="626BC65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B</w:t>
            </w:r>
          </w:p>
        </w:tc>
        <w:tc>
          <w:tcPr>
            <w:tcW w:w="1555" w:type="dxa"/>
            <w:noWrap/>
            <w:vAlign w:val="bottom"/>
            <w:hideMark/>
          </w:tcPr>
          <w:p w14:paraId="7CA86687" w14:textId="1830DAF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1.020128</w:t>
            </w:r>
          </w:p>
        </w:tc>
        <w:tc>
          <w:tcPr>
            <w:tcW w:w="1350" w:type="dxa"/>
            <w:noWrap/>
            <w:vAlign w:val="bottom"/>
            <w:hideMark/>
          </w:tcPr>
          <w:p w14:paraId="63723D41" w14:textId="2D93F14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1.007103</w:t>
            </w:r>
          </w:p>
        </w:tc>
        <w:tc>
          <w:tcPr>
            <w:tcW w:w="1170" w:type="dxa"/>
            <w:noWrap/>
            <w:vAlign w:val="bottom"/>
            <w:hideMark/>
          </w:tcPr>
          <w:p w14:paraId="30A4DC54" w14:textId="4B96B8A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1.033152</w:t>
            </w:r>
          </w:p>
        </w:tc>
      </w:tr>
    </w:tbl>
    <w:p w14:paraId="446A7B5A" w14:textId="082212B8" w:rsidR="00093204" w:rsidRPr="00112C8E" w:rsidRDefault="00093204" w:rsidP="00112C8E">
      <w:r>
        <w:t>Časy čakania pred vstupným vyšetrením sa zlepšili na úkor časov čakania pred lekárskym ošetrením, avšak doba čakania pacientov po začiatok ošetrenia je stále v</w:t>
      </w:r>
      <w:r w:rsidR="0034756B">
        <w:t xml:space="preserve"> norme, takže nemocnica môže stále fungovať podľa požiadaviek ak bude preferovať pacientov smerujúcich na vstupné vyšetrenie. </w:t>
      </w:r>
    </w:p>
    <w:p w14:paraId="2009F8C4" w14:textId="6B34F8D1" w:rsidR="00F26C29" w:rsidRDefault="00F26C29" w:rsidP="00F26C29">
      <w:pPr>
        <w:pStyle w:val="Nadpis3"/>
      </w:pPr>
      <w:bookmarkStart w:id="49" w:name="_Toc229351370"/>
      <w:r>
        <w:lastRenderedPageBreak/>
        <w:t>Minimalizácia času presunu personálu</w:t>
      </w:r>
      <w:bookmarkEnd w:id="49"/>
    </w:p>
    <w:p w14:paraId="69FAD90A" w14:textId="3B98F21D" w:rsidR="0034756B" w:rsidRPr="0034756B" w:rsidRDefault="0034756B" w:rsidP="0034756B">
      <w:r>
        <w:t>Priradenie pacienta do ambulancie, kde by bolo potrebné najmenej presúvať personál.</w:t>
      </w:r>
    </w:p>
    <w:tbl>
      <w:tblPr>
        <w:tblStyle w:val="Tabukasmriekou4zvraznenie11"/>
        <w:tblW w:w="9015" w:type="dxa"/>
        <w:tblInd w:w="-545" w:type="dxa"/>
        <w:tblLook w:val="04A0" w:firstRow="1" w:lastRow="0" w:firstColumn="1" w:lastColumn="0" w:noHBand="0" w:noVBand="1"/>
      </w:tblPr>
      <w:tblGrid>
        <w:gridCol w:w="4940"/>
        <w:gridCol w:w="1555"/>
        <w:gridCol w:w="1350"/>
        <w:gridCol w:w="1170"/>
      </w:tblGrid>
      <w:tr w:rsidR="00112C8E" w:rsidRPr="00112C8E" w14:paraId="40A19F4B" w14:textId="77777777" w:rsidTr="00E02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</w:tcPr>
          <w:p w14:paraId="497295F8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</w:rPr>
              <w:t>Štatistika</w:t>
            </w:r>
          </w:p>
        </w:tc>
        <w:tc>
          <w:tcPr>
            <w:tcW w:w="1555" w:type="dxa"/>
            <w:noWrap/>
            <w:vAlign w:val="center"/>
          </w:tcPr>
          <w:p w14:paraId="4BF02023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Priemer</w:t>
            </w:r>
          </w:p>
        </w:tc>
        <w:tc>
          <w:tcPr>
            <w:tcW w:w="1350" w:type="dxa"/>
            <w:noWrap/>
            <w:vAlign w:val="center"/>
          </w:tcPr>
          <w:p w14:paraId="560DBEC6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spodna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  <w:tc>
          <w:tcPr>
            <w:tcW w:w="1170" w:type="dxa"/>
            <w:noWrap/>
            <w:vAlign w:val="center"/>
          </w:tcPr>
          <w:p w14:paraId="685C8686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horna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</w:tr>
      <w:tr w:rsidR="00036E5D" w:rsidRPr="00112C8E" w14:paraId="001933AD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368C735" w14:textId="121ECEC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</w:t>
            </w:r>
          </w:p>
        </w:tc>
        <w:tc>
          <w:tcPr>
            <w:tcW w:w="1555" w:type="dxa"/>
            <w:noWrap/>
            <w:vAlign w:val="bottom"/>
            <w:hideMark/>
          </w:tcPr>
          <w:p w14:paraId="35AEF041" w14:textId="370E17F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11096.76</w:t>
            </w:r>
          </w:p>
        </w:tc>
        <w:tc>
          <w:tcPr>
            <w:tcW w:w="1350" w:type="dxa"/>
            <w:noWrap/>
            <w:vAlign w:val="bottom"/>
            <w:hideMark/>
          </w:tcPr>
          <w:p w14:paraId="1343C9B4" w14:textId="049BB41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11092.26</w:t>
            </w:r>
          </w:p>
        </w:tc>
        <w:tc>
          <w:tcPr>
            <w:tcW w:w="1170" w:type="dxa"/>
            <w:noWrap/>
            <w:vAlign w:val="bottom"/>
            <w:hideMark/>
          </w:tcPr>
          <w:p w14:paraId="2A9DBAEF" w14:textId="11D7A7B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11101.26</w:t>
            </w:r>
          </w:p>
        </w:tc>
      </w:tr>
      <w:tr w:rsidR="00036E5D" w:rsidRPr="00112C8E" w14:paraId="58F7A188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1E026F2" w14:textId="74723CC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pešo</w:t>
            </w:r>
          </w:p>
        </w:tc>
        <w:tc>
          <w:tcPr>
            <w:tcW w:w="1555" w:type="dxa"/>
            <w:noWrap/>
            <w:vAlign w:val="bottom"/>
            <w:hideMark/>
          </w:tcPr>
          <w:p w14:paraId="6F430D78" w14:textId="3CF961D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4210.524</w:t>
            </w:r>
          </w:p>
        </w:tc>
        <w:tc>
          <w:tcPr>
            <w:tcW w:w="1350" w:type="dxa"/>
            <w:noWrap/>
            <w:vAlign w:val="bottom"/>
            <w:hideMark/>
          </w:tcPr>
          <w:p w14:paraId="7A68B039" w14:textId="70C0861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4206.553</w:t>
            </w:r>
          </w:p>
        </w:tc>
        <w:tc>
          <w:tcPr>
            <w:tcW w:w="1170" w:type="dxa"/>
            <w:noWrap/>
            <w:vAlign w:val="bottom"/>
            <w:hideMark/>
          </w:tcPr>
          <w:p w14:paraId="1D3D6FD3" w14:textId="7FBDFD9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4214.495</w:t>
            </w:r>
          </w:p>
        </w:tc>
      </w:tr>
      <w:tr w:rsidR="00036E5D" w:rsidRPr="00112C8E" w14:paraId="2225850C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EFCBADE" w14:textId="74ADCD6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sanitka</w:t>
            </w:r>
          </w:p>
        </w:tc>
        <w:tc>
          <w:tcPr>
            <w:tcW w:w="1555" w:type="dxa"/>
            <w:noWrap/>
            <w:vAlign w:val="bottom"/>
            <w:hideMark/>
          </w:tcPr>
          <w:p w14:paraId="3099B609" w14:textId="6E29856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6886.233</w:t>
            </w:r>
          </w:p>
        </w:tc>
        <w:tc>
          <w:tcPr>
            <w:tcW w:w="1350" w:type="dxa"/>
            <w:noWrap/>
            <w:vAlign w:val="bottom"/>
            <w:hideMark/>
          </w:tcPr>
          <w:p w14:paraId="13E93384" w14:textId="1ECBC12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6884.118</w:t>
            </w:r>
          </w:p>
        </w:tc>
        <w:tc>
          <w:tcPr>
            <w:tcW w:w="1170" w:type="dxa"/>
            <w:noWrap/>
            <w:vAlign w:val="bottom"/>
            <w:hideMark/>
          </w:tcPr>
          <w:p w14:paraId="746A03ED" w14:textId="3BC1EE7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6888.348</w:t>
            </w:r>
          </w:p>
        </w:tc>
      </w:tr>
      <w:tr w:rsidR="00036E5D" w:rsidRPr="00112C8E" w14:paraId="422D56D1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46DF135" w14:textId="02F47E7D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8CB3B8B" w14:textId="6C84777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36.48287</w:t>
            </w:r>
          </w:p>
        </w:tc>
        <w:tc>
          <w:tcPr>
            <w:tcW w:w="1350" w:type="dxa"/>
            <w:noWrap/>
            <w:vAlign w:val="bottom"/>
            <w:hideMark/>
          </w:tcPr>
          <w:p w14:paraId="07B833AB" w14:textId="2828A39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36.44847</w:t>
            </w:r>
          </w:p>
        </w:tc>
        <w:tc>
          <w:tcPr>
            <w:tcW w:w="1170" w:type="dxa"/>
            <w:noWrap/>
            <w:vAlign w:val="bottom"/>
            <w:hideMark/>
          </w:tcPr>
          <w:p w14:paraId="40A2D760" w14:textId="7FF5FFC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36.51727</w:t>
            </w:r>
          </w:p>
        </w:tc>
      </w:tr>
      <w:tr w:rsidR="00036E5D" w:rsidRPr="00112C8E" w14:paraId="1E576A8C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0685AB4" w14:textId="75AB5179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 systéme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E6C8FDF" w14:textId="48266E0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34.1026</w:t>
            </w:r>
          </w:p>
        </w:tc>
        <w:tc>
          <w:tcPr>
            <w:tcW w:w="1350" w:type="dxa"/>
            <w:noWrap/>
            <w:vAlign w:val="bottom"/>
            <w:hideMark/>
          </w:tcPr>
          <w:p w14:paraId="45D827BE" w14:textId="3C93D8C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34.04135</w:t>
            </w:r>
          </w:p>
        </w:tc>
        <w:tc>
          <w:tcPr>
            <w:tcW w:w="1170" w:type="dxa"/>
            <w:noWrap/>
            <w:vAlign w:val="bottom"/>
            <w:hideMark/>
          </w:tcPr>
          <w:p w14:paraId="107973AD" w14:textId="4CEC75D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34.16384</w:t>
            </w:r>
          </w:p>
        </w:tc>
      </w:tr>
      <w:tr w:rsidR="00036E5D" w:rsidRPr="00112C8E" w14:paraId="1AC1ADB2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A9F4744" w14:textId="5E3D11FD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B7DBD57" w14:textId="7E5304F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37.93689</w:t>
            </w:r>
          </w:p>
        </w:tc>
        <w:tc>
          <w:tcPr>
            <w:tcW w:w="1350" w:type="dxa"/>
            <w:noWrap/>
            <w:vAlign w:val="bottom"/>
            <w:hideMark/>
          </w:tcPr>
          <w:p w14:paraId="51D590F0" w14:textId="5DD03EE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37.91706</w:t>
            </w:r>
          </w:p>
        </w:tc>
        <w:tc>
          <w:tcPr>
            <w:tcW w:w="1170" w:type="dxa"/>
            <w:noWrap/>
            <w:vAlign w:val="bottom"/>
            <w:hideMark/>
          </w:tcPr>
          <w:p w14:paraId="09263B68" w14:textId="4751D90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37.95672</w:t>
            </w:r>
          </w:p>
        </w:tc>
      </w:tr>
      <w:tr w:rsidR="00036E5D" w:rsidRPr="00112C8E" w14:paraId="048D284D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3313FE3" w14:textId="4BFCBA0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36CA01C" w14:textId="61F5A14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1.385424</w:t>
            </w:r>
          </w:p>
        </w:tc>
        <w:tc>
          <w:tcPr>
            <w:tcW w:w="1350" w:type="dxa"/>
            <w:noWrap/>
            <w:vAlign w:val="bottom"/>
            <w:hideMark/>
          </w:tcPr>
          <w:p w14:paraId="5947384C" w14:textId="6AAA56D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1.377137</w:t>
            </w:r>
          </w:p>
        </w:tc>
        <w:tc>
          <w:tcPr>
            <w:tcW w:w="1170" w:type="dxa"/>
            <w:noWrap/>
            <w:vAlign w:val="bottom"/>
            <w:hideMark/>
          </w:tcPr>
          <w:p w14:paraId="1C47AB8E" w14:textId="6FCC032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1.393711</w:t>
            </w:r>
          </w:p>
        </w:tc>
      </w:tr>
      <w:tr w:rsidR="00036E5D" w:rsidRPr="00112C8E" w14:paraId="35E67E0B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64FD0EA" w14:textId="05ACE68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2F0E6AAA" w14:textId="4F96B78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2.745781</w:t>
            </w:r>
          </w:p>
        </w:tc>
        <w:tc>
          <w:tcPr>
            <w:tcW w:w="1350" w:type="dxa"/>
            <w:noWrap/>
            <w:vAlign w:val="bottom"/>
            <w:hideMark/>
          </w:tcPr>
          <w:p w14:paraId="571EC470" w14:textId="512D920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2.727316</w:t>
            </w:r>
          </w:p>
        </w:tc>
        <w:tc>
          <w:tcPr>
            <w:tcW w:w="1170" w:type="dxa"/>
            <w:noWrap/>
            <w:vAlign w:val="bottom"/>
            <w:hideMark/>
          </w:tcPr>
          <w:p w14:paraId="5262DDDE" w14:textId="2B230CC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2.764246</w:t>
            </w:r>
          </w:p>
        </w:tc>
      </w:tr>
      <w:tr w:rsidR="00036E5D" w:rsidRPr="00112C8E" w14:paraId="2BDC3A91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67E3127" w14:textId="0A9892E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230981C" w14:textId="119A985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0.553277</w:t>
            </w:r>
          </w:p>
        </w:tc>
        <w:tc>
          <w:tcPr>
            <w:tcW w:w="1350" w:type="dxa"/>
            <w:noWrap/>
            <w:vAlign w:val="bottom"/>
            <w:hideMark/>
          </w:tcPr>
          <w:p w14:paraId="6D483612" w14:textId="7E0B972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0.551161</w:t>
            </w:r>
          </w:p>
        </w:tc>
        <w:tc>
          <w:tcPr>
            <w:tcW w:w="1170" w:type="dxa"/>
            <w:noWrap/>
            <w:vAlign w:val="bottom"/>
            <w:hideMark/>
          </w:tcPr>
          <w:p w14:paraId="064F50D2" w14:textId="0BCC225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0.555393</w:t>
            </w:r>
          </w:p>
        </w:tc>
      </w:tr>
      <w:tr w:rsidR="00036E5D" w:rsidRPr="00112C8E" w14:paraId="10F70B08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ABFA1F2" w14:textId="7DC04529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4B48F83" w14:textId="3352E3E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3.767629</w:t>
            </w:r>
          </w:p>
        </w:tc>
        <w:tc>
          <w:tcPr>
            <w:tcW w:w="1350" w:type="dxa"/>
            <w:noWrap/>
            <w:vAlign w:val="bottom"/>
            <w:hideMark/>
          </w:tcPr>
          <w:p w14:paraId="7DF2832E" w14:textId="415E2EF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3.739429</w:t>
            </w:r>
          </w:p>
        </w:tc>
        <w:tc>
          <w:tcPr>
            <w:tcW w:w="1170" w:type="dxa"/>
            <w:noWrap/>
            <w:vAlign w:val="bottom"/>
            <w:hideMark/>
          </w:tcPr>
          <w:p w14:paraId="5B9F7FCF" w14:textId="3C253CD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3.795828</w:t>
            </w:r>
          </w:p>
        </w:tc>
      </w:tr>
      <w:tr w:rsidR="00036E5D" w:rsidRPr="00112C8E" w14:paraId="428CD6CC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06EFBC8" w14:textId="73EE3D7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CBE2B9A" w14:textId="7F00FB5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1.768102</w:t>
            </w:r>
          </w:p>
        </w:tc>
        <w:tc>
          <w:tcPr>
            <w:tcW w:w="1350" w:type="dxa"/>
            <w:noWrap/>
            <w:vAlign w:val="bottom"/>
            <w:hideMark/>
          </w:tcPr>
          <w:p w14:paraId="569BAE34" w14:textId="7DED17F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1.762418</w:t>
            </w:r>
          </w:p>
        </w:tc>
        <w:tc>
          <w:tcPr>
            <w:tcW w:w="1170" w:type="dxa"/>
            <w:noWrap/>
            <w:vAlign w:val="bottom"/>
            <w:hideMark/>
          </w:tcPr>
          <w:p w14:paraId="2D76D317" w14:textId="6BF8150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1.773786</w:t>
            </w:r>
          </w:p>
        </w:tc>
      </w:tr>
      <w:tr w:rsidR="00036E5D" w:rsidRPr="00112C8E" w14:paraId="4B08C4C1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01927DA" w14:textId="51A9F16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A/B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01AA492" w14:textId="263703E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2.966784</w:t>
            </w:r>
          </w:p>
        </w:tc>
        <w:tc>
          <w:tcPr>
            <w:tcW w:w="1350" w:type="dxa"/>
            <w:noWrap/>
            <w:vAlign w:val="bottom"/>
            <w:hideMark/>
          </w:tcPr>
          <w:p w14:paraId="29284EBB" w14:textId="702A7C7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2.953491</w:t>
            </w:r>
          </w:p>
        </w:tc>
        <w:tc>
          <w:tcPr>
            <w:tcW w:w="1170" w:type="dxa"/>
            <w:noWrap/>
            <w:vAlign w:val="bottom"/>
            <w:hideMark/>
          </w:tcPr>
          <w:p w14:paraId="0A611FAC" w14:textId="2A107C9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2.980078</w:t>
            </w:r>
          </w:p>
        </w:tc>
      </w:tr>
      <w:tr w:rsidR="00036E5D" w:rsidRPr="00112C8E" w14:paraId="0DF6BB05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A70ED97" w14:textId="7DE43109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9578CA7" w14:textId="47DC2D8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10.63259</w:t>
            </w:r>
          </w:p>
        </w:tc>
        <w:tc>
          <w:tcPr>
            <w:tcW w:w="1350" w:type="dxa"/>
            <w:noWrap/>
            <w:vAlign w:val="bottom"/>
            <w:hideMark/>
          </w:tcPr>
          <w:p w14:paraId="3EBBB17E" w14:textId="178F2A9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10.50335</w:t>
            </w:r>
          </w:p>
        </w:tc>
        <w:tc>
          <w:tcPr>
            <w:tcW w:w="1170" w:type="dxa"/>
            <w:noWrap/>
            <w:vAlign w:val="bottom"/>
            <w:hideMark/>
          </w:tcPr>
          <w:p w14:paraId="41950BE9" w14:textId="3844E0E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10.76184</w:t>
            </w:r>
          </w:p>
        </w:tc>
      </w:tr>
      <w:tr w:rsidR="00036E5D" w:rsidRPr="00112C8E" w14:paraId="6782765F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D716C55" w14:textId="6E4A941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355D797" w14:textId="53DBB12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14.0728</w:t>
            </w:r>
          </w:p>
        </w:tc>
        <w:tc>
          <w:tcPr>
            <w:tcW w:w="1350" w:type="dxa"/>
            <w:noWrap/>
            <w:vAlign w:val="bottom"/>
            <w:hideMark/>
          </w:tcPr>
          <w:p w14:paraId="5F3C861C" w14:textId="3D18B49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14.03818</w:t>
            </w:r>
          </w:p>
        </w:tc>
        <w:tc>
          <w:tcPr>
            <w:tcW w:w="1170" w:type="dxa"/>
            <w:noWrap/>
            <w:vAlign w:val="bottom"/>
            <w:hideMark/>
          </w:tcPr>
          <w:p w14:paraId="2FF1BA3D" w14:textId="39092B8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14.10742</w:t>
            </w:r>
          </w:p>
        </w:tc>
      </w:tr>
      <w:tr w:rsidR="00036E5D" w:rsidRPr="00112C8E" w14:paraId="3A5DE301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3040DE8" w14:textId="4F0B711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peších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D962645" w14:textId="78B6978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17.15243</w:t>
            </w:r>
          </w:p>
        </w:tc>
        <w:tc>
          <w:tcPr>
            <w:tcW w:w="1350" w:type="dxa"/>
            <w:noWrap/>
            <w:vAlign w:val="bottom"/>
            <w:hideMark/>
          </w:tcPr>
          <w:p w14:paraId="2446E642" w14:textId="0237F76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17.09139</w:t>
            </w:r>
          </w:p>
        </w:tc>
        <w:tc>
          <w:tcPr>
            <w:tcW w:w="1170" w:type="dxa"/>
            <w:noWrap/>
            <w:vAlign w:val="bottom"/>
            <w:hideMark/>
          </w:tcPr>
          <w:p w14:paraId="4EFC2680" w14:textId="193E611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17.21347</w:t>
            </w:r>
          </w:p>
        </w:tc>
      </w:tr>
      <w:tr w:rsidR="00036E5D" w:rsidRPr="00112C8E" w14:paraId="614772BC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EDA636C" w14:textId="029829A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prichádzajúcich sanitkou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B24F9B4" w14:textId="326ABA2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12.18907</w:t>
            </w:r>
          </w:p>
        </w:tc>
        <w:tc>
          <w:tcPr>
            <w:tcW w:w="1350" w:type="dxa"/>
            <w:noWrap/>
            <w:vAlign w:val="bottom"/>
            <w:hideMark/>
          </w:tcPr>
          <w:p w14:paraId="348C5591" w14:textId="3CD4D4D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12.17014</w:t>
            </w:r>
          </w:p>
        </w:tc>
        <w:tc>
          <w:tcPr>
            <w:tcW w:w="1170" w:type="dxa"/>
            <w:noWrap/>
            <w:vAlign w:val="bottom"/>
            <w:hideMark/>
          </w:tcPr>
          <w:p w14:paraId="06BB7A17" w14:textId="238201C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12.208</w:t>
            </w:r>
          </w:p>
        </w:tc>
      </w:tr>
      <w:tr w:rsidR="00036E5D" w:rsidRPr="00112C8E" w14:paraId="35228BA2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D0980D9" w14:textId="34778169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lekári</w:t>
            </w:r>
          </w:p>
        </w:tc>
        <w:tc>
          <w:tcPr>
            <w:tcW w:w="1555" w:type="dxa"/>
            <w:noWrap/>
            <w:vAlign w:val="bottom"/>
            <w:hideMark/>
          </w:tcPr>
          <w:p w14:paraId="40A0C38C" w14:textId="28A4A22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0.901161</w:t>
            </w:r>
          </w:p>
        </w:tc>
        <w:tc>
          <w:tcPr>
            <w:tcW w:w="1350" w:type="dxa"/>
            <w:noWrap/>
            <w:vAlign w:val="bottom"/>
            <w:hideMark/>
          </w:tcPr>
          <w:p w14:paraId="727AACF8" w14:textId="291315F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0.900838</w:t>
            </w:r>
          </w:p>
        </w:tc>
        <w:tc>
          <w:tcPr>
            <w:tcW w:w="1170" w:type="dxa"/>
            <w:noWrap/>
            <w:vAlign w:val="bottom"/>
            <w:hideMark/>
          </w:tcPr>
          <w:p w14:paraId="674AA180" w14:textId="7567F67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0.901484</w:t>
            </w:r>
          </w:p>
        </w:tc>
      </w:tr>
      <w:tr w:rsidR="00036E5D" w:rsidRPr="00112C8E" w14:paraId="61ED3EB0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953A16B" w14:textId="5A31E85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zdravotné sestry</w:t>
            </w:r>
          </w:p>
        </w:tc>
        <w:tc>
          <w:tcPr>
            <w:tcW w:w="1555" w:type="dxa"/>
            <w:noWrap/>
            <w:vAlign w:val="bottom"/>
            <w:hideMark/>
          </w:tcPr>
          <w:p w14:paraId="686437FF" w14:textId="7A5C551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0.873444</w:t>
            </w:r>
          </w:p>
        </w:tc>
        <w:tc>
          <w:tcPr>
            <w:tcW w:w="1350" w:type="dxa"/>
            <w:noWrap/>
            <w:vAlign w:val="bottom"/>
            <w:hideMark/>
          </w:tcPr>
          <w:p w14:paraId="67C51F54" w14:textId="77A951A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0.873129</w:t>
            </w:r>
          </w:p>
        </w:tc>
        <w:tc>
          <w:tcPr>
            <w:tcW w:w="1170" w:type="dxa"/>
            <w:noWrap/>
            <w:vAlign w:val="bottom"/>
            <w:hideMark/>
          </w:tcPr>
          <w:p w14:paraId="104FD6B9" w14:textId="2845DB3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0.873758</w:t>
            </w:r>
          </w:p>
        </w:tc>
      </w:tr>
      <w:tr w:rsidR="00036E5D" w:rsidRPr="00112C8E" w14:paraId="25DEC50A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58ACAB7" w14:textId="1348BA0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A</w:t>
            </w:r>
          </w:p>
        </w:tc>
        <w:tc>
          <w:tcPr>
            <w:tcW w:w="1555" w:type="dxa"/>
            <w:noWrap/>
            <w:vAlign w:val="bottom"/>
            <w:hideMark/>
          </w:tcPr>
          <w:p w14:paraId="188FB416" w14:textId="7C0BC6B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0.526819</w:t>
            </w:r>
          </w:p>
        </w:tc>
        <w:tc>
          <w:tcPr>
            <w:tcW w:w="1350" w:type="dxa"/>
            <w:noWrap/>
            <w:vAlign w:val="bottom"/>
            <w:hideMark/>
          </w:tcPr>
          <w:p w14:paraId="5BFC6F28" w14:textId="354583D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0.526466</w:t>
            </w:r>
          </w:p>
        </w:tc>
        <w:tc>
          <w:tcPr>
            <w:tcW w:w="1170" w:type="dxa"/>
            <w:noWrap/>
            <w:vAlign w:val="bottom"/>
            <w:hideMark/>
          </w:tcPr>
          <w:p w14:paraId="7E413016" w14:textId="04E3FF5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0.527172</w:t>
            </w:r>
          </w:p>
        </w:tc>
      </w:tr>
      <w:tr w:rsidR="00036E5D" w:rsidRPr="00112C8E" w14:paraId="008495C7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E39CCA6" w14:textId="30B45C0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B</w:t>
            </w:r>
          </w:p>
        </w:tc>
        <w:tc>
          <w:tcPr>
            <w:tcW w:w="1555" w:type="dxa"/>
            <w:noWrap/>
            <w:vAlign w:val="bottom"/>
            <w:hideMark/>
          </w:tcPr>
          <w:p w14:paraId="3A6CE91A" w14:textId="4EA1BF0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0.621922</w:t>
            </w:r>
          </w:p>
        </w:tc>
        <w:tc>
          <w:tcPr>
            <w:tcW w:w="1350" w:type="dxa"/>
            <w:noWrap/>
            <w:vAlign w:val="bottom"/>
            <w:hideMark/>
          </w:tcPr>
          <w:p w14:paraId="7F375A64" w14:textId="32FB7FC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0.621596</w:t>
            </w:r>
          </w:p>
        </w:tc>
        <w:tc>
          <w:tcPr>
            <w:tcW w:w="1170" w:type="dxa"/>
            <w:noWrap/>
            <w:vAlign w:val="bottom"/>
            <w:hideMark/>
          </w:tcPr>
          <w:p w14:paraId="0993A744" w14:textId="40210D6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0.622248</w:t>
            </w:r>
          </w:p>
        </w:tc>
      </w:tr>
      <w:tr w:rsidR="00036E5D" w:rsidRPr="00112C8E" w14:paraId="58476769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9729E00" w14:textId="2F18928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vstupným vyšetrením</w:t>
            </w:r>
          </w:p>
        </w:tc>
        <w:tc>
          <w:tcPr>
            <w:tcW w:w="1555" w:type="dxa"/>
            <w:noWrap/>
            <w:vAlign w:val="bottom"/>
            <w:hideMark/>
          </w:tcPr>
          <w:p w14:paraId="3D24545F" w14:textId="0A71AB6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0.38188</w:t>
            </w:r>
          </w:p>
        </w:tc>
        <w:tc>
          <w:tcPr>
            <w:tcW w:w="1350" w:type="dxa"/>
            <w:noWrap/>
            <w:vAlign w:val="bottom"/>
            <w:hideMark/>
          </w:tcPr>
          <w:p w14:paraId="35C594F5" w14:textId="02BBF07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0.37949</w:t>
            </w:r>
          </w:p>
        </w:tc>
        <w:tc>
          <w:tcPr>
            <w:tcW w:w="1170" w:type="dxa"/>
            <w:noWrap/>
            <w:vAlign w:val="bottom"/>
            <w:hideMark/>
          </w:tcPr>
          <w:p w14:paraId="77F049AD" w14:textId="03FB07F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0.38427</w:t>
            </w:r>
          </w:p>
        </w:tc>
      </w:tr>
      <w:tr w:rsidR="00036E5D" w:rsidRPr="00112C8E" w14:paraId="3EFFD1B2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65700D5" w14:textId="70641A8A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</w:t>
            </w:r>
          </w:p>
        </w:tc>
        <w:tc>
          <w:tcPr>
            <w:tcW w:w="1555" w:type="dxa"/>
            <w:noWrap/>
            <w:vAlign w:val="bottom"/>
            <w:hideMark/>
          </w:tcPr>
          <w:p w14:paraId="12C7D57B" w14:textId="042B46A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0.419083</w:t>
            </w:r>
          </w:p>
        </w:tc>
        <w:tc>
          <w:tcPr>
            <w:tcW w:w="1350" w:type="dxa"/>
            <w:noWrap/>
            <w:vAlign w:val="bottom"/>
            <w:hideMark/>
          </w:tcPr>
          <w:p w14:paraId="17558AF4" w14:textId="79CD5B0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0.417123</w:t>
            </w:r>
          </w:p>
        </w:tc>
        <w:tc>
          <w:tcPr>
            <w:tcW w:w="1170" w:type="dxa"/>
            <w:noWrap/>
            <w:vAlign w:val="bottom"/>
            <w:hideMark/>
          </w:tcPr>
          <w:p w14:paraId="47C0801E" w14:textId="5076337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0.421043</w:t>
            </w:r>
          </w:p>
        </w:tc>
      </w:tr>
      <w:tr w:rsidR="00036E5D" w:rsidRPr="00112C8E" w14:paraId="399240AA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71C687C" w14:textId="00BDE2F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A/B</w:t>
            </w:r>
          </w:p>
        </w:tc>
        <w:tc>
          <w:tcPr>
            <w:tcW w:w="1555" w:type="dxa"/>
            <w:noWrap/>
            <w:vAlign w:val="bottom"/>
            <w:hideMark/>
          </w:tcPr>
          <w:p w14:paraId="17E1608C" w14:textId="0F345A7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0.465591</w:t>
            </w:r>
          </w:p>
        </w:tc>
        <w:tc>
          <w:tcPr>
            <w:tcW w:w="1350" w:type="dxa"/>
            <w:noWrap/>
            <w:vAlign w:val="bottom"/>
            <w:hideMark/>
          </w:tcPr>
          <w:p w14:paraId="3C41AC4F" w14:textId="4F09B0F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0.463386</w:t>
            </w:r>
          </w:p>
        </w:tc>
        <w:tc>
          <w:tcPr>
            <w:tcW w:w="1170" w:type="dxa"/>
            <w:noWrap/>
            <w:vAlign w:val="bottom"/>
            <w:hideMark/>
          </w:tcPr>
          <w:p w14:paraId="3E7C172F" w14:textId="43A5355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0.467795</w:t>
            </w:r>
          </w:p>
        </w:tc>
      </w:tr>
      <w:tr w:rsidR="00036E5D" w:rsidRPr="00112C8E" w14:paraId="3FBB95C7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AC78463" w14:textId="392EA14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B</w:t>
            </w:r>
          </w:p>
        </w:tc>
        <w:tc>
          <w:tcPr>
            <w:tcW w:w="1555" w:type="dxa"/>
            <w:noWrap/>
            <w:vAlign w:val="bottom"/>
            <w:hideMark/>
          </w:tcPr>
          <w:p w14:paraId="132EA083" w14:textId="5144442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0.60119</w:t>
            </w:r>
          </w:p>
        </w:tc>
        <w:tc>
          <w:tcPr>
            <w:tcW w:w="1350" w:type="dxa"/>
            <w:noWrap/>
            <w:vAlign w:val="bottom"/>
            <w:hideMark/>
          </w:tcPr>
          <w:p w14:paraId="7ED06D32" w14:textId="20CD601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0.59671</w:t>
            </w:r>
          </w:p>
        </w:tc>
        <w:tc>
          <w:tcPr>
            <w:tcW w:w="1170" w:type="dxa"/>
            <w:noWrap/>
            <w:vAlign w:val="bottom"/>
            <w:hideMark/>
          </w:tcPr>
          <w:p w14:paraId="1CFA0C6E" w14:textId="427B167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0.605669</w:t>
            </w:r>
          </w:p>
        </w:tc>
      </w:tr>
    </w:tbl>
    <w:p w14:paraId="27588C58" w14:textId="72F8A7BE" w:rsidR="00112C8E" w:rsidRPr="00112C8E" w:rsidRDefault="0034756B" w:rsidP="00112C8E">
      <w:r>
        <w:t>Najvýznamnejšia zmena oproti základnej verzii, časy čakania na vstupné vyšetrenie sa zmenšili o približne 2 minúty a čas čakania pacientov po začiatok ošetrenia sa taktiež znížil.</w:t>
      </w:r>
    </w:p>
    <w:p w14:paraId="5AD02AB9" w14:textId="70FDB298" w:rsidR="00F26C29" w:rsidRDefault="00F26C29" w:rsidP="00F26C29">
      <w:pPr>
        <w:pStyle w:val="Nadpis3"/>
      </w:pPr>
      <w:bookmarkStart w:id="50" w:name="_Toc229351371"/>
      <w:r>
        <w:t>Preferovanie radu B pri veľkej dĺžke radu</w:t>
      </w:r>
      <w:bookmarkEnd w:id="50"/>
    </w:p>
    <w:p w14:paraId="0F7ADB3C" w14:textId="373C3C78" w:rsidR="0034756B" w:rsidRPr="0034756B" w:rsidRDefault="0034756B" w:rsidP="0034756B">
      <w:r>
        <w:t>Nemocnica bude preferovať pacientov s nízkou prioritou, ak ich dĺžka radu je väčšia ako traja pacienti.</w:t>
      </w:r>
    </w:p>
    <w:tbl>
      <w:tblPr>
        <w:tblStyle w:val="Tabukasmriekou4zvraznenie11"/>
        <w:tblW w:w="9015" w:type="dxa"/>
        <w:tblInd w:w="-545" w:type="dxa"/>
        <w:tblLook w:val="04A0" w:firstRow="1" w:lastRow="0" w:firstColumn="1" w:lastColumn="0" w:noHBand="0" w:noVBand="1"/>
      </w:tblPr>
      <w:tblGrid>
        <w:gridCol w:w="4940"/>
        <w:gridCol w:w="1555"/>
        <w:gridCol w:w="1350"/>
        <w:gridCol w:w="1170"/>
      </w:tblGrid>
      <w:tr w:rsidR="00112C8E" w:rsidRPr="00112C8E" w14:paraId="392E2FB5" w14:textId="77777777" w:rsidTr="00E02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</w:tcPr>
          <w:p w14:paraId="4E6F3EFE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</w:rPr>
              <w:lastRenderedPageBreak/>
              <w:t>Štatistika</w:t>
            </w:r>
          </w:p>
        </w:tc>
        <w:tc>
          <w:tcPr>
            <w:tcW w:w="1555" w:type="dxa"/>
            <w:noWrap/>
            <w:vAlign w:val="center"/>
          </w:tcPr>
          <w:p w14:paraId="1CD06E77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Priemer</w:t>
            </w:r>
          </w:p>
        </w:tc>
        <w:tc>
          <w:tcPr>
            <w:tcW w:w="1350" w:type="dxa"/>
            <w:noWrap/>
            <w:vAlign w:val="center"/>
          </w:tcPr>
          <w:p w14:paraId="032A9D0E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spodna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  <w:tc>
          <w:tcPr>
            <w:tcW w:w="1170" w:type="dxa"/>
            <w:noWrap/>
            <w:vAlign w:val="center"/>
          </w:tcPr>
          <w:p w14:paraId="14D7E30D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horna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</w:tr>
      <w:tr w:rsidR="00036E5D" w:rsidRPr="00112C8E" w14:paraId="43BB0522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BE91642" w14:textId="12D621E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</w:t>
            </w:r>
          </w:p>
        </w:tc>
        <w:tc>
          <w:tcPr>
            <w:tcW w:w="1555" w:type="dxa"/>
            <w:noWrap/>
            <w:vAlign w:val="bottom"/>
            <w:hideMark/>
          </w:tcPr>
          <w:p w14:paraId="7807C434" w14:textId="28487A3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11094.79</w:t>
            </w:r>
          </w:p>
        </w:tc>
        <w:tc>
          <w:tcPr>
            <w:tcW w:w="1350" w:type="dxa"/>
            <w:noWrap/>
            <w:vAlign w:val="bottom"/>
            <w:hideMark/>
          </w:tcPr>
          <w:p w14:paraId="5CFF041D" w14:textId="664F214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11090.34</w:t>
            </w:r>
          </w:p>
        </w:tc>
        <w:tc>
          <w:tcPr>
            <w:tcW w:w="1170" w:type="dxa"/>
            <w:noWrap/>
            <w:vAlign w:val="bottom"/>
            <w:hideMark/>
          </w:tcPr>
          <w:p w14:paraId="3E4DA4E0" w14:textId="264470F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11099.23</w:t>
            </w:r>
          </w:p>
        </w:tc>
      </w:tr>
      <w:tr w:rsidR="00036E5D" w:rsidRPr="00112C8E" w14:paraId="2AD74488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8C0C86F" w14:textId="7B2F2B2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pešo</w:t>
            </w:r>
          </w:p>
        </w:tc>
        <w:tc>
          <w:tcPr>
            <w:tcW w:w="1555" w:type="dxa"/>
            <w:noWrap/>
            <w:vAlign w:val="bottom"/>
            <w:hideMark/>
          </w:tcPr>
          <w:p w14:paraId="16D6376C" w14:textId="13AB483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4208.372</w:t>
            </w:r>
          </w:p>
        </w:tc>
        <w:tc>
          <w:tcPr>
            <w:tcW w:w="1350" w:type="dxa"/>
            <w:noWrap/>
            <w:vAlign w:val="bottom"/>
            <w:hideMark/>
          </w:tcPr>
          <w:p w14:paraId="3318EFB2" w14:textId="5A520FB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4204.331</w:t>
            </w:r>
          </w:p>
        </w:tc>
        <w:tc>
          <w:tcPr>
            <w:tcW w:w="1170" w:type="dxa"/>
            <w:noWrap/>
            <w:vAlign w:val="bottom"/>
            <w:hideMark/>
          </w:tcPr>
          <w:p w14:paraId="5EB041C0" w14:textId="551296E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4212.413</w:t>
            </w:r>
          </w:p>
        </w:tc>
      </w:tr>
      <w:tr w:rsidR="00036E5D" w:rsidRPr="00112C8E" w14:paraId="1717A4E2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F6CF0D2" w14:textId="5BAEB5F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sanitka</w:t>
            </w:r>
          </w:p>
        </w:tc>
        <w:tc>
          <w:tcPr>
            <w:tcW w:w="1555" w:type="dxa"/>
            <w:noWrap/>
            <w:vAlign w:val="bottom"/>
            <w:hideMark/>
          </w:tcPr>
          <w:p w14:paraId="315F72D8" w14:textId="0057A73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6886.416</w:t>
            </w:r>
          </w:p>
        </w:tc>
        <w:tc>
          <w:tcPr>
            <w:tcW w:w="1350" w:type="dxa"/>
            <w:noWrap/>
            <w:vAlign w:val="bottom"/>
            <w:hideMark/>
          </w:tcPr>
          <w:p w14:paraId="35C5980B" w14:textId="7B6FBDE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6884.349</w:t>
            </w:r>
          </w:p>
        </w:tc>
        <w:tc>
          <w:tcPr>
            <w:tcW w:w="1170" w:type="dxa"/>
            <w:noWrap/>
            <w:vAlign w:val="bottom"/>
            <w:hideMark/>
          </w:tcPr>
          <w:p w14:paraId="7866B416" w14:textId="5A0767B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6888.483</w:t>
            </w:r>
          </w:p>
        </w:tc>
      </w:tr>
      <w:tr w:rsidR="00036E5D" w:rsidRPr="00112C8E" w14:paraId="651120A2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11D335E" w14:textId="062EC46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84858A4" w14:textId="3F196F4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37.19661</w:t>
            </w:r>
          </w:p>
        </w:tc>
        <w:tc>
          <w:tcPr>
            <w:tcW w:w="1350" w:type="dxa"/>
            <w:noWrap/>
            <w:vAlign w:val="bottom"/>
            <w:hideMark/>
          </w:tcPr>
          <w:p w14:paraId="6A7D6DF5" w14:textId="28E6628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37.1605</w:t>
            </w:r>
          </w:p>
        </w:tc>
        <w:tc>
          <w:tcPr>
            <w:tcW w:w="1170" w:type="dxa"/>
            <w:noWrap/>
            <w:vAlign w:val="bottom"/>
            <w:hideMark/>
          </w:tcPr>
          <w:p w14:paraId="68F04843" w14:textId="15AE999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37.23271</w:t>
            </w:r>
          </w:p>
        </w:tc>
      </w:tr>
      <w:tr w:rsidR="00036E5D" w:rsidRPr="00112C8E" w14:paraId="1D675D0D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D1DCF13" w14:textId="26455C3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 systéme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B9DFF24" w14:textId="3073936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35.14991</w:t>
            </w:r>
          </w:p>
        </w:tc>
        <w:tc>
          <w:tcPr>
            <w:tcW w:w="1350" w:type="dxa"/>
            <w:noWrap/>
            <w:vAlign w:val="bottom"/>
            <w:hideMark/>
          </w:tcPr>
          <w:p w14:paraId="5751EFDA" w14:textId="5B57CEE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35.087</w:t>
            </w:r>
          </w:p>
        </w:tc>
        <w:tc>
          <w:tcPr>
            <w:tcW w:w="1170" w:type="dxa"/>
            <w:noWrap/>
            <w:vAlign w:val="bottom"/>
            <w:hideMark/>
          </w:tcPr>
          <w:p w14:paraId="7D6B6DFC" w14:textId="43F09EF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35.21282</w:t>
            </w:r>
          </w:p>
        </w:tc>
      </w:tr>
      <w:tr w:rsidR="00036E5D" w:rsidRPr="00112C8E" w14:paraId="70E3B5BF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16982FB" w14:textId="7AA369C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7D2A70E" w14:textId="38F4ED8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38.44572</w:t>
            </w:r>
          </w:p>
        </w:tc>
        <w:tc>
          <w:tcPr>
            <w:tcW w:w="1350" w:type="dxa"/>
            <w:noWrap/>
            <w:vAlign w:val="bottom"/>
            <w:hideMark/>
          </w:tcPr>
          <w:p w14:paraId="175FB60E" w14:textId="5F77CC6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38.42418</w:t>
            </w:r>
          </w:p>
        </w:tc>
        <w:tc>
          <w:tcPr>
            <w:tcW w:w="1170" w:type="dxa"/>
            <w:noWrap/>
            <w:vAlign w:val="bottom"/>
            <w:hideMark/>
          </w:tcPr>
          <w:p w14:paraId="4DD7F520" w14:textId="210C40A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38.46727</w:t>
            </w:r>
          </w:p>
        </w:tc>
      </w:tr>
      <w:tr w:rsidR="00036E5D" w:rsidRPr="00112C8E" w14:paraId="225A263C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AC05A84" w14:textId="4748F2F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05D7D26" w14:textId="6BE6053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2.05618</w:t>
            </w:r>
          </w:p>
        </w:tc>
        <w:tc>
          <w:tcPr>
            <w:tcW w:w="1350" w:type="dxa"/>
            <w:noWrap/>
            <w:vAlign w:val="bottom"/>
            <w:hideMark/>
          </w:tcPr>
          <w:p w14:paraId="4D971D08" w14:textId="460C1B8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2.041466</w:t>
            </w:r>
          </w:p>
        </w:tc>
        <w:tc>
          <w:tcPr>
            <w:tcW w:w="1170" w:type="dxa"/>
            <w:noWrap/>
            <w:vAlign w:val="bottom"/>
            <w:hideMark/>
          </w:tcPr>
          <w:p w14:paraId="39418A0F" w14:textId="70EF058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2.070895</w:t>
            </w:r>
          </w:p>
        </w:tc>
      </w:tr>
      <w:tr w:rsidR="00036E5D" w:rsidRPr="00112C8E" w14:paraId="0C7BBFCE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7799BE4" w14:textId="7323FEA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F5E80B4" w14:textId="6235AED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4.242894</w:t>
            </w:r>
          </w:p>
        </w:tc>
        <w:tc>
          <w:tcPr>
            <w:tcW w:w="1350" w:type="dxa"/>
            <w:noWrap/>
            <w:vAlign w:val="bottom"/>
            <w:hideMark/>
          </w:tcPr>
          <w:p w14:paraId="377C2B12" w14:textId="2D411B6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4.208609</w:t>
            </w:r>
          </w:p>
        </w:tc>
        <w:tc>
          <w:tcPr>
            <w:tcW w:w="1170" w:type="dxa"/>
            <w:noWrap/>
            <w:vAlign w:val="bottom"/>
            <w:hideMark/>
          </w:tcPr>
          <w:p w14:paraId="318D156D" w14:textId="518BB09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4.277179</w:t>
            </w:r>
          </w:p>
        </w:tc>
      </w:tr>
      <w:tr w:rsidR="00036E5D" w:rsidRPr="00112C8E" w14:paraId="2FF29FC3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27A0713" w14:textId="2F39B4D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E6E1116" w14:textId="5836710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0.719031</w:t>
            </w:r>
          </w:p>
        </w:tc>
        <w:tc>
          <w:tcPr>
            <w:tcW w:w="1350" w:type="dxa"/>
            <w:noWrap/>
            <w:vAlign w:val="bottom"/>
            <w:hideMark/>
          </w:tcPr>
          <w:p w14:paraId="7F9240C6" w14:textId="4C76152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0.716335</w:t>
            </w:r>
          </w:p>
        </w:tc>
        <w:tc>
          <w:tcPr>
            <w:tcW w:w="1170" w:type="dxa"/>
            <w:noWrap/>
            <w:vAlign w:val="bottom"/>
            <w:hideMark/>
          </w:tcPr>
          <w:p w14:paraId="28CBDD39" w14:textId="376D60F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0.721728</w:t>
            </w:r>
          </w:p>
        </w:tc>
      </w:tr>
      <w:tr w:rsidR="00036E5D" w:rsidRPr="00112C8E" w14:paraId="702158D4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9E7BD55" w14:textId="4E8C5B5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A570FEB" w14:textId="58ABD97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3.408462</w:t>
            </w:r>
          </w:p>
        </w:tc>
        <w:tc>
          <w:tcPr>
            <w:tcW w:w="1350" w:type="dxa"/>
            <w:noWrap/>
            <w:vAlign w:val="bottom"/>
            <w:hideMark/>
          </w:tcPr>
          <w:p w14:paraId="190A5A07" w14:textId="6640900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3.384288</w:t>
            </w:r>
          </w:p>
        </w:tc>
        <w:tc>
          <w:tcPr>
            <w:tcW w:w="1170" w:type="dxa"/>
            <w:noWrap/>
            <w:vAlign w:val="bottom"/>
            <w:hideMark/>
          </w:tcPr>
          <w:p w14:paraId="3D2C861A" w14:textId="44243AA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3.432637</w:t>
            </w:r>
          </w:p>
        </w:tc>
      </w:tr>
      <w:tr w:rsidR="00036E5D" w:rsidRPr="00112C8E" w14:paraId="576CB454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A599E7F" w14:textId="5494F27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B22541D" w14:textId="0E295AE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1.780409</w:t>
            </w:r>
          </w:p>
        </w:tc>
        <w:tc>
          <w:tcPr>
            <w:tcW w:w="1350" w:type="dxa"/>
            <w:noWrap/>
            <w:vAlign w:val="bottom"/>
            <w:hideMark/>
          </w:tcPr>
          <w:p w14:paraId="1F01BE8B" w14:textId="3762470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1.774483</w:t>
            </w:r>
          </w:p>
        </w:tc>
        <w:tc>
          <w:tcPr>
            <w:tcW w:w="1170" w:type="dxa"/>
            <w:noWrap/>
            <w:vAlign w:val="bottom"/>
            <w:hideMark/>
          </w:tcPr>
          <w:p w14:paraId="20F7A474" w14:textId="08CE89F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1.786336</w:t>
            </w:r>
          </w:p>
        </w:tc>
      </w:tr>
      <w:tr w:rsidR="00036E5D" w:rsidRPr="00112C8E" w14:paraId="74332B03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04EF195" w14:textId="1AA7371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A/B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F96864A" w14:textId="2367AD9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3.199113</w:t>
            </w:r>
          </w:p>
        </w:tc>
        <w:tc>
          <w:tcPr>
            <w:tcW w:w="1350" w:type="dxa"/>
            <w:noWrap/>
            <w:vAlign w:val="bottom"/>
            <w:hideMark/>
          </w:tcPr>
          <w:p w14:paraId="7CAAC8AE" w14:textId="0F39235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3.170242</w:t>
            </w:r>
          </w:p>
        </w:tc>
        <w:tc>
          <w:tcPr>
            <w:tcW w:w="1170" w:type="dxa"/>
            <w:noWrap/>
            <w:vAlign w:val="bottom"/>
            <w:hideMark/>
          </w:tcPr>
          <w:p w14:paraId="3EE1B6EB" w14:textId="7F379FD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3.227983</w:t>
            </w:r>
          </w:p>
        </w:tc>
      </w:tr>
      <w:tr w:rsidR="00036E5D" w:rsidRPr="00112C8E" w14:paraId="04584FA5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A060387" w14:textId="3CAFFC9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3C2528D" w14:textId="4471DC9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8.057515</w:t>
            </w:r>
          </w:p>
        </w:tc>
        <w:tc>
          <w:tcPr>
            <w:tcW w:w="1350" w:type="dxa"/>
            <w:noWrap/>
            <w:vAlign w:val="bottom"/>
            <w:hideMark/>
          </w:tcPr>
          <w:p w14:paraId="50E58C0A" w14:textId="56E5BDE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7.98771</w:t>
            </w:r>
          </w:p>
        </w:tc>
        <w:tc>
          <w:tcPr>
            <w:tcW w:w="1170" w:type="dxa"/>
            <w:noWrap/>
            <w:vAlign w:val="bottom"/>
            <w:hideMark/>
          </w:tcPr>
          <w:p w14:paraId="113A4AE8" w14:textId="7F8A044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8.127321</w:t>
            </w:r>
          </w:p>
        </w:tc>
      </w:tr>
      <w:tr w:rsidR="00036E5D" w:rsidRPr="00112C8E" w14:paraId="5B003D3C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AF42A9B" w14:textId="6A83D648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41368F5" w14:textId="4F4AE74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14.78575</w:t>
            </w:r>
          </w:p>
        </w:tc>
        <w:tc>
          <w:tcPr>
            <w:tcW w:w="1350" w:type="dxa"/>
            <w:noWrap/>
            <w:vAlign w:val="bottom"/>
            <w:hideMark/>
          </w:tcPr>
          <w:p w14:paraId="47AE4104" w14:textId="469898A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14.7493</w:t>
            </w:r>
          </w:p>
        </w:tc>
        <w:tc>
          <w:tcPr>
            <w:tcW w:w="1170" w:type="dxa"/>
            <w:noWrap/>
            <w:vAlign w:val="bottom"/>
            <w:hideMark/>
          </w:tcPr>
          <w:p w14:paraId="03011145" w14:textId="42E8B60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14.82219</w:t>
            </w:r>
          </w:p>
        </w:tc>
      </w:tr>
      <w:tr w:rsidR="00036E5D" w:rsidRPr="00112C8E" w14:paraId="43B37FD4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33A1758" w14:textId="1B6A010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peších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69E4EB4" w14:textId="1CA6A03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18.20085</w:t>
            </w:r>
          </w:p>
        </w:tc>
        <w:tc>
          <w:tcPr>
            <w:tcW w:w="1350" w:type="dxa"/>
            <w:noWrap/>
            <w:vAlign w:val="bottom"/>
            <w:hideMark/>
          </w:tcPr>
          <w:p w14:paraId="123E3106" w14:textId="6E799DE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18.13805</w:t>
            </w:r>
          </w:p>
        </w:tc>
        <w:tc>
          <w:tcPr>
            <w:tcW w:w="1170" w:type="dxa"/>
            <w:noWrap/>
            <w:vAlign w:val="bottom"/>
            <w:hideMark/>
          </w:tcPr>
          <w:p w14:paraId="76EB80A7" w14:textId="6399D74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18.26365</w:t>
            </w:r>
          </w:p>
        </w:tc>
      </w:tr>
      <w:tr w:rsidR="00036E5D" w:rsidRPr="00112C8E" w14:paraId="1D41DB9F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83BB6EA" w14:textId="0310C8A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prichádzajúcich sanitkou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5E5131E" w14:textId="19D574A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12.69782</w:t>
            </w:r>
          </w:p>
        </w:tc>
        <w:tc>
          <w:tcPr>
            <w:tcW w:w="1350" w:type="dxa"/>
            <w:noWrap/>
            <w:vAlign w:val="bottom"/>
            <w:hideMark/>
          </w:tcPr>
          <w:p w14:paraId="401B0CC9" w14:textId="284FABE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12.67715</w:t>
            </w:r>
          </w:p>
        </w:tc>
        <w:tc>
          <w:tcPr>
            <w:tcW w:w="1170" w:type="dxa"/>
            <w:noWrap/>
            <w:vAlign w:val="bottom"/>
            <w:hideMark/>
          </w:tcPr>
          <w:p w14:paraId="68C65F45" w14:textId="19AC7F4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12.71849</w:t>
            </w:r>
          </w:p>
        </w:tc>
      </w:tr>
      <w:tr w:rsidR="00036E5D" w:rsidRPr="00112C8E" w14:paraId="4A26DF7F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293186A" w14:textId="0AA9F0A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lekári</w:t>
            </w:r>
          </w:p>
        </w:tc>
        <w:tc>
          <w:tcPr>
            <w:tcW w:w="1555" w:type="dxa"/>
            <w:noWrap/>
            <w:vAlign w:val="bottom"/>
            <w:hideMark/>
          </w:tcPr>
          <w:p w14:paraId="601C5014" w14:textId="0E3453C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0.903348</w:t>
            </w:r>
          </w:p>
        </w:tc>
        <w:tc>
          <w:tcPr>
            <w:tcW w:w="1350" w:type="dxa"/>
            <w:noWrap/>
            <w:vAlign w:val="bottom"/>
            <w:hideMark/>
          </w:tcPr>
          <w:p w14:paraId="39390A9A" w14:textId="07E3499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0.903034</w:t>
            </w:r>
          </w:p>
        </w:tc>
        <w:tc>
          <w:tcPr>
            <w:tcW w:w="1170" w:type="dxa"/>
            <w:noWrap/>
            <w:vAlign w:val="bottom"/>
            <w:hideMark/>
          </w:tcPr>
          <w:p w14:paraId="5C587FAC" w14:textId="208B791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0.903661</w:t>
            </w:r>
          </w:p>
        </w:tc>
      </w:tr>
      <w:tr w:rsidR="00036E5D" w:rsidRPr="00112C8E" w14:paraId="264C01AB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058E832" w14:textId="283D080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zdravotné sestry</w:t>
            </w:r>
          </w:p>
        </w:tc>
        <w:tc>
          <w:tcPr>
            <w:tcW w:w="1555" w:type="dxa"/>
            <w:noWrap/>
            <w:vAlign w:val="bottom"/>
            <w:hideMark/>
          </w:tcPr>
          <w:p w14:paraId="7DD0B6ED" w14:textId="42C419F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0.887156</w:t>
            </w:r>
          </w:p>
        </w:tc>
        <w:tc>
          <w:tcPr>
            <w:tcW w:w="1350" w:type="dxa"/>
            <w:noWrap/>
            <w:vAlign w:val="bottom"/>
            <w:hideMark/>
          </w:tcPr>
          <w:p w14:paraId="4B06B076" w14:textId="202C02B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0.886844</w:t>
            </w:r>
          </w:p>
        </w:tc>
        <w:tc>
          <w:tcPr>
            <w:tcW w:w="1170" w:type="dxa"/>
            <w:noWrap/>
            <w:vAlign w:val="bottom"/>
            <w:hideMark/>
          </w:tcPr>
          <w:p w14:paraId="5AAC7D33" w14:textId="583F192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0.887468</w:t>
            </w:r>
          </w:p>
        </w:tc>
      </w:tr>
      <w:tr w:rsidR="00036E5D" w:rsidRPr="00112C8E" w14:paraId="73A3EB30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CE8C56D" w14:textId="124C7F7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A</w:t>
            </w:r>
          </w:p>
        </w:tc>
        <w:tc>
          <w:tcPr>
            <w:tcW w:w="1555" w:type="dxa"/>
            <w:noWrap/>
            <w:vAlign w:val="bottom"/>
            <w:hideMark/>
          </w:tcPr>
          <w:p w14:paraId="18EACB4E" w14:textId="37332F3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0.527946</w:t>
            </w:r>
          </w:p>
        </w:tc>
        <w:tc>
          <w:tcPr>
            <w:tcW w:w="1350" w:type="dxa"/>
            <w:noWrap/>
            <w:vAlign w:val="bottom"/>
            <w:hideMark/>
          </w:tcPr>
          <w:p w14:paraId="0286279C" w14:textId="61DB812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0.527598</w:t>
            </w:r>
          </w:p>
        </w:tc>
        <w:tc>
          <w:tcPr>
            <w:tcW w:w="1170" w:type="dxa"/>
            <w:noWrap/>
            <w:vAlign w:val="bottom"/>
            <w:hideMark/>
          </w:tcPr>
          <w:p w14:paraId="6FAA4EF4" w14:textId="4F84886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0.528294</w:t>
            </w:r>
          </w:p>
        </w:tc>
      </w:tr>
      <w:tr w:rsidR="00036E5D" w:rsidRPr="00112C8E" w14:paraId="540F73EC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2828DA4" w14:textId="0B5AEE0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B</w:t>
            </w:r>
          </w:p>
        </w:tc>
        <w:tc>
          <w:tcPr>
            <w:tcW w:w="1555" w:type="dxa"/>
            <w:noWrap/>
            <w:vAlign w:val="bottom"/>
            <w:hideMark/>
          </w:tcPr>
          <w:p w14:paraId="1580BA80" w14:textId="431D5C1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0.636788</w:t>
            </w:r>
          </w:p>
        </w:tc>
        <w:tc>
          <w:tcPr>
            <w:tcW w:w="1350" w:type="dxa"/>
            <w:noWrap/>
            <w:vAlign w:val="bottom"/>
            <w:hideMark/>
          </w:tcPr>
          <w:p w14:paraId="067F85F6" w14:textId="647F5FE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0.636453</w:t>
            </w:r>
          </w:p>
        </w:tc>
        <w:tc>
          <w:tcPr>
            <w:tcW w:w="1170" w:type="dxa"/>
            <w:noWrap/>
            <w:vAlign w:val="bottom"/>
            <w:hideMark/>
          </w:tcPr>
          <w:p w14:paraId="6542F074" w14:textId="02F6155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0.637123</w:t>
            </w:r>
          </w:p>
        </w:tc>
      </w:tr>
      <w:tr w:rsidR="00036E5D" w:rsidRPr="00112C8E" w14:paraId="0B275E5A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FDF0025" w14:textId="76DAC93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vstupným vyšetrením</w:t>
            </w:r>
          </w:p>
        </w:tc>
        <w:tc>
          <w:tcPr>
            <w:tcW w:w="1555" w:type="dxa"/>
            <w:noWrap/>
            <w:vAlign w:val="bottom"/>
            <w:hideMark/>
          </w:tcPr>
          <w:p w14:paraId="59157C5B" w14:textId="521A834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0.566742</w:t>
            </w:r>
          </w:p>
        </w:tc>
        <w:tc>
          <w:tcPr>
            <w:tcW w:w="1350" w:type="dxa"/>
            <w:noWrap/>
            <w:vAlign w:val="bottom"/>
            <w:hideMark/>
          </w:tcPr>
          <w:p w14:paraId="2850A513" w14:textId="355EC10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0.562528</w:t>
            </w:r>
          </w:p>
        </w:tc>
        <w:tc>
          <w:tcPr>
            <w:tcW w:w="1170" w:type="dxa"/>
            <w:noWrap/>
            <w:vAlign w:val="bottom"/>
            <w:hideMark/>
          </w:tcPr>
          <w:p w14:paraId="38D9809A" w14:textId="7B3A3BA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0.570956</w:t>
            </w:r>
          </w:p>
        </w:tc>
      </w:tr>
      <w:tr w:rsidR="00036E5D" w:rsidRPr="00112C8E" w14:paraId="0CF84488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05B6456" w14:textId="14D4116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</w:t>
            </w:r>
          </w:p>
        </w:tc>
        <w:tc>
          <w:tcPr>
            <w:tcW w:w="1555" w:type="dxa"/>
            <w:noWrap/>
            <w:vAlign w:val="bottom"/>
            <w:hideMark/>
          </w:tcPr>
          <w:p w14:paraId="4D24EF37" w14:textId="7085E14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0.547672</w:t>
            </w:r>
          </w:p>
        </w:tc>
        <w:tc>
          <w:tcPr>
            <w:tcW w:w="1350" w:type="dxa"/>
            <w:noWrap/>
            <w:vAlign w:val="bottom"/>
            <w:hideMark/>
          </w:tcPr>
          <w:p w14:paraId="1CF9DEC3" w14:textId="5EB2388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0.544476</w:t>
            </w:r>
          </w:p>
        </w:tc>
        <w:tc>
          <w:tcPr>
            <w:tcW w:w="1170" w:type="dxa"/>
            <w:noWrap/>
            <w:vAlign w:val="bottom"/>
            <w:hideMark/>
          </w:tcPr>
          <w:p w14:paraId="38E38F2B" w14:textId="215D76E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0.550868</w:t>
            </w:r>
          </w:p>
        </w:tc>
      </w:tr>
      <w:tr w:rsidR="00036E5D" w:rsidRPr="00112C8E" w14:paraId="7F9B9BAA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B69DC11" w14:textId="56F039E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A/B</w:t>
            </w:r>
          </w:p>
        </w:tc>
        <w:tc>
          <w:tcPr>
            <w:tcW w:w="1555" w:type="dxa"/>
            <w:noWrap/>
            <w:vAlign w:val="bottom"/>
            <w:hideMark/>
          </w:tcPr>
          <w:p w14:paraId="172C36AB" w14:textId="5C90654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0.600711</w:t>
            </w:r>
          </w:p>
        </w:tc>
        <w:tc>
          <w:tcPr>
            <w:tcW w:w="1350" w:type="dxa"/>
            <w:noWrap/>
            <w:vAlign w:val="bottom"/>
            <w:hideMark/>
          </w:tcPr>
          <w:p w14:paraId="163A0455" w14:textId="05E8DBC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0.59697</w:t>
            </w:r>
          </w:p>
        </w:tc>
        <w:tc>
          <w:tcPr>
            <w:tcW w:w="1170" w:type="dxa"/>
            <w:noWrap/>
            <w:vAlign w:val="bottom"/>
            <w:hideMark/>
          </w:tcPr>
          <w:p w14:paraId="4AC4EBEC" w14:textId="154E975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0.604452</w:t>
            </w:r>
          </w:p>
        </w:tc>
      </w:tr>
      <w:tr w:rsidR="00036E5D" w:rsidRPr="00112C8E" w14:paraId="2FA6B524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FAFCE49" w14:textId="44F6126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B</w:t>
            </w:r>
          </w:p>
        </w:tc>
        <w:tc>
          <w:tcPr>
            <w:tcW w:w="1555" w:type="dxa"/>
            <w:noWrap/>
            <w:vAlign w:val="bottom"/>
            <w:hideMark/>
          </w:tcPr>
          <w:p w14:paraId="66896E01" w14:textId="396EB32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0.64017</w:t>
            </w:r>
          </w:p>
        </w:tc>
        <w:tc>
          <w:tcPr>
            <w:tcW w:w="1350" w:type="dxa"/>
            <w:noWrap/>
            <w:vAlign w:val="bottom"/>
            <w:hideMark/>
          </w:tcPr>
          <w:p w14:paraId="414E1200" w14:textId="0FCC75A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0.636359</w:t>
            </w:r>
          </w:p>
        </w:tc>
        <w:tc>
          <w:tcPr>
            <w:tcW w:w="1170" w:type="dxa"/>
            <w:noWrap/>
            <w:vAlign w:val="bottom"/>
            <w:hideMark/>
          </w:tcPr>
          <w:p w14:paraId="6B156A95" w14:textId="549A0F1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0.643981</w:t>
            </w:r>
          </w:p>
        </w:tc>
      </w:tr>
    </w:tbl>
    <w:p w14:paraId="6837DB64" w14:textId="77777777" w:rsidR="00112C8E" w:rsidRDefault="00112C8E" w:rsidP="00112C8E"/>
    <w:p w14:paraId="218EE7A1" w14:textId="77777777" w:rsidR="0034756B" w:rsidRDefault="0034756B" w:rsidP="00112C8E"/>
    <w:p w14:paraId="26294749" w14:textId="496AD358" w:rsidR="0034756B" w:rsidRDefault="0034756B" w:rsidP="00112C8E">
      <w:r>
        <w:t>Podobný experiment bol vykonaný aj s dĺžkou radu nastavenou na päť pacientov.</w:t>
      </w:r>
    </w:p>
    <w:tbl>
      <w:tblPr>
        <w:tblStyle w:val="Tabukasmriekou4zvraznenie11"/>
        <w:tblW w:w="9015" w:type="dxa"/>
        <w:tblInd w:w="-545" w:type="dxa"/>
        <w:tblLook w:val="04A0" w:firstRow="1" w:lastRow="0" w:firstColumn="1" w:lastColumn="0" w:noHBand="0" w:noVBand="1"/>
      </w:tblPr>
      <w:tblGrid>
        <w:gridCol w:w="4940"/>
        <w:gridCol w:w="1555"/>
        <w:gridCol w:w="1350"/>
        <w:gridCol w:w="1170"/>
      </w:tblGrid>
      <w:tr w:rsidR="00112C8E" w:rsidRPr="00112C8E" w14:paraId="64A9AC1F" w14:textId="77777777" w:rsidTr="00E02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</w:tcPr>
          <w:p w14:paraId="533C909E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</w:rPr>
              <w:t>Štatistika</w:t>
            </w:r>
          </w:p>
        </w:tc>
        <w:tc>
          <w:tcPr>
            <w:tcW w:w="1555" w:type="dxa"/>
            <w:noWrap/>
            <w:vAlign w:val="center"/>
          </w:tcPr>
          <w:p w14:paraId="5584F07D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Priemer</w:t>
            </w:r>
          </w:p>
        </w:tc>
        <w:tc>
          <w:tcPr>
            <w:tcW w:w="1350" w:type="dxa"/>
            <w:noWrap/>
            <w:vAlign w:val="center"/>
          </w:tcPr>
          <w:p w14:paraId="680AC53F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spodna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  <w:tc>
          <w:tcPr>
            <w:tcW w:w="1170" w:type="dxa"/>
            <w:noWrap/>
            <w:vAlign w:val="center"/>
          </w:tcPr>
          <w:p w14:paraId="003DF9ED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horna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</w:tr>
      <w:tr w:rsidR="00036E5D" w:rsidRPr="00112C8E" w14:paraId="0EED42AA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C3D15DA" w14:textId="1440D0C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</w:t>
            </w:r>
          </w:p>
        </w:tc>
        <w:tc>
          <w:tcPr>
            <w:tcW w:w="1555" w:type="dxa"/>
            <w:noWrap/>
            <w:vAlign w:val="bottom"/>
            <w:hideMark/>
          </w:tcPr>
          <w:p w14:paraId="2E7C2656" w14:textId="678A7A5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11093.72</w:t>
            </w:r>
          </w:p>
        </w:tc>
        <w:tc>
          <w:tcPr>
            <w:tcW w:w="1350" w:type="dxa"/>
            <w:noWrap/>
            <w:vAlign w:val="bottom"/>
            <w:hideMark/>
          </w:tcPr>
          <w:p w14:paraId="6BD7786C" w14:textId="4C2F0BE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11089.16</w:t>
            </w:r>
          </w:p>
        </w:tc>
        <w:tc>
          <w:tcPr>
            <w:tcW w:w="1170" w:type="dxa"/>
            <w:noWrap/>
            <w:vAlign w:val="bottom"/>
            <w:hideMark/>
          </w:tcPr>
          <w:p w14:paraId="4433B681" w14:textId="24889C1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11098.28</w:t>
            </w:r>
          </w:p>
        </w:tc>
      </w:tr>
      <w:tr w:rsidR="00036E5D" w:rsidRPr="00112C8E" w14:paraId="64312241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F233864" w14:textId="3835CA9A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pešo</w:t>
            </w:r>
          </w:p>
        </w:tc>
        <w:tc>
          <w:tcPr>
            <w:tcW w:w="1555" w:type="dxa"/>
            <w:noWrap/>
            <w:vAlign w:val="bottom"/>
            <w:hideMark/>
          </w:tcPr>
          <w:p w14:paraId="45373CDA" w14:textId="696BFA9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4208.301</w:t>
            </w:r>
          </w:p>
        </w:tc>
        <w:tc>
          <w:tcPr>
            <w:tcW w:w="1350" w:type="dxa"/>
            <w:noWrap/>
            <w:vAlign w:val="bottom"/>
            <w:hideMark/>
          </w:tcPr>
          <w:p w14:paraId="73265FF1" w14:textId="6A5BE13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4204.239</w:t>
            </w:r>
          </w:p>
        </w:tc>
        <w:tc>
          <w:tcPr>
            <w:tcW w:w="1170" w:type="dxa"/>
            <w:noWrap/>
            <w:vAlign w:val="bottom"/>
            <w:hideMark/>
          </w:tcPr>
          <w:p w14:paraId="223B9E35" w14:textId="238C831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4212.363</w:t>
            </w:r>
          </w:p>
        </w:tc>
      </w:tr>
      <w:tr w:rsidR="00036E5D" w:rsidRPr="00112C8E" w14:paraId="362C48C0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BFC10FF" w14:textId="5C2813A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sanitka</w:t>
            </w:r>
          </w:p>
        </w:tc>
        <w:tc>
          <w:tcPr>
            <w:tcW w:w="1555" w:type="dxa"/>
            <w:noWrap/>
            <w:vAlign w:val="bottom"/>
            <w:hideMark/>
          </w:tcPr>
          <w:p w14:paraId="2024EA5E" w14:textId="333F865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6885.422</w:t>
            </w:r>
          </w:p>
        </w:tc>
        <w:tc>
          <w:tcPr>
            <w:tcW w:w="1350" w:type="dxa"/>
            <w:noWrap/>
            <w:vAlign w:val="bottom"/>
            <w:hideMark/>
          </w:tcPr>
          <w:p w14:paraId="433FE8EC" w14:textId="78BAD3A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6883.35</w:t>
            </w:r>
          </w:p>
        </w:tc>
        <w:tc>
          <w:tcPr>
            <w:tcW w:w="1170" w:type="dxa"/>
            <w:noWrap/>
            <w:vAlign w:val="bottom"/>
            <w:hideMark/>
          </w:tcPr>
          <w:p w14:paraId="05D7783C" w14:textId="37AE509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6887.494</w:t>
            </w:r>
          </w:p>
        </w:tc>
      </w:tr>
      <w:tr w:rsidR="00036E5D" w:rsidRPr="00112C8E" w14:paraId="22F35E77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BEFB501" w14:textId="3977C2A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5FFDD9A" w14:textId="77556AD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37.19346</w:t>
            </w:r>
          </w:p>
        </w:tc>
        <w:tc>
          <w:tcPr>
            <w:tcW w:w="1350" w:type="dxa"/>
            <w:noWrap/>
            <w:vAlign w:val="bottom"/>
            <w:hideMark/>
          </w:tcPr>
          <w:p w14:paraId="13E5288D" w14:textId="2E61023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37.157</w:t>
            </w:r>
          </w:p>
        </w:tc>
        <w:tc>
          <w:tcPr>
            <w:tcW w:w="1170" w:type="dxa"/>
            <w:noWrap/>
            <w:vAlign w:val="bottom"/>
            <w:hideMark/>
          </w:tcPr>
          <w:p w14:paraId="59516743" w14:textId="228C734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37.22992</w:t>
            </w:r>
          </w:p>
        </w:tc>
      </w:tr>
      <w:tr w:rsidR="00036E5D" w:rsidRPr="00112C8E" w14:paraId="05C9C566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D7BCEFF" w14:textId="7B36D2EA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 systéme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1C10FB0" w14:textId="661EF10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35.22868</w:t>
            </w:r>
          </w:p>
        </w:tc>
        <w:tc>
          <w:tcPr>
            <w:tcW w:w="1350" w:type="dxa"/>
            <w:noWrap/>
            <w:vAlign w:val="bottom"/>
            <w:hideMark/>
          </w:tcPr>
          <w:p w14:paraId="2683A0F1" w14:textId="5F31F8B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35.1632</w:t>
            </w:r>
          </w:p>
        </w:tc>
        <w:tc>
          <w:tcPr>
            <w:tcW w:w="1170" w:type="dxa"/>
            <w:noWrap/>
            <w:vAlign w:val="bottom"/>
            <w:hideMark/>
          </w:tcPr>
          <w:p w14:paraId="22C1F467" w14:textId="4F02469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35.29416</w:t>
            </w:r>
          </w:p>
        </w:tc>
      </w:tr>
      <w:tr w:rsidR="00036E5D" w:rsidRPr="00112C8E" w14:paraId="13E208F5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8A69374" w14:textId="0481C8A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lastRenderedPageBreak/>
              <w:t>Doba v systéme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97381DD" w14:textId="52DF023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38.39254</w:t>
            </w:r>
          </w:p>
        </w:tc>
        <w:tc>
          <w:tcPr>
            <w:tcW w:w="1350" w:type="dxa"/>
            <w:noWrap/>
            <w:vAlign w:val="bottom"/>
            <w:hideMark/>
          </w:tcPr>
          <w:p w14:paraId="7F49C204" w14:textId="439C1BF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38.372</w:t>
            </w:r>
          </w:p>
        </w:tc>
        <w:tc>
          <w:tcPr>
            <w:tcW w:w="1170" w:type="dxa"/>
            <w:noWrap/>
            <w:vAlign w:val="bottom"/>
            <w:hideMark/>
          </w:tcPr>
          <w:p w14:paraId="4BA4FF46" w14:textId="44E5CAB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38.41307</w:t>
            </w:r>
          </w:p>
        </w:tc>
      </w:tr>
      <w:tr w:rsidR="00036E5D" w:rsidRPr="00112C8E" w14:paraId="478C8C8C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17E6163" w14:textId="186327B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86B109F" w14:textId="6145AD2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2.052754</w:t>
            </w:r>
          </w:p>
        </w:tc>
        <w:tc>
          <w:tcPr>
            <w:tcW w:w="1350" w:type="dxa"/>
            <w:noWrap/>
            <w:vAlign w:val="bottom"/>
            <w:hideMark/>
          </w:tcPr>
          <w:p w14:paraId="4E696EB1" w14:textId="3E7201A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2.038235</w:t>
            </w:r>
          </w:p>
        </w:tc>
        <w:tc>
          <w:tcPr>
            <w:tcW w:w="1170" w:type="dxa"/>
            <w:noWrap/>
            <w:vAlign w:val="bottom"/>
            <w:hideMark/>
          </w:tcPr>
          <w:p w14:paraId="3DC8485A" w14:textId="5FE5083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2.067272</w:t>
            </w:r>
          </w:p>
        </w:tc>
      </w:tr>
      <w:tr w:rsidR="00036E5D" w:rsidRPr="00112C8E" w14:paraId="742A9557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5F8A741" w14:textId="3BD7DC4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F3564FE" w14:textId="1CFE43F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4.233505</w:t>
            </w:r>
          </w:p>
        </w:tc>
        <w:tc>
          <w:tcPr>
            <w:tcW w:w="1350" w:type="dxa"/>
            <w:noWrap/>
            <w:vAlign w:val="bottom"/>
            <w:hideMark/>
          </w:tcPr>
          <w:p w14:paraId="1E705232" w14:textId="592DAD7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4.199758</w:t>
            </w:r>
          </w:p>
        </w:tc>
        <w:tc>
          <w:tcPr>
            <w:tcW w:w="1170" w:type="dxa"/>
            <w:noWrap/>
            <w:vAlign w:val="bottom"/>
            <w:hideMark/>
          </w:tcPr>
          <w:p w14:paraId="560E0D8C" w14:textId="5EA92EC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4.267252</w:t>
            </w:r>
          </w:p>
        </w:tc>
      </w:tr>
      <w:tr w:rsidR="00036E5D" w:rsidRPr="00112C8E" w14:paraId="4439402D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0B01083" w14:textId="590FA4C2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D762644" w14:textId="486FD8A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0.719088</w:t>
            </w:r>
          </w:p>
        </w:tc>
        <w:tc>
          <w:tcPr>
            <w:tcW w:w="1350" w:type="dxa"/>
            <w:noWrap/>
            <w:vAlign w:val="bottom"/>
            <w:hideMark/>
          </w:tcPr>
          <w:p w14:paraId="58A6CCC7" w14:textId="1810A8E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0.716326</w:t>
            </w:r>
          </w:p>
        </w:tc>
        <w:tc>
          <w:tcPr>
            <w:tcW w:w="1170" w:type="dxa"/>
            <w:noWrap/>
            <w:vAlign w:val="bottom"/>
            <w:hideMark/>
          </w:tcPr>
          <w:p w14:paraId="120AD27A" w14:textId="24921C4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0.72185</w:t>
            </w:r>
          </w:p>
        </w:tc>
      </w:tr>
      <w:tr w:rsidR="00036E5D" w:rsidRPr="00112C8E" w14:paraId="1C58A8C1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35FDE7B" w14:textId="080DB139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FE6F03E" w14:textId="7F1A3A9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3.408694</w:t>
            </w:r>
          </w:p>
        </w:tc>
        <w:tc>
          <w:tcPr>
            <w:tcW w:w="1350" w:type="dxa"/>
            <w:noWrap/>
            <w:vAlign w:val="bottom"/>
            <w:hideMark/>
          </w:tcPr>
          <w:p w14:paraId="099B7961" w14:textId="4BA751C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3.384181</w:t>
            </w:r>
          </w:p>
        </w:tc>
        <w:tc>
          <w:tcPr>
            <w:tcW w:w="1170" w:type="dxa"/>
            <w:noWrap/>
            <w:vAlign w:val="bottom"/>
            <w:hideMark/>
          </w:tcPr>
          <w:p w14:paraId="2C8C45A5" w14:textId="2B7C9C9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3.433207</w:t>
            </w:r>
          </w:p>
        </w:tc>
      </w:tr>
      <w:tr w:rsidR="00036E5D" w:rsidRPr="00112C8E" w14:paraId="798B3C33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04EB77A" w14:textId="15136B4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6E1821C" w14:textId="20601CF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1.755807</w:t>
            </w:r>
          </w:p>
        </w:tc>
        <w:tc>
          <w:tcPr>
            <w:tcW w:w="1350" w:type="dxa"/>
            <w:noWrap/>
            <w:vAlign w:val="bottom"/>
            <w:hideMark/>
          </w:tcPr>
          <w:p w14:paraId="04494E42" w14:textId="486C78E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1.749949</w:t>
            </w:r>
          </w:p>
        </w:tc>
        <w:tc>
          <w:tcPr>
            <w:tcW w:w="1170" w:type="dxa"/>
            <w:noWrap/>
            <w:vAlign w:val="bottom"/>
            <w:hideMark/>
          </w:tcPr>
          <w:p w14:paraId="0B4BE48A" w14:textId="06B0D3A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1.761666</w:t>
            </w:r>
          </w:p>
        </w:tc>
      </w:tr>
      <w:tr w:rsidR="00036E5D" w:rsidRPr="00112C8E" w14:paraId="02AC105D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D9167F6" w14:textId="1488133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A/B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E4E36E2" w14:textId="3F01A43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2.91099</w:t>
            </w:r>
          </w:p>
        </w:tc>
        <w:tc>
          <w:tcPr>
            <w:tcW w:w="1350" w:type="dxa"/>
            <w:noWrap/>
            <w:vAlign w:val="bottom"/>
            <w:hideMark/>
          </w:tcPr>
          <w:p w14:paraId="199C794F" w14:textId="38B870C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2.891786</w:t>
            </w:r>
          </w:p>
        </w:tc>
        <w:tc>
          <w:tcPr>
            <w:tcW w:w="1170" w:type="dxa"/>
            <w:noWrap/>
            <w:vAlign w:val="bottom"/>
            <w:hideMark/>
          </w:tcPr>
          <w:p w14:paraId="22E69342" w14:textId="0537F02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2.930194</w:t>
            </w:r>
          </w:p>
        </w:tc>
      </w:tr>
      <w:tr w:rsidR="00036E5D" w:rsidRPr="00112C8E" w14:paraId="623AE936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DFC7AE8" w14:textId="2AD9F6B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A03D5D2" w14:textId="54D1269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8.734044</w:t>
            </w:r>
          </w:p>
        </w:tc>
        <w:tc>
          <w:tcPr>
            <w:tcW w:w="1350" w:type="dxa"/>
            <w:noWrap/>
            <w:vAlign w:val="bottom"/>
            <w:hideMark/>
          </w:tcPr>
          <w:p w14:paraId="002ECB56" w14:textId="743DB00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8.642716</w:t>
            </w:r>
          </w:p>
        </w:tc>
        <w:tc>
          <w:tcPr>
            <w:tcW w:w="1170" w:type="dxa"/>
            <w:noWrap/>
            <w:vAlign w:val="bottom"/>
            <w:hideMark/>
          </w:tcPr>
          <w:p w14:paraId="1E3B410A" w14:textId="7C15CDA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8.825373</w:t>
            </w:r>
          </w:p>
        </w:tc>
      </w:tr>
      <w:tr w:rsidR="00036E5D" w:rsidRPr="00112C8E" w14:paraId="441E5A6F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91196E9" w14:textId="36FA0A7D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2D71767" w14:textId="2C8654D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14.78228</w:t>
            </w:r>
          </w:p>
        </w:tc>
        <w:tc>
          <w:tcPr>
            <w:tcW w:w="1350" w:type="dxa"/>
            <w:noWrap/>
            <w:vAlign w:val="bottom"/>
            <w:hideMark/>
          </w:tcPr>
          <w:p w14:paraId="10A98B16" w14:textId="69EDDF3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14.74556</w:t>
            </w:r>
          </w:p>
        </w:tc>
        <w:tc>
          <w:tcPr>
            <w:tcW w:w="1170" w:type="dxa"/>
            <w:noWrap/>
            <w:vAlign w:val="bottom"/>
            <w:hideMark/>
          </w:tcPr>
          <w:p w14:paraId="5349751A" w14:textId="4F47B0E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14.819</w:t>
            </w:r>
          </w:p>
        </w:tc>
      </w:tr>
      <w:tr w:rsidR="00036E5D" w:rsidRPr="00112C8E" w14:paraId="129A4AF0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B80350E" w14:textId="6047599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peších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0804708" w14:textId="1C38B00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18.27815</w:t>
            </w:r>
          </w:p>
        </w:tc>
        <w:tc>
          <w:tcPr>
            <w:tcW w:w="1350" w:type="dxa"/>
            <w:noWrap/>
            <w:vAlign w:val="bottom"/>
            <w:hideMark/>
          </w:tcPr>
          <w:p w14:paraId="3431DBCB" w14:textId="6BAE548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18.21278</w:t>
            </w:r>
          </w:p>
        </w:tc>
        <w:tc>
          <w:tcPr>
            <w:tcW w:w="1170" w:type="dxa"/>
            <w:noWrap/>
            <w:vAlign w:val="bottom"/>
            <w:hideMark/>
          </w:tcPr>
          <w:p w14:paraId="77C9C512" w14:textId="4FE8AFF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18.34351</w:t>
            </w:r>
          </w:p>
        </w:tc>
      </w:tr>
      <w:tr w:rsidR="00036E5D" w:rsidRPr="00112C8E" w14:paraId="560D0229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439955B" w14:textId="52266012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prichádzajúcich sanitkou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023986D" w14:textId="1095898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12.64462</w:t>
            </w:r>
          </w:p>
        </w:tc>
        <w:tc>
          <w:tcPr>
            <w:tcW w:w="1350" w:type="dxa"/>
            <w:noWrap/>
            <w:vAlign w:val="bottom"/>
            <w:hideMark/>
          </w:tcPr>
          <w:p w14:paraId="209B7BAB" w14:textId="5966352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12.62516</w:t>
            </w:r>
          </w:p>
        </w:tc>
        <w:tc>
          <w:tcPr>
            <w:tcW w:w="1170" w:type="dxa"/>
            <w:noWrap/>
            <w:vAlign w:val="bottom"/>
            <w:hideMark/>
          </w:tcPr>
          <w:p w14:paraId="07E42285" w14:textId="152404E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12.66407</w:t>
            </w:r>
          </w:p>
        </w:tc>
      </w:tr>
      <w:tr w:rsidR="00036E5D" w:rsidRPr="00112C8E" w14:paraId="493B3ADB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C18C16D" w14:textId="353403C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lekári</w:t>
            </w:r>
          </w:p>
        </w:tc>
        <w:tc>
          <w:tcPr>
            <w:tcW w:w="1555" w:type="dxa"/>
            <w:noWrap/>
            <w:vAlign w:val="bottom"/>
            <w:hideMark/>
          </w:tcPr>
          <w:p w14:paraId="6CC146F7" w14:textId="34E3AC1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0.903265</w:t>
            </w:r>
          </w:p>
        </w:tc>
        <w:tc>
          <w:tcPr>
            <w:tcW w:w="1350" w:type="dxa"/>
            <w:noWrap/>
            <w:vAlign w:val="bottom"/>
            <w:hideMark/>
          </w:tcPr>
          <w:p w14:paraId="4DCC5FCD" w14:textId="60980AE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0.902939</w:t>
            </w:r>
          </w:p>
        </w:tc>
        <w:tc>
          <w:tcPr>
            <w:tcW w:w="1170" w:type="dxa"/>
            <w:noWrap/>
            <w:vAlign w:val="bottom"/>
            <w:hideMark/>
          </w:tcPr>
          <w:p w14:paraId="34840EDE" w14:textId="206D280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0.903591</w:t>
            </w:r>
          </w:p>
        </w:tc>
      </w:tr>
      <w:tr w:rsidR="00036E5D" w:rsidRPr="00112C8E" w14:paraId="19C976F2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04DC618" w14:textId="2D2C7F8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zdravotné sestry</w:t>
            </w:r>
          </w:p>
        </w:tc>
        <w:tc>
          <w:tcPr>
            <w:tcW w:w="1555" w:type="dxa"/>
            <w:noWrap/>
            <w:vAlign w:val="bottom"/>
            <w:hideMark/>
          </w:tcPr>
          <w:p w14:paraId="42B534BA" w14:textId="7D2DCFE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0.887059</w:t>
            </w:r>
          </w:p>
        </w:tc>
        <w:tc>
          <w:tcPr>
            <w:tcW w:w="1350" w:type="dxa"/>
            <w:noWrap/>
            <w:vAlign w:val="bottom"/>
            <w:hideMark/>
          </w:tcPr>
          <w:p w14:paraId="3CB48B47" w14:textId="054682B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0.886734</w:t>
            </w:r>
          </w:p>
        </w:tc>
        <w:tc>
          <w:tcPr>
            <w:tcW w:w="1170" w:type="dxa"/>
            <w:noWrap/>
            <w:vAlign w:val="bottom"/>
            <w:hideMark/>
          </w:tcPr>
          <w:p w14:paraId="7550047F" w14:textId="18D275E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0.887384</w:t>
            </w:r>
          </w:p>
        </w:tc>
      </w:tr>
      <w:tr w:rsidR="00036E5D" w:rsidRPr="00112C8E" w14:paraId="7833FBA6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0E4F0A9" w14:textId="4FA434F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A</w:t>
            </w:r>
          </w:p>
        </w:tc>
        <w:tc>
          <w:tcPr>
            <w:tcW w:w="1555" w:type="dxa"/>
            <w:noWrap/>
            <w:vAlign w:val="bottom"/>
            <w:hideMark/>
          </w:tcPr>
          <w:p w14:paraId="49F17FED" w14:textId="5C10FD0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0.527982</w:t>
            </w:r>
          </w:p>
        </w:tc>
        <w:tc>
          <w:tcPr>
            <w:tcW w:w="1350" w:type="dxa"/>
            <w:noWrap/>
            <w:vAlign w:val="bottom"/>
            <w:hideMark/>
          </w:tcPr>
          <w:p w14:paraId="50C57C97" w14:textId="3B8AC8B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0.527616</w:t>
            </w:r>
          </w:p>
        </w:tc>
        <w:tc>
          <w:tcPr>
            <w:tcW w:w="1170" w:type="dxa"/>
            <w:noWrap/>
            <w:vAlign w:val="bottom"/>
            <w:hideMark/>
          </w:tcPr>
          <w:p w14:paraId="4349905C" w14:textId="6B6296D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0.528347</w:t>
            </w:r>
          </w:p>
        </w:tc>
      </w:tr>
      <w:tr w:rsidR="00036E5D" w:rsidRPr="00112C8E" w14:paraId="483FADD9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D4A1486" w14:textId="683AF8F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B</w:t>
            </w:r>
          </w:p>
        </w:tc>
        <w:tc>
          <w:tcPr>
            <w:tcW w:w="1555" w:type="dxa"/>
            <w:noWrap/>
            <w:vAlign w:val="bottom"/>
            <w:hideMark/>
          </w:tcPr>
          <w:p w14:paraId="1E025763" w14:textId="4BDAF38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0.636652</w:t>
            </w:r>
          </w:p>
        </w:tc>
        <w:tc>
          <w:tcPr>
            <w:tcW w:w="1350" w:type="dxa"/>
            <w:noWrap/>
            <w:vAlign w:val="bottom"/>
            <w:hideMark/>
          </w:tcPr>
          <w:p w14:paraId="5ADF2A6F" w14:textId="3708FC1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0.6363</w:t>
            </w:r>
          </w:p>
        </w:tc>
        <w:tc>
          <w:tcPr>
            <w:tcW w:w="1170" w:type="dxa"/>
            <w:noWrap/>
            <w:vAlign w:val="bottom"/>
            <w:hideMark/>
          </w:tcPr>
          <w:p w14:paraId="3E6BCA61" w14:textId="5CA63A9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0.637004</w:t>
            </w:r>
          </w:p>
        </w:tc>
      </w:tr>
      <w:tr w:rsidR="00036E5D" w:rsidRPr="00112C8E" w14:paraId="70E31399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DFD4A07" w14:textId="63EA0E6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vstupným vyšetrením</w:t>
            </w:r>
          </w:p>
        </w:tc>
        <w:tc>
          <w:tcPr>
            <w:tcW w:w="1555" w:type="dxa"/>
            <w:noWrap/>
            <w:vAlign w:val="bottom"/>
            <w:hideMark/>
          </w:tcPr>
          <w:p w14:paraId="090DD37A" w14:textId="0C5C356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0.565785</w:t>
            </w:r>
          </w:p>
        </w:tc>
        <w:tc>
          <w:tcPr>
            <w:tcW w:w="1350" w:type="dxa"/>
            <w:noWrap/>
            <w:vAlign w:val="bottom"/>
            <w:hideMark/>
          </w:tcPr>
          <w:p w14:paraId="72769621" w14:textId="211D91F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0.561623</w:t>
            </w:r>
          </w:p>
        </w:tc>
        <w:tc>
          <w:tcPr>
            <w:tcW w:w="1170" w:type="dxa"/>
            <w:noWrap/>
            <w:vAlign w:val="bottom"/>
            <w:hideMark/>
          </w:tcPr>
          <w:p w14:paraId="4A6A73A3" w14:textId="72B1863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0.569946</w:t>
            </w:r>
          </w:p>
        </w:tc>
      </w:tr>
      <w:tr w:rsidR="00036E5D" w:rsidRPr="00112C8E" w14:paraId="26F5970B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273B730" w14:textId="5499A35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</w:t>
            </w:r>
          </w:p>
        </w:tc>
        <w:tc>
          <w:tcPr>
            <w:tcW w:w="1555" w:type="dxa"/>
            <w:noWrap/>
            <w:vAlign w:val="bottom"/>
            <w:hideMark/>
          </w:tcPr>
          <w:p w14:paraId="3C4787C7" w14:textId="0B923FF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0.546663</w:t>
            </w:r>
          </w:p>
        </w:tc>
        <w:tc>
          <w:tcPr>
            <w:tcW w:w="1350" w:type="dxa"/>
            <w:noWrap/>
            <w:vAlign w:val="bottom"/>
            <w:hideMark/>
          </w:tcPr>
          <w:p w14:paraId="1F30A0E1" w14:textId="01A6E2F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0.543484</w:t>
            </w:r>
          </w:p>
        </w:tc>
        <w:tc>
          <w:tcPr>
            <w:tcW w:w="1170" w:type="dxa"/>
            <w:noWrap/>
            <w:vAlign w:val="bottom"/>
            <w:hideMark/>
          </w:tcPr>
          <w:p w14:paraId="2798AB6F" w14:textId="7672D20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0.549842</w:t>
            </w:r>
          </w:p>
        </w:tc>
      </w:tr>
      <w:tr w:rsidR="00036E5D" w:rsidRPr="00112C8E" w14:paraId="5F431308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6B0530B" w14:textId="2DB444FA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A/B</w:t>
            </w:r>
          </w:p>
        </w:tc>
        <w:tc>
          <w:tcPr>
            <w:tcW w:w="1555" w:type="dxa"/>
            <w:noWrap/>
            <w:vAlign w:val="bottom"/>
            <w:hideMark/>
          </w:tcPr>
          <w:p w14:paraId="256EA2DE" w14:textId="5C8C2E0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0.587303</w:t>
            </w:r>
          </w:p>
        </w:tc>
        <w:tc>
          <w:tcPr>
            <w:tcW w:w="1350" w:type="dxa"/>
            <w:noWrap/>
            <w:vAlign w:val="bottom"/>
            <w:hideMark/>
          </w:tcPr>
          <w:p w14:paraId="206AD845" w14:textId="1C3AFB3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0.583848</w:t>
            </w:r>
          </w:p>
        </w:tc>
        <w:tc>
          <w:tcPr>
            <w:tcW w:w="1170" w:type="dxa"/>
            <w:noWrap/>
            <w:vAlign w:val="bottom"/>
            <w:hideMark/>
          </w:tcPr>
          <w:p w14:paraId="3DF79CB1" w14:textId="76F2DFE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0.590757</w:t>
            </w:r>
          </w:p>
        </w:tc>
      </w:tr>
      <w:tr w:rsidR="00036E5D" w:rsidRPr="00112C8E" w14:paraId="3490ADCD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B3E06DB" w14:textId="289D5DFC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B</w:t>
            </w:r>
          </w:p>
        </w:tc>
        <w:tc>
          <w:tcPr>
            <w:tcW w:w="1555" w:type="dxa"/>
            <w:noWrap/>
            <w:vAlign w:val="bottom"/>
            <w:hideMark/>
          </w:tcPr>
          <w:p w14:paraId="0599B716" w14:textId="2E013FD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0.665768</w:t>
            </w:r>
          </w:p>
        </w:tc>
        <w:tc>
          <w:tcPr>
            <w:tcW w:w="1350" w:type="dxa"/>
            <w:noWrap/>
            <w:vAlign w:val="bottom"/>
            <w:hideMark/>
          </w:tcPr>
          <w:p w14:paraId="75116AF4" w14:textId="4D84515F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0.661553</w:t>
            </w:r>
          </w:p>
        </w:tc>
        <w:tc>
          <w:tcPr>
            <w:tcW w:w="1170" w:type="dxa"/>
            <w:noWrap/>
            <w:vAlign w:val="bottom"/>
            <w:hideMark/>
          </w:tcPr>
          <w:p w14:paraId="38411A09" w14:textId="77EB2E0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0.669982</w:t>
            </w:r>
          </w:p>
        </w:tc>
      </w:tr>
    </w:tbl>
    <w:p w14:paraId="636C77CB" w14:textId="77777777" w:rsidR="00112C8E" w:rsidRPr="00112C8E" w:rsidRDefault="00112C8E" w:rsidP="00112C8E"/>
    <w:p w14:paraId="15D9E9A9" w14:textId="1CE87351" w:rsidR="00F26C29" w:rsidRDefault="00F26C29" w:rsidP="00F26C29">
      <w:pPr>
        <w:pStyle w:val="Nadpis3"/>
        <w:rPr>
          <w:lang w:val="en-US"/>
        </w:rPr>
      </w:pPr>
      <w:bookmarkStart w:id="51" w:name="_Toc229351372"/>
      <w:r>
        <w:t>Preferovanie radu A pre pacientov s prioritou 3</w:t>
      </w:r>
      <w:r>
        <w:rPr>
          <w:lang w:val="en-US"/>
        </w:rPr>
        <w:t>-4</w:t>
      </w:r>
      <w:bookmarkEnd w:id="51"/>
    </w:p>
    <w:tbl>
      <w:tblPr>
        <w:tblStyle w:val="Tabukasmriekou4zvraznenie11"/>
        <w:tblW w:w="9015" w:type="dxa"/>
        <w:tblInd w:w="-545" w:type="dxa"/>
        <w:tblLook w:val="04A0" w:firstRow="1" w:lastRow="0" w:firstColumn="1" w:lastColumn="0" w:noHBand="0" w:noVBand="1"/>
      </w:tblPr>
      <w:tblGrid>
        <w:gridCol w:w="4940"/>
        <w:gridCol w:w="1555"/>
        <w:gridCol w:w="1350"/>
        <w:gridCol w:w="1170"/>
      </w:tblGrid>
      <w:tr w:rsidR="00112C8E" w:rsidRPr="00112C8E" w14:paraId="51DB1EE3" w14:textId="77777777" w:rsidTr="00E027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</w:tcPr>
          <w:p w14:paraId="12D8E469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</w:rPr>
              <w:t>Štatistika</w:t>
            </w:r>
          </w:p>
        </w:tc>
        <w:tc>
          <w:tcPr>
            <w:tcW w:w="1555" w:type="dxa"/>
            <w:noWrap/>
            <w:vAlign w:val="center"/>
          </w:tcPr>
          <w:p w14:paraId="25BF58C1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Priemer</w:t>
            </w:r>
          </w:p>
        </w:tc>
        <w:tc>
          <w:tcPr>
            <w:tcW w:w="1350" w:type="dxa"/>
            <w:noWrap/>
            <w:vAlign w:val="center"/>
          </w:tcPr>
          <w:p w14:paraId="38BC97F7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spodna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  <w:tc>
          <w:tcPr>
            <w:tcW w:w="1170" w:type="dxa"/>
            <w:noWrap/>
            <w:vAlign w:val="center"/>
          </w:tcPr>
          <w:p w14:paraId="361EACE2" w14:textId="77777777" w:rsidR="00112C8E" w:rsidRPr="00112C8E" w:rsidRDefault="00112C8E" w:rsidP="00E02725">
            <w:pPr>
              <w:spacing w:after="0"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95% IS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horna</w:t>
            </w:r>
            <w:proofErr w:type="spellEnd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 xml:space="preserve"> </w:t>
            </w:r>
            <w:proofErr w:type="spellStart"/>
            <w:r w:rsidRPr="00112C8E">
              <w:rPr>
                <w:rFonts w:ascii="Calibri" w:eastAsia="Times New Roman" w:hAnsi="Calibri" w:cs="Calibri"/>
                <w:color w:val="FFFFFF" w:themeColor="background1"/>
                <w:sz w:val="22"/>
                <w:lang w:val="en-US"/>
              </w:rPr>
              <w:t>hranica</w:t>
            </w:r>
            <w:proofErr w:type="spellEnd"/>
          </w:p>
        </w:tc>
      </w:tr>
      <w:tr w:rsidR="00036E5D" w:rsidRPr="00112C8E" w14:paraId="25FE9669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E3CBA90" w14:textId="69FFA8D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</w:t>
            </w:r>
          </w:p>
        </w:tc>
        <w:tc>
          <w:tcPr>
            <w:tcW w:w="1555" w:type="dxa"/>
            <w:noWrap/>
            <w:vAlign w:val="bottom"/>
            <w:hideMark/>
          </w:tcPr>
          <w:p w14:paraId="5ACE06D2" w14:textId="16E8D8A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11092.96</w:t>
            </w:r>
          </w:p>
        </w:tc>
        <w:tc>
          <w:tcPr>
            <w:tcW w:w="1350" w:type="dxa"/>
            <w:noWrap/>
            <w:vAlign w:val="bottom"/>
            <w:hideMark/>
          </w:tcPr>
          <w:p w14:paraId="2CE87E55" w14:textId="380F973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11088.44</w:t>
            </w:r>
          </w:p>
        </w:tc>
        <w:tc>
          <w:tcPr>
            <w:tcW w:w="1170" w:type="dxa"/>
            <w:noWrap/>
            <w:vAlign w:val="bottom"/>
            <w:hideMark/>
          </w:tcPr>
          <w:p w14:paraId="6E4346C3" w14:textId="295E5AD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11097.49</w:t>
            </w:r>
          </w:p>
        </w:tc>
      </w:tr>
      <w:tr w:rsidR="00036E5D" w:rsidRPr="00112C8E" w14:paraId="1F358054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32DCFF74" w14:textId="2F2F5B4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pešo</w:t>
            </w:r>
          </w:p>
        </w:tc>
        <w:tc>
          <w:tcPr>
            <w:tcW w:w="1555" w:type="dxa"/>
            <w:noWrap/>
            <w:vAlign w:val="bottom"/>
            <w:hideMark/>
          </w:tcPr>
          <w:p w14:paraId="6340DFA7" w14:textId="5D19BB6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4208.87</w:t>
            </w:r>
          </w:p>
        </w:tc>
        <w:tc>
          <w:tcPr>
            <w:tcW w:w="1350" w:type="dxa"/>
            <w:noWrap/>
            <w:vAlign w:val="bottom"/>
            <w:hideMark/>
          </w:tcPr>
          <w:p w14:paraId="4AD0F3B1" w14:textId="388F16B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4204.815</w:t>
            </w:r>
          </w:p>
        </w:tc>
        <w:tc>
          <w:tcPr>
            <w:tcW w:w="1170" w:type="dxa"/>
            <w:noWrap/>
            <w:vAlign w:val="bottom"/>
            <w:hideMark/>
          </w:tcPr>
          <w:p w14:paraId="4D21A7F7" w14:textId="049ECDF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4212.925</w:t>
            </w:r>
          </w:p>
        </w:tc>
      </w:tr>
      <w:tr w:rsidR="00036E5D" w:rsidRPr="00112C8E" w14:paraId="5B81DC75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288E8EF" w14:textId="03C22C6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Pacienti sanitka</w:t>
            </w:r>
          </w:p>
        </w:tc>
        <w:tc>
          <w:tcPr>
            <w:tcW w:w="1555" w:type="dxa"/>
            <w:noWrap/>
            <w:vAlign w:val="bottom"/>
            <w:hideMark/>
          </w:tcPr>
          <w:p w14:paraId="395D1189" w14:textId="283A794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6884.091</w:t>
            </w:r>
          </w:p>
        </w:tc>
        <w:tc>
          <w:tcPr>
            <w:tcW w:w="1350" w:type="dxa"/>
            <w:noWrap/>
            <w:vAlign w:val="bottom"/>
            <w:hideMark/>
          </w:tcPr>
          <w:p w14:paraId="42768026" w14:textId="79EC265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6882.044</w:t>
            </w:r>
          </w:p>
        </w:tc>
        <w:tc>
          <w:tcPr>
            <w:tcW w:w="1170" w:type="dxa"/>
            <w:noWrap/>
            <w:vAlign w:val="bottom"/>
            <w:hideMark/>
          </w:tcPr>
          <w:p w14:paraId="571F014D" w14:textId="29B7550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6886.138</w:t>
            </w:r>
          </w:p>
        </w:tc>
      </w:tr>
      <w:tr w:rsidR="00036E5D" w:rsidRPr="00112C8E" w14:paraId="16DAA60C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FF36D84" w14:textId="20899A4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8BD21D7" w14:textId="737224E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37.35505</w:t>
            </w:r>
          </w:p>
        </w:tc>
        <w:tc>
          <w:tcPr>
            <w:tcW w:w="1350" w:type="dxa"/>
            <w:noWrap/>
            <w:vAlign w:val="bottom"/>
            <w:hideMark/>
          </w:tcPr>
          <w:p w14:paraId="6AC81A7B" w14:textId="5E97902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37.32058</w:t>
            </w:r>
          </w:p>
        </w:tc>
        <w:tc>
          <w:tcPr>
            <w:tcW w:w="1170" w:type="dxa"/>
            <w:noWrap/>
            <w:vAlign w:val="bottom"/>
            <w:hideMark/>
          </w:tcPr>
          <w:p w14:paraId="19ACD7AC" w14:textId="62041B10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37.38951</w:t>
            </w:r>
          </w:p>
        </w:tc>
      </w:tr>
      <w:tr w:rsidR="00036E5D" w:rsidRPr="00112C8E" w14:paraId="3B641B6A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D20D58D" w14:textId="0BA948B0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 systéme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FAD6F18" w14:textId="595F3E3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35.32587</w:t>
            </w:r>
          </w:p>
        </w:tc>
        <w:tc>
          <w:tcPr>
            <w:tcW w:w="1350" w:type="dxa"/>
            <w:noWrap/>
            <w:vAlign w:val="bottom"/>
            <w:hideMark/>
          </w:tcPr>
          <w:p w14:paraId="4B8BC2A3" w14:textId="68F4884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35.26115</w:t>
            </w:r>
          </w:p>
        </w:tc>
        <w:tc>
          <w:tcPr>
            <w:tcW w:w="1170" w:type="dxa"/>
            <w:noWrap/>
            <w:vAlign w:val="bottom"/>
            <w:hideMark/>
          </w:tcPr>
          <w:p w14:paraId="4BB6B5AA" w14:textId="6BAA62C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35.39059</w:t>
            </w:r>
          </w:p>
        </w:tc>
      </w:tr>
      <w:tr w:rsidR="00036E5D" w:rsidRPr="00112C8E" w14:paraId="6D7B2B22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A7C977D" w14:textId="22797D6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v systéme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8CC520D" w14:textId="6A79319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38.59387</w:t>
            </w:r>
          </w:p>
        </w:tc>
        <w:tc>
          <w:tcPr>
            <w:tcW w:w="1350" w:type="dxa"/>
            <w:noWrap/>
            <w:vAlign w:val="bottom"/>
            <w:hideMark/>
          </w:tcPr>
          <w:p w14:paraId="0174AD0B" w14:textId="45C445F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38.57577</w:t>
            </w:r>
          </w:p>
        </w:tc>
        <w:tc>
          <w:tcPr>
            <w:tcW w:w="1170" w:type="dxa"/>
            <w:noWrap/>
            <w:vAlign w:val="bottom"/>
            <w:hideMark/>
          </w:tcPr>
          <w:p w14:paraId="741F3D2F" w14:textId="0C7AE45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38.61197</w:t>
            </w:r>
          </w:p>
        </w:tc>
      </w:tr>
      <w:tr w:rsidR="00036E5D" w:rsidRPr="00112C8E" w14:paraId="4804528C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932B4DC" w14:textId="41B66F9F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195118FE" w14:textId="47B89B5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2.078951</w:t>
            </w:r>
          </w:p>
        </w:tc>
        <w:tc>
          <w:tcPr>
            <w:tcW w:w="1350" w:type="dxa"/>
            <w:noWrap/>
            <w:vAlign w:val="bottom"/>
            <w:hideMark/>
          </w:tcPr>
          <w:p w14:paraId="57387D2C" w14:textId="1348ECF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2.063799</w:t>
            </w:r>
          </w:p>
        </w:tc>
        <w:tc>
          <w:tcPr>
            <w:tcW w:w="1170" w:type="dxa"/>
            <w:noWrap/>
            <w:vAlign w:val="bottom"/>
            <w:hideMark/>
          </w:tcPr>
          <w:p w14:paraId="2D26E3F7" w14:textId="1323C4C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2.094103</w:t>
            </w:r>
          </w:p>
        </w:tc>
      </w:tr>
      <w:tr w:rsidR="00036E5D" w:rsidRPr="00112C8E" w14:paraId="21EC69B2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8DF9A33" w14:textId="001BBF3A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pešo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652B9275" w14:textId="6C0269D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4.300422</w:t>
            </w:r>
          </w:p>
        </w:tc>
        <w:tc>
          <w:tcPr>
            <w:tcW w:w="1350" w:type="dxa"/>
            <w:noWrap/>
            <w:vAlign w:val="bottom"/>
            <w:hideMark/>
          </w:tcPr>
          <w:p w14:paraId="539E7CFA" w14:textId="441EF1B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4.264987</w:t>
            </w:r>
          </w:p>
        </w:tc>
        <w:tc>
          <w:tcPr>
            <w:tcW w:w="1170" w:type="dxa"/>
            <w:noWrap/>
            <w:vAlign w:val="bottom"/>
            <w:hideMark/>
          </w:tcPr>
          <w:p w14:paraId="022D60EF" w14:textId="1DABCE0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4.335858</w:t>
            </w:r>
          </w:p>
        </w:tc>
      </w:tr>
      <w:tr w:rsidR="00036E5D" w:rsidRPr="00112C8E" w14:paraId="697A5BCD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59FA657" w14:textId="3306867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vstupným vyšetrením sanitka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58BD0576" w14:textId="3C61E07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0.719956</w:t>
            </w:r>
          </w:p>
        </w:tc>
        <w:tc>
          <w:tcPr>
            <w:tcW w:w="1350" w:type="dxa"/>
            <w:noWrap/>
            <w:vAlign w:val="bottom"/>
            <w:hideMark/>
          </w:tcPr>
          <w:p w14:paraId="66876000" w14:textId="62FFCA0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0.717213</w:t>
            </w:r>
          </w:p>
        </w:tc>
        <w:tc>
          <w:tcPr>
            <w:tcW w:w="1170" w:type="dxa"/>
            <w:noWrap/>
            <w:vAlign w:val="bottom"/>
            <w:hideMark/>
          </w:tcPr>
          <w:p w14:paraId="727ABB8F" w14:textId="48212AD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0.722699</w:t>
            </w:r>
          </w:p>
        </w:tc>
      </w:tr>
      <w:tr w:rsidR="00036E5D" w:rsidRPr="00112C8E" w14:paraId="0701D90A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620B53F" w14:textId="598AC34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FD5E955" w14:textId="09BB731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3.511761</w:t>
            </w:r>
          </w:p>
        </w:tc>
        <w:tc>
          <w:tcPr>
            <w:tcW w:w="1350" w:type="dxa"/>
            <w:noWrap/>
            <w:vAlign w:val="bottom"/>
            <w:hideMark/>
          </w:tcPr>
          <w:p w14:paraId="4C654B9A" w14:textId="2355CCDB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3.489713</w:t>
            </w:r>
          </w:p>
        </w:tc>
        <w:tc>
          <w:tcPr>
            <w:tcW w:w="1170" w:type="dxa"/>
            <w:noWrap/>
            <w:vAlign w:val="bottom"/>
            <w:hideMark/>
          </w:tcPr>
          <w:p w14:paraId="6512382C" w14:textId="09C4001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3.53381</w:t>
            </w:r>
          </w:p>
        </w:tc>
      </w:tr>
      <w:tr w:rsidR="00036E5D" w:rsidRPr="00112C8E" w14:paraId="53BBCF5A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CEFFB12" w14:textId="2005283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4D7FC259" w14:textId="565AE73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2.227293</w:t>
            </w:r>
          </w:p>
        </w:tc>
        <w:tc>
          <w:tcPr>
            <w:tcW w:w="1350" w:type="dxa"/>
            <w:noWrap/>
            <w:vAlign w:val="bottom"/>
            <w:hideMark/>
          </w:tcPr>
          <w:p w14:paraId="394F9DE2" w14:textId="697A258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2.221141</w:t>
            </w:r>
          </w:p>
        </w:tc>
        <w:tc>
          <w:tcPr>
            <w:tcW w:w="1170" w:type="dxa"/>
            <w:noWrap/>
            <w:vAlign w:val="bottom"/>
            <w:hideMark/>
          </w:tcPr>
          <w:p w14:paraId="3E68C0DE" w14:textId="6E30F63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2.233446</w:t>
            </w:r>
          </w:p>
        </w:tc>
      </w:tr>
      <w:tr w:rsidR="00036E5D" w:rsidRPr="00112C8E" w14:paraId="2EF1EFA1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70E8D34" w14:textId="411B17C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A/B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44BF81B" w14:textId="3357F0F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2.73065</w:t>
            </w:r>
          </w:p>
        </w:tc>
        <w:tc>
          <w:tcPr>
            <w:tcW w:w="1350" w:type="dxa"/>
            <w:noWrap/>
            <w:vAlign w:val="bottom"/>
            <w:hideMark/>
          </w:tcPr>
          <w:p w14:paraId="6179F315" w14:textId="417CFA1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2.719412</w:t>
            </w:r>
          </w:p>
        </w:tc>
        <w:tc>
          <w:tcPr>
            <w:tcW w:w="1170" w:type="dxa"/>
            <w:noWrap/>
            <w:vAlign w:val="bottom"/>
            <w:hideMark/>
          </w:tcPr>
          <w:p w14:paraId="1E6F4D37" w14:textId="7929682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2.741887</w:t>
            </w:r>
          </w:p>
        </w:tc>
      </w:tr>
      <w:tr w:rsidR="00036E5D" w:rsidRPr="00112C8E" w14:paraId="0F95F7DE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282B341" w14:textId="150D0F7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pred ošetrením ambulancia B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B238E32" w14:textId="6A98447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8.476521</w:t>
            </w:r>
          </w:p>
        </w:tc>
        <w:tc>
          <w:tcPr>
            <w:tcW w:w="1350" w:type="dxa"/>
            <w:noWrap/>
            <w:vAlign w:val="bottom"/>
            <w:hideMark/>
          </w:tcPr>
          <w:p w14:paraId="5E12D5E0" w14:textId="4C0A06D3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8.380958</w:t>
            </w:r>
          </w:p>
        </w:tc>
        <w:tc>
          <w:tcPr>
            <w:tcW w:w="1170" w:type="dxa"/>
            <w:noWrap/>
            <w:vAlign w:val="bottom"/>
            <w:hideMark/>
          </w:tcPr>
          <w:p w14:paraId="13A3D7AE" w14:textId="2B7D5DC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8.572084</w:t>
            </w:r>
          </w:p>
        </w:tc>
      </w:tr>
      <w:tr w:rsidR="00036E5D" w:rsidRPr="00112C8E" w14:paraId="28B88140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0752C855" w14:textId="0362E105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0DDC1FB3" w14:textId="3EE7640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14.9431</w:t>
            </w:r>
          </w:p>
        </w:tc>
        <w:tc>
          <w:tcPr>
            <w:tcW w:w="1350" w:type="dxa"/>
            <w:noWrap/>
            <w:vAlign w:val="bottom"/>
            <w:hideMark/>
          </w:tcPr>
          <w:p w14:paraId="50B8E00E" w14:textId="4FC2C1D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14.90832</w:t>
            </w:r>
          </w:p>
        </w:tc>
        <w:tc>
          <w:tcPr>
            <w:tcW w:w="1170" w:type="dxa"/>
            <w:noWrap/>
            <w:vAlign w:val="bottom"/>
            <w:hideMark/>
          </w:tcPr>
          <w:p w14:paraId="5F78649B" w14:textId="05092686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14.97788</w:t>
            </w:r>
          </w:p>
        </w:tc>
      </w:tr>
      <w:tr w:rsidR="00036E5D" w:rsidRPr="00112C8E" w14:paraId="2A35D5D8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9434027" w14:textId="7481EDCA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lastRenderedPageBreak/>
              <w:t>Doba čakania peších pacientov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3400F215" w14:textId="6110E36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18.37643</w:t>
            </w:r>
          </w:p>
        </w:tc>
        <w:tc>
          <w:tcPr>
            <w:tcW w:w="1350" w:type="dxa"/>
            <w:noWrap/>
            <w:vAlign w:val="bottom"/>
            <w:hideMark/>
          </w:tcPr>
          <w:p w14:paraId="2353E845" w14:textId="4107092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18.31186</w:t>
            </w:r>
          </w:p>
        </w:tc>
        <w:tc>
          <w:tcPr>
            <w:tcW w:w="1170" w:type="dxa"/>
            <w:noWrap/>
            <w:vAlign w:val="bottom"/>
            <w:hideMark/>
          </w:tcPr>
          <w:p w14:paraId="65027455" w14:textId="0A247B6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18.44099</w:t>
            </w:r>
          </w:p>
        </w:tc>
      </w:tr>
      <w:tr w:rsidR="00036E5D" w:rsidRPr="00112C8E" w14:paraId="562CD73E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E5987B2" w14:textId="1B4CBDE6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Doba čakania pacientov prichádzajúcich sanitkou po začiatok ošetrenia od príchodu do nemocnice (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min</w:t>
            </w: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55" w:type="dxa"/>
            <w:noWrap/>
            <w:vAlign w:val="bottom"/>
            <w:hideMark/>
          </w:tcPr>
          <w:p w14:paraId="7BB7BBC2" w14:textId="302B0F4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12.84293</w:t>
            </w:r>
          </w:p>
        </w:tc>
        <w:tc>
          <w:tcPr>
            <w:tcW w:w="1350" w:type="dxa"/>
            <w:noWrap/>
            <w:vAlign w:val="bottom"/>
            <w:hideMark/>
          </w:tcPr>
          <w:p w14:paraId="52AB0AAB" w14:textId="5AB3683D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12.82596</w:t>
            </w:r>
          </w:p>
        </w:tc>
        <w:tc>
          <w:tcPr>
            <w:tcW w:w="1170" w:type="dxa"/>
            <w:noWrap/>
            <w:vAlign w:val="bottom"/>
            <w:hideMark/>
          </w:tcPr>
          <w:p w14:paraId="06C53271" w14:textId="7A8AA6D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12.8599</w:t>
            </w:r>
          </w:p>
        </w:tc>
      </w:tr>
      <w:tr w:rsidR="00036E5D" w:rsidRPr="00112C8E" w14:paraId="46E9D19B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14A3639" w14:textId="188983FB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lekári</w:t>
            </w:r>
          </w:p>
        </w:tc>
        <w:tc>
          <w:tcPr>
            <w:tcW w:w="1555" w:type="dxa"/>
            <w:noWrap/>
            <w:vAlign w:val="bottom"/>
            <w:hideMark/>
          </w:tcPr>
          <w:p w14:paraId="670EF43C" w14:textId="1C2BF64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0.902364</w:t>
            </w:r>
          </w:p>
        </w:tc>
        <w:tc>
          <w:tcPr>
            <w:tcW w:w="1350" w:type="dxa"/>
            <w:noWrap/>
            <w:vAlign w:val="bottom"/>
            <w:hideMark/>
          </w:tcPr>
          <w:p w14:paraId="43BC7F3C" w14:textId="0E910E2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0.902045</w:t>
            </w:r>
          </w:p>
        </w:tc>
        <w:tc>
          <w:tcPr>
            <w:tcW w:w="1170" w:type="dxa"/>
            <w:noWrap/>
            <w:vAlign w:val="bottom"/>
            <w:hideMark/>
          </w:tcPr>
          <w:p w14:paraId="3169E7AE" w14:textId="529A7D81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0.902683</w:t>
            </w:r>
          </w:p>
        </w:tc>
      </w:tr>
      <w:tr w:rsidR="00036E5D" w:rsidRPr="00112C8E" w14:paraId="11FE0B2A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131B0785" w14:textId="7E5D4923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zdravotné sestry</w:t>
            </w:r>
          </w:p>
        </w:tc>
        <w:tc>
          <w:tcPr>
            <w:tcW w:w="1555" w:type="dxa"/>
            <w:noWrap/>
            <w:vAlign w:val="bottom"/>
            <w:hideMark/>
          </w:tcPr>
          <w:p w14:paraId="0EFC357D" w14:textId="6CF07BA4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0.888114</w:t>
            </w:r>
          </w:p>
        </w:tc>
        <w:tc>
          <w:tcPr>
            <w:tcW w:w="1350" w:type="dxa"/>
            <w:noWrap/>
            <w:vAlign w:val="bottom"/>
            <w:hideMark/>
          </w:tcPr>
          <w:p w14:paraId="7C9CAA6A" w14:textId="62D894B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0.887796</w:t>
            </w:r>
          </w:p>
        </w:tc>
        <w:tc>
          <w:tcPr>
            <w:tcW w:w="1170" w:type="dxa"/>
            <w:noWrap/>
            <w:vAlign w:val="bottom"/>
            <w:hideMark/>
          </w:tcPr>
          <w:p w14:paraId="21429294" w14:textId="47BDB9D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0.888433</w:t>
            </w:r>
          </w:p>
        </w:tc>
      </w:tr>
      <w:tr w:rsidR="00036E5D" w:rsidRPr="00112C8E" w14:paraId="1A7F9B8D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59FF041A" w14:textId="312DF6E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A</w:t>
            </w:r>
          </w:p>
        </w:tc>
        <w:tc>
          <w:tcPr>
            <w:tcW w:w="1555" w:type="dxa"/>
            <w:noWrap/>
            <w:vAlign w:val="bottom"/>
            <w:hideMark/>
          </w:tcPr>
          <w:p w14:paraId="274D3BFA" w14:textId="24549152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0.842931</w:t>
            </w:r>
          </w:p>
        </w:tc>
        <w:tc>
          <w:tcPr>
            <w:tcW w:w="1350" w:type="dxa"/>
            <w:noWrap/>
            <w:vAlign w:val="bottom"/>
            <w:hideMark/>
          </w:tcPr>
          <w:p w14:paraId="5902BA30" w14:textId="500303A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0.842671</w:t>
            </w:r>
          </w:p>
        </w:tc>
        <w:tc>
          <w:tcPr>
            <w:tcW w:w="1170" w:type="dxa"/>
            <w:noWrap/>
            <w:vAlign w:val="bottom"/>
            <w:hideMark/>
          </w:tcPr>
          <w:p w14:paraId="58ADB182" w14:textId="645FF23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0.843191</w:t>
            </w:r>
          </w:p>
        </w:tc>
      </w:tr>
      <w:tr w:rsidR="00036E5D" w:rsidRPr="00112C8E" w14:paraId="7E56BDE1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2C7F231A" w14:textId="7AB7ED6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Vyťaženosť ambulancií B</w:t>
            </w:r>
          </w:p>
        </w:tc>
        <w:tc>
          <w:tcPr>
            <w:tcW w:w="1555" w:type="dxa"/>
            <w:noWrap/>
            <w:vAlign w:val="bottom"/>
            <w:hideMark/>
          </w:tcPr>
          <w:p w14:paraId="24725CBC" w14:textId="59D6A54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0.412894</w:t>
            </w:r>
          </w:p>
        </w:tc>
        <w:tc>
          <w:tcPr>
            <w:tcW w:w="1350" w:type="dxa"/>
            <w:noWrap/>
            <w:vAlign w:val="bottom"/>
            <w:hideMark/>
          </w:tcPr>
          <w:p w14:paraId="525C6C4A" w14:textId="1A2A068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0.412646</w:t>
            </w:r>
          </w:p>
        </w:tc>
        <w:tc>
          <w:tcPr>
            <w:tcW w:w="1170" w:type="dxa"/>
            <w:noWrap/>
            <w:vAlign w:val="bottom"/>
            <w:hideMark/>
          </w:tcPr>
          <w:p w14:paraId="3EB34479" w14:textId="6D29EC2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0.413143</w:t>
            </w:r>
          </w:p>
        </w:tc>
      </w:tr>
      <w:tr w:rsidR="00036E5D" w:rsidRPr="00112C8E" w14:paraId="771047AD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60BF5E77" w14:textId="11EDC167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vstupným vyšetrením</w:t>
            </w:r>
          </w:p>
        </w:tc>
        <w:tc>
          <w:tcPr>
            <w:tcW w:w="1555" w:type="dxa"/>
            <w:noWrap/>
            <w:vAlign w:val="bottom"/>
            <w:hideMark/>
          </w:tcPr>
          <w:p w14:paraId="2897F3A4" w14:textId="7C65D89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0.572946</w:t>
            </w:r>
          </w:p>
        </w:tc>
        <w:tc>
          <w:tcPr>
            <w:tcW w:w="1350" w:type="dxa"/>
            <w:noWrap/>
            <w:vAlign w:val="bottom"/>
            <w:hideMark/>
          </w:tcPr>
          <w:p w14:paraId="686AB072" w14:textId="4AF26588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0.568615</w:t>
            </w:r>
          </w:p>
        </w:tc>
        <w:tc>
          <w:tcPr>
            <w:tcW w:w="1170" w:type="dxa"/>
            <w:noWrap/>
            <w:vAlign w:val="bottom"/>
            <w:hideMark/>
          </w:tcPr>
          <w:p w14:paraId="5FFFE565" w14:textId="0F70802C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0.577277</w:t>
            </w:r>
          </w:p>
        </w:tc>
      </w:tr>
      <w:tr w:rsidR="00036E5D" w:rsidRPr="00112C8E" w14:paraId="29EB8277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69ABEF1" w14:textId="3BED823E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</w:t>
            </w:r>
          </w:p>
        </w:tc>
        <w:tc>
          <w:tcPr>
            <w:tcW w:w="1555" w:type="dxa"/>
            <w:noWrap/>
            <w:vAlign w:val="bottom"/>
            <w:hideMark/>
          </w:tcPr>
          <w:p w14:paraId="399C1092" w14:textId="7A9EB07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0.580744</w:t>
            </w:r>
          </w:p>
        </w:tc>
        <w:tc>
          <w:tcPr>
            <w:tcW w:w="1350" w:type="dxa"/>
            <w:noWrap/>
            <w:vAlign w:val="bottom"/>
            <w:hideMark/>
          </w:tcPr>
          <w:p w14:paraId="333495E5" w14:textId="590F5A7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0.577544</w:t>
            </w:r>
          </w:p>
        </w:tc>
        <w:tc>
          <w:tcPr>
            <w:tcW w:w="1170" w:type="dxa"/>
            <w:noWrap/>
            <w:vAlign w:val="bottom"/>
            <w:hideMark/>
          </w:tcPr>
          <w:p w14:paraId="03673867" w14:textId="140C904A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0.583945</w:t>
            </w:r>
          </w:p>
        </w:tc>
      </w:tr>
      <w:tr w:rsidR="00036E5D" w:rsidRPr="00112C8E" w14:paraId="579B4C8F" w14:textId="77777777" w:rsidTr="00E027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4AF8C7CD" w14:textId="1FD628C1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A/B</w:t>
            </w:r>
          </w:p>
        </w:tc>
        <w:tc>
          <w:tcPr>
            <w:tcW w:w="1555" w:type="dxa"/>
            <w:noWrap/>
            <w:vAlign w:val="bottom"/>
            <w:hideMark/>
          </w:tcPr>
          <w:p w14:paraId="4515E2A2" w14:textId="6DCB79E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0.582649</w:t>
            </w:r>
          </w:p>
        </w:tc>
        <w:tc>
          <w:tcPr>
            <w:tcW w:w="1350" w:type="dxa"/>
            <w:noWrap/>
            <w:vAlign w:val="bottom"/>
            <w:hideMark/>
          </w:tcPr>
          <w:p w14:paraId="73A42E8D" w14:textId="333E9B7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0.579391</w:t>
            </w:r>
          </w:p>
        </w:tc>
        <w:tc>
          <w:tcPr>
            <w:tcW w:w="1170" w:type="dxa"/>
            <w:noWrap/>
            <w:vAlign w:val="bottom"/>
            <w:hideMark/>
          </w:tcPr>
          <w:p w14:paraId="7C9ABEEC" w14:textId="28C0E039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0.585907</w:t>
            </w:r>
          </w:p>
        </w:tc>
      </w:tr>
      <w:tr w:rsidR="00036E5D" w:rsidRPr="00112C8E" w14:paraId="1947DAAF" w14:textId="77777777" w:rsidTr="00E0272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0" w:type="dxa"/>
            <w:noWrap/>
            <w:vAlign w:val="center"/>
            <w:hideMark/>
          </w:tcPr>
          <w:p w14:paraId="7BD4E848" w14:textId="19E59964" w:rsidR="00036E5D" w:rsidRPr="00112C8E" w:rsidRDefault="00036E5D" w:rsidP="00036E5D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112C8E">
              <w:rPr>
                <w:rFonts w:ascii="Calibri" w:eastAsia="Times New Roman" w:hAnsi="Calibri" w:cs="Calibri"/>
                <w:color w:val="000000"/>
                <w:sz w:val="22"/>
              </w:rPr>
              <w:t>Dĺžka radu pred ambulanciami B</w:t>
            </w:r>
          </w:p>
        </w:tc>
        <w:tc>
          <w:tcPr>
            <w:tcW w:w="1555" w:type="dxa"/>
            <w:noWrap/>
            <w:vAlign w:val="bottom"/>
            <w:hideMark/>
          </w:tcPr>
          <w:p w14:paraId="31E0064C" w14:textId="1FEE8A4E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0.67506</w:t>
            </w:r>
          </w:p>
        </w:tc>
        <w:tc>
          <w:tcPr>
            <w:tcW w:w="1350" w:type="dxa"/>
            <w:noWrap/>
            <w:vAlign w:val="bottom"/>
            <w:hideMark/>
          </w:tcPr>
          <w:p w14:paraId="7A5E5A10" w14:textId="39D740D7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0.670411</w:t>
            </w:r>
          </w:p>
        </w:tc>
        <w:tc>
          <w:tcPr>
            <w:tcW w:w="1170" w:type="dxa"/>
            <w:noWrap/>
            <w:vAlign w:val="bottom"/>
            <w:hideMark/>
          </w:tcPr>
          <w:p w14:paraId="10B20A75" w14:textId="40F84FD5" w:rsidR="00036E5D" w:rsidRPr="00112C8E" w:rsidRDefault="00036E5D" w:rsidP="00036E5D">
            <w:pPr>
              <w:spacing w:after="0" w:line="240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0.679708</w:t>
            </w:r>
          </w:p>
        </w:tc>
      </w:tr>
    </w:tbl>
    <w:p w14:paraId="303BAC40" w14:textId="77777777" w:rsidR="00112C8E" w:rsidRPr="00702BBC" w:rsidRDefault="00112C8E" w:rsidP="00112C8E"/>
    <w:sectPr w:rsidR="00112C8E" w:rsidRPr="00702BBC" w:rsidSect="00DF773E">
      <w:pgSz w:w="11906" w:h="16838" w:code="9"/>
      <w:pgMar w:top="1418" w:right="1134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6361D" w14:textId="77777777" w:rsidR="00905836" w:rsidRPr="00A65AB4" w:rsidRDefault="00905836" w:rsidP="00010988">
      <w:pPr>
        <w:spacing w:after="0" w:line="240" w:lineRule="auto"/>
      </w:pPr>
      <w:r w:rsidRPr="00A65AB4">
        <w:separator/>
      </w:r>
    </w:p>
    <w:p w14:paraId="1A16D206" w14:textId="77777777" w:rsidR="00905836" w:rsidRPr="00A65AB4" w:rsidRDefault="00905836"/>
    <w:p w14:paraId="788401B3" w14:textId="77777777" w:rsidR="00905836" w:rsidRPr="00A65AB4" w:rsidRDefault="00905836"/>
  </w:endnote>
  <w:endnote w:type="continuationSeparator" w:id="0">
    <w:p w14:paraId="33193203" w14:textId="77777777" w:rsidR="00905836" w:rsidRPr="00A65AB4" w:rsidRDefault="00905836" w:rsidP="00010988">
      <w:pPr>
        <w:spacing w:after="0" w:line="240" w:lineRule="auto"/>
      </w:pPr>
      <w:r w:rsidRPr="00A65AB4">
        <w:continuationSeparator/>
      </w:r>
    </w:p>
    <w:p w14:paraId="68A06F22" w14:textId="77777777" w:rsidR="00905836" w:rsidRPr="00A65AB4" w:rsidRDefault="00905836"/>
    <w:p w14:paraId="6DD46795" w14:textId="77777777" w:rsidR="00905836" w:rsidRPr="00A65AB4" w:rsidRDefault="009058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6C151" w14:textId="77777777" w:rsidR="008B6EFA" w:rsidRPr="00A65AB4" w:rsidRDefault="006229D1">
    <w:pPr>
      <w:pStyle w:val="Pta"/>
      <w:jc w:val="right"/>
    </w:pPr>
    <w:r w:rsidRPr="00A65AB4">
      <w:fldChar w:fldCharType="begin"/>
    </w:r>
    <w:r w:rsidRPr="00A65AB4">
      <w:instrText>PAGE   \* MERGEFORMAT</w:instrText>
    </w:r>
    <w:r w:rsidRPr="00A65AB4">
      <w:fldChar w:fldCharType="separate"/>
    </w:r>
    <w:r w:rsidR="00F15429" w:rsidRPr="00A65AB4">
      <w:t>1</w:t>
    </w:r>
    <w:r w:rsidR="00F15429" w:rsidRPr="00A65AB4">
      <w:t>2</w:t>
    </w:r>
    <w:r w:rsidRPr="00A65AB4">
      <w:fldChar w:fldCharType="end"/>
    </w:r>
  </w:p>
  <w:p w14:paraId="1FA306C9" w14:textId="77777777" w:rsidR="008B6EFA" w:rsidRPr="00A65AB4" w:rsidRDefault="008B6EFA" w:rsidP="00557A42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65747" w14:textId="77777777" w:rsidR="00905836" w:rsidRPr="00A65AB4" w:rsidRDefault="00905836" w:rsidP="00010988">
      <w:pPr>
        <w:spacing w:after="0" w:line="240" w:lineRule="auto"/>
      </w:pPr>
      <w:r w:rsidRPr="00A65AB4">
        <w:separator/>
      </w:r>
    </w:p>
    <w:p w14:paraId="0BAF3363" w14:textId="77777777" w:rsidR="00905836" w:rsidRPr="00A65AB4" w:rsidRDefault="00905836"/>
    <w:p w14:paraId="5B53025A" w14:textId="77777777" w:rsidR="00905836" w:rsidRPr="00A65AB4" w:rsidRDefault="00905836"/>
  </w:footnote>
  <w:footnote w:type="continuationSeparator" w:id="0">
    <w:p w14:paraId="5AC91F27" w14:textId="77777777" w:rsidR="00905836" w:rsidRPr="00A65AB4" w:rsidRDefault="00905836" w:rsidP="00010988">
      <w:pPr>
        <w:spacing w:after="0" w:line="240" w:lineRule="auto"/>
      </w:pPr>
      <w:r w:rsidRPr="00A65AB4">
        <w:continuationSeparator/>
      </w:r>
    </w:p>
    <w:p w14:paraId="70BCEFAF" w14:textId="77777777" w:rsidR="00905836" w:rsidRPr="00A65AB4" w:rsidRDefault="00905836"/>
    <w:p w14:paraId="1B440895" w14:textId="77777777" w:rsidR="00905836" w:rsidRPr="00A65AB4" w:rsidRDefault="009058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CEFC" w14:textId="5022EF26" w:rsidR="008B6EFA" w:rsidRPr="00A65AB4" w:rsidRDefault="00990F48">
    <w:pPr>
      <w:pStyle w:val="Hlavika"/>
    </w:pPr>
    <w:r w:rsidRPr="00A65AB4">
      <w:t>FRI</w:t>
    </w:r>
    <w:r w:rsidR="008B6EFA" w:rsidRPr="00A65AB4">
      <w:t xml:space="preserve"> UNIZA</w:t>
    </w:r>
    <w:r w:rsidR="008B6EFA" w:rsidRPr="00A65AB4">
      <w:tab/>
    </w:r>
    <w:r w:rsidR="008B6EFA" w:rsidRPr="00A65AB4">
      <w:tab/>
    </w:r>
  </w:p>
  <w:p w14:paraId="32046274" w14:textId="77777777" w:rsidR="008B6EFA" w:rsidRPr="00A65AB4" w:rsidRDefault="008B6EFA" w:rsidP="00B267A6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904"/>
    <w:multiLevelType w:val="hybridMultilevel"/>
    <w:tmpl w:val="2C68F79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0C4AB7"/>
    <w:multiLevelType w:val="multilevel"/>
    <w:tmpl w:val="10585C46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2" w15:restartNumberingAfterBreak="0">
    <w:nsid w:val="0C623502"/>
    <w:multiLevelType w:val="hybridMultilevel"/>
    <w:tmpl w:val="A788959E"/>
    <w:lvl w:ilvl="0" w:tplc="04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DD26B86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4" w15:restartNumberingAfterBreak="0">
    <w:nsid w:val="0E8A75A3"/>
    <w:multiLevelType w:val="hybridMultilevel"/>
    <w:tmpl w:val="A0B82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7774A"/>
    <w:multiLevelType w:val="hybridMultilevel"/>
    <w:tmpl w:val="312E34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9255F1"/>
    <w:multiLevelType w:val="hybridMultilevel"/>
    <w:tmpl w:val="87F08E5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D42F10"/>
    <w:multiLevelType w:val="hybridMultilevel"/>
    <w:tmpl w:val="59A4472A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24280"/>
    <w:multiLevelType w:val="hybridMultilevel"/>
    <w:tmpl w:val="FA008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15BCD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0" w15:restartNumberingAfterBreak="0">
    <w:nsid w:val="151C0F0F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1" w15:restartNumberingAfterBreak="0">
    <w:nsid w:val="164472D4"/>
    <w:multiLevelType w:val="hybridMultilevel"/>
    <w:tmpl w:val="3F46E842"/>
    <w:lvl w:ilvl="0" w:tplc="68FE3726">
      <w:start w:val="1"/>
      <w:numFmt w:val="decimal"/>
      <w:lvlText w:val="(%1)"/>
      <w:lvlJc w:val="left"/>
      <w:pPr>
        <w:ind w:left="1099" w:hanging="39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AB25511"/>
    <w:multiLevelType w:val="hybridMultilevel"/>
    <w:tmpl w:val="6DB65618"/>
    <w:lvl w:ilvl="0" w:tplc="041B0011">
      <w:start w:val="1"/>
      <w:numFmt w:val="decimal"/>
      <w:lvlText w:val="%1)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C09F2"/>
    <w:multiLevelType w:val="hybridMultilevel"/>
    <w:tmpl w:val="829E6C5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F315620"/>
    <w:multiLevelType w:val="hybridMultilevel"/>
    <w:tmpl w:val="AEAEEB7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26333C"/>
    <w:multiLevelType w:val="hybridMultilevel"/>
    <w:tmpl w:val="9F40029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E4135C7"/>
    <w:multiLevelType w:val="hybridMultilevel"/>
    <w:tmpl w:val="C03C78C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DE4DDC"/>
    <w:multiLevelType w:val="multilevel"/>
    <w:tmpl w:val="0EBE0472"/>
    <w:lvl w:ilvl="0">
      <w:start w:val="1"/>
      <w:numFmt w:val="bullet"/>
      <w:lvlText w:val=""/>
      <w:lvlJc w:val="left"/>
      <w:pPr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559" w:hanging="425"/>
      </w:pPr>
      <w:rPr>
        <w:rFonts w:ascii="Wingdings" w:hAnsi="Wingdings" w:hint="default"/>
      </w:rPr>
    </w:lvl>
    <w:lvl w:ilvl="2">
      <w:start w:val="1"/>
      <w:numFmt w:val="bullet"/>
      <w:lvlText w:val="o"/>
      <w:lvlJc w:val="left"/>
      <w:pPr>
        <w:ind w:left="1984" w:hanging="425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34" w:hanging="425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4" w:hanging="425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109" w:hanging="425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534" w:hanging="425"/>
      </w:pPr>
      <w:rPr>
        <w:rFonts w:ascii="Symbol" w:hAnsi="Symbol" w:hint="default"/>
      </w:rPr>
    </w:lvl>
  </w:abstractNum>
  <w:abstractNum w:abstractNumId="18" w15:restartNumberingAfterBreak="0">
    <w:nsid w:val="3780640D"/>
    <w:multiLevelType w:val="hybridMultilevel"/>
    <w:tmpl w:val="2ABE0570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9F31B7"/>
    <w:multiLevelType w:val="hybridMultilevel"/>
    <w:tmpl w:val="DB3C4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A056F"/>
    <w:multiLevelType w:val="hybridMultilevel"/>
    <w:tmpl w:val="565C6DA2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44C4DB4"/>
    <w:multiLevelType w:val="hybridMultilevel"/>
    <w:tmpl w:val="8A9CFE7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6306587"/>
    <w:multiLevelType w:val="hybridMultilevel"/>
    <w:tmpl w:val="9468D8EC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3153C5"/>
    <w:multiLevelType w:val="hybridMultilevel"/>
    <w:tmpl w:val="BD96BCF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A44EAB"/>
    <w:multiLevelType w:val="hybridMultilevel"/>
    <w:tmpl w:val="6C4ACAF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17668B"/>
    <w:multiLevelType w:val="hybridMultilevel"/>
    <w:tmpl w:val="7D6C0B6E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61020"/>
    <w:multiLevelType w:val="hybridMultilevel"/>
    <w:tmpl w:val="51C4464E"/>
    <w:lvl w:ilvl="0" w:tplc="88B27AA2">
      <w:start w:val="1"/>
      <w:numFmt w:val="decimal"/>
      <w:pStyle w:val="Cislovanie"/>
      <w:lvlText w:val="%1."/>
      <w:lvlJc w:val="left"/>
      <w:pPr>
        <w:ind w:left="1134" w:hanging="425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DB96DC8"/>
    <w:multiLevelType w:val="hybridMultilevel"/>
    <w:tmpl w:val="DE1EBEF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305425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29" w15:restartNumberingAfterBreak="0">
    <w:nsid w:val="53314915"/>
    <w:multiLevelType w:val="hybridMultilevel"/>
    <w:tmpl w:val="BCEEA5A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6AE094E"/>
    <w:multiLevelType w:val="hybridMultilevel"/>
    <w:tmpl w:val="3898A60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97408C8"/>
    <w:multiLevelType w:val="multilevel"/>
    <w:tmpl w:val="F70C3898"/>
    <w:lvl w:ilvl="0">
      <w:start w:val="1"/>
      <w:numFmt w:val="decimal"/>
      <w:pStyle w:val="Nadpis1"/>
      <w:lvlText w:val="%1"/>
      <w:lvlJc w:val="left"/>
      <w:pPr>
        <w:ind w:left="1142" w:hanging="432"/>
      </w:pPr>
    </w:lvl>
    <w:lvl w:ilvl="1">
      <w:start w:val="1"/>
      <w:numFmt w:val="decimal"/>
      <w:pStyle w:val="Nadpis2"/>
      <w:lvlText w:val="%1.%2"/>
      <w:lvlJc w:val="left"/>
      <w:pPr>
        <w:ind w:left="1286" w:hanging="576"/>
      </w:pPr>
    </w:lvl>
    <w:lvl w:ilvl="2">
      <w:start w:val="1"/>
      <w:numFmt w:val="decimal"/>
      <w:pStyle w:val="Nadpis3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1574" w:hanging="864"/>
      </w:pPr>
    </w:lvl>
    <w:lvl w:ilvl="4">
      <w:start w:val="1"/>
      <w:numFmt w:val="decimal"/>
      <w:pStyle w:val="Nadpis5"/>
      <w:lvlText w:val="%1.%2.%3.%4.%5"/>
      <w:lvlJc w:val="left"/>
      <w:pPr>
        <w:ind w:left="171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86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200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215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2294" w:hanging="1584"/>
      </w:pPr>
    </w:lvl>
  </w:abstractNum>
  <w:abstractNum w:abstractNumId="32" w15:restartNumberingAfterBreak="0">
    <w:nsid w:val="5A291734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33" w15:restartNumberingAfterBreak="0">
    <w:nsid w:val="5CE0390B"/>
    <w:multiLevelType w:val="hybridMultilevel"/>
    <w:tmpl w:val="21C2600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48C23BA"/>
    <w:multiLevelType w:val="hybridMultilevel"/>
    <w:tmpl w:val="C2A6043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F801B3"/>
    <w:multiLevelType w:val="hybridMultilevel"/>
    <w:tmpl w:val="9F40029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834BCC"/>
    <w:multiLevelType w:val="hybridMultilevel"/>
    <w:tmpl w:val="3958405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2003196"/>
    <w:multiLevelType w:val="hybridMultilevel"/>
    <w:tmpl w:val="F6D26F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2B60F75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39" w15:restartNumberingAfterBreak="0">
    <w:nsid w:val="72D93750"/>
    <w:multiLevelType w:val="hybridMultilevel"/>
    <w:tmpl w:val="8762321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4D25BC6"/>
    <w:multiLevelType w:val="hybridMultilevel"/>
    <w:tmpl w:val="ADB0E1CC"/>
    <w:lvl w:ilvl="0" w:tplc="EBD01008">
      <w:start w:val="1"/>
      <w:numFmt w:val="bullet"/>
      <w:pStyle w:val="Odsekzoznamu"/>
      <w:lvlText w:val=""/>
      <w:lvlJc w:val="left"/>
      <w:pPr>
        <w:ind w:left="1440" w:hanging="360"/>
      </w:pPr>
      <w:rPr>
        <w:rFonts w:ascii="Symbol" w:hAnsi="Symbol" w:hint="default"/>
        <w:strike w:val="0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9F56CF0"/>
    <w:multiLevelType w:val="hybridMultilevel"/>
    <w:tmpl w:val="5B625056"/>
    <w:lvl w:ilvl="0" w:tplc="C910F07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DE3920"/>
    <w:multiLevelType w:val="hybridMultilevel"/>
    <w:tmpl w:val="73725D6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60896178">
    <w:abstractNumId w:val="31"/>
  </w:num>
  <w:num w:numId="2" w16cid:durableId="186919032">
    <w:abstractNumId w:val="40"/>
  </w:num>
  <w:num w:numId="3" w16cid:durableId="1672559618">
    <w:abstractNumId w:val="26"/>
  </w:num>
  <w:num w:numId="4" w16cid:durableId="146871735">
    <w:abstractNumId w:val="38"/>
  </w:num>
  <w:num w:numId="5" w16cid:durableId="32486401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018481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2341331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4534808">
    <w:abstractNumId w:val="17"/>
  </w:num>
  <w:num w:numId="9" w16cid:durableId="196353733">
    <w:abstractNumId w:val="11"/>
  </w:num>
  <w:num w:numId="10" w16cid:durableId="1857577496">
    <w:abstractNumId w:val="1"/>
  </w:num>
  <w:num w:numId="11" w16cid:durableId="525678930">
    <w:abstractNumId w:val="41"/>
  </w:num>
  <w:num w:numId="12" w16cid:durableId="177014286">
    <w:abstractNumId w:val="25"/>
  </w:num>
  <w:num w:numId="13" w16cid:durableId="1531915862">
    <w:abstractNumId w:val="7"/>
  </w:num>
  <w:num w:numId="14" w16cid:durableId="1188131440">
    <w:abstractNumId w:val="20"/>
  </w:num>
  <w:num w:numId="15" w16cid:durableId="1941641915">
    <w:abstractNumId w:val="18"/>
  </w:num>
  <w:num w:numId="16" w16cid:durableId="464471271">
    <w:abstractNumId w:val="3"/>
  </w:num>
  <w:num w:numId="17" w16cid:durableId="1595552374">
    <w:abstractNumId w:val="9"/>
  </w:num>
  <w:num w:numId="18" w16cid:durableId="1933539433">
    <w:abstractNumId w:val="32"/>
  </w:num>
  <w:num w:numId="19" w16cid:durableId="1315795085">
    <w:abstractNumId w:val="28"/>
  </w:num>
  <w:num w:numId="20" w16cid:durableId="1921213255">
    <w:abstractNumId w:val="10"/>
  </w:num>
  <w:num w:numId="21" w16cid:durableId="407576398">
    <w:abstractNumId w:val="12"/>
  </w:num>
  <w:num w:numId="22" w16cid:durableId="938442236">
    <w:abstractNumId w:val="22"/>
  </w:num>
  <w:num w:numId="23" w16cid:durableId="242688555">
    <w:abstractNumId w:val="39"/>
  </w:num>
  <w:num w:numId="24" w16cid:durableId="1423721011">
    <w:abstractNumId w:val="35"/>
  </w:num>
  <w:num w:numId="25" w16cid:durableId="1328442900">
    <w:abstractNumId w:val="15"/>
  </w:num>
  <w:num w:numId="26" w16cid:durableId="562840378">
    <w:abstractNumId w:val="23"/>
  </w:num>
  <w:num w:numId="27" w16cid:durableId="1359549646">
    <w:abstractNumId w:val="33"/>
  </w:num>
  <w:num w:numId="28" w16cid:durableId="2007584282">
    <w:abstractNumId w:val="5"/>
  </w:num>
  <w:num w:numId="29" w16cid:durableId="643629634">
    <w:abstractNumId w:val="29"/>
  </w:num>
  <w:num w:numId="30" w16cid:durableId="1774784967">
    <w:abstractNumId w:val="21"/>
  </w:num>
  <w:num w:numId="31" w16cid:durableId="570119869">
    <w:abstractNumId w:val="36"/>
  </w:num>
  <w:num w:numId="32" w16cid:durableId="403727773">
    <w:abstractNumId w:val="0"/>
  </w:num>
  <w:num w:numId="33" w16cid:durableId="708148812">
    <w:abstractNumId w:val="4"/>
  </w:num>
  <w:num w:numId="34" w16cid:durableId="1285310895">
    <w:abstractNumId w:val="37"/>
  </w:num>
  <w:num w:numId="35" w16cid:durableId="288902762">
    <w:abstractNumId w:val="42"/>
  </w:num>
  <w:num w:numId="36" w16cid:durableId="1991861808">
    <w:abstractNumId w:val="8"/>
  </w:num>
  <w:num w:numId="37" w16cid:durableId="41297343">
    <w:abstractNumId w:val="19"/>
  </w:num>
  <w:num w:numId="38" w16cid:durableId="23600895">
    <w:abstractNumId w:val="27"/>
  </w:num>
  <w:num w:numId="39" w16cid:durableId="1722559761">
    <w:abstractNumId w:val="14"/>
  </w:num>
  <w:num w:numId="40" w16cid:durableId="1651785672">
    <w:abstractNumId w:val="6"/>
  </w:num>
  <w:num w:numId="41" w16cid:durableId="464154218">
    <w:abstractNumId w:val="16"/>
  </w:num>
  <w:num w:numId="42" w16cid:durableId="433136557">
    <w:abstractNumId w:val="34"/>
  </w:num>
  <w:num w:numId="43" w16cid:durableId="25299998">
    <w:abstractNumId w:val="2"/>
  </w:num>
  <w:num w:numId="44" w16cid:durableId="105740895">
    <w:abstractNumId w:val="30"/>
  </w:num>
  <w:num w:numId="45" w16cid:durableId="1022391731">
    <w:abstractNumId w:val="13"/>
  </w:num>
  <w:num w:numId="46" w16cid:durableId="1233076893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48"/>
    <w:rsid w:val="0000052C"/>
    <w:rsid w:val="0000067F"/>
    <w:rsid w:val="00000909"/>
    <w:rsid w:val="00002662"/>
    <w:rsid w:val="00003C12"/>
    <w:rsid w:val="00004825"/>
    <w:rsid w:val="00004CF4"/>
    <w:rsid w:val="0000575A"/>
    <w:rsid w:val="00005825"/>
    <w:rsid w:val="00005AA0"/>
    <w:rsid w:val="00005B64"/>
    <w:rsid w:val="00006922"/>
    <w:rsid w:val="00006DC7"/>
    <w:rsid w:val="00007163"/>
    <w:rsid w:val="00007222"/>
    <w:rsid w:val="00010160"/>
    <w:rsid w:val="00010988"/>
    <w:rsid w:val="00010A35"/>
    <w:rsid w:val="000125DD"/>
    <w:rsid w:val="00012833"/>
    <w:rsid w:val="00012C7B"/>
    <w:rsid w:val="00013370"/>
    <w:rsid w:val="00013376"/>
    <w:rsid w:val="000141F0"/>
    <w:rsid w:val="000147DB"/>
    <w:rsid w:val="00014A92"/>
    <w:rsid w:val="00014B98"/>
    <w:rsid w:val="00020BE5"/>
    <w:rsid w:val="00021A23"/>
    <w:rsid w:val="00021FFA"/>
    <w:rsid w:val="00022C6F"/>
    <w:rsid w:val="00023305"/>
    <w:rsid w:val="0002339E"/>
    <w:rsid w:val="00023E4E"/>
    <w:rsid w:val="00023EE6"/>
    <w:rsid w:val="00024299"/>
    <w:rsid w:val="00024CD7"/>
    <w:rsid w:val="00025016"/>
    <w:rsid w:val="0002552B"/>
    <w:rsid w:val="000256D5"/>
    <w:rsid w:val="000256FB"/>
    <w:rsid w:val="00026BA7"/>
    <w:rsid w:val="00026DCE"/>
    <w:rsid w:val="00026FFE"/>
    <w:rsid w:val="000302E4"/>
    <w:rsid w:val="00031311"/>
    <w:rsid w:val="000319FA"/>
    <w:rsid w:val="000321DF"/>
    <w:rsid w:val="00032448"/>
    <w:rsid w:val="00032B7A"/>
    <w:rsid w:val="00032BE9"/>
    <w:rsid w:val="00032EAB"/>
    <w:rsid w:val="00032F14"/>
    <w:rsid w:val="00033331"/>
    <w:rsid w:val="00034055"/>
    <w:rsid w:val="00034512"/>
    <w:rsid w:val="00034B92"/>
    <w:rsid w:val="000355AF"/>
    <w:rsid w:val="00035D74"/>
    <w:rsid w:val="000361C4"/>
    <w:rsid w:val="000366A7"/>
    <w:rsid w:val="00036E5D"/>
    <w:rsid w:val="000401C7"/>
    <w:rsid w:val="0004073F"/>
    <w:rsid w:val="000415FB"/>
    <w:rsid w:val="0004173B"/>
    <w:rsid w:val="00041C5A"/>
    <w:rsid w:val="00041EDD"/>
    <w:rsid w:val="00042D3A"/>
    <w:rsid w:val="00043883"/>
    <w:rsid w:val="00043C12"/>
    <w:rsid w:val="00043F76"/>
    <w:rsid w:val="00044209"/>
    <w:rsid w:val="000446CE"/>
    <w:rsid w:val="00044C06"/>
    <w:rsid w:val="00044FE7"/>
    <w:rsid w:val="00045284"/>
    <w:rsid w:val="00045F7B"/>
    <w:rsid w:val="000460A9"/>
    <w:rsid w:val="00046102"/>
    <w:rsid w:val="00046737"/>
    <w:rsid w:val="00046D6A"/>
    <w:rsid w:val="00047D40"/>
    <w:rsid w:val="0005023B"/>
    <w:rsid w:val="0005110A"/>
    <w:rsid w:val="00051BB1"/>
    <w:rsid w:val="00052A16"/>
    <w:rsid w:val="0005389F"/>
    <w:rsid w:val="00054A00"/>
    <w:rsid w:val="00054F9E"/>
    <w:rsid w:val="00055582"/>
    <w:rsid w:val="00055B0F"/>
    <w:rsid w:val="00056717"/>
    <w:rsid w:val="00056A30"/>
    <w:rsid w:val="000576DB"/>
    <w:rsid w:val="00057AA8"/>
    <w:rsid w:val="00060074"/>
    <w:rsid w:val="000601F4"/>
    <w:rsid w:val="0006024E"/>
    <w:rsid w:val="0006025A"/>
    <w:rsid w:val="00061A98"/>
    <w:rsid w:val="00061EBE"/>
    <w:rsid w:val="00062735"/>
    <w:rsid w:val="00062773"/>
    <w:rsid w:val="00062DC3"/>
    <w:rsid w:val="000637B8"/>
    <w:rsid w:val="00065890"/>
    <w:rsid w:val="00065CC2"/>
    <w:rsid w:val="0006674B"/>
    <w:rsid w:val="000669BE"/>
    <w:rsid w:val="00066D3B"/>
    <w:rsid w:val="00066DDB"/>
    <w:rsid w:val="0006705D"/>
    <w:rsid w:val="00070752"/>
    <w:rsid w:val="000707B7"/>
    <w:rsid w:val="00070F99"/>
    <w:rsid w:val="0007104F"/>
    <w:rsid w:val="00072340"/>
    <w:rsid w:val="00073305"/>
    <w:rsid w:val="0007358D"/>
    <w:rsid w:val="000738F1"/>
    <w:rsid w:val="00073B47"/>
    <w:rsid w:val="0007432C"/>
    <w:rsid w:val="00074479"/>
    <w:rsid w:val="0007447D"/>
    <w:rsid w:val="00074659"/>
    <w:rsid w:val="00074774"/>
    <w:rsid w:val="00075EFF"/>
    <w:rsid w:val="00077C11"/>
    <w:rsid w:val="00077D2D"/>
    <w:rsid w:val="00080B4B"/>
    <w:rsid w:val="00080FEA"/>
    <w:rsid w:val="00081566"/>
    <w:rsid w:val="00081857"/>
    <w:rsid w:val="00082618"/>
    <w:rsid w:val="000826A1"/>
    <w:rsid w:val="00082C4F"/>
    <w:rsid w:val="00082DBD"/>
    <w:rsid w:val="00083AC3"/>
    <w:rsid w:val="00083D01"/>
    <w:rsid w:val="0008453C"/>
    <w:rsid w:val="000858AF"/>
    <w:rsid w:val="000859CB"/>
    <w:rsid w:val="00085CDF"/>
    <w:rsid w:val="00085FB2"/>
    <w:rsid w:val="000861CF"/>
    <w:rsid w:val="000866C4"/>
    <w:rsid w:val="00086ACB"/>
    <w:rsid w:val="00086ED3"/>
    <w:rsid w:val="00086FE2"/>
    <w:rsid w:val="00087183"/>
    <w:rsid w:val="0008739E"/>
    <w:rsid w:val="00087407"/>
    <w:rsid w:val="00087F0F"/>
    <w:rsid w:val="00087F33"/>
    <w:rsid w:val="00090008"/>
    <w:rsid w:val="00090605"/>
    <w:rsid w:val="00091955"/>
    <w:rsid w:val="00091FFA"/>
    <w:rsid w:val="00092001"/>
    <w:rsid w:val="00092C78"/>
    <w:rsid w:val="00093204"/>
    <w:rsid w:val="00093281"/>
    <w:rsid w:val="00093331"/>
    <w:rsid w:val="00093620"/>
    <w:rsid w:val="00093D62"/>
    <w:rsid w:val="00094248"/>
    <w:rsid w:val="00094757"/>
    <w:rsid w:val="00094AF9"/>
    <w:rsid w:val="00095267"/>
    <w:rsid w:val="00095E36"/>
    <w:rsid w:val="00095EC6"/>
    <w:rsid w:val="000960EC"/>
    <w:rsid w:val="00096377"/>
    <w:rsid w:val="0009655A"/>
    <w:rsid w:val="00096BA7"/>
    <w:rsid w:val="0009761D"/>
    <w:rsid w:val="000A181B"/>
    <w:rsid w:val="000A1CF7"/>
    <w:rsid w:val="000A22A0"/>
    <w:rsid w:val="000A27E4"/>
    <w:rsid w:val="000A45A1"/>
    <w:rsid w:val="000A5E83"/>
    <w:rsid w:val="000A5F83"/>
    <w:rsid w:val="000A66EB"/>
    <w:rsid w:val="000A7403"/>
    <w:rsid w:val="000A777A"/>
    <w:rsid w:val="000A7B2B"/>
    <w:rsid w:val="000A7B90"/>
    <w:rsid w:val="000B075D"/>
    <w:rsid w:val="000B0BFF"/>
    <w:rsid w:val="000B10AE"/>
    <w:rsid w:val="000B132A"/>
    <w:rsid w:val="000B13F5"/>
    <w:rsid w:val="000B22C1"/>
    <w:rsid w:val="000B303B"/>
    <w:rsid w:val="000B389D"/>
    <w:rsid w:val="000B3C2F"/>
    <w:rsid w:val="000B3E5F"/>
    <w:rsid w:val="000B3FEB"/>
    <w:rsid w:val="000B45AF"/>
    <w:rsid w:val="000B4720"/>
    <w:rsid w:val="000B4F9E"/>
    <w:rsid w:val="000B5EEE"/>
    <w:rsid w:val="000B6EF5"/>
    <w:rsid w:val="000B7096"/>
    <w:rsid w:val="000B78E3"/>
    <w:rsid w:val="000C06D4"/>
    <w:rsid w:val="000C06D8"/>
    <w:rsid w:val="000C18CB"/>
    <w:rsid w:val="000C273D"/>
    <w:rsid w:val="000C2C09"/>
    <w:rsid w:val="000C333A"/>
    <w:rsid w:val="000C389C"/>
    <w:rsid w:val="000C42F4"/>
    <w:rsid w:val="000C491C"/>
    <w:rsid w:val="000C52B3"/>
    <w:rsid w:val="000C53DE"/>
    <w:rsid w:val="000C5C7F"/>
    <w:rsid w:val="000C6786"/>
    <w:rsid w:val="000C695F"/>
    <w:rsid w:val="000C6C21"/>
    <w:rsid w:val="000C7E42"/>
    <w:rsid w:val="000D04C2"/>
    <w:rsid w:val="000D0E11"/>
    <w:rsid w:val="000D0E32"/>
    <w:rsid w:val="000D1355"/>
    <w:rsid w:val="000D2375"/>
    <w:rsid w:val="000D26FE"/>
    <w:rsid w:val="000D2E26"/>
    <w:rsid w:val="000D300E"/>
    <w:rsid w:val="000D37F0"/>
    <w:rsid w:val="000D40D6"/>
    <w:rsid w:val="000D424E"/>
    <w:rsid w:val="000D50BE"/>
    <w:rsid w:val="000D5BB7"/>
    <w:rsid w:val="000D5F02"/>
    <w:rsid w:val="000D6D88"/>
    <w:rsid w:val="000D740D"/>
    <w:rsid w:val="000D7BF7"/>
    <w:rsid w:val="000E0022"/>
    <w:rsid w:val="000E0F3D"/>
    <w:rsid w:val="000E1233"/>
    <w:rsid w:val="000E1A14"/>
    <w:rsid w:val="000E1E05"/>
    <w:rsid w:val="000E1E99"/>
    <w:rsid w:val="000E23ED"/>
    <w:rsid w:val="000E2834"/>
    <w:rsid w:val="000E29F3"/>
    <w:rsid w:val="000E2B4D"/>
    <w:rsid w:val="000E2BF4"/>
    <w:rsid w:val="000E3B33"/>
    <w:rsid w:val="000E3E57"/>
    <w:rsid w:val="000E670F"/>
    <w:rsid w:val="000E6AB1"/>
    <w:rsid w:val="000E6C56"/>
    <w:rsid w:val="000E71B1"/>
    <w:rsid w:val="000E73BD"/>
    <w:rsid w:val="000E759E"/>
    <w:rsid w:val="000E7AFD"/>
    <w:rsid w:val="000F03E7"/>
    <w:rsid w:val="000F07C2"/>
    <w:rsid w:val="000F13CF"/>
    <w:rsid w:val="000F1E20"/>
    <w:rsid w:val="000F25BE"/>
    <w:rsid w:val="000F31A7"/>
    <w:rsid w:val="000F31BD"/>
    <w:rsid w:val="000F3B19"/>
    <w:rsid w:val="000F3F40"/>
    <w:rsid w:val="000F4654"/>
    <w:rsid w:val="000F6252"/>
    <w:rsid w:val="000F67D7"/>
    <w:rsid w:val="000F6FA8"/>
    <w:rsid w:val="000F722F"/>
    <w:rsid w:val="000F7334"/>
    <w:rsid w:val="000F77DB"/>
    <w:rsid w:val="000F7995"/>
    <w:rsid w:val="001004FF"/>
    <w:rsid w:val="001012B3"/>
    <w:rsid w:val="00103B9E"/>
    <w:rsid w:val="00103D83"/>
    <w:rsid w:val="00103FD4"/>
    <w:rsid w:val="0010410D"/>
    <w:rsid w:val="00104211"/>
    <w:rsid w:val="00104C83"/>
    <w:rsid w:val="00104EE3"/>
    <w:rsid w:val="00105B1D"/>
    <w:rsid w:val="00105DBF"/>
    <w:rsid w:val="00106342"/>
    <w:rsid w:val="00107177"/>
    <w:rsid w:val="00107657"/>
    <w:rsid w:val="00107827"/>
    <w:rsid w:val="00107A7F"/>
    <w:rsid w:val="00107C1E"/>
    <w:rsid w:val="001105D6"/>
    <w:rsid w:val="00110C16"/>
    <w:rsid w:val="00111147"/>
    <w:rsid w:val="001112B6"/>
    <w:rsid w:val="0011157B"/>
    <w:rsid w:val="00111C9B"/>
    <w:rsid w:val="00111F48"/>
    <w:rsid w:val="001122A4"/>
    <w:rsid w:val="00112919"/>
    <w:rsid w:val="00112C8E"/>
    <w:rsid w:val="0011328B"/>
    <w:rsid w:val="00113839"/>
    <w:rsid w:val="00113A9F"/>
    <w:rsid w:val="00113BE6"/>
    <w:rsid w:val="00113F09"/>
    <w:rsid w:val="00113F4A"/>
    <w:rsid w:val="00114219"/>
    <w:rsid w:val="00114A88"/>
    <w:rsid w:val="0011565A"/>
    <w:rsid w:val="00115B1E"/>
    <w:rsid w:val="00115D4D"/>
    <w:rsid w:val="00116FE6"/>
    <w:rsid w:val="00117082"/>
    <w:rsid w:val="001177D5"/>
    <w:rsid w:val="00117812"/>
    <w:rsid w:val="0012027C"/>
    <w:rsid w:val="0012108A"/>
    <w:rsid w:val="00121467"/>
    <w:rsid w:val="00121977"/>
    <w:rsid w:val="00121D85"/>
    <w:rsid w:val="00121E23"/>
    <w:rsid w:val="001225DC"/>
    <w:rsid w:val="00122A52"/>
    <w:rsid w:val="00122FCE"/>
    <w:rsid w:val="001231B1"/>
    <w:rsid w:val="0012320C"/>
    <w:rsid w:val="0012340B"/>
    <w:rsid w:val="001234FB"/>
    <w:rsid w:val="00123535"/>
    <w:rsid w:val="00123660"/>
    <w:rsid w:val="0012497F"/>
    <w:rsid w:val="00125389"/>
    <w:rsid w:val="00126BDF"/>
    <w:rsid w:val="00127BD4"/>
    <w:rsid w:val="001304FF"/>
    <w:rsid w:val="00130A4A"/>
    <w:rsid w:val="00130A9C"/>
    <w:rsid w:val="001316E7"/>
    <w:rsid w:val="00131A46"/>
    <w:rsid w:val="00131E61"/>
    <w:rsid w:val="00132280"/>
    <w:rsid w:val="00133109"/>
    <w:rsid w:val="001332E4"/>
    <w:rsid w:val="00133623"/>
    <w:rsid w:val="00133C3E"/>
    <w:rsid w:val="00133D51"/>
    <w:rsid w:val="00133EAD"/>
    <w:rsid w:val="00134838"/>
    <w:rsid w:val="00134F70"/>
    <w:rsid w:val="00135908"/>
    <w:rsid w:val="00135D44"/>
    <w:rsid w:val="001371F0"/>
    <w:rsid w:val="001377D1"/>
    <w:rsid w:val="00137C9B"/>
    <w:rsid w:val="0014035C"/>
    <w:rsid w:val="001403FC"/>
    <w:rsid w:val="00140BE0"/>
    <w:rsid w:val="00140E95"/>
    <w:rsid w:val="00141DA4"/>
    <w:rsid w:val="0014253F"/>
    <w:rsid w:val="00142FA2"/>
    <w:rsid w:val="001430CE"/>
    <w:rsid w:val="001438FE"/>
    <w:rsid w:val="001439E3"/>
    <w:rsid w:val="00143F42"/>
    <w:rsid w:val="00143F43"/>
    <w:rsid w:val="00144475"/>
    <w:rsid w:val="00144CA1"/>
    <w:rsid w:val="00144F10"/>
    <w:rsid w:val="0014522E"/>
    <w:rsid w:val="0014550D"/>
    <w:rsid w:val="00145FC0"/>
    <w:rsid w:val="001470CB"/>
    <w:rsid w:val="00147C81"/>
    <w:rsid w:val="00147F59"/>
    <w:rsid w:val="001506DD"/>
    <w:rsid w:val="00150A0D"/>
    <w:rsid w:val="0015114C"/>
    <w:rsid w:val="00151833"/>
    <w:rsid w:val="00151993"/>
    <w:rsid w:val="00151EFB"/>
    <w:rsid w:val="00151F8D"/>
    <w:rsid w:val="001524E4"/>
    <w:rsid w:val="001526A1"/>
    <w:rsid w:val="00152A92"/>
    <w:rsid w:val="00153063"/>
    <w:rsid w:val="00154033"/>
    <w:rsid w:val="00154959"/>
    <w:rsid w:val="00154D54"/>
    <w:rsid w:val="00154D68"/>
    <w:rsid w:val="00154D82"/>
    <w:rsid w:val="00154E48"/>
    <w:rsid w:val="001554FF"/>
    <w:rsid w:val="0015573A"/>
    <w:rsid w:val="00155E3D"/>
    <w:rsid w:val="00155FF1"/>
    <w:rsid w:val="001563E3"/>
    <w:rsid w:val="00156BED"/>
    <w:rsid w:val="00156DB8"/>
    <w:rsid w:val="00157262"/>
    <w:rsid w:val="001573BC"/>
    <w:rsid w:val="00157819"/>
    <w:rsid w:val="0016001A"/>
    <w:rsid w:val="0016005C"/>
    <w:rsid w:val="0016009B"/>
    <w:rsid w:val="001604B4"/>
    <w:rsid w:val="0016075F"/>
    <w:rsid w:val="00160AD8"/>
    <w:rsid w:val="0016125C"/>
    <w:rsid w:val="00162260"/>
    <w:rsid w:val="00163C99"/>
    <w:rsid w:val="001641A7"/>
    <w:rsid w:val="001660E2"/>
    <w:rsid w:val="00166B75"/>
    <w:rsid w:val="00166FB3"/>
    <w:rsid w:val="001672B1"/>
    <w:rsid w:val="00167632"/>
    <w:rsid w:val="00167A40"/>
    <w:rsid w:val="0017070B"/>
    <w:rsid w:val="001710DA"/>
    <w:rsid w:val="0017152E"/>
    <w:rsid w:val="001715E9"/>
    <w:rsid w:val="00171722"/>
    <w:rsid w:val="00171B11"/>
    <w:rsid w:val="0017289D"/>
    <w:rsid w:val="0017399E"/>
    <w:rsid w:val="00174347"/>
    <w:rsid w:val="001747A4"/>
    <w:rsid w:val="00175AB6"/>
    <w:rsid w:val="00175EFE"/>
    <w:rsid w:val="001760DB"/>
    <w:rsid w:val="00176884"/>
    <w:rsid w:val="00176B2C"/>
    <w:rsid w:val="00176B8E"/>
    <w:rsid w:val="00177507"/>
    <w:rsid w:val="00177BDB"/>
    <w:rsid w:val="00177DFA"/>
    <w:rsid w:val="00180BD3"/>
    <w:rsid w:val="00181226"/>
    <w:rsid w:val="001812B5"/>
    <w:rsid w:val="001820AE"/>
    <w:rsid w:val="0018243E"/>
    <w:rsid w:val="00182647"/>
    <w:rsid w:val="00182695"/>
    <w:rsid w:val="00182AAA"/>
    <w:rsid w:val="0018387F"/>
    <w:rsid w:val="00183D0A"/>
    <w:rsid w:val="00184881"/>
    <w:rsid w:val="00184E01"/>
    <w:rsid w:val="00184F74"/>
    <w:rsid w:val="001863C6"/>
    <w:rsid w:val="001873C4"/>
    <w:rsid w:val="0018767C"/>
    <w:rsid w:val="0018795A"/>
    <w:rsid w:val="00187BF2"/>
    <w:rsid w:val="00187EA8"/>
    <w:rsid w:val="001904AB"/>
    <w:rsid w:val="00190C18"/>
    <w:rsid w:val="0019106D"/>
    <w:rsid w:val="00192132"/>
    <w:rsid w:val="00192A19"/>
    <w:rsid w:val="00192BA6"/>
    <w:rsid w:val="00193605"/>
    <w:rsid w:val="00193A6D"/>
    <w:rsid w:val="00193CB6"/>
    <w:rsid w:val="001947B8"/>
    <w:rsid w:val="00194A15"/>
    <w:rsid w:val="00195F71"/>
    <w:rsid w:val="00196201"/>
    <w:rsid w:val="00197788"/>
    <w:rsid w:val="00197ABF"/>
    <w:rsid w:val="001A01DA"/>
    <w:rsid w:val="001A0934"/>
    <w:rsid w:val="001A09E0"/>
    <w:rsid w:val="001A1100"/>
    <w:rsid w:val="001A16D8"/>
    <w:rsid w:val="001A1FAC"/>
    <w:rsid w:val="001A2880"/>
    <w:rsid w:val="001A2E95"/>
    <w:rsid w:val="001A3BFA"/>
    <w:rsid w:val="001A3CE5"/>
    <w:rsid w:val="001A403B"/>
    <w:rsid w:val="001A429C"/>
    <w:rsid w:val="001A475C"/>
    <w:rsid w:val="001A5890"/>
    <w:rsid w:val="001A6010"/>
    <w:rsid w:val="001A69C7"/>
    <w:rsid w:val="001A7721"/>
    <w:rsid w:val="001B070E"/>
    <w:rsid w:val="001B0821"/>
    <w:rsid w:val="001B0B8A"/>
    <w:rsid w:val="001B19C1"/>
    <w:rsid w:val="001B2842"/>
    <w:rsid w:val="001B2D81"/>
    <w:rsid w:val="001B3AED"/>
    <w:rsid w:val="001B3BDC"/>
    <w:rsid w:val="001B47BB"/>
    <w:rsid w:val="001B4B9C"/>
    <w:rsid w:val="001B4C43"/>
    <w:rsid w:val="001B555A"/>
    <w:rsid w:val="001B5BF3"/>
    <w:rsid w:val="001B5E0B"/>
    <w:rsid w:val="001B61C2"/>
    <w:rsid w:val="001B6641"/>
    <w:rsid w:val="001B6C31"/>
    <w:rsid w:val="001B6C4D"/>
    <w:rsid w:val="001B71CD"/>
    <w:rsid w:val="001C055C"/>
    <w:rsid w:val="001C1489"/>
    <w:rsid w:val="001C1D81"/>
    <w:rsid w:val="001C2F48"/>
    <w:rsid w:val="001C400A"/>
    <w:rsid w:val="001C4F13"/>
    <w:rsid w:val="001C50B7"/>
    <w:rsid w:val="001C5820"/>
    <w:rsid w:val="001C5A6D"/>
    <w:rsid w:val="001C6147"/>
    <w:rsid w:val="001C6873"/>
    <w:rsid w:val="001C6A3E"/>
    <w:rsid w:val="001C6DF3"/>
    <w:rsid w:val="001C7819"/>
    <w:rsid w:val="001C7A45"/>
    <w:rsid w:val="001C7C11"/>
    <w:rsid w:val="001C7EC1"/>
    <w:rsid w:val="001D01C8"/>
    <w:rsid w:val="001D0390"/>
    <w:rsid w:val="001D068B"/>
    <w:rsid w:val="001D0757"/>
    <w:rsid w:val="001D0F9C"/>
    <w:rsid w:val="001D1C75"/>
    <w:rsid w:val="001D20A4"/>
    <w:rsid w:val="001D2F5D"/>
    <w:rsid w:val="001D3A34"/>
    <w:rsid w:val="001D434B"/>
    <w:rsid w:val="001D47D4"/>
    <w:rsid w:val="001D4AC2"/>
    <w:rsid w:val="001D4C54"/>
    <w:rsid w:val="001D4F29"/>
    <w:rsid w:val="001D5EC1"/>
    <w:rsid w:val="001D71BF"/>
    <w:rsid w:val="001D780F"/>
    <w:rsid w:val="001D7D4A"/>
    <w:rsid w:val="001D7EFD"/>
    <w:rsid w:val="001E023E"/>
    <w:rsid w:val="001E04A0"/>
    <w:rsid w:val="001E09BF"/>
    <w:rsid w:val="001E0BB4"/>
    <w:rsid w:val="001E11AF"/>
    <w:rsid w:val="001E1229"/>
    <w:rsid w:val="001E171E"/>
    <w:rsid w:val="001E1B8F"/>
    <w:rsid w:val="001E1E13"/>
    <w:rsid w:val="001E2290"/>
    <w:rsid w:val="001E2973"/>
    <w:rsid w:val="001E3391"/>
    <w:rsid w:val="001E412C"/>
    <w:rsid w:val="001E505A"/>
    <w:rsid w:val="001E511A"/>
    <w:rsid w:val="001E5D87"/>
    <w:rsid w:val="001E615C"/>
    <w:rsid w:val="001E7414"/>
    <w:rsid w:val="001E7BCA"/>
    <w:rsid w:val="001F1CCB"/>
    <w:rsid w:val="001F1FFE"/>
    <w:rsid w:val="001F239F"/>
    <w:rsid w:val="001F38C1"/>
    <w:rsid w:val="001F3974"/>
    <w:rsid w:val="001F4339"/>
    <w:rsid w:val="001F48C2"/>
    <w:rsid w:val="001F4C74"/>
    <w:rsid w:val="001F50CC"/>
    <w:rsid w:val="001F5928"/>
    <w:rsid w:val="001F710E"/>
    <w:rsid w:val="001F7519"/>
    <w:rsid w:val="001F764F"/>
    <w:rsid w:val="001F7844"/>
    <w:rsid w:val="001F79FA"/>
    <w:rsid w:val="00200107"/>
    <w:rsid w:val="00200273"/>
    <w:rsid w:val="00200813"/>
    <w:rsid w:val="00200BEB"/>
    <w:rsid w:val="002017F7"/>
    <w:rsid w:val="0020194E"/>
    <w:rsid w:val="0020283D"/>
    <w:rsid w:val="002028EC"/>
    <w:rsid w:val="00202CDC"/>
    <w:rsid w:val="00203542"/>
    <w:rsid w:val="00204105"/>
    <w:rsid w:val="00204442"/>
    <w:rsid w:val="0020448A"/>
    <w:rsid w:val="00204569"/>
    <w:rsid w:val="00204C0E"/>
    <w:rsid w:val="00205FE2"/>
    <w:rsid w:val="0020696F"/>
    <w:rsid w:val="00207A01"/>
    <w:rsid w:val="00210148"/>
    <w:rsid w:val="002101A7"/>
    <w:rsid w:val="0021044E"/>
    <w:rsid w:val="002112E8"/>
    <w:rsid w:val="00211714"/>
    <w:rsid w:val="00211B5B"/>
    <w:rsid w:val="00211BBB"/>
    <w:rsid w:val="00211E74"/>
    <w:rsid w:val="002124EC"/>
    <w:rsid w:val="002132FC"/>
    <w:rsid w:val="00215AD2"/>
    <w:rsid w:val="00216C6C"/>
    <w:rsid w:val="00216FCE"/>
    <w:rsid w:val="00217D32"/>
    <w:rsid w:val="0022026F"/>
    <w:rsid w:val="002211B3"/>
    <w:rsid w:val="00221F8A"/>
    <w:rsid w:val="00222183"/>
    <w:rsid w:val="00222B4C"/>
    <w:rsid w:val="00222E34"/>
    <w:rsid w:val="002230A4"/>
    <w:rsid w:val="00223A33"/>
    <w:rsid w:val="00223EDE"/>
    <w:rsid w:val="00224A77"/>
    <w:rsid w:val="002251CF"/>
    <w:rsid w:val="0022546D"/>
    <w:rsid w:val="00225CA4"/>
    <w:rsid w:val="00226E86"/>
    <w:rsid w:val="00227514"/>
    <w:rsid w:val="002276AB"/>
    <w:rsid w:val="00227BD8"/>
    <w:rsid w:val="002303AA"/>
    <w:rsid w:val="00230D5C"/>
    <w:rsid w:val="002329FE"/>
    <w:rsid w:val="00232DA1"/>
    <w:rsid w:val="00233144"/>
    <w:rsid w:val="0023335B"/>
    <w:rsid w:val="00233954"/>
    <w:rsid w:val="00233CA1"/>
    <w:rsid w:val="00234168"/>
    <w:rsid w:val="0023434D"/>
    <w:rsid w:val="002343F9"/>
    <w:rsid w:val="002345F2"/>
    <w:rsid w:val="0023464A"/>
    <w:rsid w:val="002350BF"/>
    <w:rsid w:val="00235960"/>
    <w:rsid w:val="00236901"/>
    <w:rsid w:val="00236A9B"/>
    <w:rsid w:val="00236CA5"/>
    <w:rsid w:val="00237310"/>
    <w:rsid w:val="00237794"/>
    <w:rsid w:val="00237800"/>
    <w:rsid w:val="00240821"/>
    <w:rsid w:val="00242109"/>
    <w:rsid w:val="00242A89"/>
    <w:rsid w:val="002433AF"/>
    <w:rsid w:val="0024372C"/>
    <w:rsid w:val="0024398A"/>
    <w:rsid w:val="00243F4B"/>
    <w:rsid w:val="002446F6"/>
    <w:rsid w:val="00244A61"/>
    <w:rsid w:val="00244A63"/>
    <w:rsid w:val="00244DF0"/>
    <w:rsid w:val="00245586"/>
    <w:rsid w:val="00245F03"/>
    <w:rsid w:val="002463BE"/>
    <w:rsid w:val="0024730F"/>
    <w:rsid w:val="00247799"/>
    <w:rsid w:val="002478B7"/>
    <w:rsid w:val="00247B30"/>
    <w:rsid w:val="00247BDD"/>
    <w:rsid w:val="002502AF"/>
    <w:rsid w:val="002507EC"/>
    <w:rsid w:val="00251384"/>
    <w:rsid w:val="0025258B"/>
    <w:rsid w:val="00252EE2"/>
    <w:rsid w:val="00253277"/>
    <w:rsid w:val="00253A76"/>
    <w:rsid w:val="00253DBF"/>
    <w:rsid w:val="0025465C"/>
    <w:rsid w:val="00254B0D"/>
    <w:rsid w:val="00255227"/>
    <w:rsid w:val="0025525B"/>
    <w:rsid w:val="00255365"/>
    <w:rsid w:val="0025572B"/>
    <w:rsid w:val="00255A5B"/>
    <w:rsid w:val="00256805"/>
    <w:rsid w:val="00256C73"/>
    <w:rsid w:val="00257A1E"/>
    <w:rsid w:val="002605BD"/>
    <w:rsid w:val="002615CE"/>
    <w:rsid w:val="0026281E"/>
    <w:rsid w:val="0026319B"/>
    <w:rsid w:val="00263205"/>
    <w:rsid w:val="00263DC1"/>
    <w:rsid w:val="00263DFA"/>
    <w:rsid w:val="0026420D"/>
    <w:rsid w:val="00264448"/>
    <w:rsid w:val="00264452"/>
    <w:rsid w:val="002649B2"/>
    <w:rsid w:val="00264F7E"/>
    <w:rsid w:val="002650C6"/>
    <w:rsid w:val="0026682F"/>
    <w:rsid w:val="00266A32"/>
    <w:rsid w:val="002675E2"/>
    <w:rsid w:val="00267B8E"/>
    <w:rsid w:val="00267C24"/>
    <w:rsid w:val="0027041B"/>
    <w:rsid w:val="00270F38"/>
    <w:rsid w:val="0027122B"/>
    <w:rsid w:val="0027126D"/>
    <w:rsid w:val="00271CA9"/>
    <w:rsid w:val="00272756"/>
    <w:rsid w:val="00273A75"/>
    <w:rsid w:val="00273ADA"/>
    <w:rsid w:val="00273C2B"/>
    <w:rsid w:val="00273D01"/>
    <w:rsid w:val="002745F6"/>
    <w:rsid w:val="002746C6"/>
    <w:rsid w:val="002751E0"/>
    <w:rsid w:val="00275925"/>
    <w:rsid w:val="002760F2"/>
    <w:rsid w:val="002772C2"/>
    <w:rsid w:val="00277B4F"/>
    <w:rsid w:val="00280441"/>
    <w:rsid w:val="002804A6"/>
    <w:rsid w:val="0028074E"/>
    <w:rsid w:val="00281B34"/>
    <w:rsid w:val="0028252F"/>
    <w:rsid w:val="00282CD4"/>
    <w:rsid w:val="00282FA6"/>
    <w:rsid w:val="0028421E"/>
    <w:rsid w:val="0028541E"/>
    <w:rsid w:val="002854FA"/>
    <w:rsid w:val="002861C7"/>
    <w:rsid w:val="002868E2"/>
    <w:rsid w:val="00287BDD"/>
    <w:rsid w:val="002906B0"/>
    <w:rsid w:val="00290B93"/>
    <w:rsid w:val="0029165D"/>
    <w:rsid w:val="0029168B"/>
    <w:rsid w:val="002922AC"/>
    <w:rsid w:val="00292A27"/>
    <w:rsid w:val="00292AE0"/>
    <w:rsid w:val="00294221"/>
    <w:rsid w:val="00294AC8"/>
    <w:rsid w:val="00294C10"/>
    <w:rsid w:val="00294EC6"/>
    <w:rsid w:val="00295234"/>
    <w:rsid w:val="00295275"/>
    <w:rsid w:val="00295AE3"/>
    <w:rsid w:val="00295EA1"/>
    <w:rsid w:val="00297D43"/>
    <w:rsid w:val="002A0E9E"/>
    <w:rsid w:val="002A1294"/>
    <w:rsid w:val="002A1735"/>
    <w:rsid w:val="002A1737"/>
    <w:rsid w:val="002A1FFB"/>
    <w:rsid w:val="002A2D57"/>
    <w:rsid w:val="002A3367"/>
    <w:rsid w:val="002A397A"/>
    <w:rsid w:val="002A3F85"/>
    <w:rsid w:val="002A4E56"/>
    <w:rsid w:val="002A551A"/>
    <w:rsid w:val="002A5CF1"/>
    <w:rsid w:val="002A66A0"/>
    <w:rsid w:val="002A690D"/>
    <w:rsid w:val="002A6C88"/>
    <w:rsid w:val="002A6DD0"/>
    <w:rsid w:val="002A7C96"/>
    <w:rsid w:val="002A7ED8"/>
    <w:rsid w:val="002A7F30"/>
    <w:rsid w:val="002B03CE"/>
    <w:rsid w:val="002B072B"/>
    <w:rsid w:val="002B08B3"/>
    <w:rsid w:val="002B194D"/>
    <w:rsid w:val="002B2B55"/>
    <w:rsid w:val="002B3107"/>
    <w:rsid w:val="002B498F"/>
    <w:rsid w:val="002B4F7F"/>
    <w:rsid w:val="002B533B"/>
    <w:rsid w:val="002B554E"/>
    <w:rsid w:val="002B56B1"/>
    <w:rsid w:val="002B584F"/>
    <w:rsid w:val="002B59F2"/>
    <w:rsid w:val="002B5C06"/>
    <w:rsid w:val="002B6899"/>
    <w:rsid w:val="002B73DE"/>
    <w:rsid w:val="002B750E"/>
    <w:rsid w:val="002B7928"/>
    <w:rsid w:val="002C0CCB"/>
    <w:rsid w:val="002C0D68"/>
    <w:rsid w:val="002C1771"/>
    <w:rsid w:val="002C1C12"/>
    <w:rsid w:val="002C2C8F"/>
    <w:rsid w:val="002C308A"/>
    <w:rsid w:val="002C40B8"/>
    <w:rsid w:val="002C4521"/>
    <w:rsid w:val="002C4632"/>
    <w:rsid w:val="002C5522"/>
    <w:rsid w:val="002C6971"/>
    <w:rsid w:val="002C699F"/>
    <w:rsid w:val="002C6B77"/>
    <w:rsid w:val="002C75BF"/>
    <w:rsid w:val="002C75C7"/>
    <w:rsid w:val="002C7B78"/>
    <w:rsid w:val="002D00F8"/>
    <w:rsid w:val="002D0627"/>
    <w:rsid w:val="002D0D1D"/>
    <w:rsid w:val="002D0D3C"/>
    <w:rsid w:val="002D14D2"/>
    <w:rsid w:val="002D203B"/>
    <w:rsid w:val="002D22ED"/>
    <w:rsid w:val="002D23F1"/>
    <w:rsid w:val="002D2901"/>
    <w:rsid w:val="002D40E0"/>
    <w:rsid w:val="002D4608"/>
    <w:rsid w:val="002D47EC"/>
    <w:rsid w:val="002D4B12"/>
    <w:rsid w:val="002D4E9E"/>
    <w:rsid w:val="002D4F74"/>
    <w:rsid w:val="002D4FD5"/>
    <w:rsid w:val="002D5200"/>
    <w:rsid w:val="002D5CF8"/>
    <w:rsid w:val="002D638D"/>
    <w:rsid w:val="002D715E"/>
    <w:rsid w:val="002D7990"/>
    <w:rsid w:val="002D7ABC"/>
    <w:rsid w:val="002D7AC5"/>
    <w:rsid w:val="002D7BA4"/>
    <w:rsid w:val="002E2838"/>
    <w:rsid w:val="002E2BA2"/>
    <w:rsid w:val="002E2E37"/>
    <w:rsid w:val="002E3ABF"/>
    <w:rsid w:val="002E3EA0"/>
    <w:rsid w:val="002E49F1"/>
    <w:rsid w:val="002E4A78"/>
    <w:rsid w:val="002E5E3F"/>
    <w:rsid w:val="002E60FE"/>
    <w:rsid w:val="002E76A9"/>
    <w:rsid w:val="002E7FB3"/>
    <w:rsid w:val="002F0CC7"/>
    <w:rsid w:val="002F237B"/>
    <w:rsid w:val="002F2F41"/>
    <w:rsid w:val="002F36F3"/>
    <w:rsid w:val="002F39CD"/>
    <w:rsid w:val="002F3B23"/>
    <w:rsid w:val="002F3E4F"/>
    <w:rsid w:val="002F45DF"/>
    <w:rsid w:val="002F4E13"/>
    <w:rsid w:val="002F51E0"/>
    <w:rsid w:val="002F582A"/>
    <w:rsid w:val="00300793"/>
    <w:rsid w:val="00300B76"/>
    <w:rsid w:val="00300D55"/>
    <w:rsid w:val="003018BA"/>
    <w:rsid w:val="003019B7"/>
    <w:rsid w:val="00301EBD"/>
    <w:rsid w:val="00302630"/>
    <w:rsid w:val="00303CA1"/>
    <w:rsid w:val="00303FC0"/>
    <w:rsid w:val="00304338"/>
    <w:rsid w:val="00305474"/>
    <w:rsid w:val="003054BE"/>
    <w:rsid w:val="00306132"/>
    <w:rsid w:val="0030675D"/>
    <w:rsid w:val="00306874"/>
    <w:rsid w:val="00306EC3"/>
    <w:rsid w:val="00307E54"/>
    <w:rsid w:val="00310011"/>
    <w:rsid w:val="00310194"/>
    <w:rsid w:val="003101E6"/>
    <w:rsid w:val="003102CA"/>
    <w:rsid w:val="00310A8F"/>
    <w:rsid w:val="00310B2F"/>
    <w:rsid w:val="00311E3E"/>
    <w:rsid w:val="00311F71"/>
    <w:rsid w:val="003123B6"/>
    <w:rsid w:val="003124E9"/>
    <w:rsid w:val="0031322D"/>
    <w:rsid w:val="00313529"/>
    <w:rsid w:val="00313B8C"/>
    <w:rsid w:val="00313BDB"/>
    <w:rsid w:val="00315120"/>
    <w:rsid w:val="003169AE"/>
    <w:rsid w:val="00316C8C"/>
    <w:rsid w:val="003174F6"/>
    <w:rsid w:val="00317737"/>
    <w:rsid w:val="00320B9F"/>
    <w:rsid w:val="0032101E"/>
    <w:rsid w:val="003210F0"/>
    <w:rsid w:val="00323545"/>
    <w:rsid w:val="00323618"/>
    <w:rsid w:val="0032363A"/>
    <w:rsid w:val="00323975"/>
    <w:rsid w:val="00325156"/>
    <w:rsid w:val="0032543D"/>
    <w:rsid w:val="00326092"/>
    <w:rsid w:val="0032647C"/>
    <w:rsid w:val="003264C2"/>
    <w:rsid w:val="00326A02"/>
    <w:rsid w:val="00326C62"/>
    <w:rsid w:val="00327046"/>
    <w:rsid w:val="003277C3"/>
    <w:rsid w:val="003304B5"/>
    <w:rsid w:val="00331922"/>
    <w:rsid w:val="00331FA9"/>
    <w:rsid w:val="0033248A"/>
    <w:rsid w:val="003330D3"/>
    <w:rsid w:val="0033358B"/>
    <w:rsid w:val="00333A2D"/>
    <w:rsid w:val="00334484"/>
    <w:rsid w:val="00334F98"/>
    <w:rsid w:val="003357FE"/>
    <w:rsid w:val="00335C9B"/>
    <w:rsid w:val="00335F79"/>
    <w:rsid w:val="003361BF"/>
    <w:rsid w:val="003361FB"/>
    <w:rsid w:val="0033640D"/>
    <w:rsid w:val="003368B1"/>
    <w:rsid w:val="0033697F"/>
    <w:rsid w:val="00336ACF"/>
    <w:rsid w:val="0033774E"/>
    <w:rsid w:val="0033779B"/>
    <w:rsid w:val="003379BE"/>
    <w:rsid w:val="0034012A"/>
    <w:rsid w:val="00340175"/>
    <w:rsid w:val="003403BF"/>
    <w:rsid w:val="003404AC"/>
    <w:rsid w:val="00340D33"/>
    <w:rsid w:val="00340D36"/>
    <w:rsid w:val="00340FB6"/>
    <w:rsid w:val="003418DB"/>
    <w:rsid w:val="00341EE8"/>
    <w:rsid w:val="0034217C"/>
    <w:rsid w:val="00342A2E"/>
    <w:rsid w:val="00342F9B"/>
    <w:rsid w:val="00343326"/>
    <w:rsid w:val="0034386C"/>
    <w:rsid w:val="00343E25"/>
    <w:rsid w:val="00343E27"/>
    <w:rsid w:val="0034400C"/>
    <w:rsid w:val="00344288"/>
    <w:rsid w:val="003443ED"/>
    <w:rsid w:val="00344A1B"/>
    <w:rsid w:val="00344AB5"/>
    <w:rsid w:val="00344C8E"/>
    <w:rsid w:val="003457B7"/>
    <w:rsid w:val="003464A1"/>
    <w:rsid w:val="0034756B"/>
    <w:rsid w:val="0035047A"/>
    <w:rsid w:val="00350EE4"/>
    <w:rsid w:val="003522E0"/>
    <w:rsid w:val="0035420F"/>
    <w:rsid w:val="00355061"/>
    <w:rsid w:val="0035589C"/>
    <w:rsid w:val="003568D9"/>
    <w:rsid w:val="00356A51"/>
    <w:rsid w:val="00356B2F"/>
    <w:rsid w:val="00356DAD"/>
    <w:rsid w:val="00356DE9"/>
    <w:rsid w:val="003601CF"/>
    <w:rsid w:val="003602AC"/>
    <w:rsid w:val="003605E8"/>
    <w:rsid w:val="00360DC8"/>
    <w:rsid w:val="00361227"/>
    <w:rsid w:val="003618CF"/>
    <w:rsid w:val="00361AAB"/>
    <w:rsid w:val="00361C86"/>
    <w:rsid w:val="00361FD3"/>
    <w:rsid w:val="00362783"/>
    <w:rsid w:val="00363613"/>
    <w:rsid w:val="003637A4"/>
    <w:rsid w:val="00363C07"/>
    <w:rsid w:val="003645C0"/>
    <w:rsid w:val="003646A8"/>
    <w:rsid w:val="00364863"/>
    <w:rsid w:val="00364A9C"/>
    <w:rsid w:val="0036527D"/>
    <w:rsid w:val="00365C96"/>
    <w:rsid w:val="00366111"/>
    <w:rsid w:val="00366535"/>
    <w:rsid w:val="003676BC"/>
    <w:rsid w:val="00367843"/>
    <w:rsid w:val="00367B60"/>
    <w:rsid w:val="00367B8C"/>
    <w:rsid w:val="00370C5C"/>
    <w:rsid w:val="00370EF2"/>
    <w:rsid w:val="00371125"/>
    <w:rsid w:val="00371728"/>
    <w:rsid w:val="00371782"/>
    <w:rsid w:val="00371A6F"/>
    <w:rsid w:val="00372BB6"/>
    <w:rsid w:val="003733FB"/>
    <w:rsid w:val="0037351C"/>
    <w:rsid w:val="00373D83"/>
    <w:rsid w:val="00373D95"/>
    <w:rsid w:val="00374ACC"/>
    <w:rsid w:val="00375BAE"/>
    <w:rsid w:val="00375C4C"/>
    <w:rsid w:val="00375F56"/>
    <w:rsid w:val="00376026"/>
    <w:rsid w:val="003763C3"/>
    <w:rsid w:val="00376755"/>
    <w:rsid w:val="00380676"/>
    <w:rsid w:val="003807E9"/>
    <w:rsid w:val="00381A1E"/>
    <w:rsid w:val="00381DF5"/>
    <w:rsid w:val="00382101"/>
    <w:rsid w:val="0038227C"/>
    <w:rsid w:val="00382D1A"/>
    <w:rsid w:val="003838C0"/>
    <w:rsid w:val="003840D8"/>
    <w:rsid w:val="003840FC"/>
    <w:rsid w:val="00384111"/>
    <w:rsid w:val="003841FB"/>
    <w:rsid w:val="003846CB"/>
    <w:rsid w:val="003848BD"/>
    <w:rsid w:val="003848EF"/>
    <w:rsid w:val="003877F0"/>
    <w:rsid w:val="00387CA9"/>
    <w:rsid w:val="00387E4B"/>
    <w:rsid w:val="00387F51"/>
    <w:rsid w:val="00390315"/>
    <w:rsid w:val="00392592"/>
    <w:rsid w:val="003926F7"/>
    <w:rsid w:val="00392902"/>
    <w:rsid w:val="00393DC8"/>
    <w:rsid w:val="00393F5B"/>
    <w:rsid w:val="0039582D"/>
    <w:rsid w:val="00395E6E"/>
    <w:rsid w:val="00396EE2"/>
    <w:rsid w:val="00397207"/>
    <w:rsid w:val="003976E3"/>
    <w:rsid w:val="00397784"/>
    <w:rsid w:val="003978F1"/>
    <w:rsid w:val="00397E8F"/>
    <w:rsid w:val="003A060E"/>
    <w:rsid w:val="003A14D4"/>
    <w:rsid w:val="003A1620"/>
    <w:rsid w:val="003A1F44"/>
    <w:rsid w:val="003A213D"/>
    <w:rsid w:val="003A2EAC"/>
    <w:rsid w:val="003A31FA"/>
    <w:rsid w:val="003A4386"/>
    <w:rsid w:val="003A4566"/>
    <w:rsid w:val="003A4CCC"/>
    <w:rsid w:val="003A5548"/>
    <w:rsid w:val="003A6026"/>
    <w:rsid w:val="003A689D"/>
    <w:rsid w:val="003A767D"/>
    <w:rsid w:val="003A7A51"/>
    <w:rsid w:val="003B0D9A"/>
    <w:rsid w:val="003B0F72"/>
    <w:rsid w:val="003B15C0"/>
    <w:rsid w:val="003B1877"/>
    <w:rsid w:val="003B2675"/>
    <w:rsid w:val="003B28B6"/>
    <w:rsid w:val="003B3464"/>
    <w:rsid w:val="003B40F3"/>
    <w:rsid w:val="003B5225"/>
    <w:rsid w:val="003B56F3"/>
    <w:rsid w:val="003B5C36"/>
    <w:rsid w:val="003B5F3C"/>
    <w:rsid w:val="003B76BA"/>
    <w:rsid w:val="003B7A52"/>
    <w:rsid w:val="003C0248"/>
    <w:rsid w:val="003C02A9"/>
    <w:rsid w:val="003C04C8"/>
    <w:rsid w:val="003C1027"/>
    <w:rsid w:val="003C1226"/>
    <w:rsid w:val="003C12D2"/>
    <w:rsid w:val="003C1E95"/>
    <w:rsid w:val="003C20EF"/>
    <w:rsid w:val="003C2610"/>
    <w:rsid w:val="003C2828"/>
    <w:rsid w:val="003C3AD8"/>
    <w:rsid w:val="003C4622"/>
    <w:rsid w:val="003C4A87"/>
    <w:rsid w:val="003C590A"/>
    <w:rsid w:val="003C59ED"/>
    <w:rsid w:val="003C618A"/>
    <w:rsid w:val="003C626B"/>
    <w:rsid w:val="003C62C5"/>
    <w:rsid w:val="003C6EFC"/>
    <w:rsid w:val="003C782A"/>
    <w:rsid w:val="003C7BDA"/>
    <w:rsid w:val="003C7F04"/>
    <w:rsid w:val="003D0149"/>
    <w:rsid w:val="003D0562"/>
    <w:rsid w:val="003D0DE9"/>
    <w:rsid w:val="003D1395"/>
    <w:rsid w:val="003D150F"/>
    <w:rsid w:val="003D192F"/>
    <w:rsid w:val="003D1942"/>
    <w:rsid w:val="003D1D6A"/>
    <w:rsid w:val="003D418D"/>
    <w:rsid w:val="003D4565"/>
    <w:rsid w:val="003D4E68"/>
    <w:rsid w:val="003D4EBF"/>
    <w:rsid w:val="003D5609"/>
    <w:rsid w:val="003D63D4"/>
    <w:rsid w:val="003D6987"/>
    <w:rsid w:val="003D6B54"/>
    <w:rsid w:val="003D72BC"/>
    <w:rsid w:val="003D7612"/>
    <w:rsid w:val="003D7C4F"/>
    <w:rsid w:val="003E0A28"/>
    <w:rsid w:val="003E16A6"/>
    <w:rsid w:val="003E2101"/>
    <w:rsid w:val="003E2F39"/>
    <w:rsid w:val="003E30C3"/>
    <w:rsid w:val="003E3A68"/>
    <w:rsid w:val="003E3D16"/>
    <w:rsid w:val="003E4B57"/>
    <w:rsid w:val="003E51D4"/>
    <w:rsid w:val="003E55CA"/>
    <w:rsid w:val="003E5645"/>
    <w:rsid w:val="003E600D"/>
    <w:rsid w:val="003E6623"/>
    <w:rsid w:val="003E6759"/>
    <w:rsid w:val="003E6F32"/>
    <w:rsid w:val="003E731A"/>
    <w:rsid w:val="003F1093"/>
    <w:rsid w:val="003F1527"/>
    <w:rsid w:val="003F1777"/>
    <w:rsid w:val="003F1B6A"/>
    <w:rsid w:val="003F3F13"/>
    <w:rsid w:val="003F4EC5"/>
    <w:rsid w:val="003F5CA7"/>
    <w:rsid w:val="003F662A"/>
    <w:rsid w:val="003F6F13"/>
    <w:rsid w:val="003F7090"/>
    <w:rsid w:val="003F7169"/>
    <w:rsid w:val="003F7482"/>
    <w:rsid w:val="0040000C"/>
    <w:rsid w:val="00401166"/>
    <w:rsid w:val="0040129B"/>
    <w:rsid w:val="004016AC"/>
    <w:rsid w:val="00401B8E"/>
    <w:rsid w:val="004025A9"/>
    <w:rsid w:val="00402687"/>
    <w:rsid w:val="0040322F"/>
    <w:rsid w:val="0040423E"/>
    <w:rsid w:val="00404488"/>
    <w:rsid w:val="00404A5D"/>
    <w:rsid w:val="00405802"/>
    <w:rsid w:val="00405D8C"/>
    <w:rsid w:val="00406205"/>
    <w:rsid w:val="00407B40"/>
    <w:rsid w:val="00410033"/>
    <w:rsid w:val="00410141"/>
    <w:rsid w:val="0041018C"/>
    <w:rsid w:val="00410B4B"/>
    <w:rsid w:val="00411219"/>
    <w:rsid w:val="00411297"/>
    <w:rsid w:val="00412623"/>
    <w:rsid w:val="00412723"/>
    <w:rsid w:val="00412800"/>
    <w:rsid w:val="00412A4E"/>
    <w:rsid w:val="00412B2D"/>
    <w:rsid w:val="00413B66"/>
    <w:rsid w:val="00414441"/>
    <w:rsid w:val="00414593"/>
    <w:rsid w:val="0041482C"/>
    <w:rsid w:val="00415202"/>
    <w:rsid w:val="00415215"/>
    <w:rsid w:val="004155A0"/>
    <w:rsid w:val="00415D0C"/>
    <w:rsid w:val="0041642D"/>
    <w:rsid w:val="00416A8D"/>
    <w:rsid w:val="0041716A"/>
    <w:rsid w:val="00417442"/>
    <w:rsid w:val="0041771D"/>
    <w:rsid w:val="004202D8"/>
    <w:rsid w:val="004206D3"/>
    <w:rsid w:val="00420BDD"/>
    <w:rsid w:val="004211BB"/>
    <w:rsid w:val="00422743"/>
    <w:rsid w:val="00422F8B"/>
    <w:rsid w:val="00422F9F"/>
    <w:rsid w:val="004231AF"/>
    <w:rsid w:val="004231BB"/>
    <w:rsid w:val="00423F88"/>
    <w:rsid w:val="00424332"/>
    <w:rsid w:val="00424410"/>
    <w:rsid w:val="0042552A"/>
    <w:rsid w:val="004259A9"/>
    <w:rsid w:val="00425C29"/>
    <w:rsid w:val="00425E23"/>
    <w:rsid w:val="00426349"/>
    <w:rsid w:val="00427138"/>
    <w:rsid w:val="00427465"/>
    <w:rsid w:val="00427644"/>
    <w:rsid w:val="00427B1A"/>
    <w:rsid w:val="004300C2"/>
    <w:rsid w:val="00430FBF"/>
    <w:rsid w:val="00432067"/>
    <w:rsid w:val="00432859"/>
    <w:rsid w:val="00432BBA"/>
    <w:rsid w:val="00432F9A"/>
    <w:rsid w:val="00433B5B"/>
    <w:rsid w:val="00433F0E"/>
    <w:rsid w:val="0043417A"/>
    <w:rsid w:val="004343D8"/>
    <w:rsid w:val="00436AB1"/>
    <w:rsid w:val="00436E5D"/>
    <w:rsid w:val="0043710D"/>
    <w:rsid w:val="004417C3"/>
    <w:rsid w:val="00441C45"/>
    <w:rsid w:val="00442228"/>
    <w:rsid w:val="00442565"/>
    <w:rsid w:val="0044307C"/>
    <w:rsid w:val="00444539"/>
    <w:rsid w:val="00445768"/>
    <w:rsid w:val="0044635D"/>
    <w:rsid w:val="004464A8"/>
    <w:rsid w:val="0044764A"/>
    <w:rsid w:val="00447B1F"/>
    <w:rsid w:val="00450348"/>
    <w:rsid w:val="0045038A"/>
    <w:rsid w:val="004506A6"/>
    <w:rsid w:val="00452D49"/>
    <w:rsid w:val="00452DB9"/>
    <w:rsid w:val="00453D1A"/>
    <w:rsid w:val="004555C7"/>
    <w:rsid w:val="004559F5"/>
    <w:rsid w:val="00456896"/>
    <w:rsid w:val="00456EB4"/>
    <w:rsid w:val="00457857"/>
    <w:rsid w:val="00457EB7"/>
    <w:rsid w:val="00461AB6"/>
    <w:rsid w:val="004623CA"/>
    <w:rsid w:val="00462497"/>
    <w:rsid w:val="00462A8A"/>
    <w:rsid w:val="004635C6"/>
    <w:rsid w:val="004635D5"/>
    <w:rsid w:val="0046432F"/>
    <w:rsid w:val="0046487E"/>
    <w:rsid w:val="004649BE"/>
    <w:rsid w:val="00465038"/>
    <w:rsid w:val="004652E6"/>
    <w:rsid w:val="004665FB"/>
    <w:rsid w:val="004669C1"/>
    <w:rsid w:val="00466C38"/>
    <w:rsid w:val="004670FF"/>
    <w:rsid w:val="00470697"/>
    <w:rsid w:val="004707D4"/>
    <w:rsid w:val="00470C82"/>
    <w:rsid w:val="0047106E"/>
    <w:rsid w:val="00471815"/>
    <w:rsid w:val="00471CF8"/>
    <w:rsid w:val="00471E43"/>
    <w:rsid w:val="00471F85"/>
    <w:rsid w:val="00472C79"/>
    <w:rsid w:val="00472D1D"/>
    <w:rsid w:val="00473DC2"/>
    <w:rsid w:val="0047459B"/>
    <w:rsid w:val="004751E4"/>
    <w:rsid w:val="0047602F"/>
    <w:rsid w:val="0047613C"/>
    <w:rsid w:val="004761A7"/>
    <w:rsid w:val="0047691E"/>
    <w:rsid w:val="00476D27"/>
    <w:rsid w:val="004775F3"/>
    <w:rsid w:val="004778E9"/>
    <w:rsid w:val="0048038E"/>
    <w:rsid w:val="00480C56"/>
    <w:rsid w:val="00480CC0"/>
    <w:rsid w:val="00480F05"/>
    <w:rsid w:val="00480F2F"/>
    <w:rsid w:val="0048104D"/>
    <w:rsid w:val="004814F0"/>
    <w:rsid w:val="004819D9"/>
    <w:rsid w:val="004826F1"/>
    <w:rsid w:val="00482AC3"/>
    <w:rsid w:val="004838DB"/>
    <w:rsid w:val="0048409D"/>
    <w:rsid w:val="0048479D"/>
    <w:rsid w:val="00485345"/>
    <w:rsid w:val="00485F00"/>
    <w:rsid w:val="004863FF"/>
    <w:rsid w:val="00486446"/>
    <w:rsid w:val="004866FF"/>
    <w:rsid w:val="0048738D"/>
    <w:rsid w:val="0048757F"/>
    <w:rsid w:val="00487CCF"/>
    <w:rsid w:val="00490683"/>
    <w:rsid w:val="004912AD"/>
    <w:rsid w:val="00491372"/>
    <w:rsid w:val="00491A8F"/>
    <w:rsid w:val="00492148"/>
    <w:rsid w:val="00492CF1"/>
    <w:rsid w:val="00492D1B"/>
    <w:rsid w:val="00493E69"/>
    <w:rsid w:val="00494D0D"/>
    <w:rsid w:val="0049582E"/>
    <w:rsid w:val="00495A9E"/>
    <w:rsid w:val="004974DA"/>
    <w:rsid w:val="00497703"/>
    <w:rsid w:val="0049786C"/>
    <w:rsid w:val="004A0048"/>
    <w:rsid w:val="004A0550"/>
    <w:rsid w:val="004A061F"/>
    <w:rsid w:val="004A06E8"/>
    <w:rsid w:val="004A0A60"/>
    <w:rsid w:val="004A0A7E"/>
    <w:rsid w:val="004A138A"/>
    <w:rsid w:val="004A2009"/>
    <w:rsid w:val="004A2222"/>
    <w:rsid w:val="004A25C9"/>
    <w:rsid w:val="004A28D8"/>
    <w:rsid w:val="004A2D2D"/>
    <w:rsid w:val="004A30EC"/>
    <w:rsid w:val="004A42EE"/>
    <w:rsid w:val="004A4533"/>
    <w:rsid w:val="004A506D"/>
    <w:rsid w:val="004A566A"/>
    <w:rsid w:val="004A57D4"/>
    <w:rsid w:val="004A6933"/>
    <w:rsid w:val="004A75B5"/>
    <w:rsid w:val="004A792D"/>
    <w:rsid w:val="004A7C4C"/>
    <w:rsid w:val="004B05B2"/>
    <w:rsid w:val="004B0AFC"/>
    <w:rsid w:val="004B0EE0"/>
    <w:rsid w:val="004B17E0"/>
    <w:rsid w:val="004B1A07"/>
    <w:rsid w:val="004B1C31"/>
    <w:rsid w:val="004B27B9"/>
    <w:rsid w:val="004B27D6"/>
    <w:rsid w:val="004B2EC8"/>
    <w:rsid w:val="004B365E"/>
    <w:rsid w:val="004B3869"/>
    <w:rsid w:val="004B3BA2"/>
    <w:rsid w:val="004B3BA8"/>
    <w:rsid w:val="004B4896"/>
    <w:rsid w:val="004B4CCF"/>
    <w:rsid w:val="004B5027"/>
    <w:rsid w:val="004B5656"/>
    <w:rsid w:val="004B5952"/>
    <w:rsid w:val="004B59B2"/>
    <w:rsid w:val="004B6477"/>
    <w:rsid w:val="004B693C"/>
    <w:rsid w:val="004B6A6F"/>
    <w:rsid w:val="004B6D92"/>
    <w:rsid w:val="004B7058"/>
    <w:rsid w:val="004B7587"/>
    <w:rsid w:val="004B7769"/>
    <w:rsid w:val="004B7FF4"/>
    <w:rsid w:val="004C0569"/>
    <w:rsid w:val="004C06AB"/>
    <w:rsid w:val="004C08B2"/>
    <w:rsid w:val="004C098B"/>
    <w:rsid w:val="004C0BE6"/>
    <w:rsid w:val="004C16E0"/>
    <w:rsid w:val="004C2063"/>
    <w:rsid w:val="004C20E8"/>
    <w:rsid w:val="004C22BD"/>
    <w:rsid w:val="004C2C0E"/>
    <w:rsid w:val="004C3F59"/>
    <w:rsid w:val="004C4A4D"/>
    <w:rsid w:val="004C4BEE"/>
    <w:rsid w:val="004C4CE6"/>
    <w:rsid w:val="004C52CB"/>
    <w:rsid w:val="004C5593"/>
    <w:rsid w:val="004C588A"/>
    <w:rsid w:val="004C5DCC"/>
    <w:rsid w:val="004C610B"/>
    <w:rsid w:val="004C6834"/>
    <w:rsid w:val="004C76C6"/>
    <w:rsid w:val="004C7DEC"/>
    <w:rsid w:val="004D0199"/>
    <w:rsid w:val="004D0C82"/>
    <w:rsid w:val="004D12F0"/>
    <w:rsid w:val="004D1388"/>
    <w:rsid w:val="004D21F8"/>
    <w:rsid w:val="004D25AA"/>
    <w:rsid w:val="004D3824"/>
    <w:rsid w:val="004D4F23"/>
    <w:rsid w:val="004D50BB"/>
    <w:rsid w:val="004D55EC"/>
    <w:rsid w:val="004D5665"/>
    <w:rsid w:val="004D5A02"/>
    <w:rsid w:val="004D5DA2"/>
    <w:rsid w:val="004D60A1"/>
    <w:rsid w:val="004D6301"/>
    <w:rsid w:val="004D6380"/>
    <w:rsid w:val="004D6DB5"/>
    <w:rsid w:val="004D6E71"/>
    <w:rsid w:val="004D719F"/>
    <w:rsid w:val="004D7234"/>
    <w:rsid w:val="004D730E"/>
    <w:rsid w:val="004D7A7F"/>
    <w:rsid w:val="004E12CE"/>
    <w:rsid w:val="004E20CF"/>
    <w:rsid w:val="004E2D73"/>
    <w:rsid w:val="004E3389"/>
    <w:rsid w:val="004E3792"/>
    <w:rsid w:val="004E3EB4"/>
    <w:rsid w:val="004E45EC"/>
    <w:rsid w:val="004E4647"/>
    <w:rsid w:val="004E52A8"/>
    <w:rsid w:val="004E57EF"/>
    <w:rsid w:val="004E5A47"/>
    <w:rsid w:val="004E6C00"/>
    <w:rsid w:val="004E7377"/>
    <w:rsid w:val="004E74FC"/>
    <w:rsid w:val="004F1B0D"/>
    <w:rsid w:val="004F1F55"/>
    <w:rsid w:val="004F26B8"/>
    <w:rsid w:val="004F30E2"/>
    <w:rsid w:val="004F37E5"/>
    <w:rsid w:val="004F3C5C"/>
    <w:rsid w:val="004F4175"/>
    <w:rsid w:val="004F4E36"/>
    <w:rsid w:val="004F53EB"/>
    <w:rsid w:val="004F56B6"/>
    <w:rsid w:val="004F6078"/>
    <w:rsid w:val="004F609E"/>
    <w:rsid w:val="004F6B11"/>
    <w:rsid w:val="004F6B8C"/>
    <w:rsid w:val="004F77A2"/>
    <w:rsid w:val="004F7D6B"/>
    <w:rsid w:val="0050008E"/>
    <w:rsid w:val="005009A3"/>
    <w:rsid w:val="00500E75"/>
    <w:rsid w:val="005014EC"/>
    <w:rsid w:val="00502907"/>
    <w:rsid w:val="00502B69"/>
    <w:rsid w:val="005033AC"/>
    <w:rsid w:val="0050373B"/>
    <w:rsid w:val="00503D8D"/>
    <w:rsid w:val="00503D9C"/>
    <w:rsid w:val="005047BD"/>
    <w:rsid w:val="00504A36"/>
    <w:rsid w:val="005056AE"/>
    <w:rsid w:val="00505AA8"/>
    <w:rsid w:val="00505BAE"/>
    <w:rsid w:val="005062FD"/>
    <w:rsid w:val="00506F8F"/>
    <w:rsid w:val="00507487"/>
    <w:rsid w:val="00507E2D"/>
    <w:rsid w:val="005106B2"/>
    <w:rsid w:val="005113B8"/>
    <w:rsid w:val="005117E5"/>
    <w:rsid w:val="00511F99"/>
    <w:rsid w:val="005122AD"/>
    <w:rsid w:val="00512421"/>
    <w:rsid w:val="00512CDE"/>
    <w:rsid w:val="005139EF"/>
    <w:rsid w:val="00513D13"/>
    <w:rsid w:val="00513D49"/>
    <w:rsid w:val="00513D7D"/>
    <w:rsid w:val="00514002"/>
    <w:rsid w:val="005140A0"/>
    <w:rsid w:val="0051433F"/>
    <w:rsid w:val="00514853"/>
    <w:rsid w:val="0051572B"/>
    <w:rsid w:val="005158F8"/>
    <w:rsid w:val="00515DBE"/>
    <w:rsid w:val="005162A8"/>
    <w:rsid w:val="00516E67"/>
    <w:rsid w:val="0051729F"/>
    <w:rsid w:val="0051798E"/>
    <w:rsid w:val="00517BD0"/>
    <w:rsid w:val="005200D7"/>
    <w:rsid w:val="00520803"/>
    <w:rsid w:val="005208D0"/>
    <w:rsid w:val="005211DA"/>
    <w:rsid w:val="005213D9"/>
    <w:rsid w:val="00521E6B"/>
    <w:rsid w:val="005232BA"/>
    <w:rsid w:val="005238FE"/>
    <w:rsid w:val="005243E6"/>
    <w:rsid w:val="00524675"/>
    <w:rsid w:val="00524E18"/>
    <w:rsid w:val="00525037"/>
    <w:rsid w:val="00525359"/>
    <w:rsid w:val="0052548B"/>
    <w:rsid w:val="00526E7C"/>
    <w:rsid w:val="00527C1E"/>
    <w:rsid w:val="005300A6"/>
    <w:rsid w:val="0053061B"/>
    <w:rsid w:val="0053123B"/>
    <w:rsid w:val="00531305"/>
    <w:rsid w:val="00533495"/>
    <w:rsid w:val="00533CEC"/>
    <w:rsid w:val="00533D04"/>
    <w:rsid w:val="005347B8"/>
    <w:rsid w:val="00534B31"/>
    <w:rsid w:val="00534FF2"/>
    <w:rsid w:val="0053517E"/>
    <w:rsid w:val="00536942"/>
    <w:rsid w:val="005370AC"/>
    <w:rsid w:val="0053750A"/>
    <w:rsid w:val="0053765D"/>
    <w:rsid w:val="0053787E"/>
    <w:rsid w:val="00537C73"/>
    <w:rsid w:val="00540040"/>
    <w:rsid w:val="005400A5"/>
    <w:rsid w:val="00540312"/>
    <w:rsid w:val="00540887"/>
    <w:rsid w:val="00540928"/>
    <w:rsid w:val="005411D2"/>
    <w:rsid w:val="00541355"/>
    <w:rsid w:val="005417A2"/>
    <w:rsid w:val="005419F8"/>
    <w:rsid w:val="00542016"/>
    <w:rsid w:val="00542589"/>
    <w:rsid w:val="0054299B"/>
    <w:rsid w:val="00542A02"/>
    <w:rsid w:val="00543B2C"/>
    <w:rsid w:val="00543D68"/>
    <w:rsid w:val="005444C8"/>
    <w:rsid w:val="00544897"/>
    <w:rsid w:val="0054537D"/>
    <w:rsid w:val="005453D4"/>
    <w:rsid w:val="00545C0A"/>
    <w:rsid w:val="00546048"/>
    <w:rsid w:val="005460F2"/>
    <w:rsid w:val="00547AF2"/>
    <w:rsid w:val="00550077"/>
    <w:rsid w:val="005501D1"/>
    <w:rsid w:val="005506C6"/>
    <w:rsid w:val="00550A45"/>
    <w:rsid w:val="00550B86"/>
    <w:rsid w:val="00551246"/>
    <w:rsid w:val="00551689"/>
    <w:rsid w:val="00551D48"/>
    <w:rsid w:val="00551F52"/>
    <w:rsid w:val="0055260D"/>
    <w:rsid w:val="00552699"/>
    <w:rsid w:val="00553F20"/>
    <w:rsid w:val="005541F1"/>
    <w:rsid w:val="00554240"/>
    <w:rsid w:val="005546C4"/>
    <w:rsid w:val="00554BE3"/>
    <w:rsid w:val="0055602F"/>
    <w:rsid w:val="00556149"/>
    <w:rsid w:val="00556379"/>
    <w:rsid w:val="005567D1"/>
    <w:rsid w:val="005576B7"/>
    <w:rsid w:val="00557A42"/>
    <w:rsid w:val="00557CC9"/>
    <w:rsid w:val="00561036"/>
    <w:rsid w:val="00561127"/>
    <w:rsid w:val="005612CB"/>
    <w:rsid w:val="0056158E"/>
    <w:rsid w:val="005619B1"/>
    <w:rsid w:val="005621DF"/>
    <w:rsid w:val="00562504"/>
    <w:rsid w:val="00563283"/>
    <w:rsid w:val="00563EE5"/>
    <w:rsid w:val="00564677"/>
    <w:rsid w:val="00564C69"/>
    <w:rsid w:val="005653DB"/>
    <w:rsid w:val="00565453"/>
    <w:rsid w:val="00565634"/>
    <w:rsid w:val="00565EB0"/>
    <w:rsid w:val="0056624B"/>
    <w:rsid w:val="00567366"/>
    <w:rsid w:val="0056779C"/>
    <w:rsid w:val="00567BBE"/>
    <w:rsid w:val="00567DEB"/>
    <w:rsid w:val="005707AB"/>
    <w:rsid w:val="00570941"/>
    <w:rsid w:val="00572839"/>
    <w:rsid w:val="00572AC3"/>
    <w:rsid w:val="00572DA2"/>
    <w:rsid w:val="005738D8"/>
    <w:rsid w:val="005741C1"/>
    <w:rsid w:val="00574702"/>
    <w:rsid w:val="005750EF"/>
    <w:rsid w:val="00575ECA"/>
    <w:rsid w:val="0057612B"/>
    <w:rsid w:val="005766E0"/>
    <w:rsid w:val="00576952"/>
    <w:rsid w:val="00576B86"/>
    <w:rsid w:val="00576FCD"/>
    <w:rsid w:val="00577B64"/>
    <w:rsid w:val="00580C38"/>
    <w:rsid w:val="00580D4A"/>
    <w:rsid w:val="00580EBB"/>
    <w:rsid w:val="005812A7"/>
    <w:rsid w:val="005822A0"/>
    <w:rsid w:val="0058384B"/>
    <w:rsid w:val="00583964"/>
    <w:rsid w:val="00583D20"/>
    <w:rsid w:val="00583E1E"/>
    <w:rsid w:val="00583EDC"/>
    <w:rsid w:val="005849F0"/>
    <w:rsid w:val="00584EDC"/>
    <w:rsid w:val="00585DA9"/>
    <w:rsid w:val="005860EC"/>
    <w:rsid w:val="005863E9"/>
    <w:rsid w:val="0058769A"/>
    <w:rsid w:val="0058797E"/>
    <w:rsid w:val="005904D1"/>
    <w:rsid w:val="00590814"/>
    <w:rsid w:val="00590B78"/>
    <w:rsid w:val="00590CF6"/>
    <w:rsid w:val="00590D03"/>
    <w:rsid w:val="00591B57"/>
    <w:rsid w:val="00591F6C"/>
    <w:rsid w:val="0059233A"/>
    <w:rsid w:val="005936A9"/>
    <w:rsid w:val="00593F0E"/>
    <w:rsid w:val="0059573F"/>
    <w:rsid w:val="00595F31"/>
    <w:rsid w:val="005963FC"/>
    <w:rsid w:val="005968C0"/>
    <w:rsid w:val="00596DD7"/>
    <w:rsid w:val="0059773C"/>
    <w:rsid w:val="005978A0"/>
    <w:rsid w:val="005A0343"/>
    <w:rsid w:val="005A0C45"/>
    <w:rsid w:val="005A0C9F"/>
    <w:rsid w:val="005A0D75"/>
    <w:rsid w:val="005A22F5"/>
    <w:rsid w:val="005A26A9"/>
    <w:rsid w:val="005A2B2A"/>
    <w:rsid w:val="005A35B7"/>
    <w:rsid w:val="005A497B"/>
    <w:rsid w:val="005A4BCA"/>
    <w:rsid w:val="005A5D3A"/>
    <w:rsid w:val="005A6119"/>
    <w:rsid w:val="005A676A"/>
    <w:rsid w:val="005A7156"/>
    <w:rsid w:val="005A722C"/>
    <w:rsid w:val="005A7357"/>
    <w:rsid w:val="005A744D"/>
    <w:rsid w:val="005B0EF7"/>
    <w:rsid w:val="005B12A0"/>
    <w:rsid w:val="005B1EF0"/>
    <w:rsid w:val="005B20C5"/>
    <w:rsid w:val="005B280A"/>
    <w:rsid w:val="005B2ECA"/>
    <w:rsid w:val="005B3343"/>
    <w:rsid w:val="005B3803"/>
    <w:rsid w:val="005B3E5B"/>
    <w:rsid w:val="005B41F9"/>
    <w:rsid w:val="005B439C"/>
    <w:rsid w:val="005B4816"/>
    <w:rsid w:val="005B4889"/>
    <w:rsid w:val="005B489E"/>
    <w:rsid w:val="005B52CC"/>
    <w:rsid w:val="005B52FD"/>
    <w:rsid w:val="005B593F"/>
    <w:rsid w:val="005B5A99"/>
    <w:rsid w:val="005B5AB5"/>
    <w:rsid w:val="005B6C49"/>
    <w:rsid w:val="005B72E8"/>
    <w:rsid w:val="005B774A"/>
    <w:rsid w:val="005B7F96"/>
    <w:rsid w:val="005C318A"/>
    <w:rsid w:val="005C378C"/>
    <w:rsid w:val="005C3BF1"/>
    <w:rsid w:val="005C3CF6"/>
    <w:rsid w:val="005C4754"/>
    <w:rsid w:val="005C4EA9"/>
    <w:rsid w:val="005C5276"/>
    <w:rsid w:val="005C595A"/>
    <w:rsid w:val="005C642E"/>
    <w:rsid w:val="005C6461"/>
    <w:rsid w:val="005C65DD"/>
    <w:rsid w:val="005C6F4F"/>
    <w:rsid w:val="005C718C"/>
    <w:rsid w:val="005C77AF"/>
    <w:rsid w:val="005C7D13"/>
    <w:rsid w:val="005C7FE1"/>
    <w:rsid w:val="005D082D"/>
    <w:rsid w:val="005D17A3"/>
    <w:rsid w:val="005D1A05"/>
    <w:rsid w:val="005D1A09"/>
    <w:rsid w:val="005D1F1C"/>
    <w:rsid w:val="005D423D"/>
    <w:rsid w:val="005D57DC"/>
    <w:rsid w:val="005D6FD1"/>
    <w:rsid w:val="005D7099"/>
    <w:rsid w:val="005D7425"/>
    <w:rsid w:val="005D7EFB"/>
    <w:rsid w:val="005E024C"/>
    <w:rsid w:val="005E0B2C"/>
    <w:rsid w:val="005E0D84"/>
    <w:rsid w:val="005E178A"/>
    <w:rsid w:val="005E1935"/>
    <w:rsid w:val="005E234B"/>
    <w:rsid w:val="005E2996"/>
    <w:rsid w:val="005E2E9E"/>
    <w:rsid w:val="005E3C9A"/>
    <w:rsid w:val="005E41CC"/>
    <w:rsid w:val="005E48A2"/>
    <w:rsid w:val="005E4AA5"/>
    <w:rsid w:val="005E64BD"/>
    <w:rsid w:val="005E662B"/>
    <w:rsid w:val="005E6CB4"/>
    <w:rsid w:val="005E72DB"/>
    <w:rsid w:val="005E7BC0"/>
    <w:rsid w:val="005E7E80"/>
    <w:rsid w:val="005F03E2"/>
    <w:rsid w:val="005F12DD"/>
    <w:rsid w:val="005F15EA"/>
    <w:rsid w:val="005F172E"/>
    <w:rsid w:val="005F27EB"/>
    <w:rsid w:val="005F2B7C"/>
    <w:rsid w:val="005F307B"/>
    <w:rsid w:val="005F44BF"/>
    <w:rsid w:val="005F47D0"/>
    <w:rsid w:val="005F5639"/>
    <w:rsid w:val="005F5C81"/>
    <w:rsid w:val="005F5E89"/>
    <w:rsid w:val="005F5EEE"/>
    <w:rsid w:val="005F6493"/>
    <w:rsid w:val="005F6AB5"/>
    <w:rsid w:val="005F6EDC"/>
    <w:rsid w:val="005F6F4D"/>
    <w:rsid w:val="006005B4"/>
    <w:rsid w:val="00600997"/>
    <w:rsid w:val="0060181F"/>
    <w:rsid w:val="00601A15"/>
    <w:rsid w:val="006022DC"/>
    <w:rsid w:val="00603587"/>
    <w:rsid w:val="006042C0"/>
    <w:rsid w:val="0060440D"/>
    <w:rsid w:val="00604797"/>
    <w:rsid w:val="006059AA"/>
    <w:rsid w:val="00605AC0"/>
    <w:rsid w:val="006069B8"/>
    <w:rsid w:val="00606B2E"/>
    <w:rsid w:val="0061035E"/>
    <w:rsid w:val="0061089E"/>
    <w:rsid w:val="006115FB"/>
    <w:rsid w:val="00611BCA"/>
    <w:rsid w:val="006120B0"/>
    <w:rsid w:val="00612301"/>
    <w:rsid w:val="00612C45"/>
    <w:rsid w:val="00612F3F"/>
    <w:rsid w:val="006130F9"/>
    <w:rsid w:val="0061365C"/>
    <w:rsid w:val="00613B0F"/>
    <w:rsid w:val="006141D5"/>
    <w:rsid w:val="00614226"/>
    <w:rsid w:val="00614460"/>
    <w:rsid w:val="006144F5"/>
    <w:rsid w:val="006149A5"/>
    <w:rsid w:val="00614AE2"/>
    <w:rsid w:val="00614CE7"/>
    <w:rsid w:val="00614FAE"/>
    <w:rsid w:val="006155EB"/>
    <w:rsid w:val="006157A4"/>
    <w:rsid w:val="00615C1F"/>
    <w:rsid w:val="00616734"/>
    <w:rsid w:val="00616986"/>
    <w:rsid w:val="00616A49"/>
    <w:rsid w:val="00616E4C"/>
    <w:rsid w:val="00616F10"/>
    <w:rsid w:val="0061748F"/>
    <w:rsid w:val="00617585"/>
    <w:rsid w:val="00617A45"/>
    <w:rsid w:val="00620F45"/>
    <w:rsid w:val="006212DB"/>
    <w:rsid w:val="00621A70"/>
    <w:rsid w:val="00621D00"/>
    <w:rsid w:val="00621E31"/>
    <w:rsid w:val="0062299E"/>
    <w:rsid w:val="006229D1"/>
    <w:rsid w:val="006236B6"/>
    <w:rsid w:val="00623708"/>
    <w:rsid w:val="00623993"/>
    <w:rsid w:val="00623B3C"/>
    <w:rsid w:val="00624776"/>
    <w:rsid w:val="0062522B"/>
    <w:rsid w:val="00625318"/>
    <w:rsid w:val="006263A4"/>
    <w:rsid w:val="00626F0C"/>
    <w:rsid w:val="00630270"/>
    <w:rsid w:val="00630600"/>
    <w:rsid w:val="006306E1"/>
    <w:rsid w:val="00630DF3"/>
    <w:rsid w:val="00631B5A"/>
    <w:rsid w:val="00631E3F"/>
    <w:rsid w:val="006332F2"/>
    <w:rsid w:val="006336DC"/>
    <w:rsid w:val="00633EE2"/>
    <w:rsid w:val="00633FC8"/>
    <w:rsid w:val="0063495A"/>
    <w:rsid w:val="00634EE0"/>
    <w:rsid w:val="006354D7"/>
    <w:rsid w:val="00635944"/>
    <w:rsid w:val="00635C37"/>
    <w:rsid w:val="00637326"/>
    <w:rsid w:val="00640CDB"/>
    <w:rsid w:val="00640FEE"/>
    <w:rsid w:val="00641AEC"/>
    <w:rsid w:val="0064205B"/>
    <w:rsid w:val="006425BA"/>
    <w:rsid w:val="006427CA"/>
    <w:rsid w:val="00642BE9"/>
    <w:rsid w:val="00642C5E"/>
    <w:rsid w:val="00642CCF"/>
    <w:rsid w:val="00642EA1"/>
    <w:rsid w:val="00642EDB"/>
    <w:rsid w:val="00643E94"/>
    <w:rsid w:val="00644417"/>
    <w:rsid w:val="00644470"/>
    <w:rsid w:val="006450ED"/>
    <w:rsid w:val="0064578F"/>
    <w:rsid w:val="00645C8F"/>
    <w:rsid w:val="00645F73"/>
    <w:rsid w:val="00646129"/>
    <w:rsid w:val="006468F3"/>
    <w:rsid w:val="00646956"/>
    <w:rsid w:val="00646A43"/>
    <w:rsid w:val="00646B20"/>
    <w:rsid w:val="00647681"/>
    <w:rsid w:val="006500D9"/>
    <w:rsid w:val="006506B1"/>
    <w:rsid w:val="00650A3D"/>
    <w:rsid w:val="00650DC8"/>
    <w:rsid w:val="0065131B"/>
    <w:rsid w:val="00651933"/>
    <w:rsid w:val="00651F41"/>
    <w:rsid w:val="00652713"/>
    <w:rsid w:val="00653C1B"/>
    <w:rsid w:val="00654F88"/>
    <w:rsid w:val="00655683"/>
    <w:rsid w:val="006556C8"/>
    <w:rsid w:val="006562D7"/>
    <w:rsid w:val="00656D2B"/>
    <w:rsid w:val="00660472"/>
    <w:rsid w:val="006604F1"/>
    <w:rsid w:val="006618E6"/>
    <w:rsid w:val="00662146"/>
    <w:rsid w:val="00662556"/>
    <w:rsid w:val="006633D7"/>
    <w:rsid w:val="0066346E"/>
    <w:rsid w:val="006634B5"/>
    <w:rsid w:val="006639DC"/>
    <w:rsid w:val="00664686"/>
    <w:rsid w:val="0066483F"/>
    <w:rsid w:val="006649FC"/>
    <w:rsid w:val="00665056"/>
    <w:rsid w:val="006656A6"/>
    <w:rsid w:val="00666D6C"/>
    <w:rsid w:val="00667667"/>
    <w:rsid w:val="00670D6C"/>
    <w:rsid w:val="006712B9"/>
    <w:rsid w:val="00672369"/>
    <w:rsid w:val="00673005"/>
    <w:rsid w:val="006749F4"/>
    <w:rsid w:val="00675E78"/>
    <w:rsid w:val="00675FFE"/>
    <w:rsid w:val="00676AA8"/>
    <w:rsid w:val="00676D5E"/>
    <w:rsid w:val="006772B8"/>
    <w:rsid w:val="00680B41"/>
    <w:rsid w:val="00680CF3"/>
    <w:rsid w:val="00681EF3"/>
    <w:rsid w:val="00682553"/>
    <w:rsid w:val="0068324A"/>
    <w:rsid w:val="00683872"/>
    <w:rsid w:val="0068488E"/>
    <w:rsid w:val="00685146"/>
    <w:rsid w:val="00685294"/>
    <w:rsid w:val="00685D35"/>
    <w:rsid w:val="00685F6E"/>
    <w:rsid w:val="00686140"/>
    <w:rsid w:val="006861D1"/>
    <w:rsid w:val="00686452"/>
    <w:rsid w:val="006868D4"/>
    <w:rsid w:val="00686BD8"/>
    <w:rsid w:val="00687749"/>
    <w:rsid w:val="00687C1D"/>
    <w:rsid w:val="00690894"/>
    <w:rsid w:val="00690D1A"/>
    <w:rsid w:val="00691A0D"/>
    <w:rsid w:val="00692103"/>
    <w:rsid w:val="006933E7"/>
    <w:rsid w:val="00694671"/>
    <w:rsid w:val="006947BB"/>
    <w:rsid w:val="00694CC4"/>
    <w:rsid w:val="0069512C"/>
    <w:rsid w:val="0069543D"/>
    <w:rsid w:val="00696E70"/>
    <w:rsid w:val="0069748A"/>
    <w:rsid w:val="00697D9B"/>
    <w:rsid w:val="006A066D"/>
    <w:rsid w:val="006A12CA"/>
    <w:rsid w:val="006A1A1D"/>
    <w:rsid w:val="006A1D15"/>
    <w:rsid w:val="006A219E"/>
    <w:rsid w:val="006A26C0"/>
    <w:rsid w:val="006A2967"/>
    <w:rsid w:val="006A312E"/>
    <w:rsid w:val="006A3DC0"/>
    <w:rsid w:val="006A5440"/>
    <w:rsid w:val="006A5EF0"/>
    <w:rsid w:val="006A6B13"/>
    <w:rsid w:val="006A78BE"/>
    <w:rsid w:val="006A7955"/>
    <w:rsid w:val="006A7FD7"/>
    <w:rsid w:val="006B00D7"/>
    <w:rsid w:val="006B0F43"/>
    <w:rsid w:val="006B182F"/>
    <w:rsid w:val="006B1D68"/>
    <w:rsid w:val="006B206F"/>
    <w:rsid w:val="006B231B"/>
    <w:rsid w:val="006B235A"/>
    <w:rsid w:val="006B2C51"/>
    <w:rsid w:val="006B2EC6"/>
    <w:rsid w:val="006B2FE0"/>
    <w:rsid w:val="006B3C65"/>
    <w:rsid w:val="006B3C94"/>
    <w:rsid w:val="006B3DBA"/>
    <w:rsid w:val="006B441C"/>
    <w:rsid w:val="006B458F"/>
    <w:rsid w:val="006B673E"/>
    <w:rsid w:val="006B6931"/>
    <w:rsid w:val="006B706B"/>
    <w:rsid w:val="006B7B51"/>
    <w:rsid w:val="006B7BF0"/>
    <w:rsid w:val="006B7C0C"/>
    <w:rsid w:val="006B7F5D"/>
    <w:rsid w:val="006C0104"/>
    <w:rsid w:val="006C0B9B"/>
    <w:rsid w:val="006C0DC3"/>
    <w:rsid w:val="006C16B8"/>
    <w:rsid w:val="006C1945"/>
    <w:rsid w:val="006C2F5B"/>
    <w:rsid w:val="006C31D7"/>
    <w:rsid w:val="006C354C"/>
    <w:rsid w:val="006C3FBB"/>
    <w:rsid w:val="006C4420"/>
    <w:rsid w:val="006C5179"/>
    <w:rsid w:val="006C5215"/>
    <w:rsid w:val="006C5BD9"/>
    <w:rsid w:val="006C61F3"/>
    <w:rsid w:val="006C6427"/>
    <w:rsid w:val="006C6CBB"/>
    <w:rsid w:val="006C6CF8"/>
    <w:rsid w:val="006C79F1"/>
    <w:rsid w:val="006D0935"/>
    <w:rsid w:val="006D0940"/>
    <w:rsid w:val="006D0F9A"/>
    <w:rsid w:val="006D1112"/>
    <w:rsid w:val="006D27AB"/>
    <w:rsid w:val="006D28A2"/>
    <w:rsid w:val="006D3476"/>
    <w:rsid w:val="006D386A"/>
    <w:rsid w:val="006D43E9"/>
    <w:rsid w:val="006D47BA"/>
    <w:rsid w:val="006D4A5E"/>
    <w:rsid w:val="006D5765"/>
    <w:rsid w:val="006D6233"/>
    <w:rsid w:val="006D6313"/>
    <w:rsid w:val="006D7937"/>
    <w:rsid w:val="006E2120"/>
    <w:rsid w:val="006E3144"/>
    <w:rsid w:val="006E388A"/>
    <w:rsid w:val="006E3A19"/>
    <w:rsid w:val="006E3EB2"/>
    <w:rsid w:val="006E3FE7"/>
    <w:rsid w:val="006E45CB"/>
    <w:rsid w:val="006E4730"/>
    <w:rsid w:val="006E496A"/>
    <w:rsid w:val="006E4AD2"/>
    <w:rsid w:val="006E4E94"/>
    <w:rsid w:val="006E5314"/>
    <w:rsid w:val="006E5B64"/>
    <w:rsid w:val="006E5E6A"/>
    <w:rsid w:val="006E5F9A"/>
    <w:rsid w:val="006E6C41"/>
    <w:rsid w:val="006E75C2"/>
    <w:rsid w:val="006E796C"/>
    <w:rsid w:val="006F0694"/>
    <w:rsid w:val="006F160A"/>
    <w:rsid w:val="006F2382"/>
    <w:rsid w:val="006F37DC"/>
    <w:rsid w:val="006F3813"/>
    <w:rsid w:val="006F4D92"/>
    <w:rsid w:val="006F4DE4"/>
    <w:rsid w:val="006F6B60"/>
    <w:rsid w:val="006F79F0"/>
    <w:rsid w:val="006F7E9E"/>
    <w:rsid w:val="00702BBC"/>
    <w:rsid w:val="0070387A"/>
    <w:rsid w:val="007050C1"/>
    <w:rsid w:val="007059E5"/>
    <w:rsid w:val="00706284"/>
    <w:rsid w:val="007062EC"/>
    <w:rsid w:val="007069F4"/>
    <w:rsid w:val="007069FE"/>
    <w:rsid w:val="00707464"/>
    <w:rsid w:val="00710678"/>
    <w:rsid w:val="00710D7B"/>
    <w:rsid w:val="007110FF"/>
    <w:rsid w:val="00711256"/>
    <w:rsid w:val="00711582"/>
    <w:rsid w:val="0071277F"/>
    <w:rsid w:val="007130FA"/>
    <w:rsid w:val="007131BF"/>
    <w:rsid w:val="00713AF0"/>
    <w:rsid w:val="00714588"/>
    <w:rsid w:val="007148DE"/>
    <w:rsid w:val="00714BE0"/>
    <w:rsid w:val="00714D33"/>
    <w:rsid w:val="00714ECB"/>
    <w:rsid w:val="00715F59"/>
    <w:rsid w:val="00716398"/>
    <w:rsid w:val="007169EE"/>
    <w:rsid w:val="00716CE8"/>
    <w:rsid w:val="00716E9F"/>
    <w:rsid w:val="007175C2"/>
    <w:rsid w:val="0071792B"/>
    <w:rsid w:val="00720659"/>
    <w:rsid w:val="00720EA7"/>
    <w:rsid w:val="0072136E"/>
    <w:rsid w:val="00721A6F"/>
    <w:rsid w:val="00721E03"/>
    <w:rsid w:val="00722A3D"/>
    <w:rsid w:val="0072310E"/>
    <w:rsid w:val="00723E01"/>
    <w:rsid w:val="00723FDB"/>
    <w:rsid w:val="007243BB"/>
    <w:rsid w:val="007251AA"/>
    <w:rsid w:val="00725428"/>
    <w:rsid w:val="007254FA"/>
    <w:rsid w:val="007259EF"/>
    <w:rsid w:val="00725A4D"/>
    <w:rsid w:val="00725B5E"/>
    <w:rsid w:val="00725EFA"/>
    <w:rsid w:val="007263AC"/>
    <w:rsid w:val="00726E80"/>
    <w:rsid w:val="007270A0"/>
    <w:rsid w:val="00727438"/>
    <w:rsid w:val="00727505"/>
    <w:rsid w:val="0072767D"/>
    <w:rsid w:val="00730E50"/>
    <w:rsid w:val="00731CE3"/>
    <w:rsid w:val="0073258D"/>
    <w:rsid w:val="00732A54"/>
    <w:rsid w:val="00732DA4"/>
    <w:rsid w:val="00732DBA"/>
    <w:rsid w:val="00732FBE"/>
    <w:rsid w:val="00733FE6"/>
    <w:rsid w:val="00734264"/>
    <w:rsid w:val="0073476B"/>
    <w:rsid w:val="007347DA"/>
    <w:rsid w:val="00734B83"/>
    <w:rsid w:val="0073705B"/>
    <w:rsid w:val="007374D1"/>
    <w:rsid w:val="00737990"/>
    <w:rsid w:val="00737B97"/>
    <w:rsid w:val="00737D87"/>
    <w:rsid w:val="0074079F"/>
    <w:rsid w:val="00741DCD"/>
    <w:rsid w:val="007424D2"/>
    <w:rsid w:val="0074281A"/>
    <w:rsid w:val="007432C5"/>
    <w:rsid w:val="0074383C"/>
    <w:rsid w:val="00744617"/>
    <w:rsid w:val="00744C71"/>
    <w:rsid w:val="00745D56"/>
    <w:rsid w:val="00746416"/>
    <w:rsid w:val="00746497"/>
    <w:rsid w:val="00746D55"/>
    <w:rsid w:val="0074722B"/>
    <w:rsid w:val="00747C04"/>
    <w:rsid w:val="00750930"/>
    <w:rsid w:val="0075155C"/>
    <w:rsid w:val="00751E31"/>
    <w:rsid w:val="00752954"/>
    <w:rsid w:val="007529FB"/>
    <w:rsid w:val="00752BDF"/>
    <w:rsid w:val="00753931"/>
    <w:rsid w:val="00753B19"/>
    <w:rsid w:val="00754AF2"/>
    <w:rsid w:val="00754E94"/>
    <w:rsid w:val="0075510D"/>
    <w:rsid w:val="00755DAC"/>
    <w:rsid w:val="0075602B"/>
    <w:rsid w:val="00756102"/>
    <w:rsid w:val="007564EE"/>
    <w:rsid w:val="0075677A"/>
    <w:rsid w:val="00756C53"/>
    <w:rsid w:val="007570F5"/>
    <w:rsid w:val="00757528"/>
    <w:rsid w:val="007603AE"/>
    <w:rsid w:val="007610C9"/>
    <w:rsid w:val="007611AB"/>
    <w:rsid w:val="007624DE"/>
    <w:rsid w:val="00762946"/>
    <w:rsid w:val="00762B5E"/>
    <w:rsid w:val="007632F3"/>
    <w:rsid w:val="00763912"/>
    <w:rsid w:val="00763D4E"/>
    <w:rsid w:val="00763D68"/>
    <w:rsid w:val="00763DE5"/>
    <w:rsid w:val="00763E4C"/>
    <w:rsid w:val="00764B71"/>
    <w:rsid w:val="0076658E"/>
    <w:rsid w:val="00766680"/>
    <w:rsid w:val="00766CC6"/>
    <w:rsid w:val="0076701B"/>
    <w:rsid w:val="00767444"/>
    <w:rsid w:val="00770AFB"/>
    <w:rsid w:val="00771643"/>
    <w:rsid w:val="007716B4"/>
    <w:rsid w:val="00772277"/>
    <w:rsid w:val="007729AE"/>
    <w:rsid w:val="00772CA5"/>
    <w:rsid w:val="00774612"/>
    <w:rsid w:val="00774969"/>
    <w:rsid w:val="00775AEB"/>
    <w:rsid w:val="00775AF0"/>
    <w:rsid w:val="00775B77"/>
    <w:rsid w:val="00775C75"/>
    <w:rsid w:val="00776B96"/>
    <w:rsid w:val="007773F2"/>
    <w:rsid w:val="00777EFF"/>
    <w:rsid w:val="007810BF"/>
    <w:rsid w:val="007814B5"/>
    <w:rsid w:val="00781FE8"/>
    <w:rsid w:val="007820F4"/>
    <w:rsid w:val="00782517"/>
    <w:rsid w:val="007825C0"/>
    <w:rsid w:val="0078293B"/>
    <w:rsid w:val="007837DD"/>
    <w:rsid w:val="00783F1F"/>
    <w:rsid w:val="00784A40"/>
    <w:rsid w:val="00784ACD"/>
    <w:rsid w:val="00784C7F"/>
    <w:rsid w:val="007857A1"/>
    <w:rsid w:val="0078583C"/>
    <w:rsid w:val="0078594D"/>
    <w:rsid w:val="0078595F"/>
    <w:rsid w:val="00785B38"/>
    <w:rsid w:val="00785B8F"/>
    <w:rsid w:val="00785BD3"/>
    <w:rsid w:val="00785E8A"/>
    <w:rsid w:val="007861D5"/>
    <w:rsid w:val="00786445"/>
    <w:rsid w:val="007864AB"/>
    <w:rsid w:val="007869CA"/>
    <w:rsid w:val="00787125"/>
    <w:rsid w:val="00787B56"/>
    <w:rsid w:val="007902A3"/>
    <w:rsid w:val="0079099D"/>
    <w:rsid w:val="00790F8B"/>
    <w:rsid w:val="00790FDF"/>
    <w:rsid w:val="00791089"/>
    <w:rsid w:val="007914D0"/>
    <w:rsid w:val="00791CEE"/>
    <w:rsid w:val="00792190"/>
    <w:rsid w:val="00792333"/>
    <w:rsid w:val="00793292"/>
    <w:rsid w:val="0079449B"/>
    <w:rsid w:val="0079487C"/>
    <w:rsid w:val="00794A97"/>
    <w:rsid w:val="00794BDB"/>
    <w:rsid w:val="00795C4A"/>
    <w:rsid w:val="007965F8"/>
    <w:rsid w:val="007972F9"/>
    <w:rsid w:val="00797773"/>
    <w:rsid w:val="00797F13"/>
    <w:rsid w:val="007A0773"/>
    <w:rsid w:val="007A137E"/>
    <w:rsid w:val="007A1810"/>
    <w:rsid w:val="007A1A00"/>
    <w:rsid w:val="007A2728"/>
    <w:rsid w:val="007A2B2F"/>
    <w:rsid w:val="007A2B67"/>
    <w:rsid w:val="007A2E12"/>
    <w:rsid w:val="007A3B8E"/>
    <w:rsid w:val="007A3E86"/>
    <w:rsid w:val="007A4E52"/>
    <w:rsid w:val="007A57E0"/>
    <w:rsid w:val="007A590E"/>
    <w:rsid w:val="007A681D"/>
    <w:rsid w:val="007A7194"/>
    <w:rsid w:val="007A735A"/>
    <w:rsid w:val="007A781D"/>
    <w:rsid w:val="007A79B8"/>
    <w:rsid w:val="007A7EE7"/>
    <w:rsid w:val="007A7EEF"/>
    <w:rsid w:val="007B052B"/>
    <w:rsid w:val="007B189C"/>
    <w:rsid w:val="007B18E3"/>
    <w:rsid w:val="007B1B48"/>
    <w:rsid w:val="007B2C7B"/>
    <w:rsid w:val="007B2F04"/>
    <w:rsid w:val="007B2FCE"/>
    <w:rsid w:val="007B3078"/>
    <w:rsid w:val="007B3576"/>
    <w:rsid w:val="007B3A21"/>
    <w:rsid w:val="007B3AEF"/>
    <w:rsid w:val="007B3B66"/>
    <w:rsid w:val="007B3EBE"/>
    <w:rsid w:val="007B4AC7"/>
    <w:rsid w:val="007B5036"/>
    <w:rsid w:val="007B64E6"/>
    <w:rsid w:val="007B6B7A"/>
    <w:rsid w:val="007B6B88"/>
    <w:rsid w:val="007B6FB1"/>
    <w:rsid w:val="007B73B9"/>
    <w:rsid w:val="007C07F9"/>
    <w:rsid w:val="007C0B17"/>
    <w:rsid w:val="007C0BB0"/>
    <w:rsid w:val="007C1910"/>
    <w:rsid w:val="007C2091"/>
    <w:rsid w:val="007C2C9C"/>
    <w:rsid w:val="007C2EF9"/>
    <w:rsid w:val="007C362A"/>
    <w:rsid w:val="007C436B"/>
    <w:rsid w:val="007C4C75"/>
    <w:rsid w:val="007C4F8F"/>
    <w:rsid w:val="007C5269"/>
    <w:rsid w:val="007C5E3F"/>
    <w:rsid w:val="007C67C0"/>
    <w:rsid w:val="007C689A"/>
    <w:rsid w:val="007C6A39"/>
    <w:rsid w:val="007C7061"/>
    <w:rsid w:val="007C783F"/>
    <w:rsid w:val="007C79BF"/>
    <w:rsid w:val="007C7AF1"/>
    <w:rsid w:val="007D01B5"/>
    <w:rsid w:val="007D01E0"/>
    <w:rsid w:val="007D0B1A"/>
    <w:rsid w:val="007D10A4"/>
    <w:rsid w:val="007D148B"/>
    <w:rsid w:val="007D193A"/>
    <w:rsid w:val="007D1B02"/>
    <w:rsid w:val="007D1CE3"/>
    <w:rsid w:val="007D2944"/>
    <w:rsid w:val="007D2DC9"/>
    <w:rsid w:val="007D31FD"/>
    <w:rsid w:val="007D386E"/>
    <w:rsid w:val="007D3DB2"/>
    <w:rsid w:val="007D4792"/>
    <w:rsid w:val="007D4C0A"/>
    <w:rsid w:val="007D4E3C"/>
    <w:rsid w:val="007D5599"/>
    <w:rsid w:val="007D580C"/>
    <w:rsid w:val="007D615F"/>
    <w:rsid w:val="007D67CA"/>
    <w:rsid w:val="007D7401"/>
    <w:rsid w:val="007D766B"/>
    <w:rsid w:val="007E00F2"/>
    <w:rsid w:val="007E0D0D"/>
    <w:rsid w:val="007E1298"/>
    <w:rsid w:val="007E16FF"/>
    <w:rsid w:val="007E3B02"/>
    <w:rsid w:val="007E3D2E"/>
    <w:rsid w:val="007E3E4F"/>
    <w:rsid w:val="007E4F27"/>
    <w:rsid w:val="007E50CD"/>
    <w:rsid w:val="007E5A6D"/>
    <w:rsid w:val="007E5AEF"/>
    <w:rsid w:val="007E731F"/>
    <w:rsid w:val="007E7569"/>
    <w:rsid w:val="007E7FF4"/>
    <w:rsid w:val="007F0330"/>
    <w:rsid w:val="007F07F3"/>
    <w:rsid w:val="007F0890"/>
    <w:rsid w:val="007F0F44"/>
    <w:rsid w:val="007F0FFE"/>
    <w:rsid w:val="007F116C"/>
    <w:rsid w:val="007F19C9"/>
    <w:rsid w:val="007F25BB"/>
    <w:rsid w:val="007F268B"/>
    <w:rsid w:val="007F2ABE"/>
    <w:rsid w:val="007F3185"/>
    <w:rsid w:val="007F387B"/>
    <w:rsid w:val="007F3FA9"/>
    <w:rsid w:val="007F3FC7"/>
    <w:rsid w:val="007F4436"/>
    <w:rsid w:val="007F60EF"/>
    <w:rsid w:val="007F73AE"/>
    <w:rsid w:val="007F7891"/>
    <w:rsid w:val="007F7ADE"/>
    <w:rsid w:val="0080012C"/>
    <w:rsid w:val="00801B27"/>
    <w:rsid w:val="00801E52"/>
    <w:rsid w:val="00801E7F"/>
    <w:rsid w:val="0080381D"/>
    <w:rsid w:val="00803F8B"/>
    <w:rsid w:val="00804CA6"/>
    <w:rsid w:val="00805045"/>
    <w:rsid w:val="008051AF"/>
    <w:rsid w:val="00805972"/>
    <w:rsid w:val="00805B39"/>
    <w:rsid w:val="00805CEE"/>
    <w:rsid w:val="00805DDE"/>
    <w:rsid w:val="008072F5"/>
    <w:rsid w:val="00810475"/>
    <w:rsid w:val="00810E45"/>
    <w:rsid w:val="008113BE"/>
    <w:rsid w:val="008115F7"/>
    <w:rsid w:val="00812375"/>
    <w:rsid w:val="008124B9"/>
    <w:rsid w:val="0081271F"/>
    <w:rsid w:val="0081279C"/>
    <w:rsid w:val="00813434"/>
    <w:rsid w:val="00813CD5"/>
    <w:rsid w:val="00814158"/>
    <w:rsid w:val="00814366"/>
    <w:rsid w:val="0081462E"/>
    <w:rsid w:val="00815E26"/>
    <w:rsid w:val="00816DEC"/>
    <w:rsid w:val="008179DF"/>
    <w:rsid w:val="00817DE5"/>
    <w:rsid w:val="00817E59"/>
    <w:rsid w:val="00820F92"/>
    <w:rsid w:val="0082169B"/>
    <w:rsid w:val="00821B6A"/>
    <w:rsid w:val="00821E88"/>
    <w:rsid w:val="00821F7E"/>
    <w:rsid w:val="00822087"/>
    <w:rsid w:val="0082247D"/>
    <w:rsid w:val="008235D3"/>
    <w:rsid w:val="00823BCE"/>
    <w:rsid w:val="00824595"/>
    <w:rsid w:val="0082492C"/>
    <w:rsid w:val="00824B13"/>
    <w:rsid w:val="00825556"/>
    <w:rsid w:val="008256B2"/>
    <w:rsid w:val="008262D4"/>
    <w:rsid w:val="008265DB"/>
    <w:rsid w:val="00826763"/>
    <w:rsid w:val="008270B2"/>
    <w:rsid w:val="0082771D"/>
    <w:rsid w:val="0082784E"/>
    <w:rsid w:val="0082785C"/>
    <w:rsid w:val="00830808"/>
    <w:rsid w:val="00830AA2"/>
    <w:rsid w:val="00830FFF"/>
    <w:rsid w:val="00831C86"/>
    <w:rsid w:val="0083228C"/>
    <w:rsid w:val="00833058"/>
    <w:rsid w:val="00834494"/>
    <w:rsid w:val="00835303"/>
    <w:rsid w:val="0083692D"/>
    <w:rsid w:val="0083704D"/>
    <w:rsid w:val="008372DF"/>
    <w:rsid w:val="00837429"/>
    <w:rsid w:val="00837FF2"/>
    <w:rsid w:val="008407FB"/>
    <w:rsid w:val="00840EAA"/>
    <w:rsid w:val="00840EFE"/>
    <w:rsid w:val="0084136A"/>
    <w:rsid w:val="00841902"/>
    <w:rsid w:val="00841F32"/>
    <w:rsid w:val="008423C6"/>
    <w:rsid w:val="008435F5"/>
    <w:rsid w:val="00843D27"/>
    <w:rsid w:val="00844677"/>
    <w:rsid w:val="00844D74"/>
    <w:rsid w:val="00844E13"/>
    <w:rsid w:val="008451F8"/>
    <w:rsid w:val="008458D2"/>
    <w:rsid w:val="00845E21"/>
    <w:rsid w:val="00845F03"/>
    <w:rsid w:val="008462CE"/>
    <w:rsid w:val="00846B67"/>
    <w:rsid w:val="00847189"/>
    <w:rsid w:val="00847BC2"/>
    <w:rsid w:val="008500F6"/>
    <w:rsid w:val="00850461"/>
    <w:rsid w:val="008504A4"/>
    <w:rsid w:val="00850D52"/>
    <w:rsid w:val="00851115"/>
    <w:rsid w:val="00852120"/>
    <w:rsid w:val="00852B5D"/>
    <w:rsid w:val="00853787"/>
    <w:rsid w:val="0085398F"/>
    <w:rsid w:val="008541E2"/>
    <w:rsid w:val="008548D0"/>
    <w:rsid w:val="0085563F"/>
    <w:rsid w:val="00860324"/>
    <w:rsid w:val="008605E9"/>
    <w:rsid w:val="00860F1F"/>
    <w:rsid w:val="00861B60"/>
    <w:rsid w:val="00861EB1"/>
    <w:rsid w:val="00861ED8"/>
    <w:rsid w:val="008623E5"/>
    <w:rsid w:val="008627F9"/>
    <w:rsid w:val="00862CC4"/>
    <w:rsid w:val="0086346D"/>
    <w:rsid w:val="008635BC"/>
    <w:rsid w:val="00863AD3"/>
    <w:rsid w:val="0086467D"/>
    <w:rsid w:val="008649E5"/>
    <w:rsid w:val="00864A31"/>
    <w:rsid w:val="0086558E"/>
    <w:rsid w:val="00865803"/>
    <w:rsid w:val="0086628A"/>
    <w:rsid w:val="008666DC"/>
    <w:rsid w:val="0086692A"/>
    <w:rsid w:val="00866A6B"/>
    <w:rsid w:val="008675B1"/>
    <w:rsid w:val="00870C02"/>
    <w:rsid w:val="00870CCD"/>
    <w:rsid w:val="00870EAE"/>
    <w:rsid w:val="00872569"/>
    <w:rsid w:val="0087298E"/>
    <w:rsid w:val="00872B6C"/>
    <w:rsid w:val="00873B7D"/>
    <w:rsid w:val="00873E9B"/>
    <w:rsid w:val="00873F4E"/>
    <w:rsid w:val="00874294"/>
    <w:rsid w:val="008745C1"/>
    <w:rsid w:val="008754BE"/>
    <w:rsid w:val="00875961"/>
    <w:rsid w:val="00876094"/>
    <w:rsid w:val="00876B1E"/>
    <w:rsid w:val="00880189"/>
    <w:rsid w:val="00880F61"/>
    <w:rsid w:val="008818EE"/>
    <w:rsid w:val="00881C36"/>
    <w:rsid w:val="0088356E"/>
    <w:rsid w:val="00883624"/>
    <w:rsid w:val="00883870"/>
    <w:rsid w:val="00883B00"/>
    <w:rsid w:val="00884D93"/>
    <w:rsid w:val="008855C2"/>
    <w:rsid w:val="00885EEB"/>
    <w:rsid w:val="00886E43"/>
    <w:rsid w:val="00890C86"/>
    <w:rsid w:val="00890EF7"/>
    <w:rsid w:val="00891172"/>
    <w:rsid w:val="00891D78"/>
    <w:rsid w:val="00891DAA"/>
    <w:rsid w:val="0089200E"/>
    <w:rsid w:val="0089275A"/>
    <w:rsid w:val="0089357F"/>
    <w:rsid w:val="00894678"/>
    <w:rsid w:val="008947EF"/>
    <w:rsid w:val="0089582F"/>
    <w:rsid w:val="0089733A"/>
    <w:rsid w:val="008A00C5"/>
    <w:rsid w:val="008A0289"/>
    <w:rsid w:val="008A04FB"/>
    <w:rsid w:val="008A0E49"/>
    <w:rsid w:val="008A0F55"/>
    <w:rsid w:val="008A1DBF"/>
    <w:rsid w:val="008A2AFF"/>
    <w:rsid w:val="008A4F26"/>
    <w:rsid w:val="008A5907"/>
    <w:rsid w:val="008A5E1F"/>
    <w:rsid w:val="008A6B7E"/>
    <w:rsid w:val="008A6F37"/>
    <w:rsid w:val="008A7078"/>
    <w:rsid w:val="008A70F1"/>
    <w:rsid w:val="008A7B96"/>
    <w:rsid w:val="008B0325"/>
    <w:rsid w:val="008B039B"/>
    <w:rsid w:val="008B118B"/>
    <w:rsid w:val="008B21CB"/>
    <w:rsid w:val="008B2EE3"/>
    <w:rsid w:val="008B37A2"/>
    <w:rsid w:val="008B4078"/>
    <w:rsid w:val="008B4136"/>
    <w:rsid w:val="008B484E"/>
    <w:rsid w:val="008B4C7B"/>
    <w:rsid w:val="008B4CB8"/>
    <w:rsid w:val="008B529A"/>
    <w:rsid w:val="008B548C"/>
    <w:rsid w:val="008B5A2D"/>
    <w:rsid w:val="008B6D4B"/>
    <w:rsid w:val="008B6EFA"/>
    <w:rsid w:val="008B6FD8"/>
    <w:rsid w:val="008B73C7"/>
    <w:rsid w:val="008B73FC"/>
    <w:rsid w:val="008C0382"/>
    <w:rsid w:val="008C08DF"/>
    <w:rsid w:val="008C0EEB"/>
    <w:rsid w:val="008C15CB"/>
    <w:rsid w:val="008C2690"/>
    <w:rsid w:val="008C34EB"/>
    <w:rsid w:val="008C3E35"/>
    <w:rsid w:val="008C5E32"/>
    <w:rsid w:val="008C61F1"/>
    <w:rsid w:val="008C6269"/>
    <w:rsid w:val="008C678F"/>
    <w:rsid w:val="008C6F23"/>
    <w:rsid w:val="008C74B0"/>
    <w:rsid w:val="008C7519"/>
    <w:rsid w:val="008D07E8"/>
    <w:rsid w:val="008D0ACB"/>
    <w:rsid w:val="008D122C"/>
    <w:rsid w:val="008D1783"/>
    <w:rsid w:val="008D1D32"/>
    <w:rsid w:val="008D1F3C"/>
    <w:rsid w:val="008D1FEF"/>
    <w:rsid w:val="008D223C"/>
    <w:rsid w:val="008D33CB"/>
    <w:rsid w:val="008D3A2A"/>
    <w:rsid w:val="008D3EBC"/>
    <w:rsid w:val="008D3F22"/>
    <w:rsid w:val="008D41E3"/>
    <w:rsid w:val="008D5C5C"/>
    <w:rsid w:val="008D6012"/>
    <w:rsid w:val="008D6B8E"/>
    <w:rsid w:val="008E00FB"/>
    <w:rsid w:val="008E0B27"/>
    <w:rsid w:val="008E1F0F"/>
    <w:rsid w:val="008E2045"/>
    <w:rsid w:val="008E293D"/>
    <w:rsid w:val="008E2A6F"/>
    <w:rsid w:val="008E33EE"/>
    <w:rsid w:val="008E34A7"/>
    <w:rsid w:val="008E3A14"/>
    <w:rsid w:val="008E3FA4"/>
    <w:rsid w:val="008E43E0"/>
    <w:rsid w:val="008E482E"/>
    <w:rsid w:val="008E4C19"/>
    <w:rsid w:val="008E5389"/>
    <w:rsid w:val="008E59A1"/>
    <w:rsid w:val="008E5BEA"/>
    <w:rsid w:val="008F0810"/>
    <w:rsid w:val="008F0BD8"/>
    <w:rsid w:val="008F10C8"/>
    <w:rsid w:val="008F19E4"/>
    <w:rsid w:val="008F22DB"/>
    <w:rsid w:val="008F288C"/>
    <w:rsid w:val="008F2C98"/>
    <w:rsid w:val="008F3B0C"/>
    <w:rsid w:val="008F4A42"/>
    <w:rsid w:val="008F4CCD"/>
    <w:rsid w:val="008F572A"/>
    <w:rsid w:val="008F6280"/>
    <w:rsid w:val="008F66D2"/>
    <w:rsid w:val="008F7B37"/>
    <w:rsid w:val="009002BF"/>
    <w:rsid w:val="00900C2A"/>
    <w:rsid w:val="00900D02"/>
    <w:rsid w:val="00901842"/>
    <w:rsid w:val="00902304"/>
    <w:rsid w:val="00902EBE"/>
    <w:rsid w:val="00903599"/>
    <w:rsid w:val="00903704"/>
    <w:rsid w:val="009040B1"/>
    <w:rsid w:val="00904129"/>
    <w:rsid w:val="0090421B"/>
    <w:rsid w:val="009045F7"/>
    <w:rsid w:val="00904E3E"/>
    <w:rsid w:val="00905836"/>
    <w:rsid w:val="00905C84"/>
    <w:rsid w:val="0090619A"/>
    <w:rsid w:val="0090690E"/>
    <w:rsid w:val="00906D96"/>
    <w:rsid w:val="00907585"/>
    <w:rsid w:val="00907772"/>
    <w:rsid w:val="00907C71"/>
    <w:rsid w:val="00907C76"/>
    <w:rsid w:val="0091073B"/>
    <w:rsid w:val="0091134E"/>
    <w:rsid w:val="009113D4"/>
    <w:rsid w:val="0091187F"/>
    <w:rsid w:val="00911CFC"/>
    <w:rsid w:val="00911EE8"/>
    <w:rsid w:val="00912D8C"/>
    <w:rsid w:val="0091322D"/>
    <w:rsid w:val="00913C32"/>
    <w:rsid w:val="00914E0E"/>
    <w:rsid w:val="0091506B"/>
    <w:rsid w:val="00915205"/>
    <w:rsid w:val="0091539D"/>
    <w:rsid w:val="009157E2"/>
    <w:rsid w:val="009163D1"/>
    <w:rsid w:val="00916662"/>
    <w:rsid w:val="00916BAA"/>
    <w:rsid w:val="0091752D"/>
    <w:rsid w:val="0091779E"/>
    <w:rsid w:val="00917B17"/>
    <w:rsid w:val="0092094A"/>
    <w:rsid w:val="00920A40"/>
    <w:rsid w:val="00920A9F"/>
    <w:rsid w:val="00920B46"/>
    <w:rsid w:val="00921E74"/>
    <w:rsid w:val="00922B99"/>
    <w:rsid w:val="00924222"/>
    <w:rsid w:val="00924EDF"/>
    <w:rsid w:val="00925029"/>
    <w:rsid w:val="009250FC"/>
    <w:rsid w:val="009253D8"/>
    <w:rsid w:val="00925572"/>
    <w:rsid w:val="00925C87"/>
    <w:rsid w:val="00926305"/>
    <w:rsid w:val="009263F6"/>
    <w:rsid w:val="00926C1F"/>
    <w:rsid w:val="00926E45"/>
    <w:rsid w:val="00926EF0"/>
    <w:rsid w:val="00927969"/>
    <w:rsid w:val="00930A71"/>
    <w:rsid w:val="00930EFF"/>
    <w:rsid w:val="00931546"/>
    <w:rsid w:val="00931F46"/>
    <w:rsid w:val="00932ACA"/>
    <w:rsid w:val="00932C75"/>
    <w:rsid w:val="00933066"/>
    <w:rsid w:val="00933E78"/>
    <w:rsid w:val="00934989"/>
    <w:rsid w:val="00935454"/>
    <w:rsid w:val="00935AAA"/>
    <w:rsid w:val="00935D6A"/>
    <w:rsid w:val="00935DB2"/>
    <w:rsid w:val="00936208"/>
    <w:rsid w:val="009362E3"/>
    <w:rsid w:val="0093798C"/>
    <w:rsid w:val="009407E1"/>
    <w:rsid w:val="00940A95"/>
    <w:rsid w:val="00942146"/>
    <w:rsid w:val="00942179"/>
    <w:rsid w:val="00942417"/>
    <w:rsid w:val="0094289B"/>
    <w:rsid w:val="009434C0"/>
    <w:rsid w:val="00943BBD"/>
    <w:rsid w:val="009448AE"/>
    <w:rsid w:val="00944FF7"/>
    <w:rsid w:val="0094595E"/>
    <w:rsid w:val="00945D1A"/>
    <w:rsid w:val="00946917"/>
    <w:rsid w:val="00946E41"/>
    <w:rsid w:val="00946E69"/>
    <w:rsid w:val="00950053"/>
    <w:rsid w:val="00950175"/>
    <w:rsid w:val="009505D2"/>
    <w:rsid w:val="00950747"/>
    <w:rsid w:val="009509CA"/>
    <w:rsid w:val="00951184"/>
    <w:rsid w:val="009515B6"/>
    <w:rsid w:val="009516BC"/>
    <w:rsid w:val="00951803"/>
    <w:rsid w:val="0095233E"/>
    <w:rsid w:val="009523D2"/>
    <w:rsid w:val="009524EB"/>
    <w:rsid w:val="00952662"/>
    <w:rsid w:val="00952FEB"/>
    <w:rsid w:val="009531AC"/>
    <w:rsid w:val="00953F88"/>
    <w:rsid w:val="00954BE7"/>
    <w:rsid w:val="00955483"/>
    <w:rsid w:val="0095550C"/>
    <w:rsid w:val="00955558"/>
    <w:rsid w:val="0095616F"/>
    <w:rsid w:val="00956874"/>
    <w:rsid w:val="00956D4C"/>
    <w:rsid w:val="00956D62"/>
    <w:rsid w:val="00956ED2"/>
    <w:rsid w:val="009571D5"/>
    <w:rsid w:val="00957AC1"/>
    <w:rsid w:val="00957B90"/>
    <w:rsid w:val="00957D17"/>
    <w:rsid w:val="00957E99"/>
    <w:rsid w:val="009605B7"/>
    <w:rsid w:val="009605CD"/>
    <w:rsid w:val="009610B8"/>
    <w:rsid w:val="0096143C"/>
    <w:rsid w:val="00961BC2"/>
    <w:rsid w:val="009623C2"/>
    <w:rsid w:val="00962D98"/>
    <w:rsid w:val="00962F34"/>
    <w:rsid w:val="009631AE"/>
    <w:rsid w:val="00963ED3"/>
    <w:rsid w:val="00964419"/>
    <w:rsid w:val="009649EA"/>
    <w:rsid w:val="0096530A"/>
    <w:rsid w:val="00965B63"/>
    <w:rsid w:val="009662AD"/>
    <w:rsid w:val="009669EF"/>
    <w:rsid w:val="00966EF8"/>
    <w:rsid w:val="0096716C"/>
    <w:rsid w:val="00967960"/>
    <w:rsid w:val="009704C6"/>
    <w:rsid w:val="0097112E"/>
    <w:rsid w:val="00971B64"/>
    <w:rsid w:val="00971B8B"/>
    <w:rsid w:val="0097228B"/>
    <w:rsid w:val="009725FE"/>
    <w:rsid w:val="009734C9"/>
    <w:rsid w:val="009745ED"/>
    <w:rsid w:val="009748BF"/>
    <w:rsid w:val="00975142"/>
    <w:rsid w:val="00975400"/>
    <w:rsid w:val="009758B5"/>
    <w:rsid w:val="00975B0C"/>
    <w:rsid w:val="00975C12"/>
    <w:rsid w:val="00975DF2"/>
    <w:rsid w:val="009771F4"/>
    <w:rsid w:val="00980D08"/>
    <w:rsid w:val="00981480"/>
    <w:rsid w:val="00981B87"/>
    <w:rsid w:val="00981FD5"/>
    <w:rsid w:val="0098228D"/>
    <w:rsid w:val="00985392"/>
    <w:rsid w:val="00985FA9"/>
    <w:rsid w:val="0098689D"/>
    <w:rsid w:val="00986B99"/>
    <w:rsid w:val="00987464"/>
    <w:rsid w:val="009879B6"/>
    <w:rsid w:val="00987B55"/>
    <w:rsid w:val="00987DCB"/>
    <w:rsid w:val="00990F48"/>
    <w:rsid w:val="00991604"/>
    <w:rsid w:val="00992BC5"/>
    <w:rsid w:val="00992D77"/>
    <w:rsid w:val="00992F3E"/>
    <w:rsid w:val="00992FB8"/>
    <w:rsid w:val="0099371E"/>
    <w:rsid w:val="00993A95"/>
    <w:rsid w:val="009941BB"/>
    <w:rsid w:val="009945B3"/>
    <w:rsid w:val="00994C82"/>
    <w:rsid w:val="00994E84"/>
    <w:rsid w:val="00995110"/>
    <w:rsid w:val="00996422"/>
    <w:rsid w:val="0099680E"/>
    <w:rsid w:val="009968E8"/>
    <w:rsid w:val="00996966"/>
    <w:rsid w:val="00997098"/>
    <w:rsid w:val="009976D0"/>
    <w:rsid w:val="009A00AF"/>
    <w:rsid w:val="009A0A19"/>
    <w:rsid w:val="009A0A81"/>
    <w:rsid w:val="009A1164"/>
    <w:rsid w:val="009A1364"/>
    <w:rsid w:val="009A19C4"/>
    <w:rsid w:val="009A2C92"/>
    <w:rsid w:val="009A35AE"/>
    <w:rsid w:val="009A38D7"/>
    <w:rsid w:val="009A4722"/>
    <w:rsid w:val="009A49F3"/>
    <w:rsid w:val="009A4F7E"/>
    <w:rsid w:val="009A4FB3"/>
    <w:rsid w:val="009A543B"/>
    <w:rsid w:val="009A5819"/>
    <w:rsid w:val="009A6A5D"/>
    <w:rsid w:val="009A7FE5"/>
    <w:rsid w:val="009B0B45"/>
    <w:rsid w:val="009B2680"/>
    <w:rsid w:val="009B279E"/>
    <w:rsid w:val="009B302A"/>
    <w:rsid w:val="009B422A"/>
    <w:rsid w:val="009B4CAA"/>
    <w:rsid w:val="009B4FE9"/>
    <w:rsid w:val="009B505E"/>
    <w:rsid w:val="009B5198"/>
    <w:rsid w:val="009B5C52"/>
    <w:rsid w:val="009B619C"/>
    <w:rsid w:val="009B6525"/>
    <w:rsid w:val="009B6974"/>
    <w:rsid w:val="009B6DDA"/>
    <w:rsid w:val="009B6E44"/>
    <w:rsid w:val="009B7652"/>
    <w:rsid w:val="009B783B"/>
    <w:rsid w:val="009B78C2"/>
    <w:rsid w:val="009B7D9B"/>
    <w:rsid w:val="009C02D8"/>
    <w:rsid w:val="009C0A23"/>
    <w:rsid w:val="009C0C72"/>
    <w:rsid w:val="009C0D58"/>
    <w:rsid w:val="009C0DAA"/>
    <w:rsid w:val="009C2877"/>
    <w:rsid w:val="009C2CCB"/>
    <w:rsid w:val="009C3260"/>
    <w:rsid w:val="009C38AE"/>
    <w:rsid w:val="009C3E8B"/>
    <w:rsid w:val="009C51C1"/>
    <w:rsid w:val="009C5572"/>
    <w:rsid w:val="009C5DE0"/>
    <w:rsid w:val="009C6166"/>
    <w:rsid w:val="009D0289"/>
    <w:rsid w:val="009D053B"/>
    <w:rsid w:val="009D0820"/>
    <w:rsid w:val="009D0E44"/>
    <w:rsid w:val="009D16EE"/>
    <w:rsid w:val="009D1FD4"/>
    <w:rsid w:val="009D24E3"/>
    <w:rsid w:val="009D2C39"/>
    <w:rsid w:val="009D2CF9"/>
    <w:rsid w:val="009D3095"/>
    <w:rsid w:val="009D34FA"/>
    <w:rsid w:val="009D4E91"/>
    <w:rsid w:val="009D584D"/>
    <w:rsid w:val="009D58FA"/>
    <w:rsid w:val="009D5C10"/>
    <w:rsid w:val="009D6921"/>
    <w:rsid w:val="009D7761"/>
    <w:rsid w:val="009D7B78"/>
    <w:rsid w:val="009D7E52"/>
    <w:rsid w:val="009E00B3"/>
    <w:rsid w:val="009E0681"/>
    <w:rsid w:val="009E0A77"/>
    <w:rsid w:val="009E0C39"/>
    <w:rsid w:val="009E21EF"/>
    <w:rsid w:val="009E286B"/>
    <w:rsid w:val="009E2CCF"/>
    <w:rsid w:val="009E357B"/>
    <w:rsid w:val="009E3786"/>
    <w:rsid w:val="009E3C72"/>
    <w:rsid w:val="009E4077"/>
    <w:rsid w:val="009E42B8"/>
    <w:rsid w:val="009E4B5D"/>
    <w:rsid w:val="009E5381"/>
    <w:rsid w:val="009E5CC3"/>
    <w:rsid w:val="009E67F0"/>
    <w:rsid w:val="009E69F3"/>
    <w:rsid w:val="009E6D7E"/>
    <w:rsid w:val="009E7262"/>
    <w:rsid w:val="009E75F1"/>
    <w:rsid w:val="009F0062"/>
    <w:rsid w:val="009F09D1"/>
    <w:rsid w:val="009F0B3B"/>
    <w:rsid w:val="009F0DFF"/>
    <w:rsid w:val="009F1687"/>
    <w:rsid w:val="009F2CC8"/>
    <w:rsid w:val="009F37B1"/>
    <w:rsid w:val="009F47CA"/>
    <w:rsid w:val="009F48A9"/>
    <w:rsid w:val="009F539C"/>
    <w:rsid w:val="009F56D9"/>
    <w:rsid w:val="009F5D9C"/>
    <w:rsid w:val="009F6096"/>
    <w:rsid w:val="009F6233"/>
    <w:rsid w:val="009F626D"/>
    <w:rsid w:val="009F636A"/>
    <w:rsid w:val="009F6577"/>
    <w:rsid w:val="009F6B27"/>
    <w:rsid w:val="009F6EC5"/>
    <w:rsid w:val="009F7C75"/>
    <w:rsid w:val="00A00681"/>
    <w:rsid w:val="00A00CCB"/>
    <w:rsid w:val="00A00E44"/>
    <w:rsid w:val="00A00F38"/>
    <w:rsid w:val="00A0167B"/>
    <w:rsid w:val="00A02170"/>
    <w:rsid w:val="00A02D87"/>
    <w:rsid w:val="00A02EC9"/>
    <w:rsid w:val="00A03138"/>
    <w:rsid w:val="00A03233"/>
    <w:rsid w:val="00A0332F"/>
    <w:rsid w:val="00A03619"/>
    <w:rsid w:val="00A03B65"/>
    <w:rsid w:val="00A03C65"/>
    <w:rsid w:val="00A04200"/>
    <w:rsid w:val="00A053C7"/>
    <w:rsid w:val="00A058FE"/>
    <w:rsid w:val="00A05E4F"/>
    <w:rsid w:val="00A061CA"/>
    <w:rsid w:val="00A0620D"/>
    <w:rsid w:val="00A07F37"/>
    <w:rsid w:val="00A10435"/>
    <w:rsid w:val="00A1085B"/>
    <w:rsid w:val="00A1089B"/>
    <w:rsid w:val="00A12135"/>
    <w:rsid w:val="00A13011"/>
    <w:rsid w:val="00A13455"/>
    <w:rsid w:val="00A13B36"/>
    <w:rsid w:val="00A13BEF"/>
    <w:rsid w:val="00A13FAE"/>
    <w:rsid w:val="00A145D8"/>
    <w:rsid w:val="00A14680"/>
    <w:rsid w:val="00A14E02"/>
    <w:rsid w:val="00A14E31"/>
    <w:rsid w:val="00A14ECD"/>
    <w:rsid w:val="00A16345"/>
    <w:rsid w:val="00A16405"/>
    <w:rsid w:val="00A168AB"/>
    <w:rsid w:val="00A169B9"/>
    <w:rsid w:val="00A170B9"/>
    <w:rsid w:val="00A17117"/>
    <w:rsid w:val="00A17AFD"/>
    <w:rsid w:val="00A17D99"/>
    <w:rsid w:val="00A2062F"/>
    <w:rsid w:val="00A20D84"/>
    <w:rsid w:val="00A20FC6"/>
    <w:rsid w:val="00A21783"/>
    <w:rsid w:val="00A21DFF"/>
    <w:rsid w:val="00A22392"/>
    <w:rsid w:val="00A22784"/>
    <w:rsid w:val="00A2279C"/>
    <w:rsid w:val="00A24189"/>
    <w:rsid w:val="00A2441A"/>
    <w:rsid w:val="00A25BB0"/>
    <w:rsid w:val="00A25E6E"/>
    <w:rsid w:val="00A265DD"/>
    <w:rsid w:val="00A26630"/>
    <w:rsid w:val="00A26D29"/>
    <w:rsid w:val="00A27AE3"/>
    <w:rsid w:val="00A27FA2"/>
    <w:rsid w:val="00A3087E"/>
    <w:rsid w:val="00A30966"/>
    <w:rsid w:val="00A32283"/>
    <w:rsid w:val="00A32380"/>
    <w:rsid w:val="00A33086"/>
    <w:rsid w:val="00A33CEB"/>
    <w:rsid w:val="00A34146"/>
    <w:rsid w:val="00A3456B"/>
    <w:rsid w:val="00A34748"/>
    <w:rsid w:val="00A34D67"/>
    <w:rsid w:val="00A35A22"/>
    <w:rsid w:val="00A36129"/>
    <w:rsid w:val="00A3645A"/>
    <w:rsid w:val="00A36675"/>
    <w:rsid w:val="00A367CC"/>
    <w:rsid w:val="00A36BEB"/>
    <w:rsid w:val="00A3745A"/>
    <w:rsid w:val="00A374E7"/>
    <w:rsid w:val="00A40567"/>
    <w:rsid w:val="00A40C3A"/>
    <w:rsid w:val="00A41405"/>
    <w:rsid w:val="00A420ED"/>
    <w:rsid w:val="00A425F6"/>
    <w:rsid w:val="00A42FB0"/>
    <w:rsid w:val="00A44516"/>
    <w:rsid w:val="00A44A40"/>
    <w:rsid w:val="00A44CA5"/>
    <w:rsid w:val="00A45249"/>
    <w:rsid w:val="00A460A4"/>
    <w:rsid w:val="00A46290"/>
    <w:rsid w:val="00A46CBD"/>
    <w:rsid w:val="00A46CE4"/>
    <w:rsid w:val="00A46F24"/>
    <w:rsid w:val="00A47046"/>
    <w:rsid w:val="00A476CD"/>
    <w:rsid w:val="00A47DC5"/>
    <w:rsid w:val="00A50D67"/>
    <w:rsid w:val="00A50ED5"/>
    <w:rsid w:val="00A51F74"/>
    <w:rsid w:val="00A51FB5"/>
    <w:rsid w:val="00A524FD"/>
    <w:rsid w:val="00A5273C"/>
    <w:rsid w:val="00A52D4B"/>
    <w:rsid w:val="00A53AE2"/>
    <w:rsid w:val="00A54673"/>
    <w:rsid w:val="00A5514A"/>
    <w:rsid w:val="00A553C9"/>
    <w:rsid w:val="00A55DD6"/>
    <w:rsid w:val="00A56294"/>
    <w:rsid w:val="00A56974"/>
    <w:rsid w:val="00A56C5A"/>
    <w:rsid w:val="00A570B9"/>
    <w:rsid w:val="00A5720E"/>
    <w:rsid w:val="00A57CDD"/>
    <w:rsid w:val="00A602FE"/>
    <w:rsid w:val="00A60C89"/>
    <w:rsid w:val="00A613A7"/>
    <w:rsid w:val="00A61A75"/>
    <w:rsid w:val="00A61C61"/>
    <w:rsid w:val="00A61E1A"/>
    <w:rsid w:val="00A6219E"/>
    <w:rsid w:val="00A621D4"/>
    <w:rsid w:val="00A624A1"/>
    <w:rsid w:val="00A636DA"/>
    <w:rsid w:val="00A64491"/>
    <w:rsid w:val="00A645EE"/>
    <w:rsid w:val="00A64B75"/>
    <w:rsid w:val="00A64CB3"/>
    <w:rsid w:val="00A64E82"/>
    <w:rsid w:val="00A65353"/>
    <w:rsid w:val="00A65A54"/>
    <w:rsid w:val="00A65AB4"/>
    <w:rsid w:val="00A662DC"/>
    <w:rsid w:val="00A66603"/>
    <w:rsid w:val="00A66A36"/>
    <w:rsid w:val="00A66B17"/>
    <w:rsid w:val="00A673F0"/>
    <w:rsid w:val="00A67C3B"/>
    <w:rsid w:val="00A70278"/>
    <w:rsid w:val="00A7037E"/>
    <w:rsid w:val="00A70680"/>
    <w:rsid w:val="00A70EEF"/>
    <w:rsid w:val="00A70FC4"/>
    <w:rsid w:val="00A720C1"/>
    <w:rsid w:val="00A7215A"/>
    <w:rsid w:val="00A72A2C"/>
    <w:rsid w:val="00A730A8"/>
    <w:rsid w:val="00A73233"/>
    <w:rsid w:val="00A73410"/>
    <w:rsid w:val="00A74CDC"/>
    <w:rsid w:val="00A766F6"/>
    <w:rsid w:val="00A7687C"/>
    <w:rsid w:val="00A7785F"/>
    <w:rsid w:val="00A80564"/>
    <w:rsid w:val="00A805C8"/>
    <w:rsid w:val="00A812CE"/>
    <w:rsid w:val="00A82875"/>
    <w:rsid w:val="00A82C75"/>
    <w:rsid w:val="00A83CD8"/>
    <w:rsid w:val="00A84275"/>
    <w:rsid w:val="00A8532C"/>
    <w:rsid w:val="00A854EC"/>
    <w:rsid w:val="00A85631"/>
    <w:rsid w:val="00A86845"/>
    <w:rsid w:val="00A868A8"/>
    <w:rsid w:val="00A86A04"/>
    <w:rsid w:val="00A90DEF"/>
    <w:rsid w:val="00A913E0"/>
    <w:rsid w:val="00A91B68"/>
    <w:rsid w:val="00A91FE3"/>
    <w:rsid w:val="00A92045"/>
    <w:rsid w:val="00A92083"/>
    <w:rsid w:val="00A9236B"/>
    <w:rsid w:val="00A92A0F"/>
    <w:rsid w:val="00A92DC6"/>
    <w:rsid w:val="00A93D10"/>
    <w:rsid w:val="00A95754"/>
    <w:rsid w:val="00A9581E"/>
    <w:rsid w:val="00A95B9D"/>
    <w:rsid w:val="00A95C9A"/>
    <w:rsid w:val="00A9678C"/>
    <w:rsid w:val="00A9697A"/>
    <w:rsid w:val="00A9781D"/>
    <w:rsid w:val="00A97AF3"/>
    <w:rsid w:val="00A97F74"/>
    <w:rsid w:val="00AA0923"/>
    <w:rsid w:val="00AA0A2B"/>
    <w:rsid w:val="00AA0CF1"/>
    <w:rsid w:val="00AA28CF"/>
    <w:rsid w:val="00AA2D30"/>
    <w:rsid w:val="00AA3445"/>
    <w:rsid w:val="00AA3ECD"/>
    <w:rsid w:val="00AA40B4"/>
    <w:rsid w:val="00AA51DD"/>
    <w:rsid w:val="00AA585F"/>
    <w:rsid w:val="00AA5BD1"/>
    <w:rsid w:val="00AB0565"/>
    <w:rsid w:val="00AB0D73"/>
    <w:rsid w:val="00AB1574"/>
    <w:rsid w:val="00AB16F9"/>
    <w:rsid w:val="00AB19A4"/>
    <w:rsid w:val="00AB1A4E"/>
    <w:rsid w:val="00AB29AC"/>
    <w:rsid w:val="00AB2A98"/>
    <w:rsid w:val="00AB2E16"/>
    <w:rsid w:val="00AB4193"/>
    <w:rsid w:val="00AB472E"/>
    <w:rsid w:val="00AB4989"/>
    <w:rsid w:val="00AB4C1A"/>
    <w:rsid w:val="00AB5039"/>
    <w:rsid w:val="00AB512E"/>
    <w:rsid w:val="00AB7654"/>
    <w:rsid w:val="00AB7877"/>
    <w:rsid w:val="00AB7A85"/>
    <w:rsid w:val="00AB7D1E"/>
    <w:rsid w:val="00AB7EA0"/>
    <w:rsid w:val="00AC02B8"/>
    <w:rsid w:val="00AC030F"/>
    <w:rsid w:val="00AC14C3"/>
    <w:rsid w:val="00AC1D5F"/>
    <w:rsid w:val="00AC2504"/>
    <w:rsid w:val="00AC2952"/>
    <w:rsid w:val="00AC346A"/>
    <w:rsid w:val="00AC3859"/>
    <w:rsid w:val="00AC3FFD"/>
    <w:rsid w:val="00AC400D"/>
    <w:rsid w:val="00AC4929"/>
    <w:rsid w:val="00AC4A3E"/>
    <w:rsid w:val="00AC5434"/>
    <w:rsid w:val="00AC5693"/>
    <w:rsid w:val="00AC5CCB"/>
    <w:rsid w:val="00AC6F91"/>
    <w:rsid w:val="00AC7022"/>
    <w:rsid w:val="00AC76DE"/>
    <w:rsid w:val="00AC7C3D"/>
    <w:rsid w:val="00AD0022"/>
    <w:rsid w:val="00AD0425"/>
    <w:rsid w:val="00AD0455"/>
    <w:rsid w:val="00AD131E"/>
    <w:rsid w:val="00AD1775"/>
    <w:rsid w:val="00AD19D6"/>
    <w:rsid w:val="00AD225C"/>
    <w:rsid w:val="00AD22E8"/>
    <w:rsid w:val="00AD2690"/>
    <w:rsid w:val="00AD2CDF"/>
    <w:rsid w:val="00AD3A21"/>
    <w:rsid w:val="00AD4E26"/>
    <w:rsid w:val="00AD5D40"/>
    <w:rsid w:val="00AD5D4C"/>
    <w:rsid w:val="00AD6122"/>
    <w:rsid w:val="00AD6275"/>
    <w:rsid w:val="00AD6FCE"/>
    <w:rsid w:val="00AD763C"/>
    <w:rsid w:val="00AD797E"/>
    <w:rsid w:val="00AD7A70"/>
    <w:rsid w:val="00AD7AAD"/>
    <w:rsid w:val="00AE2421"/>
    <w:rsid w:val="00AE2702"/>
    <w:rsid w:val="00AE39AD"/>
    <w:rsid w:val="00AE4348"/>
    <w:rsid w:val="00AE4AC0"/>
    <w:rsid w:val="00AE54E8"/>
    <w:rsid w:val="00AE64C1"/>
    <w:rsid w:val="00AE730E"/>
    <w:rsid w:val="00AE78B2"/>
    <w:rsid w:val="00AE7AA8"/>
    <w:rsid w:val="00AF047B"/>
    <w:rsid w:val="00AF06E8"/>
    <w:rsid w:val="00AF0F2B"/>
    <w:rsid w:val="00AF1E39"/>
    <w:rsid w:val="00AF27F7"/>
    <w:rsid w:val="00AF2E66"/>
    <w:rsid w:val="00AF2EB6"/>
    <w:rsid w:val="00AF4208"/>
    <w:rsid w:val="00AF4514"/>
    <w:rsid w:val="00AF4918"/>
    <w:rsid w:val="00AF4F79"/>
    <w:rsid w:val="00AF56CA"/>
    <w:rsid w:val="00AF590F"/>
    <w:rsid w:val="00AF63AC"/>
    <w:rsid w:val="00AF6404"/>
    <w:rsid w:val="00AF6863"/>
    <w:rsid w:val="00AF7233"/>
    <w:rsid w:val="00AF7B41"/>
    <w:rsid w:val="00B005D4"/>
    <w:rsid w:val="00B00916"/>
    <w:rsid w:val="00B00A66"/>
    <w:rsid w:val="00B00D7F"/>
    <w:rsid w:val="00B00E3A"/>
    <w:rsid w:val="00B01761"/>
    <w:rsid w:val="00B01ABB"/>
    <w:rsid w:val="00B01C63"/>
    <w:rsid w:val="00B02186"/>
    <w:rsid w:val="00B025D2"/>
    <w:rsid w:val="00B02D2D"/>
    <w:rsid w:val="00B02D8C"/>
    <w:rsid w:val="00B02E58"/>
    <w:rsid w:val="00B033DC"/>
    <w:rsid w:val="00B03790"/>
    <w:rsid w:val="00B03BF7"/>
    <w:rsid w:val="00B04302"/>
    <w:rsid w:val="00B046E0"/>
    <w:rsid w:val="00B048E9"/>
    <w:rsid w:val="00B053C3"/>
    <w:rsid w:val="00B05959"/>
    <w:rsid w:val="00B066FB"/>
    <w:rsid w:val="00B075E7"/>
    <w:rsid w:val="00B07C93"/>
    <w:rsid w:val="00B10527"/>
    <w:rsid w:val="00B10848"/>
    <w:rsid w:val="00B11044"/>
    <w:rsid w:val="00B11790"/>
    <w:rsid w:val="00B12B32"/>
    <w:rsid w:val="00B1357D"/>
    <w:rsid w:val="00B1378F"/>
    <w:rsid w:val="00B14242"/>
    <w:rsid w:val="00B14956"/>
    <w:rsid w:val="00B14C82"/>
    <w:rsid w:val="00B14F7D"/>
    <w:rsid w:val="00B15201"/>
    <w:rsid w:val="00B15216"/>
    <w:rsid w:val="00B16232"/>
    <w:rsid w:val="00B16983"/>
    <w:rsid w:val="00B16B80"/>
    <w:rsid w:val="00B16DFF"/>
    <w:rsid w:val="00B17371"/>
    <w:rsid w:val="00B1785A"/>
    <w:rsid w:val="00B20EB5"/>
    <w:rsid w:val="00B21062"/>
    <w:rsid w:val="00B216B6"/>
    <w:rsid w:val="00B23284"/>
    <w:rsid w:val="00B2369D"/>
    <w:rsid w:val="00B2481C"/>
    <w:rsid w:val="00B24CD8"/>
    <w:rsid w:val="00B24E63"/>
    <w:rsid w:val="00B250B7"/>
    <w:rsid w:val="00B267A6"/>
    <w:rsid w:val="00B26C6C"/>
    <w:rsid w:val="00B27BFE"/>
    <w:rsid w:val="00B30307"/>
    <w:rsid w:val="00B3140D"/>
    <w:rsid w:val="00B31A04"/>
    <w:rsid w:val="00B31A57"/>
    <w:rsid w:val="00B32180"/>
    <w:rsid w:val="00B321A5"/>
    <w:rsid w:val="00B323A7"/>
    <w:rsid w:val="00B328B2"/>
    <w:rsid w:val="00B33279"/>
    <w:rsid w:val="00B333D8"/>
    <w:rsid w:val="00B33709"/>
    <w:rsid w:val="00B3385D"/>
    <w:rsid w:val="00B34AE6"/>
    <w:rsid w:val="00B34CCA"/>
    <w:rsid w:val="00B35178"/>
    <w:rsid w:val="00B355B0"/>
    <w:rsid w:val="00B35C3F"/>
    <w:rsid w:val="00B35D5F"/>
    <w:rsid w:val="00B36CD0"/>
    <w:rsid w:val="00B36CFD"/>
    <w:rsid w:val="00B370B2"/>
    <w:rsid w:val="00B379A2"/>
    <w:rsid w:val="00B37C91"/>
    <w:rsid w:val="00B37D9C"/>
    <w:rsid w:val="00B40298"/>
    <w:rsid w:val="00B4039D"/>
    <w:rsid w:val="00B4041A"/>
    <w:rsid w:val="00B40DEB"/>
    <w:rsid w:val="00B41281"/>
    <w:rsid w:val="00B42568"/>
    <w:rsid w:val="00B42634"/>
    <w:rsid w:val="00B429AC"/>
    <w:rsid w:val="00B4312E"/>
    <w:rsid w:val="00B43AFA"/>
    <w:rsid w:val="00B43DC7"/>
    <w:rsid w:val="00B44280"/>
    <w:rsid w:val="00B44B21"/>
    <w:rsid w:val="00B44DD4"/>
    <w:rsid w:val="00B4604D"/>
    <w:rsid w:val="00B462E6"/>
    <w:rsid w:val="00B47228"/>
    <w:rsid w:val="00B4738E"/>
    <w:rsid w:val="00B47A30"/>
    <w:rsid w:val="00B47C52"/>
    <w:rsid w:val="00B50237"/>
    <w:rsid w:val="00B50710"/>
    <w:rsid w:val="00B507F8"/>
    <w:rsid w:val="00B512CF"/>
    <w:rsid w:val="00B518DE"/>
    <w:rsid w:val="00B51E93"/>
    <w:rsid w:val="00B52309"/>
    <w:rsid w:val="00B52369"/>
    <w:rsid w:val="00B52551"/>
    <w:rsid w:val="00B52DDD"/>
    <w:rsid w:val="00B5358B"/>
    <w:rsid w:val="00B5384C"/>
    <w:rsid w:val="00B53ACC"/>
    <w:rsid w:val="00B53F56"/>
    <w:rsid w:val="00B54AB0"/>
    <w:rsid w:val="00B553BB"/>
    <w:rsid w:val="00B56BF7"/>
    <w:rsid w:val="00B56FEA"/>
    <w:rsid w:val="00B57F4A"/>
    <w:rsid w:val="00B6002F"/>
    <w:rsid w:val="00B6055E"/>
    <w:rsid w:val="00B6067D"/>
    <w:rsid w:val="00B60785"/>
    <w:rsid w:val="00B60793"/>
    <w:rsid w:val="00B60E1A"/>
    <w:rsid w:val="00B61B26"/>
    <w:rsid w:val="00B61D02"/>
    <w:rsid w:val="00B61D72"/>
    <w:rsid w:val="00B623A5"/>
    <w:rsid w:val="00B62701"/>
    <w:rsid w:val="00B6270C"/>
    <w:rsid w:val="00B62F59"/>
    <w:rsid w:val="00B63F5A"/>
    <w:rsid w:val="00B64DA0"/>
    <w:rsid w:val="00B64F32"/>
    <w:rsid w:val="00B65320"/>
    <w:rsid w:val="00B65F0D"/>
    <w:rsid w:val="00B66915"/>
    <w:rsid w:val="00B66ADB"/>
    <w:rsid w:val="00B6719D"/>
    <w:rsid w:val="00B67F31"/>
    <w:rsid w:val="00B72070"/>
    <w:rsid w:val="00B7250D"/>
    <w:rsid w:val="00B72C70"/>
    <w:rsid w:val="00B72E6C"/>
    <w:rsid w:val="00B737F2"/>
    <w:rsid w:val="00B74703"/>
    <w:rsid w:val="00B74895"/>
    <w:rsid w:val="00B753DE"/>
    <w:rsid w:val="00B75C57"/>
    <w:rsid w:val="00B762EE"/>
    <w:rsid w:val="00B76704"/>
    <w:rsid w:val="00B77004"/>
    <w:rsid w:val="00B7700C"/>
    <w:rsid w:val="00B773C5"/>
    <w:rsid w:val="00B77ADF"/>
    <w:rsid w:val="00B80878"/>
    <w:rsid w:val="00B80A8C"/>
    <w:rsid w:val="00B816AA"/>
    <w:rsid w:val="00B81792"/>
    <w:rsid w:val="00B821CD"/>
    <w:rsid w:val="00B829B5"/>
    <w:rsid w:val="00B841B5"/>
    <w:rsid w:val="00B84C41"/>
    <w:rsid w:val="00B8531A"/>
    <w:rsid w:val="00B85F19"/>
    <w:rsid w:val="00B86B62"/>
    <w:rsid w:val="00B87273"/>
    <w:rsid w:val="00B8756B"/>
    <w:rsid w:val="00B87DC4"/>
    <w:rsid w:val="00B9016F"/>
    <w:rsid w:val="00B91490"/>
    <w:rsid w:val="00B91D5E"/>
    <w:rsid w:val="00B91FFA"/>
    <w:rsid w:val="00B92561"/>
    <w:rsid w:val="00B92A57"/>
    <w:rsid w:val="00B92B6B"/>
    <w:rsid w:val="00B92C1F"/>
    <w:rsid w:val="00B9395E"/>
    <w:rsid w:val="00B94862"/>
    <w:rsid w:val="00B94DDE"/>
    <w:rsid w:val="00B94ED0"/>
    <w:rsid w:val="00B95E7C"/>
    <w:rsid w:val="00B96655"/>
    <w:rsid w:val="00B97226"/>
    <w:rsid w:val="00B97BCE"/>
    <w:rsid w:val="00B97C45"/>
    <w:rsid w:val="00BA1D3A"/>
    <w:rsid w:val="00BA1E40"/>
    <w:rsid w:val="00BA201B"/>
    <w:rsid w:val="00BA22E1"/>
    <w:rsid w:val="00BA2677"/>
    <w:rsid w:val="00BA2C84"/>
    <w:rsid w:val="00BA2E59"/>
    <w:rsid w:val="00BA34FF"/>
    <w:rsid w:val="00BA3A41"/>
    <w:rsid w:val="00BA3B80"/>
    <w:rsid w:val="00BA4588"/>
    <w:rsid w:val="00BA4B3D"/>
    <w:rsid w:val="00BA4C77"/>
    <w:rsid w:val="00BA4D9E"/>
    <w:rsid w:val="00BA5956"/>
    <w:rsid w:val="00BA5A48"/>
    <w:rsid w:val="00BA6179"/>
    <w:rsid w:val="00BA7CE3"/>
    <w:rsid w:val="00BB02E1"/>
    <w:rsid w:val="00BB0A57"/>
    <w:rsid w:val="00BB102D"/>
    <w:rsid w:val="00BB225D"/>
    <w:rsid w:val="00BB24E1"/>
    <w:rsid w:val="00BB25E6"/>
    <w:rsid w:val="00BB2CDA"/>
    <w:rsid w:val="00BB3387"/>
    <w:rsid w:val="00BB37C3"/>
    <w:rsid w:val="00BB4DB4"/>
    <w:rsid w:val="00BB5B23"/>
    <w:rsid w:val="00BB5F94"/>
    <w:rsid w:val="00BB6161"/>
    <w:rsid w:val="00BB6741"/>
    <w:rsid w:val="00BB6C36"/>
    <w:rsid w:val="00BB7063"/>
    <w:rsid w:val="00BB74C0"/>
    <w:rsid w:val="00BB7776"/>
    <w:rsid w:val="00BB7810"/>
    <w:rsid w:val="00BC0347"/>
    <w:rsid w:val="00BC05E4"/>
    <w:rsid w:val="00BC0822"/>
    <w:rsid w:val="00BC0A4C"/>
    <w:rsid w:val="00BC27FB"/>
    <w:rsid w:val="00BC298D"/>
    <w:rsid w:val="00BC2ADC"/>
    <w:rsid w:val="00BC2E83"/>
    <w:rsid w:val="00BC307E"/>
    <w:rsid w:val="00BC33AE"/>
    <w:rsid w:val="00BC3AC3"/>
    <w:rsid w:val="00BC3C51"/>
    <w:rsid w:val="00BC41EB"/>
    <w:rsid w:val="00BC5633"/>
    <w:rsid w:val="00BC6518"/>
    <w:rsid w:val="00BC6EDE"/>
    <w:rsid w:val="00BC70E1"/>
    <w:rsid w:val="00BC70E5"/>
    <w:rsid w:val="00BC7AC0"/>
    <w:rsid w:val="00BC7D2A"/>
    <w:rsid w:val="00BC7DE3"/>
    <w:rsid w:val="00BD07E7"/>
    <w:rsid w:val="00BD0885"/>
    <w:rsid w:val="00BD0A12"/>
    <w:rsid w:val="00BD1241"/>
    <w:rsid w:val="00BD284C"/>
    <w:rsid w:val="00BD2F64"/>
    <w:rsid w:val="00BD2FE7"/>
    <w:rsid w:val="00BD3165"/>
    <w:rsid w:val="00BD3711"/>
    <w:rsid w:val="00BD3DE4"/>
    <w:rsid w:val="00BD458A"/>
    <w:rsid w:val="00BD4D8A"/>
    <w:rsid w:val="00BD53A5"/>
    <w:rsid w:val="00BD6135"/>
    <w:rsid w:val="00BD614B"/>
    <w:rsid w:val="00BD698B"/>
    <w:rsid w:val="00BD7D8F"/>
    <w:rsid w:val="00BE02F3"/>
    <w:rsid w:val="00BE0412"/>
    <w:rsid w:val="00BE051C"/>
    <w:rsid w:val="00BE08C2"/>
    <w:rsid w:val="00BE11F2"/>
    <w:rsid w:val="00BE25F6"/>
    <w:rsid w:val="00BE331A"/>
    <w:rsid w:val="00BE35AA"/>
    <w:rsid w:val="00BE364D"/>
    <w:rsid w:val="00BE3F98"/>
    <w:rsid w:val="00BE410F"/>
    <w:rsid w:val="00BE45E9"/>
    <w:rsid w:val="00BE4779"/>
    <w:rsid w:val="00BE5593"/>
    <w:rsid w:val="00BE5601"/>
    <w:rsid w:val="00BE574F"/>
    <w:rsid w:val="00BE5B1C"/>
    <w:rsid w:val="00BE5B97"/>
    <w:rsid w:val="00BE6B60"/>
    <w:rsid w:val="00BE6E62"/>
    <w:rsid w:val="00BE7391"/>
    <w:rsid w:val="00BE783C"/>
    <w:rsid w:val="00BE7ACA"/>
    <w:rsid w:val="00BF1853"/>
    <w:rsid w:val="00BF2360"/>
    <w:rsid w:val="00BF2508"/>
    <w:rsid w:val="00BF3B5D"/>
    <w:rsid w:val="00BF3E7F"/>
    <w:rsid w:val="00BF4E54"/>
    <w:rsid w:val="00BF52B7"/>
    <w:rsid w:val="00BF5386"/>
    <w:rsid w:val="00BF5652"/>
    <w:rsid w:val="00BF62A7"/>
    <w:rsid w:val="00BF65D5"/>
    <w:rsid w:val="00BF6B98"/>
    <w:rsid w:val="00BF72C5"/>
    <w:rsid w:val="00BF7E2E"/>
    <w:rsid w:val="00C000C5"/>
    <w:rsid w:val="00C00885"/>
    <w:rsid w:val="00C0094A"/>
    <w:rsid w:val="00C00AAF"/>
    <w:rsid w:val="00C00B8E"/>
    <w:rsid w:val="00C01746"/>
    <w:rsid w:val="00C0250E"/>
    <w:rsid w:val="00C02764"/>
    <w:rsid w:val="00C028B6"/>
    <w:rsid w:val="00C02CFF"/>
    <w:rsid w:val="00C02D55"/>
    <w:rsid w:val="00C03363"/>
    <w:rsid w:val="00C0399C"/>
    <w:rsid w:val="00C04057"/>
    <w:rsid w:val="00C04404"/>
    <w:rsid w:val="00C04414"/>
    <w:rsid w:val="00C04FD3"/>
    <w:rsid w:val="00C0624D"/>
    <w:rsid w:val="00C0635B"/>
    <w:rsid w:val="00C06721"/>
    <w:rsid w:val="00C0686A"/>
    <w:rsid w:val="00C06CC5"/>
    <w:rsid w:val="00C06E44"/>
    <w:rsid w:val="00C070C1"/>
    <w:rsid w:val="00C0740B"/>
    <w:rsid w:val="00C076C0"/>
    <w:rsid w:val="00C1004E"/>
    <w:rsid w:val="00C1133E"/>
    <w:rsid w:val="00C1315B"/>
    <w:rsid w:val="00C133B1"/>
    <w:rsid w:val="00C1356C"/>
    <w:rsid w:val="00C13921"/>
    <w:rsid w:val="00C13C5B"/>
    <w:rsid w:val="00C13E45"/>
    <w:rsid w:val="00C15427"/>
    <w:rsid w:val="00C15493"/>
    <w:rsid w:val="00C15FC5"/>
    <w:rsid w:val="00C1603D"/>
    <w:rsid w:val="00C16658"/>
    <w:rsid w:val="00C16CDD"/>
    <w:rsid w:val="00C17171"/>
    <w:rsid w:val="00C177A7"/>
    <w:rsid w:val="00C17A72"/>
    <w:rsid w:val="00C17BCB"/>
    <w:rsid w:val="00C17C18"/>
    <w:rsid w:val="00C214F0"/>
    <w:rsid w:val="00C21AB7"/>
    <w:rsid w:val="00C21F3A"/>
    <w:rsid w:val="00C21FA2"/>
    <w:rsid w:val="00C222A2"/>
    <w:rsid w:val="00C2250E"/>
    <w:rsid w:val="00C22F04"/>
    <w:rsid w:val="00C2301A"/>
    <w:rsid w:val="00C23251"/>
    <w:rsid w:val="00C2372E"/>
    <w:rsid w:val="00C23EBF"/>
    <w:rsid w:val="00C244E4"/>
    <w:rsid w:val="00C24EF4"/>
    <w:rsid w:val="00C24F79"/>
    <w:rsid w:val="00C256FE"/>
    <w:rsid w:val="00C259D9"/>
    <w:rsid w:val="00C2645C"/>
    <w:rsid w:val="00C26C19"/>
    <w:rsid w:val="00C2757E"/>
    <w:rsid w:val="00C2761D"/>
    <w:rsid w:val="00C2782D"/>
    <w:rsid w:val="00C27B68"/>
    <w:rsid w:val="00C27C26"/>
    <w:rsid w:val="00C3011B"/>
    <w:rsid w:val="00C302C3"/>
    <w:rsid w:val="00C303C2"/>
    <w:rsid w:val="00C30448"/>
    <w:rsid w:val="00C3104D"/>
    <w:rsid w:val="00C314AA"/>
    <w:rsid w:val="00C326F5"/>
    <w:rsid w:val="00C32ABB"/>
    <w:rsid w:val="00C33AC1"/>
    <w:rsid w:val="00C351CD"/>
    <w:rsid w:val="00C35520"/>
    <w:rsid w:val="00C35BB0"/>
    <w:rsid w:val="00C35CA1"/>
    <w:rsid w:val="00C35E9B"/>
    <w:rsid w:val="00C36515"/>
    <w:rsid w:val="00C36716"/>
    <w:rsid w:val="00C36A14"/>
    <w:rsid w:val="00C36FD9"/>
    <w:rsid w:val="00C37772"/>
    <w:rsid w:val="00C37809"/>
    <w:rsid w:val="00C378C9"/>
    <w:rsid w:val="00C37F69"/>
    <w:rsid w:val="00C40830"/>
    <w:rsid w:val="00C41449"/>
    <w:rsid w:val="00C41F28"/>
    <w:rsid w:val="00C420DE"/>
    <w:rsid w:val="00C422C0"/>
    <w:rsid w:val="00C436E4"/>
    <w:rsid w:val="00C4399A"/>
    <w:rsid w:val="00C43F03"/>
    <w:rsid w:val="00C44295"/>
    <w:rsid w:val="00C468FE"/>
    <w:rsid w:val="00C46B2B"/>
    <w:rsid w:val="00C4702C"/>
    <w:rsid w:val="00C47635"/>
    <w:rsid w:val="00C4765E"/>
    <w:rsid w:val="00C5037A"/>
    <w:rsid w:val="00C50CAA"/>
    <w:rsid w:val="00C50E94"/>
    <w:rsid w:val="00C50FF7"/>
    <w:rsid w:val="00C51A46"/>
    <w:rsid w:val="00C52925"/>
    <w:rsid w:val="00C52BDC"/>
    <w:rsid w:val="00C52DDE"/>
    <w:rsid w:val="00C531D3"/>
    <w:rsid w:val="00C5321C"/>
    <w:rsid w:val="00C537F2"/>
    <w:rsid w:val="00C53A36"/>
    <w:rsid w:val="00C540AC"/>
    <w:rsid w:val="00C545C4"/>
    <w:rsid w:val="00C548B7"/>
    <w:rsid w:val="00C548E6"/>
    <w:rsid w:val="00C54BCF"/>
    <w:rsid w:val="00C5502F"/>
    <w:rsid w:val="00C55811"/>
    <w:rsid w:val="00C55C72"/>
    <w:rsid w:val="00C560C9"/>
    <w:rsid w:val="00C564DD"/>
    <w:rsid w:val="00C56D57"/>
    <w:rsid w:val="00C579A3"/>
    <w:rsid w:val="00C6019D"/>
    <w:rsid w:val="00C60415"/>
    <w:rsid w:val="00C60698"/>
    <w:rsid w:val="00C60C29"/>
    <w:rsid w:val="00C60E51"/>
    <w:rsid w:val="00C61DBF"/>
    <w:rsid w:val="00C62136"/>
    <w:rsid w:val="00C62C6E"/>
    <w:rsid w:val="00C634B2"/>
    <w:rsid w:val="00C63617"/>
    <w:rsid w:val="00C636E1"/>
    <w:rsid w:val="00C6371B"/>
    <w:rsid w:val="00C64044"/>
    <w:rsid w:val="00C64385"/>
    <w:rsid w:val="00C643A2"/>
    <w:rsid w:val="00C64477"/>
    <w:rsid w:val="00C6463B"/>
    <w:rsid w:val="00C64C87"/>
    <w:rsid w:val="00C65426"/>
    <w:rsid w:val="00C67273"/>
    <w:rsid w:val="00C67301"/>
    <w:rsid w:val="00C706F8"/>
    <w:rsid w:val="00C70FC3"/>
    <w:rsid w:val="00C71506"/>
    <w:rsid w:val="00C720D4"/>
    <w:rsid w:val="00C722D0"/>
    <w:rsid w:val="00C72818"/>
    <w:rsid w:val="00C73BD1"/>
    <w:rsid w:val="00C73E04"/>
    <w:rsid w:val="00C73E6C"/>
    <w:rsid w:val="00C73EC6"/>
    <w:rsid w:val="00C74126"/>
    <w:rsid w:val="00C74D8A"/>
    <w:rsid w:val="00C7613A"/>
    <w:rsid w:val="00C7642A"/>
    <w:rsid w:val="00C76B4A"/>
    <w:rsid w:val="00C802A1"/>
    <w:rsid w:val="00C80979"/>
    <w:rsid w:val="00C83030"/>
    <w:rsid w:val="00C83791"/>
    <w:rsid w:val="00C84344"/>
    <w:rsid w:val="00C84745"/>
    <w:rsid w:val="00C84857"/>
    <w:rsid w:val="00C848E5"/>
    <w:rsid w:val="00C848F2"/>
    <w:rsid w:val="00C84907"/>
    <w:rsid w:val="00C84BE5"/>
    <w:rsid w:val="00C8507A"/>
    <w:rsid w:val="00C85322"/>
    <w:rsid w:val="00C85376"/>
    <w:rsid w:val="00C8629F"/>
    <w:rsid w:val="00C87B38"/>
    <w:rsid w:val="00C90215"/>
    <w:rsid w:val="00C90578"/>
    <w:rsid w:val="00C90FCF"/>
    <w:rsid w:val="00C9153C"/>
    <w:rsid w:val="00C92A06"/>
    <w:rsid w:val="00C9321B"/>
    <w:rsid w:val="00C9322E"/>
    <w:rsid w:val="00C93354"/>
    <w:rsid w:val="00C93C8B"/>
    <w:rsid w:val="00C95330"/>
    <w:rsid w:val="00C973D6"/>
    <w:rsid w:val="00C977AF"/>
    <w:rsid w:val="00C97817"/>
    <w:rsid w:val="00CA039E"/>
    <w:rsid w:val="00CA06EF"/>
    <w:rsid w:val="00CA0E37"/>
    <w:rsid w:val="00CA1CAD"/>
    <w:rsid w:val="00CA22C9"/>
    <w:rsid w:val="00CA2ED5"/>
    <w:rsid w:val="00CA35F7"/>
    <w:rsid w:val="00CA36AE"/>
    <w:rsid w:val="00CA463D"/>
    <w:rsid w:val="00CA4ACF"/>
    <w:rsid w:val="00CA686D"/>
    <w:rsid w:val="00CA7C2F"/>
    <w:rsid w:val="00CB0488"/>
    <w:rsid w:val="00CB0949"/>
    <w:rsid w:val="00CB09A6"/>
    <w:rsid w:val="00CB0BBB"/>
    <w:rsid w:val="00CB1209"/>
    <w:rsid w:val="00CB154E"/>
    <w:rsid w:val="00CB2052"/>
    <w:rsid w:val="00CB250B"/>
    <w:rsid w:val="00CB2747"/>
    <w:rsid w:val="00CB2A36"/>
    <w:rsid w:val="00CB3072"/>
    <w:rsid w:val="00CB394E"/>
    <w:rsid w:val="00CB3956"/>
    <w:rsid w:val="00CB4206"/>
    <w:rsid w:val="00CB4C8B"/>
    <w:rsid w:val="00CB5606"/>
    <w:rsid w:val="00CB5B2F"/>
    <w:rsid w:val="00CB75BB"/>
    <w:rsid w:val="00CC03B8"/>
    <w:rsid w:val="00CC0435"/>
    <w:rsid w:val="00CC0491"/>
    <w:rsid w:val="00CC06C2"/>
    <w:rsid w:val="00CC1D0B"/>
    <w:rsid w:val="00CC2A0C"/>
    <w:rsid w:val="00CC2B69"/>
    <w:rsid w:val="00CC4196"/>
    <w:rsid w:val="00CC44CE"/>
    <w:rsid w:val="00CC47A4"/>
    <w:rsid w:val="00CC4CAB"/>
    <w:rsid w:val="00CC50C9"/>
    <w:rsid w:val="00CC569B"/>
    <w:rsid w:val="00CC638B"/>
    <w:rsid w:val="00CC6B3B"/>
    <w:rsid w:val="00CC70FB"/>
    <w:rsid w:val="00CC746A"/>
    <w:rsid w:val="00CC761A"/>
    <w:rsid w:val="00CC7A15"/>
    <w:rsid w:val="00CD00BB"/>
    <w:rsid w:val="00CD1A2D"/>
    <w:rsid w:val="00CD1E4A"/>
    <w:rsid w:val="00CD2CC0"/>
    <w:rsid w:val="00CD3436"/>
    <w:rsid w:val="00CD3801"/>
    <w:rsid w:val="00CD388A"/>
    <w:rsid w:val="00CD3936"/>
    <w:rsid w:val="00CD3A78"/>
    <w:rsid w:val="00CD3C64"/>
    <w:rsid w:val="00CD4534"/>
    <w:rsid w:val="00CD4F88"/>
    <w:rsid w:val="00CD69DD"/>
    <w:rsid w:val="00CD6D13"/>
    <w:rsid w:val="00CD6D17"/>
    <w:rsid w:val="00CD753E"/>
    <w:rsid w:val="00CD76DA"/>
    <w:rsid w:val="00CD7D46"/>
    <w:rsid w:val="00CD7FF0"/>
    <w:rsid w:val="00CE003D"/>
    <w:rsid w:val="00CE0060"/>
    <w:rsid w:val="00CE03B5"/>
    <w:rsid w:val="00CE0862"/>
    <w:rsid w:val="00CE0F65"/>
    <w:rsid w:val="00CE13EE"/>
    <w:rsid w:val="00CE1819"/>
    <w:rsid w:val="00CE1F24"/>
    <w:rsid w:val="00CE21CE"/>
    <w:rsid w:val="00CE2CDC"/>
    <w:rsid w:val="00CE31AF"/>
    <w:rsid w:val="00CE38C1"/>
    <w:rsid w:val="00CE6068"/>
    <w:rsid w:val="00CE629D"/>
    <w:rsid w:val="00CE75E2"/>
    <w:rsid w:val="00CE77CD"/>
    <w:rsid w:val="00CF0317"/>
    <w:rsid w:val="00CF0D7E"/>
    <w:rsid w:val="00CF1032"/>
    <w:rsid w:val="00CF123A"/>
    <w:rsid w:val="00CF16E9"/>
    <w:rsid w:val="00CF185D"/>
    <w:rsid w:val="00CF1BA1"/>
    <w:rsid w:val="00CF25CF"/>
    <w:rsid w:val="00CF46B1"/>
    <w:rsid w:val="00CF49FA"/>
    <w:rsid w:val="00CF4BFD"/>
    <w:rsid w:val="00CF534F"/>
    <w:rsid w:val="00CF68AE"/>
    <w:rsid w:val="00CF6F80"/>
    <w:rsid w:val="00CF729E"/>
    <w:rsid w:val="00CF7B69"/>
    <w:rsid w:val="00D005E6"/>
    <w:rsid w:val="00D0131B"/>
    <w:rsid w:val="00D01B46"/>
    <w:rsid w:val="00D02DEC"/>
    <w:rsid w:val="00D04753"/>
    <w:rsid w:val="00D048EE"/>
    <w:rsid w:val="00D054CD"/>
    <w:rsid w:val="00D061C8"/>
    <w:rsid w:val="00D06C52"/>
    <w:rsid w:val="00D07038"/>
    <w:rsid w:val="00D109BB"/>
    <w:rsid w:val="00D11073"/>
    <w:rsid w:val="00D11CEF"/>
    <w:rsid w:val="00D12773"/>
    <w:rsid w:val="00D13653"/>
    <w:rsid w:val="00D13D0A"/>
    <w:rsid w:val="00D1493F"/>
    <w:rsid w:val="00D151D9"/>
    <w:rsid w:val="00D1558C"/>
    <w:rsid w:val="00D1597E"/>
    <w:rsid w:val="00D16521"/>
    <w:rsid w:val="00D16A41"/>
    <w:rsid w:val="00D16E13"/>
    <w:rsid w:val="00D16E65"/>
    <w:rsid w:val="00D17506"/>
    <w:rsid w:val="00D20266"/>
    <w:rsid w:val="00D2084C"/>
    <w:rsid w:val="00D21C69"/>
    <w:rsid w:val="00D223C3"/>
    <w:rsid w:val="00D241EE"/>
    <w:rsid w:val="00D242C7"/>
    <w:rsid w:val="00D24605"/>
    <w:rsid w:val="00D24C80"/>
    <w:rsid w:val="00D24C97"/>
    <w:rsid w:val="00D250E2"/>
    <w:rsid w:val="00D2586C"/>
    <w:rsid w:val="00D25B84"/>
    <w:rsid w:val="00D2625F"/>
    <w:rsid w:val="00D26305"/>
    <w:rsid w:val="00D27202"/>
    <w:rsid w:val="00D2758D"/>
    <w:rsid w:val="00D27876"/>
    <w:rsid w:val="00D27C22"/>
    <w:rsid w:val="00D27C4A"/>
    <w:rsid w:val="00D30140"/>
    <w:rsid w:val="00D31242"/>
    <w:rsid w:val="00D31381"/>
    <w:rsid w:val="00D31CD7"/>
    <w:rsid w:val="00D325BA"/>
    <w:rsid w:val="00D32EF8"/>
    <w:rsid w:val="00D32FC6"/>
    <w:rsid w:val="00D33318"/>
    <w:rsid w:val="00D33E6F"/>
    <w:rsid w:val="00D34057"/>
    <w:rsid w:val="00D341B7"/>
    <w:rsid w:val="00D342F0"/>
    <w:rsid w:val="00D35653"/>
    <w:rsid w:val="00D361D8"/>
    <w:rsid w:val="00D378BE"/>
    <w:rsid w:val="00D37D4C"/>
    <w:rsid w:val="00D41B4B"/>
    <w:rsid w:val="00D4233A"/>
    <w:rsid w:val="00D424E5"/>
    <w:rsid w:val="00D42D1B"/>
    <w:rsid w:val="00D42E33"/>
    <w:rsid w:val="00D4347B"/>
    <w:rsid w:val="00D44031"/>
    <w:rsid w:val="00D459BE"/>
    <w:rsid w:val="00D45E14"/>
    <w:rsid w:val="00D46112"/>
    <w:rsid w:val="00D46528"/>
    <w:rsid w:val="00D46BB5"/>
    <w:rsid w:val="00D46F7E"/>
    <w:rsid w:val="00D47534"/>
    <w:rsid w:val="00D47558"/>
    <w:rsid w:val="00D47691"/>
    <w:rsid w:val="00D47819"/>
    <w:rsid w:val="00D479AD"/>
    <w:rsid w:val="00D507E5"/>
    <w:rsid w:val="00D51FDD"/>
    <w:rsid w:val="00D52644"/>
    <w:rsid w:val="00D52792"/>
    <w:rsid w:val="00D536E3"/>
    <w:rsid w:val="00D53856"/>
    <w:rsid w:val="00D546D4"/>
    <w:rsid w:val="00D547E9"/>
    <w:rsid w:val="00D55601"/>
    <w:rsid w:val="00D557DE"/>
    <w:rsid w:val="00D56371"/>
    <w:rsid w:val="00D56726"/>
    <w:rsid w:val="00D56A4E"/>
    <w:rsid w:val="00D57124"/>
    <w:rsid w:val="00D57466"/>
    <w:rsid w:val="00D5755B"/>
    <w:rsid w:val="00D57CFA"/>
    <w:rsid w:val="00D57D4F"/>
    <w:rsid w:val="00D6034E"/>
    <w:rsid w:val="00D6133A"/>
    <w:rsid w:val="00D627D5"/>
    <w:rsid w:val="00D629D3"/>
    <w:rsid w:val="00D62FE7"/>
    <w:rsid w:val="00D6358D"/>
    <w:rsid w:val="00D63C3E"/>
    <w:rsid w:val="00D64187"/>
    <w:rsid w:val="00D646A2"/>
    <w:rsid w:val="00D651AD"/>
    <w:rsid w:val="00D6592D"/>
    <w:rsid w:val="00D65B9F"/>
    <w:rsid w:val="00D65E71"/>
    <w:rsid w:val="00D66A7C"/>
    <w:rsid w:val="00D66D60"/>
    <w:rsid w:val="00D67A54"/>
    <w:rsid w:val="00D701C6"/>
    <w:rsid w:val="00D707F2"/>
    <w:rsid w:val="00D71025"/>
    <w:rsid w:val="00D719F9"/>
    <w:rsid w:val="00D725EE"/>
    <w:rsid w:val="00D73993"/>
    <w:rsid w:val="00D739BA"/>
    <w:rsid w:val="00D73DE2"/>
    <w:rsid w:val="00D74045"/>
    <w:rsid w:val="00D74ED4"/>
    <w:rsid w:val="00D7523C"/>
    <w:rsid w:val="00D755CF"/>
    <w:rsid w:val="00D7568E"/>
    <w:rsid w:val="00D7625C"/>
    <w:rsid w:val="00D76325"/>
    <w:rsid w:val="00D7640A"/>
    <w:rsid w:val="00D7683E"/>
    <w:rsid w:val="00D76E88"/>
    <w:rsid w:val="00D77284"/>
    <w:rsid w:val="00D77BBD"/>
    <w:rsid w:val="00D806B2"/>
    <w:rsid w:val="00D807A5"/>
    <w:rsid w:val="00D80A33"/>
    <w:rsid w:val="00D817A0"/>
    <w:rsid w:val="00D819EF"/>
    <w:rsid w:val="00D82363"/>
    <w:rsid w:val="00D825FD"/>
    <w:rsid w:val="00D83CAE"/>
    <w:rsid w:val="00D84411"/>
    <w:rsid w:val="00D84BA5"/>
    <w:rsid w:val="00D85502"/>
    <w:rsid w:val="00D856CC"/>
    <w:rsid w:val="00D85963"/>
    <w:rsid w:val="00D85CFA"/>
    <w:rsid w:val="00D85E75"/>
    <w:rsid w:val="00D86076"/>
    <w:rsid w:val="00D8629F"/>
    <w:rsid w:val="00D86E44"/>
    <w:rsid w:val="00D87589"/>
    <w:rsid w:val="00D8795D"/>
    <w:rsid w:val="00D87CD5"/>
    <w:rsid w:val="00D90096"/>
    <w:rsid w:val="00D909B5"/>
    <w:rsid w:val="00D90FE2"/>
    <w:rsid w:val="00D92575"/>
    <w:rsid w:val="00D9287A"/>
    <w:rsid w:val="00D94A10"/>
    <w:rsid w:val="00D95973"/>
    <w:rsid w:val="00D960D4"/>
    <w:rsid w:val="00D96A7F"/>
    <w:rsid w:val="00D96E34"/>
    <w:rsid w:val="00D974D2"/>
    <w:rsid w:val="00D9780D"/>
    <w:rsid w:val="00DA12B3"/>
    <w:rsid w:val="00DA194D"/>
    <w:rsid w:val="00DA1A35"/>
    <w:rsid w:val="00DA1C0B"/>
    <w:rsid w:val="00DA2543"/>
    <w:rsid w:val="00DA3A8F"/>
    <w:rsid w:val="00DA485D"/>
    <w:rsid w:val="00DA49C9"/>
    <w:rsid w:val="00DA4C0E"/>
    <w:rsid w:val="00DA6490"/>
    <w:rsid w:val="00DA7220"/>
    <w:rsid w:val="00DA73C4"/>
    <w:rsid w:val="00DB2F45"/>
    <w:rsid w:val="00DB39A8"/>
    <w:rsid w:val="00DB496C"/>
    <w:rsid w:val="00DB4ED8"/>
    <w:rsid w:val="00DB4F8E"/>
    <w:rsid w:val="00DB50AB"/>
    <w:rsid w:val="00DB6015"/>
    <w:rsid w:val="00DB641D"/>
    <w:rsid w:val="00DB67BD"/>
    <w:rsid w:val="00DB6969"/>
    <w:rsid w:val="00DB6B4A"/>
    <w:rsid w:val="00DB6D51"/>
    <w:rsid w:val="00DB6E95"/>
    <w:rsid w:val="00DB71AC"/>
    <w:rsid w:val="00DB724A"/>
    <w:rsid w:val="00DB750B"/>
    <w:rsid w:val="00DB76CC"/>
    <w:rsid w:val="00DB7BD8"/>
    <w:rsid w:val="00DC2463"/>
    <w:rsid w:val="00DC2A97"/>
    <w:rsid w:val="00DC2D05"/>
    <w:rsid w:val="00DC33D3"/>
    <w:rsid w:val="00DC341D"/>
    <w:rsid w:val="00DC34D8"/>
    <w:rsid w:val="00DC386C"/>
    <w:rsid w:val="00DC4F4D"/>
    <w:rsid w:val="00DC5CDE"/>
    <w:rsid w:val="00DC6E5E"/>
    <w:rsid w:val="00DC732D"/>
    <w:rsid w:val="00DC73EC"/>
    <w:rsid w:val="00DC7A1A"/>
    <w:rsid w:val="00DC7E67"/>
    <w:rsid w:val="00DC7F49"/>
    <w:rsid w:val="00DD038D"/>
    <w:rsid w:val="00DD1695"/>
    <w:rsid w:val="00DD234F"/>
    <w:rsid w:val="00DD2362"/>
    <w:rsid w:val="00DD2568"/>
    <w:rsid w:val="00DD2728"/>
    <w:rsid w:val="00DD4125"/>
    <w:rsid w:val="00DD425C"/>
    <w:rsid w:val="00DD4B78"/>
    <w:rsid w:val="00DD5E18"/>
    <w:rsid w:val="00DD6181"/>
    <w:rsid w:val="00DD632D"/>
    <w:rsid w:val="00DD696D"/>
    <w:rsid w:val="00DD7D62"/>
    <w:rsid w:val="00DE0850"/>
    <w:rsid w:val="00DE0A78"/>
    <w:rsid w:val="00DE143F"/>
    <w:rsid w:val="00DE161C"/>
    <w:rsid w:val="00DE1730"/>
    <w:rsid w:val="00DE18C8"/>
    <w:rsid w:val="00DE200C"/>
    <w:rsid w:val="00DE24D6"/>
    <w:rsid w:val="00DE2F59"/>
    <w:rsid w:val="00DE3557"/>
    <w:rsid w:val="00DE3A8E"/>
    <w:rsid w:val="00DE3ECA"/>
    <w:rsid w:val="00DE4078"/>
    <w:rsid w:val="00DE419A"/>
    <w:rsid w:val="00DE4953"/>
    <w:rsid w:val="00DE53BA"/>
    <w:rsid w:val="00DE5686"/>
    <w:rsid w:val="00DE71DC"/>
    <w:rsid w:val="00DE731A"/>
    <w:rsid w:val="00DE768D"/>
    <w:rsid w:val="00DE77D0"/>
    <w:rsid w:val="00DF08C4"/>
    <w:rsid w:val="00DF0A5C"/>
    <w:rsid w:val="00DF1683"/>
    <w:rsid w:val="00DF22E3"/>
    <w:rsid w:val="00DF22FC"/>
    <w:rsid w:val="00DF2F2D"/>
    <w:rsid w:val="00DF44A7"/>
    <w:rsid w:val="00DF46CC"/>
    <w:rsid w:val="00DF4A6B"/>
    <w:rsid w:val="00DF4E3B"/>
    <w:rsid w:val="00DF5C42"/>
    <w:rsid w:val="00DF605B"/>
    <w:rsid w:val="00DF60BA"/>
    <w:rsid w:val="00DF6BCA"/>
    <w:rsid w:val="00DF71DD"/>
    <w:rsid w:val="00DF72E2"/>
    <w:rsid w:val="00DF734B"/>
    <w:rsid w:val="00DF7449"/>
    <w:rsid w:val="00DF773E"/>
    <w:rsid w:val="00DF7A41"/>
    <w:rsid w:val="00E01E69"/>
    <w:rsid w:val="00E0213A"/>
    <w:rsid w:val="00E02708"/>
    <w:rsid w:val="00E027FA"/>
    <w:rsid w:val="00E02DF4"/>
    <w:rsid w:val="00E02EDD"/>
    <w:rsid w:val="00E02F83"/>
    <w:rsid w:val="00E030C6"/>
    <w:rsid w:val="00E03714"/>
    <w:rsid w:val="00E04095"/>
    <w:rsid w:val="00E0432B"/>
    <w:rsid w:val="00E043F2"/>
    <w:rsid w:val="00E04919"/>
    <w:rsid w:val="00E049FD"/>
    <w:rsid w:val="00E04C8C"/>
    <w:rsid w:val="00E04F6F"/>
    <w:rsid w:val="00E05615"/>
    <w:rsid w:val="00E05AAF"/>
    <w:rsid w:val="00E05B41"/>
    <w:rsid w:val="00E05CFC"/>
    <w:rsid w:val="00E05D3C"/>
    <w:rsid w:val="00E05F83"/>
    <w:rsid w:val="00E06A2C"/>
    <w:rsid w:val="00E07733"/>
    <w:rsid w:val="00E10371"/>
    <w:rsid w:val="00E103E7"/>
    <w:rsid w:val="00E10E9E"/>
    <w:rsid w:val="00E121D1"/>
    <w:rsid w:val="00E12961"/>
    <w:rsid w:val="00E12C1B"/>
    <w:rsid w:val="00E12CEF"/>
    <w:rsid w:val="00E138F0"/>
    <w:rsid w:val="00E1444D"/>
    <w:rsid w:val="00E1497D"/>
    <w:rsid w:val="00E1599B"/>
    <w:rsid w:val="00E16E63"/>
    <w:rsid w:val="00E17AFC"/>
    <w:rsid w:val="00E2048B"/>
    <w:rsid w:val="00E20563"/>
    <w:rsid w:val="00E20718"/>
    <w:rsid w:val="00E207F8"/>
    <w:rsid w:val="00E20BF9"/>
    <w:rsid w:val="00E20F16"/>
    <w:rsid w:val="00E21138"/>
    <w:rsid w:val="00E214E2"/>
    <w:rsid w:val="00E215D0"/>
    <w:rsid w:val="00E22032"/>
    <w:rsid w:val="00E228B5"/>
    <w:rsid w:val="00E22A32"/>
    <w:rsid w:val="00E23D19"/>
    <w:rsid w:val="00E23FDA"/>
    <w:rsid w:val="00E245E6"/>
    <w:rsid w:val="00E2520B"/>
    <w:rsid w:val="00E255E6"/>
    <w:rsid w:val="00E25F9C"/>
    <w:rsid w:val="00E263DA"/>
    <w:rsid w:val="00E26895"/>
    <w:rsid w:val="00E26FD1"/>
    <w:rsid w:val="00E27A7B"/>
    <w:rsid w:val="00E30444"/>
    <w:rsid w:val="00E30A79"/>
    <w:rsid w:val="00E30F28"/>
    <w:rsid w:val="00E31109"/>
    <w:rsid w:val="00E312DB"/>
    <w:rsid w:val="00E31BAB"/>
    <w:rsid w:val="00E31E5E"/>
    <w:rsid w:val="00E32484"/>
    <w:rsid w:val="00E328C0"/>
    <w:rsid w:val="00E32AFA"/>
    <w:rsid w:val="00E33002"/>
    <w:rsid w:val="00E33E4D"/>
    <w:rsid w:val="00E3521D"/>
    <w:rsid w:val="00E35B2E"/>
    <w:rsid w:val="00E35BB0"/>
    <w:rsid w:val="00E36B88"/>
    <w:rsid w:val="00E36FE6"/>
    <w:rsid w:val="00E37184"/>
    <w:rsid w:val="00E37284"/>
    <w:rsid w:val="00E403C7"/>
    <w:rsid w:val="00E4154D"/>
    <w:rsid w:val="00E41F04"/>
    <w:rsid w:val="00E42460"/>
    <w:rsid w:val="00E429D1"/>
    <w:rsid w:val="00E43787"/>
    <w:rsid w:val="00E43DEB"/>
    <w:rsid w:val="00E44260"/>
    <w:rsid w:val="00E4442A"/>
    <w:rsid w:val="00E44E37"/>
    <w:rsid w:val="00E4552E"/>
    <w:rsid w:val="00E45542"/>
    <w:rsid w:val="00E45883"/>
    <w:rsid w:val="00E46F06"/>
    <w:rsid w:val="00E471E1"/>
    <w:rsid w:val="00E47343"/>
    <w:rsid w:val="00E47742"/>
    <w:rsid w:val="00E4789F"/>
    <w:rsid w:val="00E508BD"/>
    <w:rsid w:val="00E509BA"/>
    <w:rsid w:val="00E50E55"/>
    <w:rsid w:val="00E52FA8"/>
    <w:rsid w:val="00E53009"/>
    <w:rsid w:val="00E53245"/>
    <w:rsid w:val="00E54F18"/>
    <w:rsid w:val="00E55731"/>
    <w:rsid w:val="00E55A74"/>
    <w:rsid w:val="00E5642B"/>
    <w:rsid w:val="00E56F0A"/>
    <w:rsid w:val="00E56F45"/>
    <w:rsid w:val="00E57288"/>
    <w:rsid w:val="00E6005D"/>
    <w:rsid w:val="00E604ED"/>
    <w:rsid w:val="00E6074C"/>
    <w:rsid w:val="00E60E81"/>
    <w:rsid w:val="00E60F82"/>
    <w:rsid w:val="00E61285"/>
    <w:rsid w:val="00E634B1"/>
    <w:rsid w:val="00E636C2"/>
    <w:rsid w:val="00E63972"/>
    <w:rsid w:val="00E63FA4"/>
    <w:rsid w:val="00E64480"/>
    <w:rsid w:val="00E64D13"/>
    <w:rsid w:val="00E64E6C"/>
    <w:rsid w:val="00E64F9E"/>
    <w:rsid w:val="00E65029"/>
    <w:rsid w:val="00E6689D"/>
    <w:rsid w:val="00E67B40"/>
    <w:rsid w:val="00E7057E"/>
    <w:rsid w:val="00E705BA"/>
    <w:rsid w:val="00E70A57"/>
    <w:rsid w:val="00E70A7E"/>
    <w:rsid w:val="00E70EE6"/>
    <w:rsid w:val="00E71327"/>
    <w:rsid w:val="00E71729"/>
    <w:rsid w:val="00E71B17"/>
    <w:rsid w:val="00E72610"/>
    <w:rsid w:val="00E7261C"/>
    <w:rsid w:val="00E7272F"/>
    <w:rsid w:val="00E72A0A"/>
    <w:rsid w:val="00E72E16"/>
    <w:rsid w:val="00E73299"/>
    <w:rsid w:val="00E73CA2"/>
    <w:rsid w:val="00E73ED1"/>
    <w:rsid w:val="00E74789"/>
    <w:rsid w:val="00E74BFB"/>
    <w:rsid w:val="00E74E35"/>
    <w:rsid w:val="00E75000"/>
    <w:rsid w:val="00E75470"/>
    <w:rsid w:val="00E778E3"/>
    <w:rsid w:val="00E77926"/>
    <w:rsid w:val="00E8085E"/>
    <w:rsid w:val="00E8085F"/>
    <w:rsid w:val="00E80C00"/>
    <w:rsid w:val="00E81657"/>
    <w:rsid w:val="00E81DCB"/>
    <w:rsid w:val="00E81FB1"/>
    <w:rsid w:val="00E83206"/>
    <w:rsid w:val="00E8388E"/>
    <w:rsid w:val="00E83E8A"/>
    <w:rsid w:val="00E8474F"/>
    <w:rsid w:val="00E84F9A"/>
    <w:rsid w:val="00E8596A"/>
    <w:rsid w:val="00E85AA2"/>
    <w:rsid w:val="00E86367"/>
    <w:rsid w:val="00E8696D"/>
    <w:rsid w:val="00E86DF0"/>
    <w:rsid w:val="00E870BD"/>
    <w:rsid w:val="00E904B8"/>
    <w:rsid w:val="00E90927"/>
    <w:rsid w:val="00E90F66"/>
    <w:rsid w:val="00E914C3"/>
    <w:rsid w:val="00E9185C"/>
    <w:rsid w:val="00E918DC"/>
    <w:rsid w:val="00E9206A"/>
    <w:rsid w:val="00E9213B"/>
    <w:rsid w:val="00E92359"/>
    <w:rsid w:val="00E92D23"/>
    <w:rsid w:val="00E92D49"/>
    <w:rsid w:val="00E936DD"/>
    <w:rsid w:val="00E942CF"/>
    <w:rsid w:val="00E9449E"/>
    <w:rsid w:val="00E94AC7"/>
    <w:rsid w:val="00E94BB2"/>
    <w:rsid w:val="00E94EB7"/>
    <w:rsid w:val="00E94F2B"/>
    <w:rsid w:val="00E950D8"/>
    <w:rsid w:val="00E9622A"/>
    <w:rsid w:val="00E96531"/>
    <w:rsid w:val="00E96A64"/>
    <w:rsid w:val="00E96C4F"/>
    <w:rsid w:val="00E97633"/>
    <w:rsid w:val="00EA0477"/>
    <w:rsid w:val="00EA0A23"/>
    <w:rsid w:val="00EA0B41"/>
    <w:rsid w:val="00EA20CE"/>
    <w:rsid w:val="00EA21E4"/>
    <w:rsid w:val="00EA24CC"/>
    <w:rsid w:val="00EA2DBB"/>
    <w:rsid w:val="00EA313E"/>
    <w:rsid w:val="00EA4F0D"/>
    <w:rsid w:val="00EA5207"/>
    <w:rsid w:val="00EA5466"/>
    <w:rsid w:val="00EA5CE0"/>
    <w:rsid w:val="00EA5CF4"/>
    <w:rsid w:val="00EA6140"/>
    <w:rsid w:val="00EA6A09"/>
    <w:rsid w:val="00EA6E08"/>
    <w:rsid w:val="00EA76D1"/>
    <w:rsid w:val="00EA77DC"/>
    <w:rsid w:val="00EA7A14"/>
    <w:rsid w:val="00EB1168"/>
    <w:rsid w:val="00EB12BC"/>
    <w:rsid w:val="00EB1530"/>
    <w:rsid w:val="00EB154E"/>
    <w:rsid w:val="00EB1D42"/>
    <w:rsid w:val="00EB305E"/>
    <w:rsid w:val="00EB31C7"/>
    <w:rsid w:val="00EB3534"/>
    <w:rsid w:val="00EB3CCA"/>
    <w:rsid w:val="00EB604B"/>
    <w:rsid w:val="00EB6077"/>
    <w:rsid w:val="00EB7724"/>
    <w:rsid w:val="00EB7912"/>
    <w:rsid w:val="00EB7F16"/>
    <w:rsid w:val="00EC10C7"/>
    <w:rsid w:val="00EC1A95"/>
    <w:rsid w:val="00EC22E5"/>
    <w:rsid w:val="00EC268B"/>
    <w:rsid w:val="00EC2815"/>
    <w:rsid w:val="00EC371E"/>
    <w:rsid w:val="00EC386C"/>
    <w:rsid w:val="00EC446B"/>
    <w:rsid w:val="00EC4695"/>
    <w:rsid w:val="00EC4C03"/>
    <w:rsid w:val="00EC5DF0"/>
    <w:rsid w:val="00EC6035"/>
    <w:rsid w:val="00EC6203"/>
    <w:rsid w:val="00EC67DF"/>
    <w:rsid w:val="00EC6E26"/>
    <w:rsid w:val="00EC70CB"/>
    <w:rsid w:val="00ED053D"/>
    <w:rsid w:val="00ED0560"/>
    <w:rsid w:val="00ED05FA"/>
    <w:rsid w:val="00ED0B2A"/>
    <w:rsid w:val="00ED1202"/>
    <w:rsid w:val="00ED1862"/>
    <w:rsid w:val="00ED22A5"/>
    <w:rsid w:val="00ED2A01"/>
    <w:rsid w:val="00ED2B94"/>
    <w:rsid w:val="00ED2C30"/>
    <w:rsid w:val="00ED2E35"/>
    <w:rsid w:val="00ED391E"/>
    <w:rsid w:val="00ED4E9A"/>
    <w:rsid w:val="00ED4F25"/>
    <w:rsid w:val="00ED5495"/>
    <w:rsid w:val="00ED5DC5"/>
    <w:rsid w:val="00ED656F"/>
    <w:rsid w:val="00ED67A6"/>
    <w:rsid w:val="00ED70A4"/>
    <w:rsid w:val="00ED7715"/>
    <w:rsid w:val="00EE04A0"/>
    <w:rsid w:val="00EE07F6"/>
    <w:rsid w:val="00EE0BF6"/>
    <w:rsid w:val="00EE13FC"/>
    <w:rsid w:val="00EE148C"/>
    <w:rsid w:val="00EE1ABC"/>
    <w:rsid w:val="00EE1E75"/>
    <w:rsid w:val="00EE36F8"/>
    <w:rsid w:val="00EE39C0"/>
    <w:rsid w:val="00EE472D"/>
    <w:rsid w:val="00EE5301"/>
    <w:rsid w:val="00EE5403"/>
    <w:rsid w:val="00EE5DC8"/>
    <w:rsid w:val="00EE5E76"/>
    <w:rsid w:val="00EE66C5"/>
    <w:rsid w:val="00EE66D2"/>
    <w:rsid w:val="00EE6781"/>
    <w:rsid w:val="00EE7C96"/>
    <w:rsid w:val="00EE7D32"/>
    <w:rsid w:val="00EF0000"/>
    <w:rsid w:val="00EF0708"/>
    <w:rsid w:val="00EF09C9"/>
    <w:rsid w:val="00EF0C2B"/>
    <w:rsid w:val="00EF1A02"/>
    <w:rsid w:val="00EF1E3C"/>
    <w:rsid w:val="00EF26CD"/>
    <w:rsid w:val="00EF31DB"/>
    <w:rsid w:val="00EF430B"/>
    <w:rsid w:val="00EF460E"/>
    <w:rsid w:val="00EF5108"/>
    <w:rsid w:val="00EF54DB"/>
    <w:rsid w:val="00EF5558"/>
    <w:rsid w:val="00EF6A6B"/>
    <w:rsid w:val="00EF6BC7"/>
    <w:rsid w:val="00EF6BE1"/>
    <w:rsid w:val="00EF7367"/>
    <w:rsid w:val="00EF76B3"/>
    <w:rsid w:val="00EF7C2F"/>
    <w:rsid w:val="00EF7C88"/>
    <w:rsid w:val="00F0026D"/>
    <w:rsid w:val="00F00ACA"/>
    <w:rsid w:val="00F00D7B"/>
    <w:rsid w:val="00F01390"/>
    <w:rsid w:val="00F015E4"/>
    <w:rsid w:val="00F01FED"/>
    <w:rsid w:val="00F02A1F"/>
    <w:rsid w:val="00F03336"/>
    <w:rsid w:val="00F03402"/>
    <w:rsid w:val="00F03AAB"/>
    <w:rsid w:val="00F04739"/>
    <w:rsid w:val="00F05461"/>
    <w:rsid w:val="00F05981"/>
    <w:rsid w:val="00F06199"/>
    <w:rsid w:val="00F06FBE"/>
    <w:rsid w:val="00F07029"/>
    <w:rsid w:val="00F071AB"/>
    <w:rsid w:val="00F07406"/>
    <w:rsid w:val="00F075B3"/>
    <w:rsid w:val="00F07D0A"/>
    <w:rsid w:val="00F10136"/>
    <w:rsid w:val="00F103D4"/>
    <w:rsid w:val="00F10800"/>
    <w:rsid w:val="00F10AFF"/>
    <w:rsid w:val="00F10B79"/>
    <w:rsid w:val="00F11E1F"/>
    <w:rsid w:val="00F12B20"/>
    <w:rsid w:val="00F1325D"/>
    <w:rsid w:val="00F1418D"/>
    <w:rsid w:val="00F14619"/>
    <w:rsid w:val="00F14812"/>
    <w:rsid w:val="00F14B59"/>
    <w:rsid w:val="00F14BA2"/>
    <w:rsid w:val="00F14F99"/>
    <w:rsid w:val="00F15429"/>
    <w:rsid w:val="00F15C94"/>
    <w:rsid w:val="00F15D30"/>
    <w:rsid w:val="00F15F4A"/>
    <w:rsid w:val="00F1643E"/>
    <w:rsid w:val="00F167BA"/>
    <w:rsid w:val="00F16C91"/>
    <w:rsid w:val="00F16F01"/>
    <w:rsid w:val="00F16F40"/>
    <w:rsid w:val="00F170F9"/>
    <w:rsid w:val="00F17240"/>
    <w:rsid w:val="00F20D9C"/>
    <w:rsid w:val="00F20E5F"/>
    <w:rsid w:val="00F217F2"/>
    <w:rsid w:val="00F22A0C"/>
    <w:rsid w:val="00F22FC9"/>
    <w:rsid w:val="00F23036"/>
    <w:rsid w:val="00F236A2"/>
    <w:rsid w:val="00F24109"/>
    <w:rsid w:val="00F2549B"/>
    <w:rsid w:val="00F25BC0"/>
    <w:rsid w:val="00F25BC1"/>
    <w:rsid w:val="00F25E12"/>
    <w:rsid w:val="00F266A1"/>
    <w:rsid w:val="00F26AC8"/>
    <w:rsid w:val="00F26C29"/>
    <w:rsid w:val="00F26F02"/>
    <w:rsid w:val="00F2743D"/>
    <w:rsid w:val="00F275BC"/>
    <w:rsid w:val="00F27DC1"/>
    <w:rsid w:val="00F30B92"/>
    <w:rsid w:val="00F31C44"/>
    <w:rsid w:val="00F31FA7"/>
    <w:rsid w:val="00F3204A"/>
    <w:rsid w:val="00F321A3"/>
    <w:rsid w:val="00F32657"/>
    <w:rsid w:val="00F329BA"/>
    <w:rsid w:val="00F333BA"/>
    <w:rsid w:val="00F3378E"/>
    <w:rsid w:val="00F343BB"/>
    <w:rsid w:val="00F346DC"/>
    <w:rsid w:val="00F34C88"/>
    <w:rsid w:val="00F34F15"/>
    <w:rsid w:val="00F35650"/>
    <w:rsid w:val="00F3601E"/>
    <w:rsid w:val="00F37727"/>
    <w:rsid w:val="00F402F1"/>
    <w:rsid w:val="00F406A0"/>
    <w:rsid w:val="00F406CF"/>
    <w:rsid w:val="00F40903"/>
    <w:rsid w:val="00F40AEA"/>
    <w:rsid w:val="00F40C3A"/>
    <w:rsid w:val="00F429E2"/>
    <w:rsid w:val="00F42C9B"/>
    <w:rsid w:val="00F43162"/>
    <w:rsid w:val="00F439EF"/>
    <w:rsid w:val="00F442B0"/>
    <w:rsid w:val="00F45117"/>
    <w:rsid w:val="00F45CE7"/>
    <w:rsid w:val="00F47039"/>
    <w:rsid w:val="00F4716D"/>
    <w:rsid w:val="00F479EA"/>
    <w:rsid w:val="00F47B4D"/>
    <w:rsid w:val="00F500FC"/>
    <w:rsid w:val="00F5017D"/>
    <w:rsid w:val="00F5072E"/>
    <w:rsid w:val="00F50A4B"/>
    <w:rsid w:val="00F511A2"/>
    <w:rsid w:val="00F513CF"/>
    <w:rsid w:val="00F54DDF"/>
    <w:rsid w:val="00F5503E"/>
    <w:rsid w:val="00F55357"/>
    <w:rsid w:val="00F56111"/>
    <w:rsid w:val="00F5651C"/>
    <w:rsid w:val="00F5677D"/>
    <w:rsid w:val="00F57193"/>
    <w:rsid w:val="00F5789D"/>
    <w:rsid w:val="00F57AC9"/>
    <w:rsid w:val="00F57CE3"/>
    <w:rsid w:val="00F57D93"/>
    <w:rsid w:val="00F60333"/>
    <w:rsid w:val="00F60B37"/>
    <w:rsid w:val="00F616D7"/>
    <w:rsid w:val="00F62458"/>
    <w:rsid w:val="00F62703"/>
    <w:rsid w:val="00F62B87"/>
    <w:rsid w:val="00F62EB9"/>
    <w:rsid w:val="00F63378"/>
    <w:rsid w:val="00F63553"/>
    <w:rsid w:val="00F6356D"/>
    <w:rsid w:val="00F6460D"/>
    <w:rsid w:val="00F65580"/>
    <w:rsid w:val="00F6558D"/>
    <w:rsid w:val="00F66373"/>
    <w:rsid w:val="00F66B75"/>
    <w:rsid w:val="00F67F5B"/>
    <w:rsid w:val="00F70B99"/>
    <w:rsid w:val="00F70F8A"/>
    <w:rsid w:val="00F71C7D"/>
    <w:rsid w:val="00F71CB6"/>
    <w:rsid w:val="00F72CFA"/>
    <w:rsid w:val="00F72D88"/>
    <w:rsid w:val="00F7347D"/>
    <w:rsid w:val="00F73D06"/>
    <w:rsid w:val="00F742B5"/>
    <w:rsid w:val="00F74E72"/>
    <w:rsid w:val="00F74F44"/>
    <w:rsid w:val="00F75116"/>
    <w:rsid w:val="00F75136"/>
    <w:rsid w:val="00F7556C"/>
    <w:rsid w:val="00F75C76"/>
    <w:rsid w:val="00F75CA7"/>
    <w:rsid w:val="00F76A63"/>
    <w:rsid w:val="00F77535"/>
    <w:rsid w:val="00F77590"/>
    <w:rsid w:val="00F80E89"/>
    <w:rsid w:val="00F8140A"/>
    <w:rsid w:val="00F824B6"/>
    <w:rsid w:val="00F828A2"/>
    <w:rsid w:val="00F8332B"/>
    <w:rsid w:val="00F83B49"/>
    <w:rsid w:val="00F83C5D"/>
    <w:rsid w:val="00F858D9"/>
    <w:rsid w:val="00F862C8"/>
    <w:rsid w:val="00F866FD"/>
    <w:rsid w:val="00F87581"/>
    <w:rsid w:val="00F90AA5"/>
    <w:rsid w:val="00F916C3"/>
    <w:rsid w:val="00F91D9A"/>
    <w:rsid w:val="00F93C79"/>
    <w:rsid w:val="00F93EAF"/>
    <w:rsid w:val="00F94604"/>
    <w:rsid w:val="00F9470A"/>
    <w:rsid w:val="00F94BC9"/>
    <w:rsid w:val="00F94F55"/>
    <w:rsid w:val="00F9556C"/>
    <w:rsid w:val="00F95F77"/>
    <w:rsid w:val="00F968BE"/>
    <w:rsid w:val="00F96C48"/>
    <w:rsid w:val="00FA0495"/>
    <w:rsid w:val="00FA0737"/>
    <w:rsid w:val="00FA083A"/>
    <w:rsid w:val="00FA1520"/>
    <w:rsid w:val="00FA1799"/>
    <w:rsid w:val="00FA1B0A"/>
    <w:rsid w:val="00FA1FA0"/>
    <w:rsid w:val="00FA2FE5"/>
    <w:rsid w:val="00FA4D66"/>
    <w:rsid w:val="00FA4F9D"/>
    <w:rsid w:val="00FA545A"/>
    <w:rsid w:val="00FA59AC"/>
    <w:rsid w:val="00FA5ACF"/>
    <w:rsid w:val="00FA5E70"/>
    <w:rsid w:val="00FA6608"/>
    <w:rsid w:val="00FA6803"/>
    <w:rsid w:val="00FA7692"/>
    <w:rsid w:val="00FA7DBD"/>
    <w:rsid w:val="00FB019E"/>
    <w:rsid w:val="00FB079C"/>
    <w:rsid w:val="00FB24BF"/>
    <w:rsid w:val="00FB2A07"/>
    <w:rsid w:val="00FB42CF"/>
    <w:rsid w:val="00FB450D"/>
    <w:rsid w:val="00FB46C1"/>
    <w:rsid w:val="00FB4881"/>
    <w:rsid w:val="00FB56F6"/>
    <w:rsid w:val="00FB677A"/>
    <w:rsid w:val="00FB71D9"/>
    <w:rsid w:val="00FC010E"/>
    <w:rsid w:val="00FC12B2"/>
    <w:rsid w:val="00FC161B"/>
    <w:rsid w:val="00FC1945"/>
    <w:rsid w:val="00FC2610"/>
    <w:rsid w:val="00FC3BBB"/>
    <w:rsid w:val="00FC3CE2"/>
    <w:rsid w:val="00FC3D6A"/>
    <w:rsid w:val="00FC3E14"/>
    <w:rsid w:val="00FC42FF"/>
    <w:rsid w:val="00FC47AF"/>
    <w:rsid w:val="00FC5F94"/>
    <w:rsid w:val="00FC6803"/>
    <w:rsid w:val="00FC6AF2"/>
    <w:rsid w:val="00FC6BD8"/>
    <w:rsid w:val="00FC6FC4"/>
    <w:rsid w:val="00FC70D1"/>
    <w:rsid w:val="00FC7C3E"/>
    <w:rsid w:val="00FD0032"/>
    <w:rsid w:val="00FD01A0"/>
    <w:rsid w:val="00FD0322"/>
    <w:rsid w:val="00FD0D39"/>
    <w:rsid w:val="00FD0E16"/>
    <w:rsid w:val="00FD2002"/>
    <w:rsid w:val="00FD2192"/>
    <w:rsid w:val="00FD224D"/>
    <w:rsid w:val="00FD321E"/>
    <w:rsid w:val="00FD53F5"/>
    <w:rsid w:val="00FD5A2B"/>
    <w:rsid w:val="00FD67FB"/>
    <w:rsid w:val="00FD6A13"/>
    <w:rsid w:val="00FD6C50"/>
    <w:rsid w:val="00FD7037"/>
    <w:rsid w:val="00FD763B"/>
    <w:rsid w:val="00FD7B6F"/>
    <w:rsid w:val="00FD7CDF"/>
    <w:rsid w:val="00FE0219"/>
    <w:rsid w:val="00FE0ED6"/>
    <w:rsid w:val="00FE1502"/>
    <w:rsid w:val="00FE19C1"/>
    <w:rsid w:val="00FE2978"/>
    <w:rsid w:val="00FE2A34"/>
    <w:rsid w:val="00FE306C"/>
    <w:rsid w:val="00FE3070"/>
    <w:rsid w:val="00FE32E6"/>
    <w:rsid w:val="00FE37FB"/>
    <w:rsid w:val="00FE3C47"/>
    <w:rsid w:val="00FE3CCF"/>
    <w:rsid w:val="00FE444F"/>
    <w:rsid w:val="00FE4D73"/>
    <w:rsid w:val="00FE5389"/>
    <w:rsid w:val="00FE6355"/>
    <w:rsid w:val="00FE64E3"/>
    <w:rsid w:val="00FE67CC"/>
    <w:rsid w:val="00FE6849"/>
    <w:rsid w:val="00FE6D74"/>
    <w:rsid w:val="00FE6FA4"/>
    <w:rsid w:val="00FF14C1"/>
    <w:rsid w:val="00FF1C04"/>
    <w:rsid w:val="00FF2F86"/>
    <w:rsid w:val="00FF3A4D"/>
    <w:rsid w:val="00FF4387"/>
    <w:rsid w:val="00FF43FC"/>
    <w:rsid w:val="00FF4B23"/>
    <w:rsid w:val="00FF57E6"/>
    <w:rsid w:val="00FF6455"/>
    <w:rsid w:val="00FF6496"/>
    <w:rsid w:val="00FF676E"/>
    <w:rsid w:val="00FF67B9"/>
    <w:rsid w:val="00FF681C"/>
    <w:rsid w:val="00FF6D90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36047"/>
  <w15:docId w15:val="{014DAB03-48CE-431B-9D89-CB0C9109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571D5"/>
    <w:pPr>
      <w:spacing w:after="120" w:line="360" w:lineRule="auto"/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Nadpis1">
    <w:name w:val="heading 1"/>
    <w:basedOn w:val="Normlny"/>
    <w:next w:val="Normlny"/>
    <w:link w:val="Nadpis1Char"/>
    <w:uiPriority w:val="9"/>
    <w:qFormat/>
    <w:rsid w:val="00542016"/>
    <w:pPr>
      <w:keepNext/>
      <w:keepLines/>
      <w:pageBreakBefore/>
      <w:numPr>
        <w:numId w:val="1"/>
      </w:numPr>
      <w:spacing w:before="240" w:after="240"/>
      <w:ind w:left="0" w:firstLine="0"/>
      <w:outlineLvl w:val="0"/>
    </w:pPr>
    <w:rPr>
      <w:rFonts w:eastAsia="Times New Roman"/>
      <w:b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CC0491"/>
    <w:pPr>
      <w:keepNext/>
      <w:keepLines/>
      <w:numPr>
        <w:ilvl w:val="1"/>
        <w:numId w:val="1"/>
      </w:numPr>
      <w:spacing w:before="480"/>
      <w:ind w:left="0" w:firstLine="0"/>
      <w:outlineLvl w:val="1"/>
    </w:pPr>
    <w:rPr>
      <w:rFonts w:eastAsia="Times New Roman"/>
      <w:b/>
      <w:color w:val="000000"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850461"/>
    <w:pPr>
      <w:keepNext/>
      <w:keepLines/>
      <w:numPr>
        <w:ilvl w:val="2"/>
        <w:numId w:val="1"/>
      </w:numPr>
      <w:spacing w:before="40" w:after="0"/>
      <w:ind w:left="709" w:hanging="709"/>
      <w:outlineLvl w:val="2"/>
    </w:pPr>
    <w:rPr>
      <w:rFonts w:eastAsia="Times New Roman"/>
      <w:b/>
      <w:szCs w:val="24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8B6EFA"/>
    <w:pPr>
      <w:keepNext/>
      <w:keepLines/>
      <w:spacing w:before="40" w:after="0"/>
      <w:ind w:firstLine="0"/>
      <w:outlineLvl w:val="3"/>
    </w:pPr>
    <w:rPr>
      <w:rFonts w:eastAsia="Times New Roman"/>
      <w:b/>
      <w:iCs/>
      <w:color w:val="000000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rsid w:val="0037351C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7351C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4D78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7351C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7351C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7351C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rsid w:val="00861B60"/>
    <w:pPr>
      <w:keepLines/>
      <w:numPr>
        <w:numId w:val="2"/>
      </w:numPr>
      <w:suppressAutoHyphens/>
      <w:spacing w:before="240" w:after="240"/>
      <w:ind w:left="1066" w:hanging="357"/>
      <w:contextualSpacing/>
    </w:pPr>
  </w:style>
  <w:style w:type="character" w:customStyle="1" w:styleId="Nadpis1Char">
    <w:name w:val="Nadpis 1 Char"/>
    <w:link w:val="Nadpis1"/>
    <w:uiPriority w:val="9"/>
    <w:rsid w:val="00542016"/>
    <w:rPr>
      <w:rFonts w:ascii="Times New Roman" w:eastAsia="Times New Roman" w:hAnsi="Times New Roman" w:cs="Times New Roman"/>
      <w:b/>
      <w:sz w:val="32"/>
      <w:szCs w:val="32"/>
    </w:rPr>
  </w:style>
  <w:style w:type="paragraph" w:styleId="Popis">
    <w:name w:val="caption"/>
    <w:basedOn w:val="Normlny"/>
    <w:next w:val="Normlny"/>
    <w:uiPriority w:val="35"/>
    <w:unhideWhenUsed/>
    <w:rsid w:val="007729AE"/>
    <w:pPr>
      <w:spacing w:before="120" w:after="240" w:line="240" w:lineRule="auto"/>
      <w:ind w:firstLine="0"/>
      <w:jc w:val="center"/>
    </w:pPr>
    <w:rPr>
      <w:b/>
      <w:iCs/>
      <w:color w:val="000000"/>
      <w:sz w:val="22"/>
      <w:szCs w:val="18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4D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4D730E"/>
    <w:rPr>
      <w:rFonts w:ascii="Tahoma" w:hAnsi="Tahoma" w:cs="Tahoma"/>
      <w:sz w:val="16"/>
      <w:szCs w:val="16"/>
    </w:rPr>
  </w:style>
  <w:style w:type="paragraph" w:styleId="Bibliografia">
    <w:name w:val="Bibliography"/>
    <w:basedOn w:val="Normlny"/>
    <w:next w:val="Normlny"/>
    <w:uiPriority w:val="37"/>
    <w:unhideWhenUsed/>
    <w:rsid w:val="0056624B"/>
    <w:pPr>
      <w:ind w:firstLine="0"/>
    </w:pPr>
  </w:style>
  <w:style w:type="paragraph" w:styleId="Hlavikaobsahu">
    <w:name w:val="TOC Heading"/>
    <w:basedOn w:val="Nadpis1"/>
    <w:next w:val="Normlny"/>
    <w:uiPriority w:val="39"/>
    <w:unhideWhenUsed/>
    <w:qFormat/>
    <w:rsid w:val="00F6356D"/>
    <w:pPr>
      <w:numPr>
        <w:numId w:val="0"/>
      </w:numPr>
      <w:spacing w:before="0" w:after="120" w:line="259" w:lineRule="auto"/>
      <w:jc w:val="left"/>
      <w:outlineLvl w:val="9"/>
    </w:pPr>
    <w:rPr>
      <w:color w:val="000000"/>
      <w:lang w:eastAsia="sk-SK"/>
    </w:rPr>
  </w:style>
  <w:style w:type="paragraph" w:styleId="Obsah1">
    <w:name w:val="toc 1"/>
    <w:basedOn w:val="Normlny"/>
    <w:next w:val="Normlny"/>
    <w:autoRedefine/>
    <w:uiPriority w:val="39"/>
    <w:unhideWhenUsed/>
    <w:rsid w:val="00557A42"/>
    <w:pPr>
      <w:tabs>
        <w:tab w:val="left" w:pos="426"/>
        <w:tab w:val="right" w:leader="dot" w:pos="8787"/>
      </w:tabs>
      <w:spacing w:after="100" w:line="240" w:lineRule="auto"/>
      <w:ind w:firstLine="0"/>
    </w:pPr>
    <w:rPr>
      <w:b/>
      <w:noProof/>
    </w:rPr>
  </w:style>
  <w:style w:type="character" w:styleId="Jemnzvraznenie">
    <w:name w:val="Subtle Emphasis"/>
    <w:uiPriority w:val="19"/>
    <w:rsid w:val="00180BD3"/>
    <w:rPr>
      <w:i/>
      <w:iCs/>
      <w:color w:val="808080"/>
    </w:rPr>
  </w:style>
  <w:style w:type="character" w:customStyle="1" w:styleId="Nadpis2Char">
    <w:name w:val="Nadpis 2 Char"/>
    <w:link w:val="Nadpis2"/>
    <w:uiPriority w:val="9"/>
    <w:rsid w:val="00CC0491"/>
    <w:rPr>
      <w:rFonts w:ascii="Times New Roman" w:eastAsia="Times New Roman" w:hAnsi="Times New Roman" w:cs="Times New Roman"/>
      <w:b/>
      <w:color w:val="000000"/>
      <w:sz w:val="28"/>
      <w:szCs w:val="26"/>
    </w:rPr>
  </w:style>
  <w:style w:type="character" w:customStyle="1" w:styleId="Nadpis3Char">
    <w:name w:val="Nadpis 3 Char"/>
    <w:link w:val="Nadpis3"/>
    <w:uiPriority w:val="9"/>
    <w:rsid w:val="00850461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Nadpis4Char">
    <w:name w:val="Nadpis 4 Char"/>
    <w:link w:val="Nadpis4"/>
    <w:uiPriority w:val="9"/>
    <w:rsid w:val="008B6EFA"/>
    <w:rPr>
      <w:rFonts w:ascii="Times New Roman" w:eastAsia="Times New Roman" w:hAnsi="Times New Roman" w:cs="Times New Roman"/>
      <w:b/>
      <w:iCs/>
      <w:color w:val="000000"/>
      <w:sz w:val="24"/>
    </w:rPr>
  </w:style>
  <w:style w:type="character" w:customStyle="1" w:styleId="Nadpis5Char">
    <w:name w:val="Nadpis 5 Char"/>
    <w:link w:val="Nadpis5"/>
    <w:uiPriority w:val="9"/>
    <w:semiHidden/>
    <w:rsid w:val="0037351C"/>
    <w:rPr>
      <w:rFonts w:ascii="Calibri Light" w:eastAsia="Times New Roman" w:hAnsi="Calibri Light" w:cs="Times New Roman"/>
      <w:color w:val="2E74B5"/>
      <w:sz w:val="24"/>
    </w:rPr>
  </w:style>
  <w:style w:type="character" w:customStyle="1" w:styleId="Nadpis6Char">
    <w:name w:val="Nadpis 6 Char"/>
    <w:link w:val="Nadpis6"/>
    <w:uiPriority w:val="9"/>
    <w:semiHidden/>
    <w:rsid w:val="0037351C"/>
    <w:rPr>
      <w:rFonts w:ascii="Calibri Light" w:eastAsia="Times New Roman" w:hAnsi="Calibri Light" w:cs="Times New Roman"/>
      <w:color w:val="1F4D78"/>
      <w:sz w:val="24"/>
    </w:rPr>
  </w:style>
  <w:style w:type="character" w:customStyle="1" w:styleId="Nadpis7Char">
    <w:name w:val="Nadpis 7 Char"/>
    <w:link w:val="Nadpis7"/>
    <w:uiPriority w:val="9"/>
    <w:semiHidden/>
    <w:rsid w:val="0037351C"/>
    <w:rPr>
      <w:rFonts w:ascii="Calibri Light" w:eastAsia="Times New Roman" w:hAnsi="Calibri Light" w:cs="Times New Roman"/>
      <w:i/>
      <w:iCs/>
      <w:color w:val="1F4D78"/>
      <w:sz w:val="24"/>
    </w:rPr>
  </w:style>
  <w:style w:type="character" w:customStyle="1" w:styleId="Nadpis8Char">
    <w:name w:val="Nadpis 8 Char"/>
    <w:link w:val="Nadpis8"/>
    <w:uiPriority w:val="9"/>
    <w:semiHidden/>
    <w:rsid w:val="0037351C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Nadpis9Char">
    <w:name w:val="Nadpis 9 Char"/>
    <w:link w:val="Nadpis9"/>
    <w:uiPriority w:val="9"/>
    <w:semiHidden/>
    <w:rsid w:val="0037351C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styleId="Zoznamobrzkov">
    <w:name w:val="table of figures"/>
    <w:basedOn w:val="Normlny"/>
    <w:next w:val="Normlny"/>
    <w:uiPriority w:val="99"/>
    <w:unhideWhenUsed/>
    <w:rsid w:val="00C47635"/>
    <w:pPr>
      <w:spacing w:after="0"/>
      <w:ind w:firstLine="0"/>
    </w:pPr>
  </w:style>
  <w:style w:type="character" w:styleId="PouitHypertextovPrepojenie">
    <w:name w:val="FollowedHyperlink"/>
    <w:uiPriority w:val="99"/>
    <w:semiHidden/>
    <w:unhideWhenUsed/>
    <w:rsid w:val="00803F8B"/>
    <w:rPr>
      <w:color w:val="954F72"/>
      <w:u w:val="single"/>
    </w:rPr>
  </w:style>
  <w:style w:type="paragraph" w:styleId="Obsah2">
    <w:name w:val="toc 2"/>
    <w:basedOn w:val="Normlny"/>
    <w:next w:val="Normlny"/>
    <w:autoRedefine/>
    <w:uiPriority w:val="39"/>
    <w:unhideWhenUsed/>
    <w:rsid w:val="007E3B02"/>
    <w:pPr>
      <w:tabs>
        <w:tab w:val="left" w:pos="993"/>
        <w:tab w:val="left" w:pos="1276"/>
        <w:tab w:val="right" w:leader="dot" w:pos="8777"/>
      </w:tabs>
      <w:spacing w:after="100" w:line="240" w:lineRule="auto"/>
      <w:ind w:left="426" w:firstLine="0"/>
    </w:pPr>
    <w:rPr>
      <w:noProof/>
    </w:rPr>
  </w:style>
  <w:style w:type="paragraph" w:styleId="Hlavika">
    <w:name w:val="header"/>
    <w:basedOn w:val="Normlny"/>
    <w:link w:val="HlavikaChar"/>
    <w:uiPriority w:val="99"/>
    <w:unhideWhenUsed/>
    <w:rsid w:val="00B267A6"/>
    <w:pPr>
      <w:tabs>
        <w:tab w:val="center" w:pos="4394"/>
        <w:tab w:val="right" w:pos="8789"/>
      </w:tabs>
      <w:spacing w:after="0" w:line="240" w:lineRule="auto"/>
      <w:ind w:firstLine="0"/>
    </w:pPr>
  </w:style>
  <w:style w:type="character" w:customStyle="1" w:styleId="HlavikaChar">
    <w:name w:val="Hlavička Char"/>
    <w:link w:val="Hlavika"/>
    <w:uiPriority w:val="99"/>
    <w:rsid w:val="00B267A6"/>
    <w:rPr>
      <w:rFonts w:ascii="Times New Roman" w:hAnsi="Times New Roman"/>
      <w:sz w:val="24"/>
    </w:rPr>
  </w:style>
  <w:style w:type="paragraph" w:styleId="Pta">
    <w:name w:val="footer"/>
    <w:basedOn w:val="Normlny"/>
    <w:link w:val="PtaChar"/>
    <w:uiPriority w:val="99"/>
    <w:unhideWhenUsed/>
    <w:rsid w:val="00557A42"/>
    <w:pPr>
      <w:tabs>
        <w:tab w:val="center" w:pos="4680"/>
        <w:tab w:val="right" w:pos="9360"/>
      </w:tabs>
      <w:spacing w:after="0" w:line="240" w:lineRule="auto"/>
      <w:ind w:firstLine="0"/>
      <w:jc w:val="left"/>
    </w:pPr>
    <w:rPr>
      <w:rFonts w:ascii="Calibri" w:hAnsi="Calibri"/>
      <w:sz w:val="21"/>
      <w:szCs w:val="21"/>
      <w:lang w:eastAsia="sk-SK"/>
    </w:rPr>
  </w:style>
  <w:style w:type="character" w:customStyle="1" w:styleId="PtaChar">
    <w:name w:val="Päta Char"/>
    <w:link w:val="Pta"/>
    <w:uiPriority w:val="99"/>
    <w:rsid w:val="00557A42"/>
    <w:rPr>
      <w:sz w:val="21"/>
      <w:szCs w:val="21"/>
      <w:lang w:eastAsia="sk-SK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726E80"/>
    <w:pPr>
      <w:spacing w:after="0" w:line="240" w:lineRule="auto"/>
    </w:pPr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rsid w:val="00726E80"/>
    <w:rPr>
      <w:rFonts w:ascii="Times New Roman" w:hAnsi="Times New Roman"/>
      <w:sz w:val="20"/>
      <w:szCs w:val="20"/>
    </w:rPr>
  </w:style>
  <w:style w:type="character" w:styleId="Odkaznapoznmkupodiarou">
    <w:name w:val="footnote reference"/>
    <w:uiPriority w:val="99"/>
    <w:semiHidden/>
    <w:unhideWhenUsed/>
    <w:rsid w:val="00726E80"/>
    <w:rPr>
      <w:vertAlign w:val="superscript"/>
    </w:rPr>
  </w:style>
  <w:style w:type="character" w:styleId="Vrazn">
    <w:name w:val="Strong"/>
    <w:uiPriority w:val="22"/>
    <w:rsid w:val="0063495A"/>
    <w:rPr>
      <w:b/>
      <w:bCs/>
    </w:rPr>
  </w:style>
  <w:style w:type="paragraph" w:styleId="Obsah3">
    <w:name w:val="toc 3"/>
    <w:basedOn w:val="Normlny"/>
    <w:next w:val="Normlny"/>
    <w:autoRedefine/>
    <w:uiPriority w:val="39"/>
    <w:unhideWhenUsed/>
    <w:rsid w:val="007E3B02"/>
    <w:pPr>
      <w:tabs>
        <w:tab w:val="left" w:pos="1701"/>
        <w:tab w:val="left" w:pos="1985"/>
        <w:tab w:val="right" w:leader="dot" w:pos="8777"/>
      </w:tabs>
      <w:spacing w:after="100" w:line="240" w:lineRule="auto"/>
      <w:ind w:left="993" w:firstLine="0"/>
    </w:pPr>
    <w:rPr>
      <w:noProof/>
    </w:rPr>
  </w:style>
  <w:style w:type="character" w:styleId="Jemnodkaz">
    <w:name w:val="Subtle Reference"/>
    <w:uiPriority w:val="31"/>
    <w:rsid w:val="00180BD3"/>
    <w:rPr>
      <w:smallCaps/>
      <w:color w:val="ED7D31"/>
      <w:u w:val="single"/>
    </w:rPr>
  </w:style>
  <w:style w:type="paragraph" w:customStyle="1" w:styleId="Skratky">
    <w:name w:val="Skratky"/>
    <w:basedOn w:val="Normlny"/>
    <w:qFormat/>
    <w:rsid w:val="00B267A6"/>
    <w:pPr>
      <w:tabs>
        <w:tab w:val="left" w:pos="1418"/>
      </w:tabs>
      <w:spacing w:line="276" w:lineRule="auto"/>
      <w:ind w:firstLine="0"/>
    </w:pPr>
  </w:style>
  <w:style w:type="paragraph" w:customStyle="1" w:styleId="Typprce">
    <w:name w:val="Typ práce"/>
    <w:basedOn w:val="NormalnyBezOdseku"/>
    <w:qFormat/>
    <w:rsid w:val="00814158"/>
    <w:pPr>
      <w:jc w:val="center"/>
    </w:pPr>
    <w:rPr>
      <w:sz w:val="48"/>
      <w:szCs w:val="48"/>
    </w:rPr>
  </w:style>
  <w:style w:type="paragraph" w:customStyle="1" w:styleId="Abstrakt">
    <w:name w:val="Abstrakt"/>
    <w:basedOn w:val="Normlny"/>
    <w:rsid w:val="00557A42"/>
    <w:pPr>
      <w:ind w:firstLine="0"/>
    </w:pPr>
    <w:rPr>
      <w:b/>
    </w:rPr>
  </w:style>
  <w:style w:type="paragraph" w:customStyle="1" w:styleId="NormalnyBezOdseku">
    <w:name w:val="Normalny Bez Odseku"/>
    <w:basedOn w:val="Normlny"/>
    <w:link w:val="NormalnyBezOdsekuChar"/>
    <w:rsid w:val="00861B60"/>
    <w:pPr>
      <w:keepNext/>
      <w:keepLines/>
      <w:ind w:firstLine="0"/>
      <w:jc w:val="left"/>
    </w:pPr>
    <w:rPr>
      <w:szCs w:val="24"/>
    </w:rPr>
  </w:style>
  <w:style w:type="character" w:customStyle="1" w:styleId="NormalnyBezOdsekuChar">
    <w:name w:val="Normalny Bez Odseku Char"/>
    <w:link w:val="NormalnyBezOdseku"/>
    <w:rsid w:val="00861B60"/>
    <w:rPr>
      <w:rFonts w:ascii="Times New Roman" w:hAnsi="Times New Roman"/>
      <w:sz w:val="24"/>
      <w:szCs w:val="24"/>
    </w:rPr>
  </w:style>
  <w:style w:type="paragraph" w:customStyle="1" w:styleId="Obrzok">
    <w:name w:val="Obrázok"/>
    <w:basedOn w:val="Normlny"/>
    <w:qFormat/>
    <w:rsid w:val="00E86DF0"/>
    <w:pPr>
      <w:keepNext/>
      <w:spacing w:before="120" w:line="240" w:lineRule="auto"/>
      <w:ind w:firstLine="0"/>
      <w:jc w:val="center"/>
    </w:pPr>
  </w:style>
  <w:style w:type="paragraph" w:customStyle="1" w:styleId="Rozne">
    <w:name w:val="Rozne"/>
    <w:next w:val="Normlny"/>
    <w:link w:val="RozneChar"/>
    <w:rsid w:val="004863FF"/>
    <w:pPr>
      <w:spacing w:line="360" w:lineRule="auto"/>
    </w:pPr>
    <w:rPr>
      <w:rFonts w:ascii="Times New Roman" w:hAnsi="Times New Roman"/>
      <w:sz w:val="24"/>
      <w:szCs w:val="22"/>
      <w:lang w:eastAsia="en-US"/>
    </w:rPr>
  </w:style>
  <w:style w:type="table" w:styleId="Mriekatabuky">
    <w:name w:val="Table Grid"/>
    <w:basedOn w:val="Normlnatabuka"/>
    <w:uiPriority w:val="39"/>
    <w:rsid w:val="00175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zneChar">
    <w:name w:val="Rozne Char"/>
    <w:link w:val="Rozne"/>
    <w:rsid w:val="004863FF"/>
    <w:rPr>
      <w:rFonts w:ascii="Times New Roman" w:hAnsi="Times New Roman"/>
      <w:sz w:val="24"/>
    </w:rPr>
  </w:style>
  <w:style w:type="paragraph" w:customStyle="1" w:styleId="Cislovanie">
    <w:name w:val="Cislovanie"/>
    <w:basedOn w:val="Odsekzoznamu"/>
    <w:next w:val="Normlny"/>
    <w:rsid w:val="00664686"/>
    <w:pPr>
      <w:numPr>
        <w:numId w:val="3"/>
      </w:numPr>
    </w:pPr>
  </w:style>
  <w:style w:type="table" w:customStyle="1" w:styleId="Tabukasmriekou4zvraznenie51">
    <w:name w:val="Tabuľka s mriežkou 4 – zvýraznenie 51"/>
    <w:basedOn w:val="Normlnatabuka"/>
    <w:uiPriority w:val="49"/>
    <w:rsid w:val="00907C7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Obyajntabuka11">
    <w:name w:val="Obyčajná tabuľka 11"/>
    <w:basedOn w:val="Normlnatabuka"/>
    <w:uiPriority w:val="41"/>
    <w:rsid w:val="008A0289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Zstupntext">
    <w:name w:val="Placeholder Text"/>
    <w:uiPriority w:val="99"/>
    <w:semiHidden/>
    <w:rsid w:val="00F14F99"/>
    <w:rPr>
      <w:color w:val="808080"/>
    </w:rPr>
  </w:style>
  <w:style w:type="paragraph" w:customStyle="1" w:styleId="Tabulka">
    <w:name w:val="Tabulka"/>
    <w:basedOn w:val="Normlny"/>
    <w:qFormat/>
    <w:rsid w:val="005619B1"/>
    <w:pPr>
      <w:spacing w:after="0" w:line="240" w:lineRule="auto"/>
      <w:ind w:firstLine="0"/>
      <w:jc w:val="center"/>
    </w:pPr>
    <w:rPr>
      <w:bCs/>
    </w:rPr>
  </w:style>
  <w:style w:type="table" w:customStyle="1" w:styleId="Tabukasmriekou1svetl1">
    <w:name w:val="Tabuľka s mriežkou 1 – svetlá1"/>
    <w:basedOn w:val="Normlnatabuka"/>
    <w:uiPriority w:val="46"/>
    <w:rsid w:val="007729A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Odkaznakomentr">
    <w:name w:val="annotation reference"/>
    <w:uiPriority w:val="99"/>
    <w:semiHidden/>
    <w:unhideWhenUsed/>
    <w:rsid w:val="007729AE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7729AE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link w:val="Textkomentra"/>
    <w:uiPriority w:val="99"/>
    <w:semiHidden/>
    <w:rsid w:val="007729AE"/>
    <w:rPr>
      <w:rFonts w:ascii="Times New Roman" w:hAnsi="Times New Roman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7729AE"/>
    <w:rPr>
      <w:b/>
      <w:bCs/>
    </w:rPr>
  </w:style>
  <w:style w:type="character" w:customStyle="1" w:styleId="PredmetkomentraChar">
    <w:name w:val="Predmet komentára Char"/>
    <w:link w:val="Predmetkomentra"/>
    <w:uiPriority w:val="99"/>
    <w:semiHidden/>
    <w:rsid w:val="007729AE"/>
    <w:rPr>
      <w:rFonts w:ascii="Times New Roman" w:hAnsi="Times New Roman"/>
      <w:b/>
      <w:bCs/>
      <w:sz w:val="20"/>
      <w:szCs w:val="20"/>
    </w:rPr>
  </w:style>
  <w:style w:type="paragraph" w:customStyle="1" w:styleId="Kod">
    <w:name w:val="Kod"/>
    <w:basedOn w:val="Normlny"/>
    <w:rsid w:val="00E60E81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hAnsi="Consolas" w:cs="Consolas"/>
      <w:color w:val="000000"/>
      <w:sz w:val="20"/>
      <w:szCs w:val="20"/>
    </w:rPr>
  </w:style>
  <w:style w:type="table" w:customStyle="1" w:styleId="Mriekatabuky1">
    <w:name w:val="Mriežka tabuľky1"/>
    <w:basedOn w:val="Normlnatabuka"/>
    <w:next w:val="Mriekatabuky"/>
    <w:uiPriority w:val="39"/>
    <w:rsid w:val="00A42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ilohapopis">
    <w:name w:val="Priloha popis"/>
    <w:next w:val="Normlny"/>
    <w:rsid w:val="00BC298D"/>
    <w:pPr>
      <w:spacing w:before="120" w:after="160" w:line="259" w:lineRule="auto"/>
      <w:jc w:val="center"/>
    </w:pPr>
    <w:rPr>
      <w:rFonts w:ascii="Times New Roman" w:hAnsi="Times New Roman"/>
      <w:b/>
      <w:sz w:val="22"/>
      <w:szCs w:val="22"/>
      <w:lang w:eastAsia="en-US"/>
    </w:rPr>
  </w:style>
  <w:style w:type="table" w:customStyle="1" w:styleId="Mriekatabuky2">
    <w:name w:val="Mriežka tabuľky2"/>
    <w:basedOn w:val="Normlnatabuka"/>
    <w:next w:val="Mriekatabuky"/>
    <w:uiPriority w:val="39"/>
    <w:rsid w:val="00805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ukasmriekou4zvraznenie11">
    <w:name w:val="Tabuľka s mriežkou 4 – zvýraznenie 11"/>
    <w:basedOn w:val="Normlnatabuka"/>
    <w:uiPriority w:val="49"/>
    <w:rsid w:val="00EF7C2F"/>
    <w:rPr>
      <w:rFonts w:ascii="Times New Roman" w:eastAsia="SimSun" w:hAnsi="Times New Roman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ZPZoznamCislovany">
    <w:name w:val="ZP_Zoznam_Cislovany"/>
    <w:basedOn w:val="Odsekzoznamu"/>
    <w:rsid w:val="008B6EFA"/>
    <w:pPr>
      <w:numPr>
        <w:numId w:val="0"/>
      </w:numPr>
      <w:ind w:left="1134" w:hanging="425"/>
    </w:pPr>
  </w:style>
  <w:style w:type="paragraph" w:styleId="Normlnywebov">
    <w:name w:val="Normal (Web)"/>
    <w:basedOn w:val="Normlny"/>
    <w:uiPriority w:val="99"/>
    <w:unhideWhenUsed/>
    <w:rsid w:val="000C18C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sk-SK"/>
    </w:rPr>
  </w:style>
  <w:style w:type="paragraph" w:customStyle="1" w:styleId="Default">
    <w:name w:val="Default"/>
    <w:rsid w:val="00415D0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Hypertextovprepojenie">
    <w:name w:val="Hyperlink"/>
    <w:basedOn w:val="Predvolenpsmoodseku"/>
    <w:uiPriority w:val="99"/>
    <w:unhideWhenUsed/>
    <w:rsid w:val="00F275BC"/>
    <w:rPr>
      <w:color w:val="0563C1" w:themeColor="hyperlink"/>
      <w:u w:val="single"/>
    </w:rPr>
  </w:style>
  <w:style w:type="table" w:styleId="Tabukasmriekou5tmavzvraznenie1">
    <w:name w:val="Grid Table 5 Dark Accent 1"/>
    <w:basedOn w:val="Normlnatabuka"/>
    <w:uiPriority w:val="50"/>
    <w:rsid w:val="00C70FC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Nevyrieenzmienka">
    <w:name w:val="Unresolved Mention"/>
    <w:basedOn w:val="Predvolenpsmoodseku"/>
    <w:uiPriority w:val="99"/>
    <w:semiHidden/>
    <w:unhideWhenUsed/>
    <w:rsid w:val="000F1E20"/>
    <w:rPr>
      <w:color w:val="605E5C"/>
      <w:shd w:val="clear" w:color="auto" w:fill="E1DFDD"/>
    </w:rPr>
  </w:style>
  <w:style w:type="table" w:styleId="Tabukasmriekou6farebnzvraznenie1">
    <w:name w:val="Grid Table 6 Colorful Accent 1"/>
    <w:basedOn w:val="Normlnatabuka"/>
    <w:uiPriority w:val="51"/>
    <w:rsid w:val="008B118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26" Type="http://schemas.openxmlformats.org/officeDocument/2006/relationships/chart" Target="charts/chart14.xml"/><Relationship Id="rId3" Type="http://schemas.openxmlformats.org/officeDocument/2006/relationships/styles" Target="styles.xml"/><Relationship Id="rId21" Type="http://schemas.openxmlformats.org/officeDocument/2006/relationships/chart" Target="charts/chart9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hart" Target="charts/chart5.xml"/><Relationship Id="rId25" Type="http://schemas.openxmlformats.org/officeDocument/2006/relationships/chart" Target="charts/chart13.xml"/><Relationship Id="rId33" Type="http://schemas.openxmlformats.org/officeDocument/2006/relationships/chart" Target="charts/chart21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chart" Target="charts/chart8.xml"/><Relationship Id="rId29" Type="http://schemas.openxmlformats.org/officeDocument/2006/relationships/chart" Target="charts/chart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hart" Target="charts/chart12.xml"/><Relationship Id="rId32" Type="http://schemas.openxmlformats.org/officeDocument/2006/relationships/chart" Target="charts/chart20.xml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23" Type="http://schemas.openxmlformats.org/officeDocument/2006/relationships/chart" Target="charts/chart11.xml"/><Relationship Id="rId28" Type="http://schemas.openxmlformats.org/officeDocument/2006/relationships/chart" Target="charts/chart16.xml"/><Relationship Id="rId10" Type="http://schemas.openxmlformats.org/officeDocument/2006/relationships/image" Target="media/image1.png"/><Relationship Id="rId19" Type="http://schemas.openxmlformats.org/officeDocument/2006/relationships/chart" Target="charts/chart7.xml"/><Relationship Id="rId31" Type="http://schemas.openxmlformats.org/officeDocument/2006/relationships/chart" Target="charts/chart1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hart" Target="charts/chart2.xml"/><Relationship Id="rId22" Type="http://schemas.openxmlformats.org/officeDocument/2006/relationships/chart" Target="charts/chart10.xml"/><Relationship Id="rId27" Type="http://schemas.openxmlformats.org/officeDocument/2006/relationships/chart" Target="charts/chart15.xml"/><Relationship Id="rId30" Type="http://schemas.openxmlformats.org/officeDocument/2006/relationships/chart" Target="charts/chart18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Downloads\1458639827-sablona-zaverecnej-prace(4)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Jakub\Downloads\statistiky_zosity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DobaVSystemeSec!$D$1</c:f>
              <c:strCache>
                <c:ptCount val="1"/>
                <c:pt idx="0">
                  <c:v>Welch doba v systeme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DobaVSystemeSec!$D$2:$D$2018</c:f>
              <c:numCache>
                <c:formatCode>General</c:formatCode>
                <c:ptCount val="2017"/>
                <c:pt idx="0">
                  <c:v>1706.147004517434</c:v>
                </c:pt>
                <c:pt idx="1">
                  <c:v>1898.9552796359758</c:v>
                </c:pt>
                <c:pt idx="2">
                  <c:v>2065.8085031099367</c:v>
                </c:pt>
                <c:pt idx="3">
                  <c:v>2085.9830303236517</c:v>
                </c:pt>
                <c:pt idx="4">
                  <c:v>2095.5567999517416</c:v>
                </c:pt>
                <c:pt idx="5">
                  <c:v>2107.3960819870717</c:v>
                </c:pt>
                <c:pt idx="6">
                  <c:v>2118.7005592348441</c:v>
                </c:pt>
                <c:pt idx="7">
                  <c:v>2129.0256634038233</c:v>
                </c:pt>
                <c:pt idx="8">
                  <c:v>2137.4286177338208</c:v>
                </c:pt>
                <c:pt idx="9">
                  <c:v>2145.306338350536</c:v>
                </c:pt>
                <c:pt idx="10">
                  <c:v>2151.5742728377231</c:v>
                </c:pt>
                <c:pt idx="11">
                  <c:v>2156.7872163486863</c:v>
                </c:pt>
                <c:pt idx="12">
                  <c:v>2160.3939269949442</c:v>
                </c:pt>
                <c:pt idx="13">
                  <c:v>2162.7680833623149</c:v>
                </c:pt>
                <c:pt idx="14">
                  <c:v>2163.8037674042744</c:v>
                </c:pt>
                <c:pt idx="15">
                  <c:v>2163.203604291024</c:v>
                </c:pt>
                <c:pt idx="16">
                  <c:v>2161.8869422045827</c:v>
                </c:pt>
                <c:pt idx="17">
                  <c:v>2160.2100441699422</c:v>
                </c:pt>
                <c:pt idx="18">
                  <c:v>2158.7129346108845</c:v>
                </c:pt>
                <c:pt idx="19">
                  <c:v>2157.384387465183</c:v>
                </c:pt>
                <c:pt idx="20">
                  <c:v>2156.1742253300458</c:v>
                </c:pt>
                <c:pt idx="21">
                  <c:v>2155.183976017951</c:v>
                </c:pt>
                <c:pt idx="22">
                  <c:v>2154.1013060018854</c:v>
                </c:pt>
                <c:pt idx="23">
                  <c:v>2153.0166481212864</c:v>
                </c:pt>
                <c:pt idx="24">
                  <c:v>2152.0445166417981</c:v>
                </c:pt>
                <c:pt idx="25">
                  <c:v>2151.6221501617633</c:v>
                </c:pt>
                <c:pt idx="26">
                  <c:v>2152.1650271108151</c:v>
                </c:pt>
                <c:pt idx="27">
                  <c:v>2153.7361285254701</c:v>
                </c:pt>
                <c:pt idx="28">
                  <c:v>2156.1449891094189</c:v>
                </c:pt>
                <c:pt idx="29">
                  <c:v>2159.0179357115494</c:v>
                </c:pt>
                <c:pt idx="30">
                  <c:v>2162.3782064757138</c:v>
                </c:pt>
                <c:pt idx="31">
                  <c:v>2166.3656896240659</c:v>
                </c:pt>
                <c:pt idx="32">
                  <c:v>2170.8450698691954</c:v>
                </c:pt>
                <c:pt idx="33">
                  <c:v>2175.7991399621515</c:v>
                </c:pt>
                <c:pt idx="34">
                  <c:v>2181.2743774272112</c:v>
                </c:pt>
                <c:pt idx="35">
                  <c:v>2186.9903131403721</c:v>
                </c:pt>
                <c:pt idx="36">
                  <c:v>2192.6566763077976</c:v>
                </c:pt>
                <c:pt idx="37">
                  <c:v>2197.7543592161132</c:v>
                </c:pt>
                <c:pt idx="38">
                  <c:v>2201.9753986105879</c:v>
                </c:pt>
                <c:pt idx="39">
                  <c:v>2205.3502478879977</c:v>
                </c:pt>
                <c:pt idx="40">
                  <c:v>2208.6886367918783</c:v>
                </c:pt>
                <c:pt idx="41">
                  <c:v>2211.7866978941047</c:v>
                </c:pt>
                <c:pt idx="42">
                  <c:v>2214.627519565699</c:v>
                </c:pt>
                <c:pt idx="43">
                  <c:v>2217.1431231075026</c:v>
                </c:pt>
                <c:pt idx="44">
                  <c:v>2219.0875596271649</c:v>
                </c:pt>
                <c:pt idx="45">
                  <c:v>2220.621674728538</c:v>
                </c:pt>
                <c:pt idx="46">
                  <c:v>2221.6739881146837</c:v>
                </c:pt>
                <c:pt idx="47">
                  <c:v>2222.3488472457998</c:v>
                </c:pt>
                <c:pt idx="48">
                  <c:v>2222.7487323473456</c:v>
                </c:pt>
                <c:pt idx="49">
                  <c:v>2222.7573696313448</c:v>
                </c:pt>
                <c:pt idx="50">
                  <c:v>2222.5652118536068</c:v>
                </c:pt>
                <c:pt idx="51">
                  <c:v>2221.9201262645238</c:v>
                </c:pt>
                <c:pt idx="52">
                  <c:v>2221.2428728405616</c:v>
                </c:pt>
                <c:pt idx="53">
                  <c:v>2220.4526090164195</c:v>
                </c:pt>
                <c:pt idx="54">
                  <c:v>2219.5029483927724</c:v>
                </c:pt>
                <c:pt idx="55">
                  <c:v>2218.6262195290155</c:v>
                </c:pt>
                <c:pt idx="56">
                  <c:v>2217.5265869854893</c:v>
                </c:pt>
                <c:pt idx="57">
                  <c:v>2216.6110129677877</c:v>
                </c:pt>
                <c:pt idx="58">
                  <c:v>2215.8163899017859</c:v>
                </c:pt>
                <c:pt idx="59">
                  <c:v>2215.241019085538</c:v>
                </c:pt>
                <c:pt idx="60">
                  <c:v>2214.9092986795449</c:v>
                </c:pt>
                <c:pt idx="61">
                  <c:v>2214.879083934959</c:v>
                </c:pt>
                <c:pt idx="62">
                  <c:v>2215.2283226128584</c:v>
                </c:pt>
                <c:pt idx="63">
                  <c:v>2216.0613803545471</c:v>
                </c:pt>
                <c:pt idx="64">
                  <c:v>2217.5112694225759</c:v>
                </c:pt>
                <c:pt idx="65">
                  <c:v>2219.397448913568</c:v>
                </c:pt>
                <c:pt idx="66">
                  <c:v>2221.6278197718671</c:v>
                </c:pt>
                <c:pt idx="67">
                  <c:v>2224.2673972613511</c:v>
                </c:pt>
                <c:pt idx="68">
                  <c:v>2227.2527133972844</c:v>
                </c:pt>
                <c:pt idx="69">
                  <c:v>2230.5178631905264</c:v>
                </c:pt>
                <c:pt idx="70">
                  <c:v>2233.7658890997577</c:v>
                </c:pt>
                <c:pt idx="71">
                  <c:v>2237.1008268797773</c:v>
                </c:pt>
                <c:pt idx="72">
                  <c:v>2240.2580377200652</c:v>
                </c:pt>
                <c:pt idx="73">
                  <c:v>2243.0736504438905</c:v>
                </c:pt>
                <c:pt idx="74">
                  <c:v>2245.5086097146864</c:v>
                </c:pt>
                <c:pt idx="75">
                  <c:v>2247.3819292206076</c:v>
                </c:pt>
                <c:pt idx="76">
                  <c:v>2248.9552483674274</c:v>
                </c:pt>
                <c:pt idx="77">
                  <c:v>2250.0606956286356</c:v>
                </c:pt>
                <c:pt idx="78">
                  <c:v>2250.7723503765842</c:v>
                </c:pt>
                <c:pt idx="79">
                  <c:v>2251.0046005091481</c:v>
                </c:pt>
                <c:pt idx="80">
                  <c:v>2250.7766747077844</c:v>
                </c:pt>
                <c:pt idx="81">
                  <c:v>2250.3705209338596</c:v>
                </c:pt>
                <c:pt idx="82">
                  <c:v>2249.7517014890454</c:v>
                </c:pt>
                <c:pt idx="83">
                  <c:v>2248.9583875566527</c:v>
                </c:pt>
                <c:pt idx="84">
                  <c:v>2248.0736195500308</c:v>
                </c:pt>
                <c:pt idx="85">
                  <c:v>2247.0151180693592</c:v>
                </c:pt>
                <c:pt idx="86">
                  <c:v>2245.8055918779464</c:v>
                </c:pt>
                <c:pt idx="87">
                  <c:v>2244.4834422217414</c:v>
                </c:pt>
                <c:pt idx="88">
                  <c:v>2243.0518904983578</c:v>
                </c:pt>
                <c:pt idx="89">
                  <c:v>2241.5633926369887</c:v>
                </c:pt>
                <c:pt idx="90">
                  <c:v>2240.0570491747762</c:v>
                </c:pt>
                <c:pt idx="91">
                  <c:v>2238.5790908542435</c:v>
                </c:pt>
                <c:pt idx="92">
                  <c:v>2237.1339702995742</c:v>
                </c:pt>
                <c:pt idx="93">
                  <c:v>2235.7481552607064</c:v>
                </c:pt>
                <c:pt idx="94">
                  <c:v>2234.3506098596672</c:v>
                </c:pt>
                <c:pt idx="95">
                  <c:v>2232.9035130447978</c:v>
                </c:pt>
                <c:pt idx="96">
                  <c:v>2231.4695728626725</c:v>
                </c:pt>
                <c:pt idx="97">
                  <c:v>2230.0271921693957</c:v>
                </c:pt>
                <c:pt idx="98">
                  <c:v>2228.5570542686778</c:v>
                </c:pt>
                <c:pt idx="99">
                  <c:v>2227.1987408231134</c:v>
                </c:pt>
                <c:pt idx="100">
                  <c:v>2225.8991532693017</c:v>
                </c:pt>
                <c:pt idx="101">
                  <c:v>2224.6678728904358</c:v>
                </c:pt>
                <c:pt idx="102">
                  <c:v>2223.4915483632981</c:v>
                </c:pt>
                <c:pt idx="103">
                  <c:v>2222.2663413405508</c:v>
                </c:pt>
                <c:pt idx="104">
                  <c:v>2221.0537339779521</c:v>
                </c:pt>
                <c:pt idx="105">
                  <c:v>2219.8619373371566</c:v>
                </c:pt>
                <c:pt idx="106">
                  <c:v>2218.6600663385607</c:v>
                </c:pt>
                <c:pt idx="107">
                  <c:v>2217.4095240308479</c:v>
                </c:pt>
                <c:pt idx="108">
                  <c:v>2216.2317583855356</c:v>
                </c:pt>
                <c:pt idx="109">
                  <c:v>2215.092729434602</c:v>
                </c:pt>
                <c:pt idx="110">
                  <c:v>2213.9935068526665</c:v>
                </c:pt>
                <c:pt idx="111">
                  <c:v>2213.0065420291871</c:v>
                </c:pt>
                <c:pt idx="112">
                  <c:v>2212.1567027247474</c:v>
                </c:pt>
                <c:pt idx="113">
                  <c:v>2211.3947365489189</c:v>
                </c:pt>
                <c:pt idx="114">
                  <c:v>2210.7762605175885</c:v>
                </c:pt>
                <c:pt idx="115">
                  <c:v>2210.2178088757573</c:v>
                </c:pt>
                <c:pt idx="116">
                  <c:v>2209.7137636769985</c:v>
                </c:pt>
                <c:pt idx="117">
                  <c:v>2209.2891480829844</c:v>
                </c:pt>
                <c:pt idx="118">
                  <c:v>2208.929219446788</c:v>
                </c:pt>
                <c:pt idx="119">
                  <c:v>2208.5835089277784</c:v>
                </c:pt>
                <c:pt idx="120">
                  <c:v>2208.3068746546396</c:v>
                </c:pt>
                <c:pt idx="121">
                  <c:v>2208.0503562211356</c:v>
                </c:pt>
                <c:pt idx="122">
                  <c:v>2207.7897741675242</c:v>
                </c:pt>
                <c:pt idx="123">
                  <c:v>2207.5864542880863</c:v>
                </c:pt>
                <c:pt idx="124">
                  <c:v>2207.577958831153</c:v>
                </c:pt>
                <c:pt idx="125">
                  <c:v>2207.7681684246695</c:v>
                </c:pt>
                <c:pt idx="126">
                  <c:v>2208.0569426904544</c:v>
                </c:pt>
                <c:pt idx="127">
                  <c:v>2208.4272034890887</c:v>
                </c:pt>
                <c:pt idx="128">
                  <c:v>2208.8048332927483</c:v>
                </c:pt>
                <c:pt idx="129">
                  <c:v>2209.2684041832217</c:v>
                </c:pt>
                <c:pt idx="130">
                  <c:v>2209.7320602233722</c:v>
                </c:pt>
                <c:pt idx="131">
                  <c:v>2210.2012852374369</c:v>
                </c:pt>
                <c:pt idx="132">
                  <c:v>2210.7261368508339</c:v>
                </c:pt>
                <c:pt idx="133">
                  <c:v>2211.255564238008</c:v>
                </c:pt>
                <c:pt idx="134">
                  <c:v>2211.6784450373616</c:v>
                </c:pt>
                <c:pt idx="135">
                  <c:v>2211.8852953683736</c:v>
                </c:pt>
                <c:pt idx="136">
                  <c:v>2211.8506848800389</c:v>
                </c:pt>
                <c:pt idx="137">
                  <c:v>2211.7333542069614</c:v>
                </c:pt>
                <c:pt idx="138">
                  <c:v>2211.4918436789517</c:v>
                </c:pt>
                <c:pt idx="139">
                  <c:v>2211.2060137768863</c:v>
                </c:pt>
                <c:pt idx="140">
                  <c:v>2210.868841323942</c:v>
                </c:pt>
                <c:pt idx="141">
                  <c:v>2210.5038768602913</c:v>
                </c:pt>
                <c:pt idx="142">
                  <c:v>2210.0461663825113</c:v>
                </c:pt>
                <c:pt idx="143">
                  <c:v>2209.5494945802129</c:v>
                </c:pt>
                <c:pt idx="144">
                  <c:v>2209.0524160129062</c:v>
                </c:pt>
                <c:pt idx="145">
                  <c:v>2208.6024497583599</c:v>
                </c:pt>
                <c:pt idx="146">
                  <c:v>2208.2261902838309</c:v>
                </c:pt>
                <c:pt idx="147">
                  <c:v>2207.9548235284997</c:v>
                </c:pt>
                <c:pt idx="148">
                  <c:v>2207.789444426623</c:v>
                </c:pt>
                <c:pt idx="149">
                  <c:v>2207.7805627553798</c:v>
                </c:pt>
                <c:pt idx="150">
                  <c:v>2207.8671660440746</c:v>
                </c:pt>
                <c:pt idx="151">
                  <c:v>2208.052936347196</c:v>
                </c:pt>
                <c:pt idx="152">
                  <c:v>2208.3830779949885</c:v>
                </c:pt>
                <c:pt idx="153">
                  <c:v>2208.9135995113934</c:v>
                </c:pt>
                <c:pt idx="154">
                  <c:v>2209.53632108786</c:v>
                </c:pt>
                <c:pt idx="155">
                  <c:v>2210.246452954887</c:v>
                </c:pt>
                <c:pt idx="156">
                  <c:v>2211.0027562439991</c:v>
                </c:pt>
                <c:pt idx="157">
                  <c:v>2211.6586048849499</c:v>
                </c:pt>
                <c:pt idx="158">
                  <c:v>2212.136301882731</c:v>
                </c:pt>
                <c:pt idx="159">
                  <c:v>2212.4715237772107</c:v>
                </c:pt>
                <c:pt idx="160">
                  <c:v>2212.710364433904</c:v>
                </c:pt>
                <c:pt idx="161">
                  <c:v>2212.9355449986519</c:v>
                </c:pt>
                <c:pt idx="162">
                  <c:v>2213.0916168379972</c:v>
                </c:pt>
                <c:pt idx="163">
                  <c:v>2213.067471783032</c:v>
                </c:pt>
                <c:pt idx="164">
                  <c:v>2212.8672980127162</c:v>
                </c:pt>
                <c:pt idx="165">
                  <c:v>2212.5665460412324</c:v>
                </c:pt>
                <c:pt idx="166">
                  <c:v>2212.1878465060659</c:v>
                </c:pt>
                <c:pt idx="167">
                  <c:v>2211.7452686098563</c:v>
                </c:pt>
                <c:pt idx="168">
                  <c:v>2211.3360958910653</c:v>
                </c:pt>
                <c:pt idx="169">
                  <c:v>2211.1081541512085</c:v>
                </c:pt>
                <c:pt idx="170">
                  <c:v>2210.9962821528461</c:v>
                </c:pt>
                <c:pt idx="171">
                  <c:v>2210.9259443870874</c:v>
                </c:pt>
                <c:pt idx="172">
                  <c:v>2210.8599352026617</c:v>
                </c:pt>
                <c:pt idx="173">
                  <c:v>2210.8148783145293</c:v>
                </c:pt>
                <c:pt idx="174">
                  <c:v>2210.8892009571141</c:v>
                </c:pt>
                <c:pt idx="175">
                  <c:v>2211.0513924763291</c:v>
                </c:pt>
                <c:pt idx="176">
                  <c:v>2211.2218755737135</c:v>
                </c:pt>
                <c:pt idx="177">
                  <c:v>2211.3896051643078</c:v>
                </c:pt>
                <c:pt idx="178">
                  <c:v>2211.5637698911105</c:v>
                </c:pt>
                <c:pt idx="179">
                  <c:v>2211.7584387135835</c:v>
                </c:pt>
                <c:pt idx="180">
                  <c:v>2211.8536741404573</c:v>
                </c:pt>
                <c:pt idx="181">
                  <c:v>2211.8604364612115</c:v>
                </c:pt>
                <c:pt idx="182">
                  <c:v>2211.8492815298132</c:v>
                </c:pt>
                <c:pt idx="183">
                  <c:v>2211.8094314301111</c:v>
                </c:pt>
                <c:pt idx="184">
                  <c:v>2211.6552021168554</c:v>
                </c:pt>
                <c:pt idx="185">
                  <c:v>2211.4188096769653</c:v>
                </c:pt>
                <c:pt idx="186">
                  <c:v>2211.1220735032116</c:v>
                </c:pt>
                <c:pt idx="187">
                  <c:v>2210.7814984472657</c:v>
                </c:pt>
                <c:pt idx="188">
                  <c:v>2210.4501370166486</c:v>
                </c:pt>
                <c:pt idx="189">
                  <c:v>2210.1364077794451</c:v>
                </c:pt>
                <c:pt idx="190">
                  <c:v>2209.8296178368892</c:v>
                </c:pt>
                <c:pt idx="191">
                  <c:v>2209.5998157336298</c:v>
                </c:pt>
                <c:pt idx="192">
                  <c:v>2209.4764051412872</c:v>
                </c:pt>
                <c:pt idx="193">
                  <c:v>2209.3922507236221</c:v>
                </c:pt>
                <c:pt idx="194">
                  <c:v>2209.2941427757492</c:v>
                </c:pt>
                <c:pt idx="195">
                  <c:v>2209.2718556704053</c:v>
                </c:pt>
                <c:pt idx="196">
                  <c:v>2209.2959593486485</c:v>
                </c:pt>
                <c:pt idx="197">
                  <c:v>2209.3534358201559</c:v>
                </c:pt>
                <c:pt idx="198">
                  <c:v>2209.5010669290259</c:v>
                </c:pt>
                <c:pt idx="199">
                  <c:v>2209.6724371470259</c:v>
                </c:pt>
                <c:pt idx="200">
                  <c:v>2209.8498497841283</c:v>
                </c:pt>
                <c:pt idx="201">
                  <c:v>2210.0503498064295</c:v>
                </c:pt>
                <c:pt idx="202">
                  <c:v>2210.210339196226</c:v>
                </c:pt>
                <c:pt idx="203">
                  <c:v>2210.27961754424</c:v>
                </c:pt>
                <c:pt idx="204">
                  <c:v>2210.4030262990782</c:v>
                </c:pt>
                <c:pt idx="205">
                  <c:v>2210.6410565264819</c:v>
                </c:pt>
                <c:pt idx="206">
                  <c:v>2210.9646345034798</c:v>
                </c:pt>
                <c:pt idx="207">
                  <c:v>2211.4153502202794</c:v>
                </c:pt>
                <c:pt idx="208">
                  <c:v>2211.8633470717273</c:v>
                </c:pt>
                <c:pt idx="209">
                  <c:v>2212.2285164501986</c:v>
                </c:pt>
                <c:pt idx="210">
                  <c:v>2212.4720941820055</c:v>
                </c:pt>
                <c:pt idx="211">
                  <c:v>2212.6076822887339</c:v>
                </c:pt>
                <c:pt idx="212">
                  <c:v>2212.6485866672656</c:v>
                </c:pt>
                <c:pt idx="213">
                  <c:v>2212.6325591062905</c:v>
                </c:pt>
                <c:pt idx="214">
                  <c:v>2212.6253963138488</c:v>
                </c:pt>
                <c:pt idx="215">
                  <c:v>2212.5519602458944</c:v>
                </c:pt>
                <c:pt idx="216">
                  <c:v>2212.4220818174999</c:v>
                </c:pt>
                <c:pt idx="217">
                  <c:v>2212.2004131299686</c:v>
                </c:pt>
                <c:pt idx="218">
                  <c:v>2211.8213246875562</c:v>
                </c:pt>
                <c:pt idx="219">
                  <c:v>2211.4060346652018</c:v>
                </c:pt>
                <c:pt idx="220">
                  <c:v>2211.0012924152829</c:v>
                </c:pt>
                <c:pt idx="221">
                  <c:v>2210.6386601890827</c:v>
                </c:pt>
                <c:pt idx="222">
                  <c:v>2210.308737291241</c:v>
                </c:pt>
                <c:pt idx="223">
                  <c:v>2210.0299486460044</c:v>
                </c:pt>
                <c:pt idx="224">
                  <c:v>2209.7622836840701</c:v>
                </c:pt>
                <c:pt idx="225">
                  <c:v>2209.4296781279413</c:v>
                </c:pt>
                <c:pt idx="226">
                  <c:v>2209.0222425278303</c:v>
                </c:pt>
                <c:pt idx="227">
                  <c:v>2208.5993359507233</c:v>
                </c:pt>
                <c:pt idx="228">
                  <c:v>2208.1792436998239</c:v>
                </c:pt>
                <c:pt idx="229">
                  <c:v>2207.7909876685935</c:v>
                </c:pt>
                <c:pt idx="230">
                  <c:v>2207.4897691122419</c:v>
                </c:pt>
                <c:pt idx="231">
                  <c:v>2207.2712020337312</c:v>
                </c:pt>
                <c:pt idx="232">
                  <c:v>2207.1819138977748</c:v>
                </c:pt>
                <c:pt idx="233">
                  <c:v>2207.1875167215671</c:v>
                </c:pt>
                <c:pt idx="234">
                  <c:v>2207.2500164353473</c:v>
                </c:pt>
                <c:pt idx="235">
                  <c:v>2207.4034874028289</c:v>
                </c:pt>
                <c:pt idx="236">
                  <c:v>2207.6707588324934</c:v>
                </c:pt>
                <c:pt idx="237">
                  <c:v>2208.0481773316683</c:v>
                </c:pt>
                <c:pt idx="238">
                  <c:v>2208.4955277469603</c:v>
                </c:pt>
                <c:pt idx="239">
                  <c:v>2209.003336033973</c:v>
                </c:pt>
                <c:pt idx="240">
                  <c:v>2209.5626496308691</c:v>
                </c:pt>
                <c:pt idx="241">
                  <c:v>2210.1061666497649</c:v>
                </c:pt>
                <c:pt idx="242">
                  <c:v>2210.6069422215446</c:v>
                </c:pt>
                <c:pt idx="243">
                  <c:v>2211.0614656429329</c:v>
                </c:pt>
                <c:pt idx="244">
                  <c:v>2211.527525533791</c:v>
                </c:pt>
                <c:pt idx="245">
                  <c:v>2212.0362989759583</c:v>
                </c:pt>
                <c:pt idx="246">
                  <c:v>2212.5722890073489</c:v>
                </c:pt>
                <c:pt idx="247">
                  <c:v>2213.1001958752572</c:v>
                </c:pt>
                <c:pt idx="248">
                  <c:v>2213.6418760187244</c:v>
                </c:pt>
                <c:pt idx="249">
                  <c:v>2214.2006967037123</c:v>
                </c:pt>
                <c:pt idx="250">
                  <c:v>2214.7417146459302</c:v>
                </c:pt>
                <c:pt idx="251">
                  <c:v>2215.2616187702665</c:v>
                </c:pt>
                <c:pt idx="252">
                  <c:v>2215.7351518347873</c:v>
                </c:pt>
                <c:pt idx="253">
                  <c:v>2216.1251354258825</c:v>
                </c:pt>
                <c:pt idx="254">
                  <c:v>2216.4023632424787</c:v>
                </c:pt>
                <c:pt idx="255">
                  <c:v>2216.5411054118358</c:v>
                </c:pt>
                <c:pt idx="256">
                  <c:v>2216.5643309654411</c:v>
                </c:pt>
                <c:pt idx="257">
                  <c:v>2216.4783061679295</c:v>
                </c:pt>
                <c:pt idx="258">
                  <c:v>2216.3646138653135</c:v>
                </c:pt>
                <c:pt idx="259">
                  <c:v>2216.1953359881586</c:v>
                </c:pt>
                <c:pt idx="260">
                  <c:v>2215.9217777901399</c:v>
                </c:pt>
                <c:pt idx="261">
                  <c:v>2215.5924572037529</c:v>
                </c:pt>
                <c:pt idx="262">
                  <c:v>2215.2253283013433</c:v>
                </c:pt>
                <c:pt idx="263">
                  <c:v>2214.8567934189341</c:v>
                </c:pt>
                <c:pt idx="264">
                  <c:v>2214.581196309347</c:v>
                </c:pt>
                <c:pt idx="265">
                  <c:v>2214.3868075690571</c:v>
                </c:pt>
                <c:pt idx="266">
                  <c:v>2214.300105813672</c:v>
                </c:pt>
                <c:pt idx="267">
                  <c:v>2214.2446434755489</c:v>
                </c:pt>
                <c:pt idx="268">
                  <c:v>2214.2240630830433</c:v>
                </c:pt>
                <c:pt idx="269">
                  <c:v>2214.2211210215905</c:v>
                </c:pt>
                <c:pt idx="270">
                  <c:v>2214.1970995004699</c:v>
                </c:pt>
                <c:pt idx="271">
                  <c:v>2214.2138271714684</c:v>
                </c:pt>
                <c:pt idx="272">
                  <c:v>2214.2183842989652</c:v>
                </c:pt>
                <c:pt idx="273">
                  <c:v>2214.2058775148234</c:v>
                </c:pt>
                <c:pt idx="274">
                  <c:v>2214.2511660488917</c:v>
                </c:pt>
                <c:pt idx="275">
                  <c:v>2214.2415033756524</c:v>
                </c:pt>
                <c:pt idx="276">
                  <c:v>2214.1716824042664</c:v>
                </c:pt>
                <c:pt idx="277">
                  <c:v>2214.0133430542073</c:v>
                </c:pt>
                <c:pt idx="278">
                  <c:v>2213.8312005950779</c:v>
                </c:pt>
                <c:pt idx="279">
                  <c:v>2213.5798722773998</c:v>
                </c:pt>
                <c:pt idx="280">
                  <c:v>2213.2526774975827</c:v>
                </c:pt>
                <c:pt idx="281">
                  <c:v>2212.8957775252329</c:v>
                </c:pt>
                <c:pt idx="282">
                  <c:v>2212.5190794571677</c:v>
                </c:pt>
                <c:pt idx="283">
                  <c:v>2212.2064404390817</c:v>
                </c:pt>
                <c:pt idx="284">
                  <c:v>2211.9736179043425</c:v>
                </c:pt>
                <c:pt idx="285">
                  <c:v>2211.7255813665683</c:v>
                </c:pt>
                <c:pt idx="286">
                  <c:v>2211.5078790567272</c:v>
                </c:pt>
                <c:pt idx="287">
                  <c:v>2211.3426958299488</c:v>
                </c:pt>
                <c:pt idx="288">
                  <c:v>2211.249244526593</c:v>
                </c:pt>
                <c:pt idx="289">
                  <c:v>2211.1941143454333</c:v>
                </c:pt>
                <c:pt idx="290">
                  <c:v>2211.202588598172</c:v>
                </c:pt>
                <c:pt idx="291">
                  <c:v>2211.2872818446035</c:v>
                </c:pt>
                <c:pt idx="292">
                  <c:v>2211.4475453071473</c:v>
                </c:pt>
                <c:pt idx="293">
                  <c:v>2211.6858161554997</c:v>
                </c:pt>
                <c:pt idx="294">
                  <c:v>2211.9599010166862</c:v>
                </c:pt>
                <c:pt idx="295">
                  <c:v>2212.2540838040259</c:v>
                </c:pt>
                <c:pt idx="296">
                  <c:v>2212.5831509692603</c:v>
                </c:pt>
                <c:pt idx="297">
                  <c:v>2212.9664757453202</c:v>
                </c:pt>
                <c:pt idx="298">
                  <c:v>2213.4085401920743</c:v>
                </c:pt>
                <c:pt idx="299">
                  <c:v>2213.8911648025451</c:v>
                </c:pt>
                <c:pt idx="300">
                  <c:v>2214.4397105885159</c:v>
                </c:pt>
                <c:pt idx="301">
                  <c:v>2215.0525971409206</c:v>
                </c:pt>
                <c:pt idx="302">
                  <c:v>2215.7308202478807</c:v>
                </c:pt>
                <c:pt idx="303">
                  <c:v>2216.47064548245</c:v>
                </c:pt>
                <c:pt idx="304">
                  <c:v>2217.2728834165082</c:v>
                </c:pt>
                <c:pt idx="305">
                  <c:v>2218.1204455196535</c:v>
                </c:pt>
                <c:pt idx="306">
                  <c:v>2218.9991792120086</c:v>
                </c:pt>
                <c:pt idx="307">
                  <c:v>2219.8148060319645</c:v>
                </c:pt>
                <c:pt idx="308">
                  <c:v>2220.5561508928527</c:v>
                </c:pt>
                <c:pt idx="309">
                  <c:v>2221.2317297553723</c:v>
                </c:pt>
                <c:pt idx="310">
                  <c:v>2221.8851719925719</c:v>
                </c:pt>
                <c:pt idx="311">
                  <c:v>2222.5062320943707</c:v>
                </c:pt>
                <c:pt idx="312">
                  <c:v>2223.0706237944073</c:v>
                </c:pt>
                <c:pt idx="313">
                  <c:v>2223.5446147637153</c:v>
                </c:pt>
                <c:pt idx="314">
                  <c:v>2223.9122665881055</c:v>
                </c:pt>
                <c:pt idx="315">
                  <c:v>2224.1257476024111</c:v>
                </c:pt>
                <c:pt idx="316">
                  <c:v>2224.3667644248198</c:v>
                </c:pt>
                <c:pt idx="317">
                  <c:v>2224.5896330465976</c:v>
                </c:pt>
                <c:pt idx="318">
                  <c:v>2224.9347697386156</c:v>
                </c:pt>
                <c:pt idx="319">
                  <c:v>2225.3952398313004</c:v>
                </c:pt>
                <c:pt idx="320">
                  <c:v>2225.8925900689323</c:v>
                </c:pt>
                <c:pt idx="321">
                  <c:v>2226.3597273438008</c:v>
                </c:pt>
                <c:pt idx="322">
                  <c:v>2226.8147113287382</c:v>
                </c:pt>
                <c:pt idx="323">
                  <c:v>2227.310393384058</c:v>
                </c:pt>
                <c:pt idx="324">
                  <c:v>2227.8414489940969</c:v>
                </c:pt>
                <c:pt idx="325">
                  <c:v>2228.4449219221351</c:v>
                </c:pt>
                <c:pt idx="326">
                  <c:v>2229.1058497077579</c:v>
                </c:pt>
                <c:pt idx="327">
                  <c:v>2229.7139319305711</c:v>
                </c:pt>
                <c:pt idx="328">
                  <c:v>2230.3046052192394</c:v>
                </c:pt>
                <c:pt idx="329">
                  <c:v>2230.844726977195</c:v>
                </c:pt>
                <c:pt idx="330">
                  <c:v>2231.3253074535246</c:v>
                </c:pt>
                <c:pt idx="331">
                  <c:v>2231.7887083277155</c:v>
                </c:pt>
                <c:pt idx="332">
                  <c:v>2232.2420649890564</c:v>
                </c:pt>
                <c:pt idx="333">
                  <c:v>2232.6690976126015</c:v>
                </c:pt>
                <c:pt idx="334">
                  <c:v>2233.0100086518269</c:v>
                </c:pt>
                <c:pt idx="335">
                  <c:v>2233.315816341154</c:v>
                </c:pt>
                <c:pt idx="336">
                  <c:v>2233.5442649298184</c:v>
                </c:pt>
                <c:pt idx="337">
                  <c:v>2233.7224942811008</c:v>
                </c:pt>
                <c:pt idx="338">
                  <c:v>2233.8667051715179</c:v>
                </c:pt>
                <c:pt idx="339">
                  <c:v>2233.9688110178026</c:v>
                </c:pt>
                <c:pt idx="340">
                  <c:v>2234.0367455387141</c:v>
                </c:pt>
                <c:pt idx="341">
                  <c:v>2234.1342156591263</c:v>
                </c:pt>
                <c:pt idx="342">
                  <c:v>2234.2541861076434</c:v>
                </c:pt>
                <c:pt idx="343">
                  <c:v>2234.3888953089245</c:v>
                </c:pt>
                <c:pt idx="344">
                  <c:v>2234.5363039898398</c:v>
                </c:pt>
                <c:pt idx="345">
                  <c:v>2234.7413495006908</c:v>
                </c:pt>
                <c:pt idx="346">
                  <c:v>2234.9528838489914</c:v>
                </c:pt>
                <c:pt idx="347">
                  <c:v>2235.1601712206607</c:v>
                </c:pt>
                <c:pt idx="348">
                  <c:v>2235.3432237941583</c:v>
                </c:pt>
                <c:pt idx="349">
                  <c:v>2235.4528369289756</c:v>
                </c:pt>
                <c:pt idx="350">
                  <c:v>2235.5349290371532</c:v>
                </c:pt>
                <c:pt idx="351">
                  <c:v>2235.5825667176864</c:v>
                </c:pt>
                <c:pt idx="352">
                  <c:v>2235.5593150317327</c:v>
                </c:pt>
                <c:pt idx="353">
                  <c:v>2235.4734955930144</c:v>
                </c:pt>
                <c:pt idx="354">
                  <c:v>2235.3300119296882</c:v>
                </c:pt>
                <c:pt idx="355">
                  <c:v>2235.1373411796212</c:v>
                </c:pt>
                <c:pt idx="356">
                  <c:v>2234.9054815966524</c:v>
                </c:pt>
                <c:pt idx="357">
                  <c:v>2234.6357261213038</c:v>
                </c:pt>
                <c:pt idx="358">
                  <c:v>2234.3772095587087</c:v>
                </c:pt>
                <c:pt idx="359">
                  <c:v>2234.1213424766343</c:v>
                </c:pt>
                <c:pt idx="360">
                  <c:v>2233.8759837828857</c:v>
                </c:pt>
                <c:pt idx="361">
                  <c:v>2233.6215078890377</c:v>
                </c:pt>
                <c:pt idx="362">
                  <c:v>2233.3445232848867</c:v>
                </c:pt>
                <c:pt idx="363">
                  <c:v>2233.0358742456656</c:v>
                </c:pt>
                <c:pt idx="364">
                  <c:v>2232.7315581822813</c:v>
                </c:pt>
                <c:pt idx="365">
                  <c:v>2232.4689521069618</c:v>
                </c:pt>
                <c:pt idx="366">
                  <c:v>2232.2224824466352</c:v>
                </c:pt>
                <c:pt idx="367">
                  <c:v>2231.9726236664169</c:v>
                </c:pt>
                <c:pt idx="368">
                  <c:v>2231.7777930933148</c:v>
                </c:pt>
                <c:pt idx="369">
                  <c:v>2231.6142405359551</c:v>
                </c:pt>
                <c:pt idx="370">
                  <c:v>2231.4920221995276</c:v>
                </c:pt>
                <c:pt idx="371">
                  <c:v>2231.462782043769</c:v>
                </c:pt>
                <c:pt idx="372">
                  <c:v>2231.514578062227</c:v>
                </c:pt>
                <c:pt idx="373">
                  <c:v>2231.6503361695363</c:v>
                </c:pt>
                <c:pt idx="374">
                  <c:v>2231.9154882428356</c:v>
                </c:pt>
                <c:pt idx="375">
                  <c:v>2232.2754697454802</c:v>
                </c:pt>
                <c:pt idx="376">
                  <c:v>2232.7491715194201</c:v>
                </c:pt>
                <c:pt idx="377">
                  <c:v>2233.2870445867993</c:v>
                </c:pt>
                <c:pt idx="378">
                  <c:v>2233.8352863719856</c:v>
                </c:pt>
                <c:pt idx="379">
                  <c:v>2234.3803274503957</c:v>
                </c:pt>
                <c:pt idx="380">
                  <c:v>2234.9195981614489</c:v>
                </c:pt>
                <c:pt idx="381">
                  <c:v>2235.4891115181886</c:v>
                </c:pt>
                <c:pt idx="382">
                  <c:v>2236.0767577623155</c:v>
                </c:pt>
                <c:pt idx="383">
                  <c:v>2236.6550176469386</c:v>
                </c:pt>
                <c:pt idx="384">
                  <c:v>2237.1543488275229</c:v>
                </c:pt>
                <c:pt idx="385">
                  <c:v>2237.5614681859474</c:v>
                </c:pt>
                <c:pt idx="386">
                  <c:v>2237.8799004514221</c:v>
                </c:pt>
                <c:pt idx="387">
                  <c:v>2238.0670331925694</c:v>
                </c:pt>
                <c:pt idx="388">
                  <c:v>2238.2059539635607</c:v>
                </c:pt>
                <c:pt idx="389">
                  <c:v>2238.3242887427855</c:v>
                </c:pt>
                <c:pt idx="390">
                  <c:v>2238.4174319466724</c:v>
                </c:pt>
                <c:pt idx="391">
                  <c:v>2238.4581808949347</c:v>
                </c:pt>
                <c:pt idx="392">
                  <c:v>2238.4289197801922</c:v>
                </c:pt>
                <c:pt idx="393">
                  <c:v>2238.2883331272806</c:v>
                </c:pt>
                <c:pt idx="394">
                  <c:v>2238.0980263707697</c:v>
                </c:pt>
                <c:pt idx="395">
                  <c:v>2237.9219839438392</c:v>
                </c:pt>
                <c:pt idx="396">
                  <c:v>2237.7433805076575</c:v>
                </c:pt>
                <c:pt idx="397">
                  <c:v>2237.5644146981554</c:v>
                </c:pt>
                <c:pt idx="398">
                  <c:v>2237.3639602606399</c:v>
                </c:pt>
                <c:pt idx="399">
                  <c:v>2237.1418607662695</c:v>
                </c:pt>
                <c:pt idx="400">
                  <c:v>2236.9280497844552</c:v>
                </c:pt>
                <c:pt idx="401">
                  <c:v>2236.7018386060427</c:v>
                </c:pt>
                <c:pt idx="402">
                  <c:v>2236.4903609710018</c:v>
                </c:pt>
                <c:pt idx="403">
                  <c:v>2236.2826573329476</c:v>
                </c:pt>
                <c:pt idx="404">
                  <c:v>2236.0945264899797</c:v>
                </c:pt>
                <c:pt idx="405">
                  <c:v>2235.8981903310087</c:v>
                </c:pt>
                <c:pt idx="406">
                  <c:v>2235.6905537162402</c:v>
                </c:pt>
                <c:pt idx="407">
                  <c:v>2235.4401339029728</c:v>
                </c:pt>
                <c:pt idx="408">
                  <c:v>2235.1447180977907</c:v>
                </c:pt>
                <c:pt idx="409">
                  <c:v>2234.8314179007448</c:v>
                </c:pt>
                <c:pt idx="410">
                  <c:v>2234.5073854876096</c:v>
                </c:pt>
                <c:pt idx="411">
                  <c:v>2234.1906322825321</c:v>
                </c:pt>
                <c:pt idx="412">
                  <c:v>2233.9026512864948</c:v>
                </c:pt>
                <c:pt idx="413">
                  <c:v>2233.6555424138223</c:v>
                </c:pt>
                <c:pt idx="414">
                  <c:v>2233.442808612213</c:v>
                </c:pt>
                <c:pt idx="415">
                  <c:v>2233.2393981435844</c:v>
                </c:pt>
                <c:pt idx="416">
                  <c:v>2233.0559579487726</c:v>
                </c:pt>
                <c:pt idx="417">
                  <c:v>2232.9186427543491</c:v>
                </c:pt>
                <c:pt idx="418">
                  <c:v>2232.8384845305732</c:v>
                </c:pt>
                <c:pt idx="419">
                  <c:v>2232.8168076337392</c:v>
                </c:pt>
                <c:pt idx="420">
                  <c:v>2232.8447314652062</c:v>
                </c:pt>
                <c:pt idx="421">
                  <c:v>2232.9064055792578</c:v>
                </c:pt>
                <c:pt idx="422">
                  <c:v>2232.9456672656097</c:v>
                </c:pt>
                <c:pt idx="423">
                  <c:v>2232.9622413122906</c:v>
                </c:pt>
                <c:pt idx="424">
                  <c:v>2232.9362350952542</c:v>
                </c:pt>
                <c:pt idx="425">
                  <c:v>2232.852421833386</c:v>
                </c:pt>
                <c:pt idx="426">
                  <c:v>2232.7225997234555</c:v>
                </c:pt>
                <c:pt idx="427">
                  <c:v>2232.5806623327671</c:v>
                </c:pt>
                <c:pt idx="428">
                  <c:v>2232.3952594327206</c:v>
                </c:pt>
                <c:pt idx="429">
                  <c:v>2232.182811714099</c:v>
                </c:pt>
                <c:pt idx="430">
                  <c:v>2231.9274338000905</c:v>
                </c:pt>
                <c:pt idx="431">
                  <c:v>2231.6589650809906</c:v>
                </c:pt>
                <c:pt idx="432">
                  <c:v>2231.3541587773175</c:v>
                </c:pt>
                <c:pt idx="433">
                  <c:v>2231.0478135070925</c:v>
                </c:pt>
                <c:pt idx="434">
                  <c:v>2230.7350854100027</c:v>
                </c:pt>
                <c:pt idx="435">
                  <c:v>2230.4291834981846</c:v>
                </c:pt>
                <c:pt idx="436">
                  <c:v>2230.161431779386</c:v>
                </c:pt>
                <c:pt idx="437">
                  <c:v>2229.9611706361939</c:v>
                </c:pt>
                <c:pt idx="438">
                  <c:v>2229.8041887427489</c:v>
                </c:pt>
                <c:pt idx="439">
                  <c:v>2229.6946896698032</c:v>
                </c:pt>
                <c:pt idx="440">
                  <c:v>2229.6265495736202</c:v>
                </c:pt>
                <c:pt idx="441">
                  <c:v>2229.623905152785</c:v>
                </c:pt>
                <c:pt idx="442">
                  <c:v>2229.6306280928625</c:v>
                </c:pt>
                <c:pt idx="443">
                  <c:v>2229.6718363345585</c:v>
                </c:pt>
                <c:pt idx="444">
                  <c:v>2229.7423434370744</c:v>
                </c:pt>
                <c:pt idx="445">
                  <c:v>2229.8344302641081</c:v>
                </c:pt>
                <c:pt idx="446">
                  <c:v>2229.940031456179</c:v>
                </c:pt>
                <c:pt idx="447">
                  <c:v>2230.0739157212042</c:v>
                </c:pt>
                <c:pt idx="448">
                  <c:v>2230.2117171617592</c:v>
                </c:pt>
                <c:pt idx="449">
                  <c:v>2230.3264579501924</c:v>
                </c:pt>
                <c:pt idx="450">
                  <c:v>2230.4135981013837</c:v>
                </c:pt>
                <c:pt idx="451">
                  <c:v>2230.4684145776191</c:v>
                </c:pt>
                <c:pt idx="452">
                  <c:v>2230.5101283330396</c:v>
                </c:pt>
                <c:pt idx="453">
                  <c:v>2230.5846684181852</c:v>
                </c:pt>
                <c:pt idx="454">
                  <c:v>2230.6569994157612</c:v>
                </c:pt>
                <c:pt idx="455">
                  <c:v>2230.7547400584508</c:v>
                </c:pt>
                <c:pt idx="456">
                  <c:v>2230.8926944767531</c:v>
                </c:pt>
                <c:pt idx="457">
                  <c:v>2231.1032667760719</c:v>
                </c:pt>
                <c:pt idx="458">
                  <c:v>2231.2945735132912</c:v>
                </c:pt>
                <c:pt idx="459">
                  <c:v>2231.4645662453154</c:v>
                </c:pt>
                <c:pt idx="460">
                  <c:v>2231.626712549767</c:v>
                </c:pt>
                <c:pt idx="461">
                  <c:v>2231.8074062275123</c:v>
                </c:pt>
                <c:pt idx="462">
                  <c:v>2232.0509425524901</c:v>
                </c:pt>
                <c:pt idx="463">
                  <c:v>2232.3796707487345</c:v>
                </c:pt>
                <c:pt idx="464">
                  <c:v>2232.6991669770505</c:v>
                </c:pt>
                <c:pt idx="465">
                  <c:v>2233.0096798332847</c:v>
                </c:pt>
                <c:pt idx="466">
                  <c:v>2233.2713549690134</c:v>
                </c:pt>
                <c:pt idx="467">
                  <c:v>2233.4768270054269</c:v>
                </c:pt>
                <c:pt idx="468">
                  <c:v>2233.5881144363793</c:v>
                </c:pt>
                <c:pt idx="469">
                  <c:v>2233.696717002877</c:v>
                </c:pt>
                <c:pt idx="470">
                  <c:v>2233.7985564729802</c:v>
                </c:pt>
                <c:pt idx="471">
                  <c:v>2233.8825041600012</c:v>
                </c:pt>
                <c:pt idx="472">
                  <c:v>2233.9380022372643</c:v>
                </c:pt>
                <c:pt idx="473">
                  <c:v>2233.9142147074772</c:v>
                </c:pt>
                <c:pt idx="474">
                  <c:v>2233.773098403311</c:v>
                </c:pt>
                <c:pt idx="475">
                  <c:v>2233.5915540403239</c:v>
                </c:pt>
                <c:pt idx="476">
                  <c:v>2233.3950922419422</c:v>
                </c:pt>
                <c:pt idx="477">
                  <c:v>2233.2034684039318</c:v>
                </c:pt>
                <c:pt idx="478">
                  <c:v>2233.0096310831982</c:v>
                </c:pt>
                <c:pt idx="479">
                  <c:v>2232.8226335725603</c:v>
                </c:pt>
                <c:pt idx="480">
                  <c:v>2232.6395636333432</c:v>
                </c:pt>
                <c:pt idx="481">
                  <c:v>2232.4505323936346</c:v>
                </c:pt>
                <c:pt idx="482">
                  <c:v>2232.2776870248067</c:v>
                </c:pt>
                <c:pt idx="483">
                  <c:v>2232.1189172030495</c:v>
                </c:pt>
                <c:pt idx="484">
                  <c:v>2231.9831402956165</c:v>
                </c:pt>
                <c:pt idx="485">
                  <c:v>2231.8430486488646</c:v>
                </c:pt>
                <c:pt idx="486">
                  <c:v>2231.7090430775393</c:v>
                </c:pt>
                <c:pt idx="487">
                  <c:v>2231.6089419084087</c:v>
                </c:pt>
                <c:pt idx="488">
                  <c:v>2231.5159393143972</c:v>
                </c:pt>
                <c:pt idx="489">
                  <c:v>2231.4466796798752</c:v>
                </c:pt>
                <c:pt idx="490">
                  <c:v>2231.3904238366267</c:v>
                </c:pt>
                <c:pt idx="491">
                  <c:v>2231.308951750374</c:v>
                </c:pt>
                <c:pt idx="492">
                  <c:v>2231.2363253990889</c:v>
                </c:pt>
                <c:pt idx="493">
                  <c:v>2231.1535183864657</c:v>
                </c:pt>
                <c:pt idx="494">
                  <c:v>2231.0578942322873</c:v>
                </c:pt>
                <c:pt idx="495">
                  <c:v>2230.9553663095849</c:v>
                </c:pt>
                <c:pt idx="496">
                  <c:v>2230.8781884599407</c:v>
                </c:pt>
                <c:pt idx="497">
                  <c:v>2230.8098040584769</c:v>
                </c:pt>
                <c:pt idx="498">
                  <c:v>2230.7182590522307</c:v>
                </c:pt>
                <c:pt idx="499">
                  <c:v>2230.6180865828987</c:v>
                </c:pt>
                <c:pt idx="500">
                  <c:v>2230.4952646979064</c:v>
                </c:pt>
                <c:pt idx="501">
                  <c:v>2230.34800994646</c:v>
                </c:pt>
                <c:pt idx="502">
                  <c:v>2230.2002872312464</c:v>
                </c:pt>
                <c:pt idx="503">
                  <c:v>2230.0338587940669</c:v>
                </c:pt>
                <c:pt idx="504">
                  <c:v>2229.8573594447826</c:v>
                </c:pt>
                <c:pt idx="505">
                  <c:v>2229.6893305997323</c:v>
                </c:pt>
                <c:pt idx="506">
                  <c:v>2229.5410019640594</c:v>
                </c:pt>
                <c:pt idx="507">
                  <c:v>2229.4034486732471</c:v>
                </c:pt>
                <c:pt idx="508">
                  <c:v>2229.2816932447763</c:v>
                </c:pt>
                <c:pt idx="509">
                  <c:v>2229.1900738086624</c:v>
                </c:pt>
                <c:pt idx="510">
                  <c:v>2229.146541441663</c:v>
                </c:pt>
                <c:pt idx="511">
                  <c:v>2229.1451209650741</c:v>
                </c:pt>
                <c:pt idx="512">
                  <c:v>2229.184943822238</c:v>
                </c:pt>
                <c:pt idx="513">
                  <c:v>2229.2649876457126</c:v>
                </c:pt>
                <c:pt idx="514">
                  <c:v>2229.3529217433629</c:v>
                </c:pt>
                <c:pt idx="515">
                  <c:v>2229.4570889279162</c:v>
                </c:pt>
                <c:pt idx="516">
                  <c:v>2229.5780255681457</c:v>
                </c:pt>
                <c:pt idx="517">
                  <c:v>2229.7098434350924</c:v>
                </c:pt>
                <c:pt idx="518">
                  <c:v>2229.8987121299788</c:v>
                </c:pt>
                <c:pt idx="519">
                  <c:v>2230.1251146648251</c:v>
                </c:pt>
                <c:pt idx="520">
                  <c:v>2230.3521406457216</c:v>
                </c:pt>
                <c:pt idx="521">
                  <c:v>2230.5437316235525</c:v>
                </c:pt>
                <c:pt idx="522">
                  <c:v>2230.6971846540569</c:v>
                </c:pt>
                <c:pt idx="523">
                  <c:v>2230.8193331674429</c:v>
                </c:pt>
                <c:pt idx="524">
                  <c:v>2230.9464354902921</c:v>
                </c:pt>
                <c:pt idx="525">
                  <c:v>2231.0964299600096</c:v>
                </c:pt>
                <c:pt idx="526">
                  <c:v>2231.2914918891097</c:v>
                </c:pt>
                <c:pt idx="527">
                  <c:v>2231.5242972447213</c:v>
                </c:pt>
                <c:pt idx="528">
                  <c:v>2231.7208496910935</c:v>
                </c:pt>
                <c:pt idx="529">
                  <c:v>2231.8619239964514</c:v>
                </c:pt>
                <c:pt idx="530">
                  <c:v>2231.9435564449964</c:v>
                </c:pt>
                <c:pt idx="531">
                  <c:v>2232.0082169522639</c:v>
                </c:pt>
                <c:pt idx="532">
                  <c:v>2232.0867396656249</c:v>
                </c:pt>
                <c:pt idx="533">
                  <c:v>2232.1843043437748</c:v>
                </c:pt>
                <c:pt idx="534">
                  <c:v>2232.3174907970438</c:v>
                </c:pt>
                <c:pt idx="535">
                  <c:v>2232.4223981054406</c:v>
                </c:pt>
                <c:pt idx="536">
                  <c:v>2232.5027790507211</c:v>
                </c:pt>
                <c:pt idx="537">
                  <c:v>2232.5743693847671</c:v>
                </c:pt>
                <c:pt idx="538">
                  <c:v>2232.6292638312825</c:v>
                </c:pt>
                <c:pt idx="539">
                  <c:v>2232.7333685948656</c:v>
                </c:pt>
                <c:pt idx="540">
                  <c:v>2232.8407185937544</c:v>
                </c:pt>
                <c:pt idx="541">
                  <c:v>2232.9782518369325</c:v>
                </c:pt>
                <c:pt idx="542">
                  <c:v>2233.1205635166139</c:v>
                </c:pt>
                <c:pt idx="543">
                  <c:v>2233.2432029738352</c:v>
                </c:pt>
                <c:pt idx="544">
                  <c:v>2233.3458245227762</c:v>
                </c:pt>
                <c:pt idx="545">
                  <c:v>2233.414542682518</c:v>
                </c:pt>
                <c:pt idx="546">
                  <c:v>2233.4897270772958</c:v>
                </c:pt>
                <c:pt idx="547">
                  <c:v>2233.5822914001174</c:v>
                </c:pt>
                <c:pt idx="548">
                  <c:v>2233.659367314136</c:v>
                </c:pt>
                <c:pt idx="549">
                  <c:v>2233.72124312391</c:v>
                </c:pt>
                <c:pt idx="550">
                  <c:v>2233.7826613236339</c:v>
                </c:pt>
                <c:pt idx="551">
                  <c:v>2233.8295967323052</c:v>
                </c:pt>
                <c:pt idx="552">
                  <c:v>2233.8706468534624</c:v>
                </c:pt>
                <c:pt idx="553">
                  <c:v>2233.9112698024628</c:v>
                </c:pt>
                <c:pt idx="554">
                  <c:v>2233.9812050064033</c:v>
                </c:pt>
                <c:pt idx="555">
                  <c:v>2234.097741240299</c:v>
                </c:pt>
                <c:pt idx="556">
                  <c:v>2234.2688797697474</c:v>
                </c:pt>
                <c:pt idx="557">
                  <c:v>2234.4572353400745</c:v>
                </c:pt>
                <c:pt idx="558">
                  <c:v>2234.6389469177043</c:v>
                </c:pt>
                <c:pt idx="559">
                  <c:v>2234.7770093479057</c:v>
                </c:pt>
                <c:pt idx="560">
                  <c:v>2234.8908333903933</c:v>
                </c:pt>
                <c:pt idx="561">
                  <c:v>2234.9946561232191</c:v>
                </c:pt>
                <c:pt idx="562">
                  <c:v>2235.1202183849618</c:v>
                </c:pt>
                <c:pt idx="563">
                  <c:v>2235.2390348045637</c:v>
                </c:pt>
                <c:pt idx="564">
                  <c:v>2235.40539234363</c:v>
                </c:pt>
                <c:pt idx="565">
                  <c:v>2235.5736174481867</c:v>
                </c:pt>
                <c:pt idx="566">
                  <c:v>2235.7219743937321</c:v>
                </c:pt>
                <c:pt idx="567">
                  <c:v>2235.835763658326</c:v>
                </c:pt>
                <c:pt idx="568">
                  <c:v>2235.9231438159395</c:v>
                </c:pt>
                <c:pt idx="569">
                  <c:v>2235.9978638521839</c:v>
                </c:pt>
                <c:pt idx="570">
                  <c:v>2236.183520258619</c:v>
                </c:pt>
                <c:pt idx="571">
                  <c:v>2236.387506939474</c:v>
                </c:pt>
                <c:pt idx="572">
                  <c:v>2236.6398290970888</c:v>
                </c:pt>
                <c:pt idx="573">
                  <c:v>2236.95211101317</c:v>
                </c:pt>
                <c:pt idx="574">
                  <c:v>2237.3421608935319</c:v>
                </c:pt>
                <c:pt idx="575">
                  <c:v>2237.749919319634</c:v>
                </c:pt>
                <c:pt idx="576">
                  <c:v>2238.1345680862646</c:v>
                </c:pt>
                <c:pt idx="577">
                  <c:v>2238.5028699732702</c:v>
                </c:pt>
                <c:pt idx="578">
                  <c:v>2238.8724027783737</c:v>
                </c:pt>
                <c:pt idx="579">
                  <c:v>2239.2335200997377</c:v>
                </c:pt>
                <c:pt idx="580">
                  <c:v>2239.6136862623575</c:v>
                </c:pt>
                <c:pt idx="581">
                  <c:v>2239.9206087105772</c:v>
                </c:pt>
                <c:pt idx="582">
                  <c:v>2240.2297169581916</c:v>
                </c:pt>
                <c:pt idx="583">
                  <c:v>2240.4798331808438</c:v>
                </c:pt>
                <c:pt idx="584">
                  <c:v>2240.6438139658776</c:v>
                </c:pt>
                <c:pt idx="585">
                  <c:v>2240.7146005043519</c:v>
                </c:pt>
                <c:pt idx="586">
                  <c:v>2240.6861255548192</c:v>
                </c:pt>
                <c:pt idx="587">
                  <c:v>2240.6447981979913</c:v>
                </c:pt>
                <c:pt idx="588">
                  <c:v>2240.5856038323868</c:v>
                </c:pt>
                <c:pt idx="589">
                  <c:v>2240.4874192226962</c:v>
                </c:pt>
                <c:pt idx="590">
                  <c:v>2240.3907223614738</c:v>
                </c:pt>
                <c:pt idx="591">
                  <c:v>2240.2642840478979</c:v>
                </c:pt>
                <c:pt idx="592">
                  <c:v>2240.1142966765697</c:v>
                </c:pt>
                <c:pt idx="593">
                  <c:v>2239.9365876304773</c:v>
                </c:pt>
                <c:pt idx="594">
                  <c:v>2239.7523556777192</c:v>
                </c:pt>
                <c:pt idx="595">
                  <c:v>2239.5753650517913</c:v>
                </c:pt>
                <c:pt idx="596">
                  <c:v>2239.4158728978773</c:v>
                </c:pt>
                <c:pt idx="597">
                  <c:v>2239.3050155242686</c:v>
                </c:pt>
                <c:pt idx="598">
                  <c:v>2239.2381491514943</c:v>
                </c:pt>
                <c:pt idx="599">
                  <c:v>2239.2056687274653</c:v>
                </c:pt>
                <c:pt idx="600">
                  <c:v>2239.2119564001132</c:v>
                </c:pt>
                <c:pt idx="601">
                  <c:v>2239.2315364864712</c:v>
                </c:pt>
                <c:pt idx="602">
                  <c:v>2239.2760842119069</c:v>
                </c:pt>
                <c:pt idx="603">
                  <c:v>2239.3674436717388</c:v>
                </c:pt>
                <c:pt idx="604">
                  <c:v>2239.494525762273</c:v>
                </c:pt>
                <c:pt idx="605">
                  <c:v>2239.6257251216066</c:v>
                </c:pt>
                <c:pt idx="606">
                  <c:v>2239.7514659574595</c:v>
                </c:pt>
                <c:pt idx="607">
                  <c:v>2239.8754084203629</c:v>
                </c:pt>
                <c:pt idx="608">
                  <c:v>2239.9743152651668</c:v>
                </c:pt>
                <c:pt idx="609">
                  <c:v>2240.0561474002238</c:v>
                </c:pt>
                <c:pt idx="610">
                  <c:v>2240.1439337892189</c:v>
                </c:pt>
                <c:pt idx="611">
                  <c:v>2240.2117957720784</c:v>
                </c:pt>
                <c:pt idx="612">
                  <c:v>2240.2642661232821</c:v>
                </c:pt>
                <c:pt idx="613">
                  <c:v>2240.2837476365803</c:v>
                </c:pt>
                <c:pt idx="614">
                  <c:v>2240.2470145514976</c:v>
                </c:pt>
                <c:pt idx="615">
                  <c:v>2240.1717026817328</c:v>
                </c:pt>
                <c:pt idx="616">
                  <c:v>2240.0816432590764</c:v>
                </c:pt>
                <c:pt idx="617">
                  <c:v>2239.975339217945</c:v>
                </c:pt>
                <c:pt idx="618">
                  <c:v>2239.8326974363313</c:v>
                </c:pt>
                <c:pt idx="619">
                  <c:v>2239.6818709035842</c:v>
                </c:pt>
                <c:pt idx="620">
                  <c:v>2239.5177492672328</c:v>
                </c:pt>
                <c:pt idx="621">
                  <c:v>2239.3355701823884</c:v>
                </c:pt>
                <c:pt idx="622">
                  <c:v>2239.1604649569085</c:v>
                </c:pt>
                <c:pt idx="623">
                  <c:v>2239.0117314248491</c:v>
                </c:pt>
                <c:pt idx="624">
                  <c:v>2238.9184210080412</c:v>
                </c:pt>
                <c:pt idx="625">
                  <c:v>2238.886627322865</c:v>
                </c:pt>
                <c:pt idx="626">
                  <c:v>2238.8999666306468</c:v>
                </c:pt>
                <c:pt idx="627">
                  <c:v>2238.9371980231863</c:v>
                </c:pt>
                <c:pt idx="628">
                  <c:v>2238.9977645356998</c:v>
                </c:pt>
                <c:pt idx="629">
                  <c:v>2239.0798375160703</c:v>
                </c:pt>
                <c:pt idx="630">
                  <c:v>2239.1836235991514</c:v>
                </c:pt>
                <c:pt idx="631">
                  <c:v>2239.2758805251451</c:v>
                </c:pt>
                <c:pt idx="632">
                  <c:v>2239.3494295226283</c:v>
                </c:pt>
                <c:pt idx="633">
                  <c:v>2239.4084760556489</c:v>
                </c:pt>
                <c:pt idx="634">
                  <c:v>2239.4501393635187</c:v>
                </c:pt>
                <c:pt idx="635">
                  <c:v>2239.4595297276533</c:v>
                </c:pt>
                <c:pt idx="636">
                  <c:v>2239.4267003407595</c:v>
                </c:pt>
                <c:pt idx="637">
                  <c:v>2239.3604228951999</c:v>
                </c:pt>
                <c:pt idx="638">
                  <c:v>2239.2778157755238</c:v>
                </c:pt>
                <c:pt idx="639">
                  <c:v>2239.2084848879672</c:v>
                </c:pt>
                <c:pt idx="640">
                  <c:v>2239.1621624092936</c:v>
                </c:pt>
                <c:pt idx="641">
                  <c:v>2239.1057141338879</c:v>
                </c:pt>
                <c:pt idx="642">
                  <c:v>2239.0638722763929</c:v>
                </c:pt>
                <c:pt idx="643">
                  <c:v>2239.0347709259313</c:v>
                </c:pt>
                <c:pt idx="644">
                  <c:v>2239.0073235036612</c:v>
                </c:pt>
                <c:pt idx="645">
                  <c:v>2238.9670611594079</c:v>
                </c:pt>
                <c:pt idx="646">
                  <c:v>2238.9275958002791</c:v>
                </c:pt>
                <c:pt idx="647">
                  <c:v>2238.8864700256927</c:v>
                </c:pt>
                <c:pt idx="648">
                  <c:v>2238.838425810432</c:v>
                </c:pt>
                <c:pt idx="649">
                  <c:v>2238.7731902548408</c:v>
                </c:pt>
                <c:pt idx="650">
                  <c:v>2238.6692268175229</c:v>
                </c:pt>
                <c:pt idx="651">
                  <c:v>2238.5361368877402</c:v>
                </c:pt>
                <c:pt idx="652">
                  <c:v>2238.3751181024613</c:v>
                </c:pt>
                <c:pt idx="653">
                  <c:v>2238.1933760156553</c:v>
                </c:pt>
                <c:pt idx="654">
                  <c:v>2237.9885917453885</c:v>
                </c:pt>
                <c:pt idx="655">
                  <c:v>2237.7847619178151</c:v>
                </c:pt>
                <c:pt idx="656">
                  <c:v>2237.5881640582247</c:v>
                </c:pt>
                <c:pt idx="657">
                  <c:v>2237.3934128652058</c:v>
                </c:pt>
                <c:pt idx="658">
                  <c:v>2237.2122648601016</c:v>
                </c:pt>
                <c:pt idx="659">
                  <c:v>2237.0550110817876</c:v>
                </c:pt>
                <c:pt idx="660">
                  <c:v>2236.9331312180034</c:v>
                </c:pt>
                <c:pt idx="661">
                  <c:v>2236.8695930121089</c:v>
                </c:pt>
                <c:pt idx="662">
                  <c:v>2236.8346282798602</c:v>
                </c:pt>
                <c:pt idx="663">
                  <c:v>2236.8401692487346</c:v>
                </c:pt>
                <c:pt idx="664">
                  <c:v>2236.8702917421324</c:v>
                </c:pt>
                <c:pt idx="665">
                  <c:v>2236.9274327294688</c:v>
                </c:pt>
                <c:pt idx="666">
                  <c:v>2237.0045730861962</c:v>
                </c:pt>
                <c:pt idx="667">
                  <c:v>2237.0896033578679</c:v>
                </c:pt>
                <c:pt idx="668">
                  <c:v>2237.1866510292853</c:v>
                </c:pt>
                <c:pt idx="669">
                  <c:v>2237.2747179162993</c:v>
                </c:pt>
                <c:pt idx="670">
                  <c:v>2237.3622900355454</c:v>
                </c:pt>
                <c:pt idx="671">
                  <c:v>2237.4176305332708</c:v>
                </c:pt>
                <c:pt idx="672">
                  <c:v>2237.4248494783865</c:v>
                </c:pt>
                <c:pt idx="673">
                  <c:v>2237.4064695979091</c:v>
                </c:pt>
                <c:pt idx="674">
                  <c:v>2237.3767095793396</c:v>
                </c:pt>
                <c:pt idx="675">
                  <c:v>2237.341383173869</c:v>
                </c:pt>
                <c:pt idx="676">
                  <c:v>2237.3059370150322</c:v>
                </c:pt>
                <c:pt idx="677">
                  <c:v>2237.2621091368997</c:v>
                </c:pt>
                <c:pt idx="678">
                  <c:v>2237.2218621301945</c:v>
                </c:pt>
                <c:pt idx="679">
                  <c:v>2237.1639417733563</c:v>
                </c:pt>
                <c:pt idx="680">
                  <c:v>2237.1001946856304</c:v>
                </c:pt>
                <c:pt idx="681">
                  <c:v>2237.0599582010577</c:v>
                </c:pt>
                <c:pt idx="682">
                  <c:v>2237.0613759737143</c:v>
                </c:pt>
                <c:pt idx="683">
                  <c:v>2237.0884002096445</c:v>
                </c:pt>
                <c:pt idx="684">
                  <c:v>2237.1336008800154</c:v>
                </c:pt>
                <c:pt idx="685">
                  <c:v>2237.1717295140743</c:v>
                </c:pt>
                <c:pt idx="686">
                  <c:v>2237.1979957440503</c:v>
                </c:pt>
                <c:pt idx="687">
                  <c:v>2237.2154816820139</c:v>
                </c:pt>
                <c:pt idx="688">
                  <c:v>2237.238976530688</c:v>
                </c:pt>
                <c:pt idx="689">
                  <c:v>2237.2614631169031</c:v>
                </c:pt>
                <c:pt idx="690">
                  <c:v>2237.3145176221265</c:v>
                </c:pt>
                <c:pt idx="691">
                  <c:v>2237.3629812632907</c:v>
                </c:pt>
                <c:pt idx="692">
                  <c:v>2237.3776848116991</c:v>
                </c:pt>
                <c:pt idx="693">
                  <c:v>2237.3725021667906</c:v>
                </c:pt>
                <c:pt idx="694">
                  <c:v>2237.4001146987057</c:v>
                </c:pt>
                <c:pt idx="695">
                  <c:v>2237.4538613193167</c:v>
                </c:pt>
                <c:pt idx="696">
                  <c:v>2237.5421194861974</c:v>
                </c:pt>
                <c:pt idx="697">
                  <c:v>2237.671475097352</c:v>
                </c:pt>
                <c:pt idx="698">
                  <c:v>2237.8407776995491</c:v>
                </c:pt>
                <c:pt idx="699">
                  <c:v>2238.0632269834155</c:v>
                </c:pt>
                <c:pt idx="700">
                  <c:v>2238.3413733289735</c:v>
                </c:pt>
                <c:pt idx="701">
                  <c:v>2238.6443190169734</c:v>
                </c:pt>
                <c:pt idx="702">
                  <c:v>2238.9837866423509</c:v>
                </c:pt>
                <c:pt idx="703">
                  <c:v>2239.3688219386063</c:v>
                </c:pt>
                <c:pt idx="704">
                  <c:v>2239.7899860245798</c:v>
                </c:pt>
                <c:pt idx="705">
                  <c:v>2240.1878939390558</c:v>
                </c:pt>
                <c:pt idx="706">
                  <c:v>2240.5706924559227</c:v>
                </c:pt>
                <c:pt idx="707">
                  <c:v>2240.9298982901778</c:v>
                </c:pt>
                <c:pt idx="708">
                  <c:v>2241.2604134573626</c:v>
                </c:pt>
                <c:pt idx="709">
                  <c:v>2241.5637556597703</c:v>
                </c:pt>
                <c:pt idx="710">
                  <c:v>2241.8114477469262</c:v>
                </c:pt>
                <c:pt idx="711">
                  <c:v>2241.9959615624284</c:v>
                </c:pt>
                <c:pt idx="712">
                  <c:v>2242.1204085093896</c:v>
                </c:pt>
                <c:pt idx="713">
                  <c:v>2242.2250591923848</c:v>
                </c:pt>
                <c:pt idx="714">
                  <c:v>2242.3040815939903</c:v>
                </c:pt>
                <c:pt idx="715">
                  <c:v>2242.3665647850921</c:v>
                </c:pt>
                <c:pt idx="716">
                  <c:v>2242.4196129434004</c:v>
                </c:pt>
                <c:pt idx="717">
                  <c:v>2242.4566402839073</c:v>
                </c:pt>
                <c:pt idx="718">
                  <c:v>2242.5117276043898</c:v>
                </c:pt>
                <c:pt idx="719">
                  <c:v>2242.5825602680015</c:v>
                </c:pt>
                <c:pt idx="720">
                  <c:v>2242.6696621306401</c:v>
                </c:pt>
                <c:pt idx="721">
                  <c:v>2242.7508555530007</c:v>
                </c:pt>
                <c:pt idx="722">
                  <c:v>2242.8328560665523</c:v>
                </c:pt>
                <c:pt idx="723">
                  <c:v>2242.926600117105</c:v>
                </c:pt>
                <c:pt idx="724">
                  <c:v>2243.00617951186</c:v>
                </c:pt>
                <c:pt idx="725">
                  <c:v>2243.0440766089819</c:v>
                </c:pt>
                <c:pt idx="726">
                  <c:v>2243.0453381680982</c:v>
                </c:pt>
                <c:pt idx="727">
                  <c:v>2243.0264201050518</c:v>
                </c:pt>
                <c:pt idx="728">
                  <c:v>2242.9945469793047</c:v>
                </c:pt>
                <c:pt idx="729">
                  <c:v>2242.9264182314796</c:v>
                </c:pt>
                <c:pt idx="730">
                  <c:v>2242.8222500513361</c:v>
                </c:pt>
                <c:pt idx="731">
                  <c:v>2242.6811092516646</c:v>
                </c:pt>
                <c:pt idx="732">
                  <c:v>2242.55109675321</c:v>
                </c:pt>
                <c:pt idx="733">
                  <c:v>2242.4359648322493</c:v>
                </c:pt>
                <c:pt idx="734">
                  <c:v>2242.3384512145017</c:v>
                </c:pt>
                <c:pt idx="735">
                  <c:v>2242.2609057751874</c:v>
                </c:pt>
                <c:pt idx="736">
                  <c:v>2242.2280699508779</c:v>
                </c:pt>
                <c:pt idx="737">
                  <c:v>2242.2319446346155</c:v>
                </c:pt>
                <c:pt idx="738">
                  <c:v>2242.274509038969</c:v>
                </c:pt>
                <c:pt idx="739">
                  <c:v>2242.3572440801886</c:v>
                </c:pt>
                <c:pt idx="740">
                  <c:v>2242.4805957521439</c:v>
                </c:pt>
                <c:pt idx="741">
                  <c:v>2242.6474099299758</c:v>
                </c:pt>
                <c:pt idx="742">
                  <c:v>2242.8455660940908</c:v>
                </c:pt>
                <c:pt idx="743">
                  <c:v>2243.0446843921072</c:v>
                </c:pt>
                <c:pt idx="744">
                  <c:v>2243.2465527956197</c:v>
                </c:pt>
                <c:pt idx="745">
                  <c:v>2243.4400796467653</c:v>
                </c:pt>
                <c:pt idx="746">
                  <c:v>2243.6389820082718</c:v>
                </c:pt>
                <c:pt idx="747">
                  <c:v>2243.8230379900865</c:v>
                </c:pt>
                <c:pt idx="748">
                  <c:v>2243.9858480609932</c:v>
                </c:pt>
                <c:pt idx="749">
                  <c:v>2244.1204389659392</c:v>
                </c:pt>
                <c:pt idx="750">
                  <c:v>2244.2400911230575</c:v>
                </c:pt>
                <c:pt idx="751">
                  <c:v>2244.3579982960769</c:v>
                </c:pt>
                <c:pt idx="752">
                  <c:v>2244.4719914496168</c:v>
                </c:pt>
                <c:pt idx="753">
                  <c:v>2244.5951216549192</c:v>
                </c:pt>
                <c:pt idx="754">
                  <c:v>2244.7360552697319</c:v>
                </c:pt>
                <c:pt idx="755">
                  <c:v>2244.8787900597722</c:v>
                </c:pt>
                <c:pt idx="756">
                  <c:v>2245.0220432928586</c:v>
                </c:pt>
                <c:pt idx="757">
                  <c:v>2245.1573800298374</c:v>
                </c:pt>
                <c:pt idx="758">
                  <c:v>2245.2823354234256</c:v>
                </c:pt>
                <c:pt idx="759">
                  <c:v>2245.3928310701094</c:v>
                </c:pt>
                <c:pt idx="760">
                  <c:v>2245.4876496227339</c:v>
                </c:pt>
                <c:pt idx="761">
                  <c:v>2245.5836892335533</c:v>
                </c:pt>
                <c:pt idx="762">
                  <c:v>2245.6548104148856</c:v>
                </c:pt>
                <c:pt idx="763">
                  <c:v>2245.701573236393</c:v>
                </c:pt>
                <c:pt idx="764">
                  <c:v>2245.7249316843418</c:v>
                </c:pt>
                <c:pt idx="765">
                  <c:v>2245.7171457435256</c:v>
                </c:pt>
                <c:pt idx="766">
                  <c:v>2245.6935778961711</c:v>
                </c:pt>
                <c:pt idx="767">
                  <c:v>2245.6460247786631</c:v>
                </c:pt>
                <c:pt idx="768">
                  <c:v>2245.5905442891021</c:v>
                </c:pt>
                <c:pt idx="769">
                  <c:v>2245.5376899098978</c:v>
                </c:pt>
                <c:pt idx="770">
                  <c:v>2245.5193108287976</c:v>
                </c:pt>
                <c:pt idx="771">
                  <c:v>2245.5379415940565</c:v>
                </c:pt>
                <c:pt idx="772">
                  <c:v>2245.5684791532217</c:v>
                </c:pt>
                <c:pt idx="773">
                  <c:v>2245.6115851030258</c:v>
                </c:pt>
                <c:pt idx="774">
                  <c:v>2245.6646291533125</c:v>
                </c:pt>
                <c:pt idx="775">
                  <c:v>2245.7198665524079</c:v>
                </c:pt>
                <c:pt idx="776">
                  <c:v>2245.7753914656992</c:v>
                </c:pt>
                <c:pt idx="777">
                  <c:v>2245.8365979929313</c:v>
                </c:pt>
                <c:pt idx="778">
                  <c:v>2245.9205136092855</c:v>
                </c:pt>
                <c:pt idx="779">
                  <c:v>2246.0195017159626</c:v>
                </c:pt>
                <c:pt idx="780">
                  <c:v>2246.1247094030082</c:v>
                </c:pt>
                <c:pt idx="781">
                  <c:v>2246.2082067694241</c:v>
                </c:pt>
                <c:pt idx="782">
                  <c:v>2246.2675184112341</c:v>
                </c:pt>
                <c:pt idx="783">
                  <c:v>2246.3028428984867</c:v>
                </c:pt>
                <c:pt idx="784">
                  <c:v>2246.3273747350181</c:v>
                </c:pt>
                <c:pt idx="785">
                  <c:v>2246.3748657577048</c:v>
                </c:pt>
                <c:pt idx="786">
                  <c:v>2246.4385502892892</c:v>
                </c:pt>
                <c:pt idx="787">
                  <c:v>2246.5103157717244</c:v>
                </c:pt>
                <c:pt idx="788">
                  <c:v>2246.5625229296847</c:v>
                </c:pt>
                <c:pt idx="789">
                  <c:v>2246.6175415749485</c:v>
                </c:pt>
                <c:pt idx="790">
                  <c:v>2246.6464661050486</c:v>
                </c:pt>
                <c:pt idx="791">
                  <c:v>2246.6534288401058</c:v>
                </c:pt>
                <c:pt idx="792">
                  <c:v>2246.6470597499215</c:v>
                </c:pt>
                <c:pt idx="793">
                  <c:v>2246.6327079988391</c:v>
                </c:pt>
                <c:pt idx="794">
                  <c:v>2246.6139486689549</c:v>
                </c:pt>
                <c:pt idx="795">
                  <c:v>2246.5929914961471</c:v>
                </c:pt>
                <c:pt idx="796">
                  <c:v>2246.5400735910789</c:v>
                </c:pt>
                <c:pt idx="797">
                  <c:v>2246.4722673772526</c:v>
                </c:pt>
                <c:pt idx="798">
                  <c:v>2246.4002215430428</c:v>
                </c:pt>
                <c:pt idx="799">
                  <c:v>2246.3338829675636</c:v>
                </c:pt>
                <c:pt idx="800">
                  <c:v>2246.2446064033929</c:v>
                </c:pt>
                <c:pt idx="801">
                  <c:v>2246.1447816656873</c:v>
                </c:pt>
                <c:pt idx="802">
                  <c:v>2246.0421926814934</c:v>
                </c:pt>
                <c:pt idx="803">
                  <c:v>2245.9355049029323</c:v>
                </c:pt>
                <c:pt idx="804">
                  <c:v>2245.8168490514913</c:v>
                </c:pt>
                <c:pt idx="805">
                  <c:v>2245.6751824697435</c:v>
                </c:pt>
                <c:pt idx="806">
                  <c:v>2245.525602586129</c:v>
                </c:pt>
                <c:pt idx="807">
                  <c:v>2245.3815525729228</c:v>
                </c:pt>
                <c:pt idx="808">
                  <c:v>2245.2378104414092</c:v>
                </c:pt>
                <c:pt idx="809">
                  <c:v>2245.1007102353014</c:v>
                </c:pt>
                <c:pt idx="810">
                  <c:v>2244.9794305696178</c:v>
                </c:pt>
                <c:pt idx="811">
                  <c:v>2244.8795081866065</c:v>
                </c:pt>
                <c:pt idx="812">
                  <c:v>2244.7904490982141</c:v>
                </c:pt>
                <c:pt idx="813">
                  <c:v>2244.6926978399933</c:v>
                </c:pt>
                <c:pt idx="814">
                  <c:v>2244.6079254481851</c:v>
                </c:pt>
                <c:pt idx="815">
                  <c:v>2244.5430117911492</c:v>
                </c:pt>
                <c:pt idx="816">
                  <c:v>2244.4991649880135</c:v>
                </c:pt>
                <c:pt idx="817">
                  <c:v>2244.4589978932959</c:v>
                </c:pt>
                <c:pt idx="818">
                  <c:v>2244.4168147656233</c:v>
                </c:pt>
                <c:pt idx="819">
                  <c:v>2244.3582231224577</c:v>
                </c:pt>
                <c:pt idx="820">
                  <c:v>2244.2803553838112</c:v>
                </c:pt>
                <c:pt idx="821">
                  <c:v>2244.186307300396</c:v>
                </c:pt>
                <c:pt idx="822">
                  <c:v>2244.0831348026113</c:v>
                </c:pt>
                <c:pt idx="823">
                  <c:v>2243.9936032693017</c:v>
                </c:pt>
                <c:pt idx="824">
                  <c:v>2243.9295508526707</c:v>
                </c:pt>
                <c:pt idx="825">
                  <c:v>2243.859205725259</c:v>
                </c:pt>
                <c:pt idx="826">
                  <c:v>2243.7703882261371</c:v>
                </c:pt>
                <c:pt idx="827">
                  <c:v>2243.6738458639975</c:v>
                </c:pt>
                <c:pt idx="828">
                  <c:v>2243.5591659684837</c:v>
                </c:pt>
                <c:pt idx="829">
                  <c:v>2243.4356919145935</c:v>
                </c:pt>
                <c:pt idx="830">
                  <c:v>2243.3138410374381</c:v>
                </c:pt>
                <c:pt idx="831">
                  <c:v>2243.183530510164</c:v>
                </c:pt>
                <c:pt idx="832">
                  <c:v>2243.0466689307495</c:v>
                </c:pt>
                <c:pt idx="833">
                  <c:v>2242.8951989929383</c:v>
                </c:pt>
                <c:pt idx="834">
                  <c:v>2242.7127861552935</c:v>
                </c:pt>
                <c:pt idx="835">
                  <c:v>2242.506356527349</c:v>
                </c:pt>
                <c:pt idx="836">
                  <c:v>2242.2932963777807</c:v>
                </c:pt>
                <c:pt idx="837">
                  <c:v>2242.0864385192085</c:v>
                </c:pt>
                <c:pt idx="838">
                  <c:v>2241.8711960894416</c:v>
                </c:pt>
                <c:pt idx="839">
                  <c:v>2241.6583665606245</c:v>
                </c:pt>
                <c:pt idx="840">
                  <c:v>2241.4486851742759</c:v>
                </c:pt>
                <c:pt idx="841">
                  <c:v>2241.2446532144245</c:v>
                </c:pt>
                <c:pt idx="842">
                  <c:v>2241.0469459627398</c:v>
                </c:pt>
                <c:pt idx="843">
                  <c:v>2240.8531708612545</c:v>
                </c:pt>
                <c:pt idx="844">
                  <c:v>2240.6616928758071</c:v>
                </c:pt>
                <c:pt idx="845">
                  <c:v>2240.4853781270763</c:v>
                </c:pt>
                <c:pt idx="846">
                  <c:v>2240.3242295686246</c:v>
                </c:pt>
                <c:pt idx="847">
                  <c:v>2240.1675030198894</c:v>
                </c:pt>
                <c:pt idx="848">
                  <c:v>2240.013401726208</c:v>
                </c:pt>
                <c:pt idx="849">
                  <c:v>2239.8800427184992</c:v>
                </c:pt>
                <c:pt idx="850">
                  <c:v>2239.7539770892545</c:v>
                </c:pt>
                <c:pt idx="851">
                  <c:v>2239.6235590143192</c:v>
                </c:pt>
                <c:pt idx="852">
                  <c:v>2239.4977575580001</c:v>
                </c:pt>
                <c:pt idx="853">
                  <c:v>2239.3854573636895</c:v>
                </c:pt>
                <c:pt idx="854">
                  <c:v>2239.2800861920009</c:v>
                </c:pt>
                <c:pt idx="855">
                  <c:v>2239.1946669675131</c:v>
                </c:pt>
                <c:pt idx="856">
                  <c:v>2239.1240808809484</c:v>
                </c:pt>
                <c:pt idx="857">
                  <c:v>2239.0656419890761</c:v>
                </c:pt>
                <c:pt idx="858">
                  <c:v>2239.0273091709819</c:v>
                </c:pt>
                <c:pt idx="859">
                  <c:v>2238.9901103069888</c:v>
                </c:pt>
                <c:pt idx="860">
                  <c:v>2238.9469662223078</c:v>
                </c:pt>
                <c:pt idx="861">
                  <c:v>2238.9114773218266</c:v>
                </c:pt>
                <c:pt idx="862">
                  <c:v>2238.8893383128598</c:v>
                </c:pt>
                <c:pt idx="863">
                  <c:v>2238.8710133301429</c:v>
                </c:pt>
                <c:pt idx="864">
                  <c:v>2238.8645225237319</c:v>
                </c:pt>
                <c:pt idx="865">
                  <c:v>2238.8693207732667</c:v>
                </c:pt>
                <c:pt idx="866">
                  <c:v>2238.8819987353049</c:v>
                </c:pt>
                <c:pt idx="867">
                  <c:v>2238.9104615700785</c:v>
                </c:pt>
                <c:pt idx="868">
                  <c:v>2238.9454322210413</c:v>
                </c:pt>
                <c:pt idx="869">
                  <c:v>2238.9733793843839</c:v>
                </c:pt>
                <c:pt idx="870">
                  <c:v>2239.009259170005</c:v>
                </c:pt>
                <c:pt idx="871">
                  <c:v>2239.0536053248402</c:v>
                </c:pt>
                <c:pt idx="872">
                  <c:v>2239.0933950708359</c:v>
                </c:pt>
                <c:pt idx="873">
                  <c:v>2239.1188302678402</c:v>
                </c:pt>
                <c:pt idx="874">
                  <c:v>2239.1288888497525</c:v>
                </c:pt>
                <c:pt idx="875">
                  <c:v>2239.1127843596641</c:v>
                </c:pt>
                <c:pt idx="876">
                  <c:v>2239.0761433233943</c:v>
                </c:pt>
                <c:pt idx="877">
                  <c:v>2239.0207070551751</c:v>
                </c:pt>
                <c:pt idx="878">
                  <c:v>2238.9374869977933</c:v>
                </c:pt>
                <c:pt idx="879">
                  <c:v>2238.8404256525605</c:v>
                </c:pt>
                <c:pt idx="880">
                  <c:v>2238.7444682365344</c:v>
                </c:pt>
                <c:pt idx="881">
                  <c:v>2238.6555736764217</c:v>
                </c:pt>
                <c:pt idx="882">
                  <c:v>2238.5579683489054</c:v>
                </c:pt>
                <c:pt idx="883">
                  <c:v>2238.4794473408128</c:v>
                </c:pt>
                <c:pt idx="884">
                  <c:v>2238.4281720118643</c:v>
                </c:pt>
                <c:pt idx="885">
                  <c:v>2238.4160932130394</c:v>
                </c:pt>
                <c:pt idx="886">
                  <c:v>2238.4502963577124</c:v>
                </c:pt>
                <c:pt idx="887">
                  <c:v>2238.5317619959233</c:v>
                </c:pt>
                <c:pt idx="888">
                  <c:v>2238.6435029211198</c:v>
                </c:pt>
                <c:pt idx="889">
                  <c:v>2238.7558830974281</c:v>
                </c:pt>
                <c:pt idx="890">
                  <c:v>2238.8599523068874</c:v>
                </c:pt>
                <c:pt idx="891">
                  <c:v>2238.9516905245223</c:v>
                </c:pt>
                <c:pt idx="892">
                  <c:v>2239.0316263853315</c:v>
                </c:pt>
                <c:pt idx="893">
                  <c:v>2239.107917004394</c:v>
                </c:pt>
                <c:pt idx="894">
                  <c:v>2239.1581402015026</c:v>
                </c:pt>
                <c:pt idx="895">
                  <c:v>2239.1884129024588</c:v>
                </c:pt>
                <c:pt idx="896">
                  <c:v>2239.1872572029633</c:v>
                </c:pt>
                <c:pt idx="897">
                  <c:v>2239.1480352879171</c:v>
                </c:pt>
                <c:pt idx="898">
                  <c:v>2239.0671598661356</c:v>
                </c:pt>
                <c:pt idx="899">
                  <c:v>2238.9427169325345</c:v>
                </c:pt>
                <c:pt idx="900">
                  <c:v>2238.8087437704576</c:v>
                </c:pt>
                <c:pt idx="901">
                  <c:v>2238.6638637772608</c:v>
                </c:pt>
                <c:pt idx="902">
                  <c:v>2238.5053755916733</c:v>
                </c:pt>
                <c:pt idx="903">
                  <c:v>2238.3402748565013</c:v>
                </c:pt>
                <c:pt idx="904">
                  <c:v>2238.1785986373502</c:v>
                </c:pt>
                <c:pt idx="905">
                  <c:v>2238.0284500768594</c:v>
                </c:pt>
                <c:pt idx="906">
                  <c:v>2237.8758933542081</c:v>
                </c:pt>
                <c:pt idx="907">
                  <c:v>2237.7093559048012</c:v>
                </c:pt>
                <c:pt idx="908">
                  <c:v>2237.5411284352467</c:v>
                </c:pt>
                <c:pt idx="909">
                  <c:v>2237.3594410415603</c:v>
                </c:pt>
                <c:pt idx="910">
                  <c:v>2237.1883961848166</c:v>
                </c:pt>
                <c:pt idx="911">
                  <c:v>2237.0154707740426</c:v>
                </c:pt>
                <c:pt idx="912">
                  <c:v>2236.8501690023313</c:v>
                </c:pt>
                <c:pt idx="913">
                  <c:v>2236.7036180124887</c:v>
                </c:pt>
                <c:pt idx="914">
                  <c:v>2236.5628332978536</c:v>
                </c:pt>
                <c:pt idx="915">
                  <c:v>2236.4205048801723</c:v>
                </c:pt>
                <c:pt idx="916">
                  <c:v>2236.2684960138954</c:v>
                </c:pt>
                <c:pt idx="917">
                  <c:v>2236.1100332361793</c:v>
                </c:pt>
                <c:pt idx="918">
                  <c:v>2235.9612164303253</c:v>
                </c:pt>
                <c:pt idx="919">
                  <c:v>2235.8075177895639</c:v>
                </c:pt>
                <c:pt idx="920">
                  <c:v>2235.6633767626768</c:v>
                </c:pt>
                <c:pt idx="921">
                  <c:v>2235.5061806280646</c:v>
                </c:pt>
                <c:pt idx="922">
                  <c:v>2235.3463482183843</c:v>
                </c:pt>
                <c:pt idx="923">
                  <c:v>2235.1868991724277</c:v>
                </c:pt>
                <c:pt idx="924">
                  <c:v>2235.0188249285388</c:v>
                </c:pt>
                <c:pt idx="925">
                  <c:v>2234.8509172140839</c:v>
                </c:pt>
                <c:pt idx="926">
                  <c:v>2234.6921516736825</c:v>
                </c:pt>
                <c:pt idx="927">
                  <c:v>2234.549887096664</c:v>
                </c:pt>
                <c:pt idx="928">
                  <c:v>2234.4196204611339</c:v>
                </c:pt>
                <c:pt idx="929">
                  <c:v>2234.3044103200523</c:v>
                </c:pt>
                <c:pt idx="930">
                  <c:v>2234.215446284039</c:v>
                </c:pt>
                <c:pt idx="931">
                  <c:v>2234.1561023243335</c:v>
                </c:pt>
                <c:pt idx="932">
                  <c:v>2234.1265891670973</c:v>
                </c:pt>
                <c:pt idx="933">
                  <c:v>2234.1354372523947</c:v>
                </c:pt>
                <c:pt idx="934">
                  <c:v>2234.1716023522317</c:v>
                </c:pt>
                <c:pt idx="935">
                  <c:v>2234.2271491780625</c:v>
                </c:pt>
                <c:pt idx="936">
                  <c:v>2234.299481586062</c:v>
                </c:pt>
                <c:pt idx="937">
                  <c:v>2234.3727874227507</c:v>
                </c:pt>
                <c:pt idx="938">
                  <c:v>2234.4342896373846</c:v>
                </c:pt>
                <c:pt idx="939">
                  <c:v>2234.4841829633815</c:v>
                </c:pt>
                <c:pt idx="940">
                  <c:v>2234.5113613473559</c:v>
                </c:pt>
                <c:pt idx="941">
                  <c:v>2234.5172833676229</c:v>
                </c:pt>
                <c:pt idx="942">
                  <c:v>2234.5045507290047</c:v>
                </c:pt>
                <c:pt idx="943">
                  <c:v>2234.4823397540199</c:v>
                </c:pt>
                <c:pt idx="944">
                  <c:v>2234.4363507062294</c:v>
                </c:pt>
                <c:pt idx="945">
                  <c:v>2234.3701690662142</c:v>
                </c:pt>
                <c:pt idx="946">
                  <c:v>2234.2971034980901</c:v>
                </c:pt>
                <c:pt idx="947">
                  <c:v>2234.2116853821808</c:v>
                </c:pt>
                <c:pt idx="948">
                  <c:v>2234.1209043566919</c:v>
                </c:pt>
                <c:pt idx="949">
                  <c:v>2234.0274731669456</c:v>
                </c:pt>
                <c:pt idx="950">
                  <c:v>2233.9345082064756</c:v>
                </c:pt>
                <c:pt idx="951">
                  <c:v>2233.851216611069</c:v>
                </c:pt>
                <c:pt idx="952">
                  <c:v>2233.7881283430534</c:v>
                </c:pt>
                <c:pt idx="953">
                  <c:v>2233.7397473957103</c:v>
                </c:pt>
                <c:pt idx="954">
                  <c:v>2233.6916842677929</c:v>
                </c:pt>
                <c:pt idx="955">
                  <c:v>2233.6410104688398</c:v>
                </c:pt>
                <c:pt idx="956">
                  <c:v>2233.5857659758349</c:v>
                </c:pt>
                <c:pt idx="957">
                  <c:v>2233.5309815378159</c:v>
                </c:pt>
                <c:pt idx="958">
                  <c:v>2233.4906484487005</c:v>
                </c:pt>
                <c:pt idx="959">
                  <c:v>2233.4657374152421</c:v>
                </c:pt>
                <c:pt idx="960">
                  <c:v>2233.4663887796605</c:v>
                </c:pt>
                <c:pt idx="961">
                  <c:v>2233.4786281006773</c:v>
                </c:pt>
                <c:pt idx="962">
                  <c:v>2233.5076683561842</c:v>
                </c:pt>
                <c:pt idx="963">
                  <c:v>2233.5256062210515</c:v>
                </c:pt>
                <c:pt idx="964">
                  <c:v>2233.5434631504236</c:v>
                </c:pt>
                <c:pt idx="965">
                  <c:v>2233.5784508387951</c:v>
                </c:pt>
                <c:pt idx="966">
                  <c:v>2233.6362729569396</c:v>
                </c:pt>
                <c:pt idx="967">
                  <c:v>2233.720753863563</c:v>
                </c:pt>
                <c:pt idx="968">
                  <c:v>2233.8062361868824</c:v>
                </c:pt>
                <c:pt idx="969">
                  <c:v>2233.8724988990853</c:v>
                </c:pt>
                <c:pt idx="970">
                  <c:v>2233.9133487945451</c:v>
                </c:pt>
                <c:pt idx="971">
                  <c:v>2233.9293942061954</c:v>
                </c:pt>
                <c:pt idx="972">
                  <c:v>2233.9344327491294</c:v>
                </c:pt>
                <c:pt idx="973">
                  <c:v>2233.9294852034486</c:v>
                </c:pt>
                <c:pt idx="974">
                  <c:v>2233.9409210628187</c:v>
                </c:pt>
                <c:pt idx="975">
                  <c:v>2233.9550904815142</c:v>
                </c:pt>
                <c:pt idx="976">
                  <c:v>2233.9661172954452</c:v>
                </c:pt>
                <c:pt idx="977">
                  <c:v>2233.9746159660931</c:v>
                </c:pt>
                <c:pt idx="978">
                  <c:v>2233.962916321344</c:v>
                </c:pt>
                <c:pt idx="979">
                  <c:v>2233.946859161621</c:v>
                </c:pt>
                <c:pt idx="980">
                  <c:v>2233.9305724182909</c:v>
                </c:pt>
                <c:pt idx="981">
                  <c:v>2233.9303680995595</c:v>
                </c:pt>
                <c:pt idx="982">
                  <c:v>2233.9512668820603</c:v>
                </c:pt>
                <c:pt idx="983">
                  <c:v>2233.9855970778426</c:v>
                </c:pt>
                <c:pt idx="984">
                  <c:v>2234.0044625933265</c:v>
                </c:pt>
                <c:pt idx="985">
                  <c:v>2233.9852753183673</c:v>
                </c:pt>
                <c:pt idx="986">
                  <c:v>2233.9410500444519</c:v>
                </c:pt>
                <c:pt idx="987">
                  <c:v>2233.8719282853804</c:v>
                </c:pt>
                <c:pt idx="988">
                  <c:v>2233.7783131714677</c:v>
                </c:pt>
                <c:pt idx="989">
                  <c:v>2233.6859112450152</c:v>
                </c:pt>
                <c:pt idx="990">
                  <c:v>2233.5844956182409</c:v>
                </c:pt>
                <c:pt idx="991">
                  <c:v>2233.4740141162652</c:v>
                </c:pt>
                <c:pt idx="992">
                  <c:v>2233.3476462633475</c:v>
                </c:pt>
                <c:pt idx="993">
                  <c:v>2233.2021153180799</c:v>
                </c:pt>
                <c:pt idx="994">
                  <c:v>2233.0496887263203</c:v>
                </c:pt>
                <c:pt idx="995">
                  <c:v>2232.9038709742499</c:v>
                </c:pt>
                <c:pt idx="996">
                  <c:v>2232.7668029759643</c:v>
                </c:pt>
                <c:pt idx="997">
                  <c:v>2232.6397005887552</c:v>
                </c:pt>
                <c:pt idx="998">
                  <c:v>2232.5202822715855</c:v>
                </c:pt>
                <c:pt idx="999">
                  <c:v>2232.4254000140463</c:v>
                </c:pt>
                <c:pt idx="1000">
                  <c:v>2232.3446766936777</c:v>
                </c:pt>
                <c:pt idx="1001">
                  <c:v>2232.2874069163222</c:v>
                </c:pt>
                <c:pt idx="1002">
                  <c:v>2232.251780069384</c:v>
                </c:pt>
                <c:pt idx="1003">
                  <c:v>2232.2287628923368</c:v>
                </c:pt>
                <c:pt idx="1004">
                  <c:v>2232.2314389424159</c:v>
                </c:pt>
                <c:pt idx="1005">
                  <c:v>2232.2499399644239</c:v>
                </c:pt>
                <c:pt idx="1006">
                  <c:v>2232.2798292632906</c:v>
                </c:pt>
                <c:pt idx="1007">
                  <c:v>2232.3170097707812</c:v>
                </c:pt>
                <c:pt idx="1008">
                  <c:v>2232.3460572794202</c:v>
                </c:pt>
                <c:pt idx="1009">
                  <c:v>2232.3691155649731</c:v>
                </c:pt>
                <c:pt idx="1010">
                  <c:v>2232.3696668146422</c:v>
                </c:pt>
                <c:pt idx="1011">
                  <c:v>2232.3486044510355</c:v>
                </c:pt>
                <c:pt idx="1012">
                  <c:v>2232.3151036001227</c:v>
                </c:pt>
                <c:pt idx="1013">
                  <c:v>2232.2754058242022</c:v>
                </c:pt>
                <c:pt idx="1014">
                  <c:v>2232.2277206133854</c:v>
                </c:pt>
                <c:pt idx="1015">
                  <c:v>2232.1477687919246</c:v>
                </c:pt>
                <c:pt idx="1016">
                  <c:v>2232.0425890585057</c:v>
                </c:pt>
                <c:pt idx="1017">
                  <c:v>2231.9207822459916</c:v>
                </c:pt>
                <c:pt idx="1018">
                  <c:v>2231.7911104378927</c:v>
                </c:pt>
                <c:pt idx="1019">
                  <c:v>2231.6621553691994</c:v>
                </c:pt>
                <c:pt idx="1020">
                  <c:v>2231.5420915600207</c:v>
                </c:pt>
                <c:pt idx="1021">
                  <c:v>2231.4370716923436</c:v>
                </c:pt>
                <c:pt idx="1022">
                  <c:v>2231.3516776651272</c:v>
                </c:pt>
                <c:pt idx="1023">
                  <c:v>2231.2741575828736</c:v>
                </c:pt>
                <c:pt idx="1024">
                  <c:v>2231.1912164515629</c:v>
                </c:pt>
                <c:pt idx="1025">
                  <c:v>2231.1069012713724</c:v>
                </c:pt>
                <c:pt idx="1026">
                  <c:v>2231.0352431384049</c:v>
                </c:pt>
                <c:pt idx="1027">
                  <c:v>2230.9817943460848</c:v>
                </c:pt>
                <c:pt idx="1028">
                  <c:v>2230.9521319284822</c:v>
                </c:pt>
                <c:pt idx="1029">
                  <c:v>2230.945466624366</c:v>
                </c:pt>
                <c:pt idx="1030">
                  <c:v>2230.9526573654543</c:v>
                </c:pt>
                <c:pt idx="1031">
                  <c:v>2230.9631467738764</c:v>
                </c:pt>
                <c:pt idx="1032">
                  <c:v>2230.9693834864029</c:v>
                </c:pt>
                <c:pt idx="1033">
                  <c:v>2230.9634149593676</c:v>
                </c:pt>
                <c:pt idx="1034">
                  <c:v>2230.9561615184302</c:v>
                </c:pt>
                <c:pt idx="1035">
                  <c:v>2230.9570673802077</c:v>
                </c:pt>
                <c:pt idx="1036">
                  <c:v>2230.9654684095949</c:v>
                </c:pt>
                <c:pt idx="1037">
                  <c:v>2230.9815623667832</c:v>
                </c:pt>
                <c:pt idx="1038">
                  <c:v>2230.9972945273012</c:v>
                </c:pt>
                <c:pt idx="1039">
                  <c:v>2231.0037489499632</c:v>
                </c:pt>
                <c:pt idx="1040">
                  <c:v>2230.9947385526834</c:v>
                </c:pt>
                <c:pt idx="1041">
                  <c:v>2230.970298635269</c:v>
                </c:pt>
                <c:pt idx="1042">
                  <c:v>2230.9363567157347</c:v>
                </c:pt>
                <c:pt idx="1043">
                  <c:v>2230.9062901849447</c:v>
                </c:pt>
                <c:pt idx="1044">
                  <c:v>2230.8747430705116</c:v>
                </c:pt>
                <c:pt idx="1045">
                  <c:v>2230.8241298146099</c:v>
                </c:pt>
                <c:pt idx="1046">
                  <c:v>2230.7590328192382</c:v>
                </c:pt>
                <c:pt idx="1047">
                  <c:v>2230.6846073157744</c:v>
                </c:pt>
                <c:pt idx="1048">
                  <c:v>2230.6016494641035</c:v>
                </c:pt>
                <c:pt idx="1049">
                  <c:v>2230.5101298236182</c:v>
                </c:pt>
                <c:pt idx="1050">
                  <c:v>2230.4156649533375</c:v>
                </c:pt>
                <c:pt idx="1051">
                  <c:v>2230.3278524991038</c:v>
                </c:pt>
                <c:pt idx="1052">
                  <c:v>2230.2421995533127</c:v>
                </c:pt>
                <c:pt idx="1053">
                  <c:v>2230.1628871769321</c:v>
                </c:pt>
                <c:pt idx="1054">
                  <c:v>2230.0870050510721</c:v>
                </c:pt>
                <c:pt idx="1055">
                  <c:v>2230.0231238200013</c:v>
                </c:pt>
                <c:pt idx="1056">
                  <c:v>2229.9819258007378</c:v>
                </c:pt>
                <c:pt idx="1057">
                  <c:v>2229.9642900095155</c:v>
                </c:pt>
                <c:pt idx="1058">
                  <c:v>2229.967735792748</c:v>
                </c:pt>
                <c:pt idx="1059">
                  <c:v>2229.9821251061326</c:v>
                </c:pt>
                <c:pt idx="1060">
                  <c:v>2230.0045868132383</c:v>
                </c:pt>
                <c:pt idx="1061">
                  <c:v>2230.0291102199376</c:v>
                </c:pt>
                <c:pt idx="1062">
                  <c:v>2230.0572988046029</c:v>
                </c:pt>
                <c:pt idx="1063">
                  <c:v>2230.0966959638517</c:v>
                </c:pt>
                <c:pt idx="1064">
                  <c:v>2230.132478943221</c:v>
                </c:pt>
                <c:pt idx="1065">
                  <c:v>2230.1569547616596</c:v>
                </c:pt>
                <c:pt idx="1066">
                  <c:v>2230.1662553534438</c:v>
                </c:pt>
                <c:pt idx="1067">
                  <c:v>2230.155106972461</c:v>
                </c:pt>
                <c:pt idx="1068">
                  <c:v>2230.123408474481</c:v>
                </c:pt>
                <c:pt idx="1069">
                  <c:v>2230.0756103870976</c:v>
                </c:pt>
                <c:pt idx="1070">
                  <c:v>2230.0154181467742</c:v>
                </c:pt>
                <c:pt idx="1071">
                  <c:v>2229.9593236614196</c:v>
                </c:pt>
                <c:pt idx="1072">
                  <c:v>2229.9105829559476</c:v>
                </c:pt>
                <c:pt idx="1073">
                  <c:v>2229.8556125080145</c:v>
                </c:pt>
                <c:pt idx="1074">
                  <c:v>2229.789298335038</c:v>
                </c:pt>
                <c:pt idx="1075">
                  <c:v>2229.7223771634649</c:v>
                </c:pt>
                <c:pt idx="1076">
                  <c:v>2229.6496823479279</c:v>
                </c:pt>
                <c:pt idx="1077">
                  <c:v>2229.5778474494273</c:v>
                </c:pt>
                <c:pt idx="1078">
                  <c:v>2229.5108764941438</c:v>
                </c:pt>
                <c:pt idx="1079">
                  <c:v>2229.4560560057898</c:v>
                </c:pt>
                <c:pt idx="1080">
                  <c:v>2229.4092418326732</c:v>
                </c:pt>
                <c:pt idx="1081">
                  <c:v>2229.3760471268711</c:v>
                </c:pt>
                <c:pt idx="1082">
                  <c:v>2229.3274435634721</c:v>
                </c:pt>
                <c:pt idx="1083">
                  <c:v>2229.2641874097444</c:v>
                </c:pt>
                <c:pt idx="1084">
                  <c:v>2229.1995945276026</c:v>
                </c:pt>
                <c:pt idx="1085">
                  <c:v>2229.143219930118</c:v>
                </c:pt>
                <c:pt idx="1086">
                  <c:v>2229.0928940325689</c:v>
                </c:pt>
                <c:pt idx="1087">
                  <c:v>2229.0520777589054</c:v>
                </c:pt>
                <c:pt idx="1088">
                  <c:v>2229.014947600559</c:v>
                </c:pt>
                <c:pt idx="1089">
                  <c:v>2228.9863401735624</c:v>
                </c:pt>
                <c:pt idx="1090">
                  <c:v>2228.9562764277789</c:v>
                </c:pt>
                <c:pt idx="1091">
                  <c:v>2228.9284179224032</c:v>
                </c:pt>
                <c:pt idx="1092">
                  <c:v>2228.9056711915241</c:v>
                </c:pt>
                <c:pt idx="1093">
                  <c:v>2228.9096181040609</c:v>
                </c:pt>
                <c:pt idx="1094">
                  <c:v>2228.9300753233647</c:v>
                </c:pt>
                <c:pt idx="1095">
                  <c:v>2228.96657168815</c:v>
                </c:pt>
                <c:pt idx="1096">
                  <c:v>2229.0241717836675</c:v>
                </c:pt>
                <c:pt idx="1097">
                  <c:v>2229.0885399745125</c:v>
                </c:pt>
                <c:pt idx="1098">
                  <c:v>2229.1508055030904</c:v>
                </c:pt>
                <c:pt idx="1099">
                  <c:v>2229.2142957025276</c:v>
                </c:pt>
                <c:pt idx="1100">
                  <c:v>2229.278024667909</c:v>
                </c:pt>
                <c:pt idx="1101">
                  <c:v>2229.3398303332037</c:v>
                </c:pt>
                <c:pt idx="1102">
                  <c:v>2229.4024577305163</c:v>
                </c:pt>
                <c:pt idx="1103">
                  <c:v>2229.4578137096605</c:v>
                </c:pt>
                <c:pt idx="1104">
                  <c:v>2229.5056010634539</c:v>
                </c:pt>
                <c:pt idx="1105">
                  <c:v>2229.5547809434206</c:v>
                </c:pt>
                <c:pt idx="1106">
                  <c:v>2229.6051309114923</c:v>
                </c:pt>
                <c:pt idx="1107">
                  <c:v>2229.6446532352934</c:v>
                </c:pt>
                <c:pt idx="1108">
                  <c:v>2229.6766401292002</c:v>
                </c:pt>
                <c:pt idx="1109">
                  <c:v>2229.7039394890412</c:v>
                </c:pt>
                <c:pt idx="1110">
                  <c:v>2229.7254393940802</c:v>
                </c:pt>
                <c:pt idx="1111">
                  <c:v>2229.7473378736026</c:v>
                </c:pt>
                <c:pt idx="1112">
                  <c:v>2229.7652194988395</c:v>
                </c:pt>
                <c:pt idx="1113">
                  <c:v>2229.7737918343801</c:v>
                </c:pt>
                <c:pt idx="1114">
                  <c:v>2229.7743538932341</c:v>
                </c:pt>
                <c:pt idx="1115">
                  <c:v>2229.7601418565141</c:v>
                </c:pt>
                <c:pt idx="1116">
                  <c:v>2229.7374302978042</c:v>
                </c:pt>
                <c:pt idx="1117">
                  <c:v>2229.7124610931728</c:v>
                </c:pt>
                <c:pt idx="1118">
                  <c:v>2229.6925874597714</c:v>
                </c:pt>
                <c:pt idx="1119">
                  <c:v>2229.6767050643293</c:v>
                </c:pt>
                <c:pt idx="1120">
                  <c:v>2229.6773400033071</c:v>
                </c:pt>
                <c:pt idx="1121">
                  <c:v>2229.7099462208771</c:v>
                </c:pt>
                <c:pt idx="1122">
                  <c:v>2229.7523353401407</c:v>
                </c:pt>
                <c:pt idx="1123">
                  <c:v>2229.8092342874729</c:v>
                </c:pt>
                <c:pt idx="1124">
                  <c:v>2229.8669915163123</c:v>
                </c:pt>
                <c:pt idx="1125">
                  <c:v>2229.9280993493189</c:v>
                </c:pt>
                <c:pt idx="1126">
                  <c:v>2229.9886477133878</c:v>
                </c:pt>
                <c:pt idx="1127">
                  <c:v>2230.0483446475878</c:v>
                </c:pt>
                <c:pt idx="1128">
                  <c:v>2230.0928812416091</c:v>
                </c:pt>
                <c:pt idx="1129">
                  <c:v>2230.1223051609923</c:v>
                </c:pt>
                <c:pt idx="1130">
                  <c:v>2230.155735939361</c:v>
                </c:pt>
                <c:pt idx="1131">
                  <c:v>2230.1786580589655</c:v>
                </c:pt>
                <c:pt idx="1132">
                  <c:v>2230.1827224713229</c:v>
                </c:pt>
                <c:pt idx="1133">
                  <c:v>2230.179040870501</c:v>
                </c:pt>
                <c:pt idx="1134">
                  <c:v>2230.1731542659295</c:v>
                </c:pt>
                <c:pt idx="1135">
                  <c:v>2230.1855751239364</c:v>
                </c:pt>
                <c:pt idx="1136">
                  <c:v>2230.2008038561216</c:v>
                </c:pt>
                <c:pt idx="1137">
                  <c:v>2230.2313204542397</c:v>
                </c:pt>
                <c:pt idx="1138">
                  <c:v>2230.2608272953989</c:v>
                </c:pt>
                <c:pt idx="1139">
                  <c:v>2230.2940684204896</c:v>
                </c:pt>
                <c:pt idx="1140">
                  <c:v>2230.3285525715683</c:v>
                </c:pt>
                <c:pt idx="1141">
                  <c:v>2230.3557905014122</c:v>
                </c:pt>
                <c:pt idx="1142">
                  <c:v>2230.3743570176375</c:v>
                </c:pt>
                <c:pt idx="1143">
                  <c:v>2230.3689434957469</c:v>
                </c:pt>
                <c:pt idx="1144">
                  <c:v>2230.3480959160638</c:v>
                </c:pt>
                <c:pt idx="1145">
                  <c:v>2230.3119873836013</c:v>
                </c:pt>
                <c:pt idx="1146">
                  <c:v>2230.2642808603014</c:v>
                </c:pt>
                <c:pt idx="1147">
                  <c:v>2230.212510068995</c:v>
                </c:pt>
                <c:pt idx="1148">
                  <c:v>2230.1528092209019</c:v>
                </c:pt>
                <c:pt idx="1149">
                  <c:v>2230.0827545036841</c:v>
                </c:pt>
                <c:pt idx="1150">
                  <c:v>2230.0096224633658</c:v>
                </c:pt>
                <c:pt idx="1151">
                  <c:v>2229.9300324982828</c:v>
                </c:pt>
                <c:pt idx="1152">
                  <c:v>2229.8396626863328</c:v>
                </c:pt>
                <c:pt idx="1153">
                  <c:v>2229.7538896838614</c:v>
                </c:pt>
                <c:pt idx="1154">
                  <c:v>2229.6831869182306</c:v>
                </c:pt>
                <c:pt idx="1155">
                  <c:v>2229.6161429983867</c:v>
                </c:pt>
                <c:pt idx="1156">
                  <c:v>2229.5488964254405</c:v>
                </c:pt>
                <c:pt idx="1157">
                  <c:v>2229.479585507946</c:v>
                </c:pt>
                <c:pt idx="1158">
                  <c:v>2229.4196132370707</c:v>
                </c:pt>
                <c:pt idx="1159">
                  <c:v>2229.3713335287562</c:v>
                </c:pt>
                <c:pt idx="1160">
                  <c:v>2229.3523619293219</c:v>
                </c:pt>
                <c:pt idx="1161">
                  <c:v>2229.3570097238885</c:v>
                </c:pt>
                <c:pt idx="1162">
                  <c:v>2229.3841617233443</c:v>
                </c:pt>
                <c:pt idx="1163">
                  <c:v>2229.4325116415989</c:v>
                </c:pt>
                <c:pt idx="1164">
                  <c:v>2229.4879574190572</c:v>
                </c:pt>
                <c:pt idx="1165">
                  <c:v>2229.5629591603592</c:v>
                </c:pt>
                <c:pt idx="1166">
                  <c:v>2229.6459954008392</c:v>
                </c:pt>
                <c:pt idx="1167">
                  <c:v>2229.751135682789</c:v>
                </c:pt>
                <c:pt idx="1168">
                  <c:v>2229.8649741007084</c:v>
                </c:pt>
                <c:pt idx="1169">
                  <c:v>2229.9791408772394</c:v>
                </c:pt>
                <c:pt idx="1170">
                  <c:v>2230.0852573545085</c:v>
                </c:pt>
                <c:pt idx="1171">
                  <c:v>2230.1731521302227</c:v>
                </c:pt>
                <c:pt idx="1172">
                  <c:v>2230.2415704950254</c:v>
                </c:pt>
                <c:pt idx="1173">
                  <c:v>2230.2848031064545</c:v>
                </c:pt>
                <c:pt idx="1174">
                  <c:v>2230.3007985882036</c:v>
                </c:pt>
                <c:pt idx="1175">
                  <c:v>2230.3039981111633</c:v>
                </c:pt>
                <c:pt idx="1176">
                  <c:v>2230.2788287852632</c:v>
                </c:pt>
                <c:pt idx="1177">
                  <c:v>2230.2560520750189</c:v>
                </c:pt>
                <c:pt idx="1178">
                  <c:v>2230.226165522567</c:v>
                </c:pt>
                <c:pt idx="1179">
                  <c:v>2230.2035913084324</c:v>
                </c:pt>
                <c:pt idx="1180">
                  <c:v>2230.1775321009959</c:v>
                </c:pt>
                <c:pt idx="1181">
                  <c:v>2230.1480890624898</c:v>
                </c:pt>
                <c:pt idx="1182">
                  <c:v>2230.1217650395897</c:v>
                </c:pt>
                <c:pt idx="1183">
                  <c:v>2230.1023786670162</c:v>
                </c:pt>
                <c:pt idx="1184">
                  <c:v>2230.0931673972891</c:v>
                </c:pt>
                <c:pt idx="1185">
                  <c:v>2230.1149286313785</c:v>
                </c:pt>
                <c:pt idx="1186">
                  <c:v>2230.1507242527355</c:v>
                </c:pt>
                <c:pt idx="1187">
                  <c:v>2230.1941098029183</c:v>
                </c:pt>
                <c:pt idx="1188">
                  <c:v>2230.2443843005562</c:v>
                </c:pt>
                <c:pt idx="1189">
                  <c:v>2230.2762325847375</c:v>
                </c:pt>
                <c:pt idx="1190">
                  <c:v>2230.2832909844988</c:v>
                </c:pt>
                <c:pt idx="1191">
                  <c:v>2230.2854446652068</c:v>
                </c:pt>
                <c:pt idx="1192">
                  <c:v>2230.2852728824901</c:v>
                </c:pt>
                <c:pt idx="1193">
                  <c:v>2230.2862544156833</c:v>
                </c:pt>
                <c:pt idx="1194">
                  <c:v>2230.2980917856203</c:v>
                </c:pt>
                <c:pt idx="1195">
                  <c:v>2230.3496236391861</c:v>
                </c:pt>
                <c:pt idx="1196">
                  <c:v>2230.4231729804619</c:v>
                </c:pt>
                <c:pt idx="1197">
                  <c:v>2230.5183491406274</c:v>
                </c:pt>
                <c:pt idx="1198">
                  <c:v>2230.6535851212579</c:v>
                </c:pt>
                <c:pt idx="1199">
                  <c:v>2230.8113515314672</c:v>
                </c:pt>
                <c:pt idx="1200">
                  <c:v>2230.9983744401034</c:v>
                </c:pt>
                <c:pt idx="1201">
                  <c:v>2231.1983390766995</c:v>
                </c:pt>
                <c:pt idx="1202">
                  <c:v>2231.3930475125221</c:v>
                </c:pt>
                <c:pt idx="1203">
                  <c:v>2231.5799555470239</c:v>
                </c:pt>
                <c:pt idx="1204">
                  <c:v>2231.7518002670372</c:v>
                </c:pt>
                <c:pt idx="1205">
                  <c:v>2231.9065800211683</c:v>
                </c:pt>
                <c:pt idx="1206">
                  <c:v>2232.0159606760367</c:v>
                </c:pt>
                <c:pt idx="1207">
                  <c:v>2232.1163183731437</c:v>
                </c:pt>
                <c:pt idx="1208">
                  <c:v>2232.2351629713316</c:v>
                </c:pt>
                <c:pt idx="1209">
                  <c:v>2232.3575035431891</c:v>
                </c:pt>
                <c:pt idx="1210">
                  <c:v>2232.4526306251059</c:v>
                </c:pt>
                <c:pt idx="1211">
                  <c:v>2232.5294509089904</c:v>
                </c:pt>
                <c:pt idx="1212">
                  <c:v>2232.5917109468974</c:v>
                </c:pt>
                <c:pt idx="1213">
                  <c:v>2232.6549115687767</c:v>
                </c:pt>
                <c:pt idx="1214">
                  <c:v>2232.7170447252452</c:v>
                </c:pt>
                <c:pt idx="1215">
                  <c:v>2232.7853642223204</c:v>
                </c:pt>
                <c:pt idx="1216">
                  <c:v>2232.8428970302962</c:v>
                </c:pt>
                <c:pt idx="1217">
                  <c:v>2232.9260730254518</c:v>
                </c:pt>
                <c:pt idx="1218">
                  <c:v>2232.9814947032805</c:v>
                </c:pt>
                <c:pt idx="1219">
                  <c:v>2232.9971941565364</c:v>
                </c:pt>
                <c:pt idx="1220">
                  <c:v>2232.9982774296959</c:v>
                </c:pt>
                <c:pt idx="1221">
                  <c:v>2233.0053303371583</c:v>
                </c:pt>
                <c:pt idx="1222">
                  <c:v>2233.0122542411036</c:v>
                </c:pt>
                <c:pt idx="1223">
                  <c:v>2233.0331986079659</c:v>
                </c:pt>
                <c:pt idx="1224">
                  <c:v>2233.0620628146457</c:v>
                </c:pt>
                <c:pt idx="1225">
                  <c:v>2233.0946485041472</c:v>
                </c:pt>
                <c:pt idx="1226">
                  <c:v>2233.128171090857</c:v>
                </c:pt>
                <c:pt idx="1227">
                  <c:v>2233.1630178860369</c:v>
                </c:pt>
                <c:pt idx="1228">
                  <c:v>2233.1704602273262</c:v>
                </c:pt>
                <c:pt idx="1229">
                  <c:v>2233.1730280177012</c:v>
                </c:pt>
                <c:pt idx="1230">
                  <c:v>2233.1710812686138</c:v>
                </c:pt>
                <c:pt idx="1231">
                  <c:v>2233.1515201048192</c:v>
                </c:pt>
                <c:pt idx="1232">
                  <c:v>2233.1266134822768</c:v>
                </c:pt>
                <c:pt idx="1233">
                  <c:v>2233.1196298730706</c:v>
                </c:pt>
                <c:pt idx="1234">
                  <c:v>2233.1186793040588</c:v>
                </c:pt>
                <c:pt idx="1235">
                  <c:v>2233.1247642470425</c:v>
                </c:pt>
                <c:pt idx="1236">
                  <c:v>2233.1398437875814</c:v>
                </c:pt>
                <c:pt idx="1237">
                  <c:v>2233.1665395200657</c:v>
                </c:pt>
                <c:pt idx="1238">
                  <c:v>2233.2023748671909</c:v>
                </c:pt>
                <c:pt idx="1239">
                  <c:v>2233.2389863807994</c:v>
                </c:pt>
                <c:pt idx="1240">
                  <c:v>2233.2745408545702</c:v>
                </c:pt>
                <c:pt idx="1241">
                  <c:v>2233.3083975158615</c:v>
                </c:pt>
                <c:pt idx="1242">
                  <c:v>2233.3280859080137</c:v>
                </c:pt>
                <c:pt idx="1243">
                  <c:v>2233.3392022583544</c:v>
                </c:pt>
                <c:pt idx="1244">
                  <c:v>2233.3332938256749</c:v>
                </c:pt>
                <c:pt idx="1245">
                  <c:v>2233.3069943501355</c:v>
                </c:pt>
                <c:pt idx="1246">
                  <c:v>2233.2622126813922</c:v>
                </c:pt>
                <c:pt idx="1247">
                  <c:v>2233.2037563230961</c:v>
                </c:pt>
                <c:pt idx="1248">
                  <c:v>2233.1291353510046</c:v>
                </c:pt>
                <c:pt idx="1249">
                  <c:v>2233.0551692024455</c:v>
                </c:pt>
                <c:pt idx="1250">
                  <c:v>2232.9870025495602</c:v>
                </c:pt>
                <c:pt idx="1251">
                  <c:v>2232.9218569905297</c:v>
                </c:pt>
                <c:pt idx="1252">
                  <c:v>2232.8575801930342</c:v>
                </c:pt>
                <c:pt idx="1253">
                  <c:v>2232.7994780998565</c:v>
                </c:pt>
                <c:pt idx="1254">
                  <c:v>2232.7455883397324</c:v>
                </c:pt>
                <c:pt idx="1255">
                  <c:v>2232.6870709840905</c:v>
                </c:pt>
                <c:pt idx="1256">
                  <c:v>2232.6339262862803</c:v>
                </c:pt>
                <c:pt idx="1257">
                  <c:v>2232.5864254026628</c:v>
                </c:pt>
                <c:pt idx="1258">
                  <c:v>2232.5451756891021</c:v>
                </c:pt>
                <c:pt idx="1259">
                  <c:v>2232.5063637506933</c:v>
                </c:pt>
                <c:pt idx="1260">
                  <c:v>2232.4573212461987</c:v>
                </c:pt>
                <c:pt idx="1261">
                  <c:v>2232.4026877497267</c:v>
                </c:pt>
                <c:pt idx="1262">
                  <c:v>2232.3464493170277</c:v>
                </c:pt>
                <c:pt idx="1263">
                  <c:v>2232.2925076023703</c:v>
                </c:pt>
                <c:pt idx="1264">
                  <c:v>2232.244996726597</c:v>
                </c:pt>
                <c:pt idx="1265">
                  <c:v>2232.1990171140237</c:v>
                </c:pt>
                <c:pt idx="1266">
                  <c:v>2232.1649697406174</c:v>
                </c:pt>
                <c:pt idx="1267">
                  <c:v>2232.1582852816823</c:v>
                </c:pt>
                <c:pt idx="1268">
                  <c:v>2232.1668619082598</c:v>
                </c:pt>
                <c:pt idx="1269">
                  <c:v>2232.1818502527244</c:v>
                </c:pt>
                <c:pt idx="1270">
                  <c:v>2232.2025922555545</c:v>
                </c:pt>
                <c:pt idx="1271">
                  <c:v>2232.2314378537176</c:v>
                </c:pt>
                <c:pt idx="1272">
                  <c:v>2232.2674624325596</c:v>
                </c:pt>
                <c:pt idx="1273">
                  <c:v>2232.3141558867378</c:v>
                </c:pt>
                <c:pt idx="1274">
                  <c:v>2232.3563467043641</c:v>
                </c:pt>
                <c:pt idx="1275">
                  <c:v>2232.3870504716483</c:v>
                </c:pt>
                <c:pt idx="1276">
                  <c:v>2232.41347769921</c:v>
                </c:pt>
                <c:pt idx="1277">
                  <c:v>2232.4306571245611</c:v>
                </c:pt>
                <c:pt idx="1278">
                  <c:v>2232.423302931973</c:v>
                </c:pt>
                <c:pt idx="1279">
                  <c:v>2232.4136328236773</c:v>
                </c:pt>
                <c:pt idx="1280">
                  <c:v>2232.4168725335348</c:v>
                </c:pt>
                <c:pt idx="1281">
                  <c:v>2232.4443253202244</c:v>
                </c:pt>
                <c:pt idx="1282">
                  <c:v>2232.4944543299134</c:v>
                </c:pt>
                <c:pt idx="1283">
                  <c:v>2232.5542718720535</c:v>
                </c:pt>
                <c:pt idx="1284">
                  <c:v>2232.6145228310152</c:v>
                </c:pt>
                <c:pt idx="1285">
                  <c:v>2232.6947833359418</c:v>
                </c:pt>
                <c:pt idx="1286">
                  <c:v>2232.7916941063518</c:v>
                </c:pt>
                <c:pt idx="1287">
                  <c:v>2232.900479644069</c:v>
                </c:pt>
                <c:pt idx="1288">
                  <c:v>2233.0205121982335</c:v>
                </c:pt>
                <c:pt idx="1289">
                  <c:v>2233.1555696654937</c:v>
                </c:pt>
                <c:pt idx="1290">
                  <c:v>2233.2866389139081</c:v>
                </c:pt>
                <c:pt idx="1291">
                  <c:v>2233.4062187168429</c:v>
                </c:pt>
                <c:pt idx="1292">
                  <c:v>2233.5018183267139</c:v>
                </c:pt>
                <c:pt idx="1293">
                  <c:v>2233.5806229355408</c:v>
                </c:pt>
                <c:pt idx="1294">
                  <c:v>2233.6487821786691</c:v>
                </c:pt>
                <c:pt idx="1295">
                  <c:v>2233.7041043571185</c:v>
                </c:pt>
                <c:pt idx="1296">
                  <c:v>2233.7428245714818</c:v>
                </c:pt>
                <c:pt idx="1297">
                  <c:v>2233.7640994178882</c:v>
                </c:pt>
                <c:pt idx="1298">
                  <c:v>2233.7768847747693</c:v>
                </c:pt>
                <c:pt idx="1299">
                  <c:v>2233.7784836462483</c:v>
                </c:pt>
                <c:pt idx="1300">
                  <c:v>2233.7757601589719</c:v>
                </c:pt>
                <c:pt idx="1301">
                  <c:v>2233.7717771261177</c:v>
                </c:pt>
                <c:pt idx="1302">
                  <c:v>2233.7642761937004</c:v>
                </c:pt>
                <c:pt idx="1303">
                  <c:v>2233.7759401468625</c:v>
                </c:pt>
                <c:pt idx="1304">
                  <c:v>2233.8036032032269</c:v>
                </c:pt>
                <c:pt idx="1305">
                  <c:v>2233.8409855360946</c:v>
                </c:pt>
                <c:pt idx="1306">
                  <c:v>2233.8881071539454</c:v>
                </c:pt>
                <c:pt idx="1307">
                  <c:v>2233.9374798336958</c:v>
                </c:pt>
                <c:pt idx="1308">
                  <c:v>2233.9915629995567</c:v>
                </c:pt>
                <c:pt idx="1309">
                  <c:v>2234.0439117192759</c:v>
                </c:pt>
                <c:pt idx="1310">
                  <c:v>2234.0956329565906</c:v>
                </c:pt>
                <c:pt idx="1311">
                  <c:v>2234.1339395014033</c:v>
                </c:pt>
                <c:pt idx="1312">
                  <c:v>2234.168058446533</c:v>
                </c:pt>
                <c:pt idx="1313">
                  <c:v>2234.2026155985618</c:v>
                </c:pt>
                <c:pt idx="1314">
                  <c:v>2234.2251466331991</c:v>
                </c:pt>
                <c:pt idx="1315">
                  <c:v>2234.2423561851215</c:v>
                </c:pt>
                <c:pt idx="1316">
                  <c:v>2234.2589308526458</c:v>
                </c:pt>
                <c:pt idx="1317">
                  <c:v>2234.2774908432311</c:v>
                </c:pt>
                <c:pt idx="1318">
                  <c:v>2234.2966742906665</c:v>
                </c:pt>
                <c:pt idx="1319">
                  <c:v>2234.3376337870368</c:v>
                </c:pt>
                <c:pt idx="1320">
                  <c:v>2234.385591360106</c:v>
                </c:pt>
                <c:pt idx="1321">
                  <c:v>2234.4490174161997</c:v>
                </c:pt>
                <c:pt idx="1322">
                  <c:v>2234.5251442115105</c:v>
                </c:pt>
                <c:pt idx="1323">
                  <c:v>2234.6070962506096</c:v>
                </c:pt>
                <c:pt idx="1324">
                  <c:v>2234.7054093817965</c:v>
                </c:pt>
                <c:pt idx="1325">
                  <c:v>2234.8161121543835</c:v>
                </c:pt>
                <c:pt idx="1326">
                  <c:v>2234.9204785638481</c:v>
                </c:pt>
                <c:pt idx="1327">
                  <c:v>2235.0268881723082</c:v>
                </c:pt>
                <c:pt idx="1328">
                  <c:v>2235.1503119252907</c:v>
                </c:pt>
                <c:pt idx="1329">
                  <c:v>2235.2754372903296</c:v>
                </c:pt>
                <c:pt idx="1330">
                  <c:v>2235.3814810068529</c:v>
                </c:pt>
                <c:pt idx="1331">
                  <c:v>2235.4811035819312</c:v>
                </c:pt>
                <c:pt idx="1332">
                  <c:v>2235.5768271876777</c:v>
                </c:pt>
                <c:pt idx="1333">
                  <c:v>2235.6761839985134</c:v>
                </c:pt>
                <c:pt idx="1334">
                  <c:v>2235.7719121574555</c:v>
                </c:pt>
                <c:pt idx="1335">
                  <c:v>2235.8524298567913</c:v>
                </c:pt>
                <c:pt idx="1336">
                  <c:v>2235.9155078405838</c:v>
                </c:pt>
                <c:pt idx="1337">
                  <c:v>2235.9789338426658</c:v>
                </c:pt>
                <c:pt idx="1338">
                  <c:v>2236.0388046453072</c:v>
                </c:pt>
                <c:pt idx="1339">
                  <c:v>2236.0792369682295</c:v>
                </c:pt>
                <c:pt idx="1340">
                  <c:v>2236.1156530254839</c:v>
                </c:pt>
                <c:pt idx="1341">
                  <c:v>2236.1504947702033</c:v>
                </c:pt>
                <c:pt idx="1342">
                  <c:v>2236.1852922600542</c:v>
                </c:pt>
                <c:pt idx="1343">
                  <c:v>2236.2058538938099</c:v>
                </c:pt>
                <c:pt idx="1344">
                  <c:v>2236.2160706253662</c:v>
                </c:pt>
                <c:pt idx="1345">
                  <c:v>2236.2233320383234</c:v>
                </c:pt>
                <c:pt idx="1346">
                  <c:v>2236.2333352408632</c:v>
                </c:pt>
                <c:pt idx="1347">
                  <c:v>2236.2480085998413</c:v>
                </c:pt>
                <c:pt idx="1348">
                  <c:v>2236.258102982782</c:v>
                </c:pt>
                <c:pt idx="1349">
                  <c:v>2236.2667950011573</c:v>
                </c:pt>
                <c:pt idx="1350">
                  <c:v>2236.2792629458313</c:v>
                </c:pt>
                <c:pt idx="1351">
                  <c:v>2236.2989303708487</c:v>
                </c:pt>
                <c:pt idx="1352">
                  <c:v>2236.3127274479834</c:v>
                </c:pt>
                <c:pt idx="1353">
                  <c:v>2236.3160853544696</c:v>
                </c:pt>
                <c:pt idx="1354">
                  <c:v>2236.3210218259906</c:v>
                </c:pt>
                <c:pt idx="1355">
                  <c:v>2236.3235736812098</c:v>
                </c:pt>
                <c:pt idx="1356">
                  <c:v>2236.3340949967137</c:v>
                </c:pt>
                <c:pt idx="1357">
                  <c:v>2236.3373198413415</c:v>
                </c:pt>
                <c:pt idx="1358">
                  <c:v>2236.336161675139</c:v>
                </c:pt>
                <c:pt idx="1359">
                  <c:v>2236.3459536635551</c:v>
                </c:pt>
                <c:pt idx="1360">
                  <c:v>2236.3555416570107</c:v>
                </c:pt>
                <c:pt idx="1361">
                  <c:v>2236.3966553242576</c:v>
                </c:pt>
                <c:pt idx="1362">
                  <c:v>2236.4492788798175</c:v>
                </c:pt>
                <c:pt idx="1363">
                  <c:v>2236.5222395709234</c:v>
                </c:pt>
                <c:pt idx="1364">
                  <c:v>2236.6182523711113</c:v>
                </c:pt>
                <c:pt idx="1365">
                  <c:v>2236.7318524371676</c:v>
                </c:pt>
                <c:pt idx="1366">
                  <c:v>2236.8658211367629</c:v>
                </c:pt>
                <c:pt idx="1367">
                  <c:v>2237.0127620569579</c:v>
                </c:pt>
                <c:pt idx="1368">
                  <c:v>2237.1840052214616</c:v>
                </c:pt>
                <c:pt idx="1369">
                  <c:v>2237.3584669313564</c:v>
                </c:pt>
                <c:pt idx="1370">
                  <c:v>2237.5201594183891</c:v>
                </c:pt>
                <c:pt idx="1371">
                  <c:v>2237.6711679180953</c:v>
                </c:pt>
                <c:pt idx="1372">
                  <c:v>2237.7841744319489</c:v>
                </c:pt>
                <c:pt idx="1373">
                  <c:v>2237.877097591866</c:v>
                </c:pt>
                <c:pt idx="1374">
                  <c:v>2237.9601996001616</c:v>
                </c:pt>
                <c:pt idx="1375">
                  <c:v>2238.0276728346671</c:v>
                </c:pt>
                <c:pt idx="1376">
                  <c:v>2238.0731249173627</c:v>
                </c:pt>
                <c:pt idx="1377">
                  <c:v>2238.0991221390386</c:v>
                </c:pt>
                <c:pt idx="1378">
                  <c:v>2238.1080494285388</c:v>
                </c:pt>
                <c:pt idx="1379">
                  <c:v>2238.0952224389903</c:v>
                </c:pt>
                <c:pt idx="1380">
                  <c:v>2238.072806996528</c:v>
                </c:pt>
                <c:pt idx="1381">
                  <c:v>2238.0404806544607</c:v>
                </c:pt>
                <c:pt idx="1382">
                  <c:v>2238.0014047265813</c:v>
                </c:pt>
                <c:pt idx="1383">
                  <c:v>2237.9606767422333</c:v>
                </c:pt>
                <c:pt idx="1384">
                  <c:v>2237.923765061224</c:v>
                </c:pt>
                <c:pt idx="1385">
                  <c:v>2237.8913305579317</c:v>
                </c:pt>
                <c:pt idx="1386">
                  <c:v>2237.8616681209419</c:v>
                </c:pt>
                <c:pt idx="1387">
                  <c:v>2237.8413950887484</c:v>
                </c:pt>
                <c:pt idx="1388">
                  <c:v>2237.8270079935019</c:v>
                </c:pt>
                <c:pt idx="1389">
                  <c:v>2237.814165455537</c:v>
                </c:pt>
                <c:pt idx="1390">
                  <c:v>2237.7996992610715</c:v>
                </c:pt>
                <c:pt idx="1391">
                  <c:v>2237.7998733414865</c:v>
                </c:pt>
                <c:pt idx="1392">
                  <c:v>2237.813414146633</c:v>
                </c:pt>
                <c:pt idx="1393">
                  <c:v>2237.8425411950284</c:v>
                </c:pt>
                <c:pt idx="1394">
                  <c:v>2237.8736003747531</c:v>
                </c:pt>
                <c:pt idx="1395">
                  <c:v>2237.9073580366294</c:v>
                </c:pt>
                <c:pt idx="1396">
                  <c:v>2237.946313317309</c:v>
                </c:pt>
                <c:pt idx="1397">
                  <c:v>2237.9989044242361</c:v>
                </c:pt>
                <c:pt idx="1398">
                  <c:v>2238.0664947624305</c:v>
                </c:pt>
                <c:pt idx="1399">
                  <c:v>2238.1346272515088</c:v>
                </c:pt>
                <c:pt idx="1400">
                  <c:v>2238.195713204364</c:v>
                </c:pt>
                <c:pt idx="1401">
                  <c:v>2238.2540806766688</c:v>
                </c:pt>
                <c:pt idx="1402">
                  <c:v>2238.3004874019948</c:v>
                </c:pt>
                <c:pt idx="1403">
                  <c:v>2238.3415695291624</c:v>
                </c:pt>
                <c:pt idx="1404">
                  <c:v>2238.3735166009128</c:v>
                </c:pt>
                <c:pt idx="1405">
                  <c:v>2238.4048018692297</c:v>
                </c:pt>
                <c:pt idx="1406">
                  <c:v>2238.4271347099921</c:v>
                </c:pt>
                <c:pt idx="1407">
                  <c:v>2238.4311692316496</c:v>
                </c:pt>
                <c:pt idx="1408">
                  <c:v>2238.4154102379403</c:v>
                </c:pt>
                <c:pt idx="1409">
                  <c:v>2238.3754713429298</c:v>
                </c:pt>
                <c:pt idx="1410">
                  <c:v>2238.327863509237</c:v>
                </c:pt>
                <c:pt idx="1411">
                  <c:v>2238.2768464835085</c:v>
                </c:pt>
                <c:pt idx="1412">
                  <c:v>2238.2239170989214</c:v>
                </c:pt>
                <c:pt idx="1413">
                  <c:v>2238.1779725661077</c:v>
                </c:pt>
                <c:pt idx="1414">
                  <c:v>2238.1302659597022</c:v>
                </c:pt>
                <c:pt idx="1415">
                  <c:v>2238.0774866340612</c:v>
                </c:pt>
                <c:pt idx="1416">
                  <c:v>2238.0188061989234</c:v>
                </c:pt>
                <c:pt idx="1417">
                  <c:v>2237.9617602053822</c:v>
                </c:pt>
                <c:pt idx="1418">
                  <c:v>2237.9085875947608</c:v>
                </c:pt>
                <c:pt idx="1419">
                  <c:v>2237.8568446733934</c:v>
                </c:pt>
                <c:pt idx="1420">
                  <c:v>2237.8082012855598</c:v>
                </c:pt>
                <c:pt idx="1421">
                  <c:v>2237.7572262428675</c:v>
                </c:pt>
                <c:pt idx="1422">
                  <c:v>2237.7020509526233</c:v>
                </c:pt>
                <c:pt idx="1423">
                  <c:v>2237.647334903716</c:v>
                </c:pt>
                <c:pt idx="1424">
                  <c:v>2237.5863624381632</c:v>
                </c:pt>
                <c:pt idx="1425">
                  <c:v>2237.5274740581331</c:v>
                </c:pt>
                <c:pt idx="1426">
                  <c:v>2237.4825717683761</c:v>
                </c:pt>
                <c:pt idx="1427">
                  <c:v>2237.4460218615477</c:v>
                </c:pt>
                <c:pt idx="1428">
                  <c:v>2237.4164794775415</c:v>
                </c:pt>
                <c:pt idx="1429">
                  <c:v>2237.3940353431617</c:v>
                </c:pt>
                <c:pt idx="1430">
                  <c:v>2237.3818905670842</c:v>
                </c:pt>
                <c:pt idx="1431">
                  <c:v>2237.3854314592809</c:v>
                </c:pt>
                <c:pt idx="1432">
                  <c:v>2237.4018496329231</c:v>
                </c:pt>
                <c:pt idx="1433">
                  <c:v>2237.4255193117529</c:v>
                </c:pt>
                <c:pt idx="1434">
                  <c:v>2237.4679775450782</c:v>
                </c:pt>
                <c:pt idx="1435">
                  <c:v>2237.5247643279581</c:v>
                </c:pt>
                <c:pt idx="1436">
                  <c:v>2237.5830473439164</c:v>
                </c:pt>
                <c:pt idx="1437">
                  <c:v>2237.6376647746388</c:v>
                </c:pt>
                <c:pt idx="1438">
                  <c:v>2237.6919082376949</c:v>
                </c:pt>
                <c:pt idx="1439">
                  <c:v>2237.7405181884419</c:v>
                </c:pt>
                <c:pt idx="1440">
                  <c:v>2237.7878373136441</c:v>
                </c:pt>
                <c:pt idx="1441">
                  <c:v>2237.8267856877956</c:v>
                </c:pt>
                <c:pt idx="1442">
                  <c:v>2237.8477295450193</c:v>
                </c:pt>
                <c:pt idx="1443">
                  <c:v>2237.8562606769788</c:v>
                </c:pt>
                <c:pt idx="1444">
                  <c:v>2237.8612994878126</c:v>
                </c:pt>
                <c:pt idx="1445">
                  <c:v>2237.841801024184</c:v>
                </c:pt>
                <c:pt idx="1446">
                  <c:v>2237.797271129295</c:v>
                </c:pt>
                <c:pt idx="1447">
                  <c:v>2237.7409723037813</c:v>
                </c:pt>
                <c:pt idx="1448">
                  <c:v>2237.6747882587574</c:v>
                </c:pt>
                <c:pt idx="1449">
                  <c:v>2237.5952900825596</c:v>
                </c:pt>
                <c:pt idx="1450">
                  <c:v>2237.5046328825829</c:v>
                </c:pt>
                <c:pt idx="1451">
                  <c:v>2237.3998526275732</c:v>
                </c:pt>
                <c:pt idx="1452">
                  <c:v>2237.2905056390523</c:v>
                </c:pt>
                <c:pt idx="1453">
                  <c:v>2237.182345321809</c:v>
                </c:pt>
                <c:pt idx="1454">
                  <c:v>2237.0683031178846</c:v>
                </c:pt>
                <c:pt idx="1455">
                  <c:v>2236.9534506190839</c:v>
                </c:pt>
                <c:pt idx="1456">
                  <c:v>2236.8463543944908</c:v>
                </c:pt>
                <c:pt idx="1457">
                  <c:v>2236.7501792309836</c:v>
                </c:pt>
                <c:pt idx="1458">
                  <c:v>2236.6643027795812</c:v>
                </c:pt>
                <c:pt idx="1459">
                  <c:v>2236.589787269545</c:v>
                </c:pt>
                <c:pt idx="1460">
                  <c:v>2236.5310322810683</c:v>
                </c:pt>
                <c:pt idx="1461">
                  <c:v>2236.4902411018834</c:v>
                </c:pt>
                <c:pt idx="1462">
                  <c:v>2236.4696737357317</c:v>
                </c:pt>
                <c:pt idx="1463">
                  <c:v>2236.471048165381</c:v>
                </c:pt>
                <c:pt idx="1464">
                  <c:v>2236.4886307986567</c:v>
                </c:pt>
                <c:pt idx="1465">
                  <c:v>2236.5307606353254</c:v>
                </c:pt>
                <c:pt idx="1466">
                  <c:v>2236.5990114272067</c:v>
                </c:pt>
                <c:pt idx="1467">
                  <c:v>2236.6863547217417</c:v>
                </c:pt>
                <c:pt idx="1468">
                  <c:v>2236.7799201396151</c:v>
                </c:pt>
                <c:pt idx="1469">
                  <c:v>2236.8815752881856</c:v>
                </c:pt>
                <c:pt idx="1470">
                  <c:v>2236.9959769606571</c:v>
                </c:pt>
                <c:pt idx="1471">
                  <c:v>2237.1110285565196</c:v>
                </c:pt>
                <c:pt idx="1472">
                  <c:v>2237.2326286447055</c:v>
                </c:pt>
                <c:pt idx="1473">
                  <c:v>2237.3443915308499</c:v>
                </c:pt>
                <c:pt idx="1474">
                  <c:v>2237.4391525057799</c:v>
                </c:pt>
                <c:pt idx="1475">
                  <c:v>2237.5229425247826</c:v>
                </c:pt>
                <c:pt idx="1476">
                  <c:v>2237.5981204774198</c:v>
                </c:pt>
                <c:pt idx="1477">
                  <c:v>2237.6588607194981</c:v>
                </c:pt>
                <c:pt idx="1478">
                  <c:v>2237.7084119267934</c:v>
                </c:pt>
                <c:pt idx="1479">
                  <c:v>2237.7514730942198</c:v>
                </c:pt>
                <c:pt idx="1480">
                  <c:v>2237.7892103545437</c:v>
                </c:pt>
                <c:pt idx="1481">
                  <c:v>2237.8102669065252</c:v>
                </c:pt>
                <c:pt idx="1482">
                  <c:v>2237.8285633173818</c:v>
                </c:pt>
                <c:pt idx="1483">
                  <c:v>2237.8335645179836</c:v>
                </c:pt>
                <c:pt idx="1484">
                  <c:v>2237.8476748479607</c:v>
                </c:pt>
                <c:pt idx="1485">
                  <c:v>2237.8683984456788</c:v>
                </c:pt>
                <c:pt idx="1486">
                  <c:v>2237.8832183897375</c:v>
                </c:pt>
                <c:pt idx="1487">
                  <c:v>2237.8865646314071</c:v>
                </c:pt>
                <c:pt idx="1488">
                  <c:v>2237.8849230711571</c:v>
                </c:pt>
                <c:pt idx="1489">
                  <c:v>2237.873377744877</c:v>
                </c:pt>
                <c:pt idx="1490">
                  <c:v>2237.8540428328015</c:v>
                </c:pt>
                <c:pt idx="1491">
                  <c:v>2237.8274643126856</c:v>
                </c:pt>
                <c:pt idx="1492">
                  <c:v>2237.8015044972585</c:v>
                </c:pt>
                <c:pt idx="1493">
                  <c:v>2237.7736116459205</c:v>
                </c:pt>
                <c:pt idx="1494">
                  <c:v>2237.7415711303761</c:v>
                </c:pt>
                <c:pt idx="1495">
                  <c:v>2237.6932540518651</c:v>
                </c:pt>
                <c:pt idx="1496">
                  <c:v>2237.6342571640657</c:v>
                </c:pt>
                <c:pt idx="1497">
                  <c:v>2237.575314294324</c:v>
                </c:pt>
                <c:pt idx="1498">
                  <c:v>2237.5163557655737</c:v>
                </c:pt>
                <c:pt idx="1499">
                  <c:v>2237.4532685556933</c:v>
                </c:pt>
                <c:pt idx="1500">
                  <c:v>2237.3902801964505</c:v>
                </c:pt>
                <c:pt idx="1501">
                  <c:v>2237.32872085499</c:v>
                </c:pt>
                <c:pt idx="1502">
                  <c:v>2237.2690411062918</c:v>
                </c:pt>
                <c:pt idx="1503">
                  <c:v>2237.212156456088</c:v>
                </c:pt>
                <c:pt idx="1504">
                  <c:v>2237.1600935913848</c:v>
                </c:pt>
                <c:pt idx="1505">
                  <c:v>2237.1174375276091</c:v>
                </c:pt>
                <c:pt idx="1506">
                  <c:v>2237.0879563497456</c:v>
                </c:pt>
                <c:pt idx="1507">
                  <c:v>2237.0730618681555</c:v>
                </c:pt>
                <c:pt idx="1508">
                  <c:v>2237.0719330038255</c:v>
                </c:pt>
                <c:pt idx="1509">
                  <c:v>2237.0850717368598</c:v>
                </c:pt>
                <c:pt idx="1510">
                  <c:v>2237.1046299379855</c:v>
                </c:pt>
                <c:pt idx="1511">
                  <c:v>2237.1261224138025</c:v>
                </c:pt>
                <c:pt idx="1512">
                  <c:v>2237.1501459551032</c:v>
                </c:pt>
                <c:pt idx="1513">
                  <c:v>2237.1742964904984</c:v>
                </c:pt>
                <c:pt idx="1514">
                  <c:v>2237.1936189500361</c:v>
                </c:pt>
                <c:pt idx="1515">
                  <c:v>2237.2057689770677</c:v>
                </c:pt>
                <c:pt idx="1516">
                  <c:v>2237.2117493040937</c:v>
                </c:pt>
                <c:pt idx="1517">
                  <c:v>2237.2136588000067</c:v>
                </c:pt>
                <c:pt idx="1518">
                  <c:v>2237.2128391255233</c:v>
                </c:pt>
                <c:pt idx="1519">
                  <c:v>2237.2069782221665</c:v>
                </c:pt>
                <c:pt idx="1520">
                  <c:v>2237.1972365890692</c:v>
                </c:pt>
                <c:pt idx="1521">
                  <c:v>2237.1856315535701</c:v>
                </c:pt>
                <c:pt idx="1522">
                  <c:v>2237.1793150162493</c:v>
                </c:pt>
                <c:pt idx="1523">
                  <c:v>2237.1833565812954</c:v>
                </c:pt>
                <c:pt idx="1524">
                  <c:v>2237.194305823074</c:v>
                </c:pt>
                <c:pt idx="1525">
                  <c:v>2237.2186805137726</c:v>
                </c:pt>
                <c:pt idx="1526">
                  <c:v>2237.2574121725547</c:v>
                </c:pt>
                <c:pt idx="1527">
                  <c:v>2237.3025332286788</c:v>
                </c:pt>
                <c:pt idx="1528">
                  <c:v>2237.3499010371156</c:v>
                </c:pt>
                <c:pt idx="1529">
                  <c:v>2237.39120207736</c:v>
                </c:pt>
                <c:pt idx="1530">
                  <c:v>2237.4275723683759</c:v>
                </c:pt>
                <c:pt idx="1531">
                  <c:v>2237.4614815627506</c:v>
                </c:pt>
                <c:pt idx="1532">
                  <c:v>2237.4970263727828</c:v>
                </c:pt>
                <c:pt idx="1533">
                  <c:v>2237.5390665733225</c:v>
                </c:pt>
                <c:pt idx="1534">
                  <c:v>2237.5837833326791</c:v>
                </c:pt>
                <c:pt idx="1535">
                  <c:v>2237.6271452714277</c:v>
                </c:pt>
                <c:pt idx="1536">
                  <c:v>2237.6592865621697</c:v>
                </c:pt>
                <c:pt idx="1537">
                  <c:v>2237.6698344545352</c:v>
                </c:pt>
                <c:pt idx="1538">
                  <c:v>2237.6682142688746</c:v>
                </c:pt>
                <c:pt idx="1539">
                  <c:v>2237.6550776755521</c:v>
                </c:pt>
                <c:pt idx="1540">
                  <c:v>2237.6390783250044</c:v>
                </c:pt>
                <c:pt idx="1541">
                  <c:v>2237.6253388197406</c:v>
                </c:pt>
                <c:pt idx="1542">
                  <c:v>2237.6075212195619</c:v>
                </c:pt>
                <c:pt idx="1543">
                  <c:v>2237.5797323786996</c:v>
                </c:pt>
                <c:pt idx="1544">
                  <c:v>2237.5398329518493</c:v>
                </c:pt>
                <c:pt idx="1545">
                  <c:v>2237.4864699295886</c:v>
                </c:pt>
                <c:pt idx="1546">
                  <c:v>2237.4207246344781</c:v>
                </c:pt>
                <c:pt idx="1547">
                  <c:v>2237.3420930728807</c:v>
                </c:pt>
                <c:pt idx="1548">
                  <c:v>2237.2621327030865</c:v>
                </c:pt>
                <c:pt idx="1549">
                  <c:v>2237.1818287027136</c:v>
                </c:pt>
                <c:pt idx="1550">
                  <c:v>2237.0988445012899</c:v>
                </c:pt>
                <c:pt idx="1551">
                  <c:v>2237.0127532632087</c:v>
                </c:pt>
                <c:pt idx="1552">
                  <c:v>2236.9258284521743</c:v>
                </c:pt>
                <c:pt idx="1553">
                  <c:v>2236.8362644894037</c:v>
                </c:pt>
                <c:pt idx="1554">
                  <c:v>2236.7512282869002</c:v>
                </c:pt>
                <c:pt idx="1555">
                  <c:v>2236.6623227964474</c:v>
                </c:pt>
                <c:pt idx="1556">
                  <c:v>2236.5722977391783</c:v>
                </c:pt>
                <c:pt idx="1557">
                  <c:v>2236.4858557246107</c:v>
                </c:pt>
                <c:pt idx="1558">
                  <c:v>2236.4056663936567</c:v>
                </c:pt>
                <c:pt idx="1559">
                  <c:v>2236.3339546145016</c:v>
                </c:pt>
                <c:pt idx="1560">
                  <c:v>2236.2666037464787</c:v>
                </c:pt>
                <c:pt idx="1561">
                  <c:v>2236.2022047981668</c:v>
                </c:pt>
                <c:pt idx="1562">
                  <c:v>2236.1397144846178</c:v>
                </c:pt>
                <c:pt idx="1563">
                  <c:v>2236.0723747019279</c:v>
                </c:pt>
                <c:pt idx="1564">
                  <c:v>2236.0104006725342</c:v>
                </c:pt>
                <c:pt idx="1565">
                  <c:v>2235.9516354501584</c:v>
                </c:pt>
                <c:pt idx="1566">
                  <c:v>2235.8974750191769</c:v>
                </c:pt>
                <c:pt idx="1567">
                  <c:v>2235.8500972473907</c:v>
                </c:pt>
                <c:pt idx="1568">
                  <c:v>2235.804747273201</c:v>
                </c:pt>
                <c:pt idx="1569">
                  <c:v>2235.7691640532553</c:v>
                </c:pt>
                <c:pt idx="1570">
                  <c:v>2235.7368384229612</c:v>
                </c:pt>
                <c:pt idx="1571">
                  <c:v>2235.7174349174852</c:v>
                </c:pt>
                <c:pt idx="1572">
                  <c:v>2235.7098136113841</c:v>
                </c:pt>
                <c:pt idx="1573">
                  <c:v>2235.7070558734354</c:v>
                </c:pt>
                <c:pt idx="1574">
                  <c:v>2235.7042645705956</c:v>
                </c:pt>
                <c:pt idx="1575">
                  <c:v>2235.6926311270722</c:v>
                </c:pt>
                <c:pt idx="1576">
                  <c:v>2235.6770598342018</c:v>
                </c:pt>
                <c:pt idx="1577">
                  <c:v>2235.6612929155494</c:v>
                </c:pt>
                <c:pt idx="1578">
                  <c:v>2235.6420275633832</c:v>
                </c:pt>
                <c:pt idx="1579">
                  <c:v>2235.6222117022803</c:v>
                </c:pt>
                <c:pt idx="1580">
                  <c:v>2235.5925165104786</c:v>
                </c:pt>
                <c:pt idx="1581">
                  <c:v>2235.5581480934266</c:v>
                </c:pt>
                <c:pt idx="1582">
                  <c:v>2235.5143300042223</c:v>
                </c:pt>
                <c:pt idx="1583">
                  <c:v>2235.469253265027</c:v>
                </c:pt>
                <c:pt idx="1584">
                  <c:v>2235.428265961265</c:v>
                </c:pt>
                <c:pt idx="1585">
                  <c:v>2235.3944962569094</c:v>
                </c:pt>
                <c:pt idx="1586">
                  <c:v>2235.3645222521377</c:v>
                </c:pt>
                <c:pt idx="1587">
                  <c:v>2235.3357231192731</c:v>
                </c:pt>
                <c:pt idx="1588">
                  <c:v>2235.3131396367644</c:v>
                </c:pt>
                <c:pt idx="1589">
                  <c:v>2235.2906121504707</c:v>
                </c:pt>
                <c:pt idx="1590">
                  <c:v>2235.268975396109</c:v>
                </c:pt>
                <c:pt idx="1591">
                  <c:v>2235.2500178502928</c:v>
                </c:pt>
                <c:pt idx="1592">
                  <c:v>2235.2304139930034</c:v>
                </c:pt>
                <c:pt idx="1593">
                  <c:v>2235.2065837716978</c:v>
                </c:pt>
                <c:pt idx="1594">
                  <c:v>2235.1773596483504</c:v>
                </c:pt>
                <c:pt idx="1595">
                  <c:v>2235.1425631675502</c:v>
                </c:pt>
                <c:pt idx="1596">
                  <c:v>2235.1100717800637</c:v>
                </c:pt>
                <c:pt idx="1597">
                  <c:v>2235.0917265224125</c:v>
                </c:pt>
                <c:pt idx="1598">
                  <c:v>2235.0779869139078</c:v>
                </c:pt>
                <c:pt idx="1599">
                  <c:v>2235.0606583913036</c:v>
                </c:pt>
                <c:pt idx="1600">
                  <c:v>2235.0415428536539</c:v>
                </c:pt>
                <c:pt idx="1601">
                  <c:v>2235.0181352592267</c:v>
                </c:pt>
                <c:pt idx="1602">
                  <c:v>2234.9928479943633</c:v>
                </c:pt>
                <c:pt idx="1603">
                  <c:v>2234.9654844518177</c:v>
                </c:pt>
                <c:pt idx="1604">
                  <c:v>2234.9367096387268</c:v>
                </c:pt>
                <c:pt idx="1605">
                  <c:v>2234.9050761434059</c:v>
                </c:pt>
                <c:pt idx="1606">
                  <c:v>2234.8734654488185</c:v>
                </c:pt>
                <c:pt idx="1607">
                  <c:v>2234.8357269404528</c:v>
                </c:pt>
                <c:pt idx="1608">
                  <c:v>2234.782220092588</c:v>
                </c:pt>
                <c:pt idx="1609">
                  <c:v>2234.7253316190699</c:v>
                </c:pt>
                <c:pt idx="1610">
                  <c:v>2234.6664999472177</c:v>
                </c:pt>
                <c:pt idx="1611">
                  <c:v>2234.6175659647356</c:v>
                </c:pt>
                <c:pt idx="1612">
                  <c:v>2234.582655796255</c:v>
                </c:pt>
                <c:pt idx="1613">
                  <c:v>2234.5550293713322</c:v>
                </c:pt>
                <c:pt idx="1614">
                  <c:v>2234.5305379919641</c:v>
                </c:pt>
                <c:pt idx="1615">
                  <c:v>2234.5182043438404</c:v>
                </c:pt>
                <c:pt idx="1616">
                  <c:v>2234.5139295695767</c:v>
                </c:pt>
                <c:pt idx="1617">
                  <c:v>2234.5166958587329</c:v>
                </c:pt>
                <c:pt idx="1618">
                  <c:v>2234.5217328584945</c:v>
                </c:pt>
                <c:pt idx="1619">
                  <c:v>2234.5311736160697</c:v>
                </c:pt>
                <c:pt idx="1620">
                  <c:v>2234.5403179588425</c:v>
                </c:pt>
                <c:pt idx="1621">
                  <c:v>2234.5496457001941</c:v>
                </c:pt>
                <c:pt idx="1622">
                  <c:v>2234.5443314032987</c:v>
                </c:pt>
                <c:pt idx="1623">
                  <c:v>2234.5238296770726</c:v>
                </c:pt>
                <c:pt idx="1624">
                  <c:v>2234.4976281651029</c:v>
                </c:pt>
                <c:pt idx="1625">
                  <c:v>2234.4689559780199</c:v>
                </c:pt>
                <c:pt idx="1626">
                  <c:v>2234.4258472860292</c:v>
                </c:pt>
                <c:pt idx="1627">
                  <c:v>2234.3721089575597</c:v>
                </c:pt>
                <c:pt idx="1628">
                  <c:v>2234.3039283531975</c:v>
                </c:pt>
                <c:pt idx="1629">
                  <c:v>2234.2274232412174</c:v>
                </c:pt>
                <c:pt idx="1630">
                  <c:v>2234.1457802670161</c:v>
                </c:pt>
                <c:pt idx="1631">
                  <c:v>2234.0601584961173</c:v>
                </c:pt>
                <c:pt idx="1632">
                  <c:v>2233.9720005533713</c:v>
                </c:pt>
                <c:pt idx="1633">
                  <c:v>2233.8883641808743</c:v>
                </c:pt>
                <c:pt idx="1634">
                  <c:v>2233.8088650871614</c:v>
                </c:pt>
                <c:pt idx="1635">
                  <c:v>2233.736259569474</c:v>
                </c:pt>
                <c:pt idx="1636">
                  <c:v>2233.6675294423071</c:v>
                </c:pt>
                <c:pt idx="1637">
                  <c:v>2233.5990995667958</c:v>
                </c:pt>
                <c:pt idx="1638">
                  <c:v>2233.5314498479161</c:v>
                </c:pt>
                <c:pt idx="1639">
                  <c:v>2233.4751569719356</c:v>
                </c:pt>
                <c:pt idx="1640">
                  <c:v>2233.4307963543342</c:v>
                </c:pt>
                <c:pt idx="1641">
                  <c:v>2233.3933196975504</c:v>
                </c:pt>
                <c:pt idx="1642">
                  <c:v>2233.361641833038</c:v>
                </c:pt>
                <c:pt idx="1643">
                  <c:v>2233.3328687687576</c:v>
                </c:pt>
                <c:pt idx="1644">
                  <c:v>2233.310600464044</c:v>
                </c:pt>
                <c:pt idx="1645">
                  <c:v>2233.2991385045621</c:v>
                </c:pt>
                <c:pt idx="1646">
                  <c:v>2233.2938251339669</c:v>
                </c:pt>
                <c:pt idx="1647">
                  <c:v>2233.2962149505188</c:v>
                </c:pt>
                <c:pt idx="1648">
                  <c:v>2233.3129754536858</c:v>
                </c:pt>
                <c:pt idx="1649">
                  <c:v>2233.339741875046</c:v>
                </c:pt>
                <c:pt idx="1650">
                  <c:v>2233.3638522816864</c:v>
                </c:pt>
                <c:pt idx="1651">
                  <c:v>2233.3811043517671</c:v>
                </c:pt>
                <c:pt idx="1652">
                  <c:v>2233.3914713106597</c:v>
                </c:pt>
                <c:pt idx="1653">
                  <c:v>2233.3906700733978</c:v>
                </c:pt>
                <c:pt idx="1654">
                  <c:v>2233.3853005764327</c:v>
                </c:pt>
                <c:pt idx="1655">
                  <c:v>2233.3770714836132</c:v>
                </c:pt>
                <c:pt idx="1656">
                  <c:v>2233.3628044530637</c:v>
                </c:pt>
                <c:pt idx="1657">
                  <c:v>2233.345014329725</c:v>
                </c:pt>
                <c:pt idx="1658">
                  <c:v>2233.327046817853</c:v>
                </c:pt>
                <c:pt idx="1659">
                  <c:v>2233.3092560003352</c:v>
                </c:pt>
                <c:pt idx="1660">
                  <c:v>2233.2931544212256</c:v>
                </c:pt>
                <c:pt idx="1661">
                  <c:v>2233.2900408006785</c:v>
                </c:pt>
                <c:pt idx="1662">
                  <c:v>2233.2968569189993</c:v>
                </c:pt>
                <c:pt idx="1663">
                  <c:v>2233.3236654328548</c:v>
                </c:pt>
                <c:pt idx="1664">
                  <c:v>2233.3790730217456</c:v>
                </c:pt>
                <c:pt idx="1665">
                  <c:v>2233.4518940809257</c:v>
                </c:pt>
                <c:pt idx="1666">
                  <c:v>2233.5516426058534</c:v>
                </c:pt>
                <c:pt idx="1667">
                  <c:v>2233.6703545869423</c:v>
                </c:pt>
                <c:pt idx="1668">
                  <c:v>2233.7922251449531</c:v>
                </c:pt>
                <c:pt idx="1669">
                  <c:v>2233.9167591526248</c:v>
                </c:pt>
                <c:pt idx="1670">
                  <c:v>2234.0289911063051</c:v>
                </c:pt>
                <c:pt idx="1671">
                  <c:v>2234.136246569446</c:v>
                </c:pt>
                <c:pt idx="1672">
                  <c:v>2234.2294662433633</c:v>
                </c:pt>
                <c:pt idx="1673">
                  <c:v>2234.3136627732379</c:v>
                </c:pt>
                <c:pt idx="1674">
                  <c:v>2234.3814407478621</c:v>
                </c:pt>
                <c:pt idx="1675">
                  <c:v>2234.4295611021839</c:v>
                </c:pt>
                <c:pt idx="1676">
                  <c:v>2234.4660759766211</c:v>
                </c:pt>
                <c:pt idx="1677">
                  <c:v>2234.4758669302173</c:v>
                </c:pt>
                <c:pt idx="1678">
                  <c:v>2234.4624960465685</c:v>
                </c:pt>
                <c:pt idx="1679">
                  <c:v>2234.4321828890484</c:v>
                </c:pt>
                <c:pt idx="1680">
                  <c:v>2234.3873614218137</c:v>
                </c:pt>
                <c:pt idx="1681">
                  <c:v>2234.3433557730041</c:v>
                </c:pt>
                <c:pt idx="1682">
                  <c:v>2234.2982492886927</c:v>
                </c:pt>
                <c:pt idx="1683">
                  <c:v>2234.2531945715127</c:v>
                </c:pt>
                <c:pt idx="1684">
                  <c:v>2234.2036227616259</c:v>
                </c:pt>
                <c:pt idx="1685">
                  <c:v>2234.1554245931666</c:v>
                </c:pt>
                <c:pt idx="1686">
                  <c:v>2234.1101423351124</c:v>
                </c:pt>
                <c:pt idx="1687">
                  <c:v>2234.0653343697986</c:v>
                </c:pt>
                <c:pt idx="1688">
                  <c:v>2234.0173199200822</c:v>
                </c:pt>
                <c:pt idx="1689">
                  <c:v>2233.9683376177495</c:v>
                </c:pt>
                <c:pt idx="1690">
                  <c:v>2233.9229816301681</c:v>
                </c:pt>
                <c:pt idx="1691">
                  <c:v>2233.8756515428718</c:v>
                </c:pt>
                <c:pt idx="1692">
                  <c:v>2233.8249161875233</c:v>
                </c:pt>
                <c:pt idx="1693">
                  <c:v>2233.7698694770147</c:v>
                </c:pt>
                <c:pt idx="1694">
                  <c:v>2233.7109004333197</c:v>
                </c:pt>
                <c:pt idx="1695">
                  <c:v>2233.6516228163764</c:v>
                </c:pt>
                <c:pt idx="1696">
                  <c:v>2233.5933427590767</c:v>
                </c:pt>
                <c:pt idx="1697">
                  <c:v>2233.5339616422402</c:v>
                </c:pt>
                <c:pt idx="1698">
                  <c:v>2233.4795727198125</c:v>
                </c:pt>
                <c:pt idx="1699">
                  <c:v>2233.433021551964</c:v>
                </c:pt>
                <c:pt idx="1700">
                  <c:v>2233.3982339433069</c:v>
                </c:pt>
                <c:pt idx="1701">
                  <c:v>2233.3683505954086</c:v>
                </c:pt>
                <c:pt idx="1702">
                  <c:v>2233.3494168070556</c:v>
                </c:pt>
                <c:pt idx="1703">
                  <c:v>2233.3447576614817</c:v>
                </c:pt>
                <c:pt idx="1704">
                  <c:v>2233.3387610747673</c:v>
                </c:pt>
                <c:pt idx="1705">
                  <c:v>2233.3335373435107</c:v>
                </c:pt>
                <c:pt idx="1706">
                  <c:v>2233.3296024021615</c:v>
                </c:pt>
                <c:pt idx="1707">
                  <c:v>2233.3210065552958</c:v>
                </c:pt>
                <c:pt idx="1708">
                  <c:v>2233.3022669895495</c:v>
                </c:pt>
                <c:pt idx="1709">
                  <c:v>2233.2693257747278</c:v>
                </c:pt>
                <c:pt idx="1710">
                  <c:v>2233.2262951984926</c:v>
                </c:pt>
                <c:pt idx="1711">
                  <c:v>2233.1739825589475</c:v>
                </c:pt>
                <c:pt idx="1712">
                  <c:v>2233.1191886304277</c:v>
                </c:pt>
                <c:pt idx="1713">
                  <c:v>2233.0563725799361</c:v>
                </c:pt>
                <c:pt idx="1714">
                  <c:v>2232.9853491493882</c:v>
                </c:pt>
                <c:pt idx="1715">
                  <c:v>2232.9169640263844</c:v>
                </c:pt>
                <c:pt idx="1716">
                  <c:v>2232.8471849527418</c:v>
                </c:pt>
                <c:pt idx="1717">
                  <c:v>2232.7787548778051</c:v>
                </c:pt>
                <c:pt idx="1718">
                  <c:v>2232.714709251024</c:v>
                </c:pt>
                <c:pt idx="1719">
                  <c:v>2232.6564816505534</c:v>
                </c:pt>
                <c:pt idx="1720">
                  <c:v>2232.6023274829299</c:v>
                </c:pt>
                <c:pt idx="1721">
                  <c:v>2232.5526140177808</c:v>
                </c:pt>
                <c:pt idx="1722">
                  <c:v>2232.5023345783534</c:v>
                </c:pt>
                <c:pt idx="1723">
                  <c:v>2232.4519620475662</c:v>
                </c:pt>
                <c:pt idx="1724">
                  <c:v>2232.4079807935059</c:v>
                </c:pt>
                <c:pt idx="1725">
                  <c:v>2232.3728435246344</c:v>
                </c:pt>
                <c:pt idx="1726">
                  <c:v>2232.3443582279992</c:v>
                </c:pt>
                <c:pt idx="1727">
                  <c:v>2232.3202703438096</c:v>
                </c:pt>
                <c:pt idx="1728">
                  <c:v>2232.298293129897</c:v>
                </c:pt>
                <c:pt idx="1729">
                  <c:v>2232.2819897462509</c:v>
                </c:pt>
                <c:pt idx="1730">
                  <c:v>2232.2698469103134</c:v>
                </c:pt>
                <c:pt idx="1731">
                  <c:v>2232.2713532533799</c:v>
                </c:pt>
                <c:pt idx="1732">
                  <c:v>2232.2699402367944</c:v>
                </c:pt>
                <c:pt idx="1733">
                  <c:v>2232.2697639939752</c:v>
                </c:pt>
                <c:pt idx="1734">
                  <c:v>2232.26983757484</c:v>
                </c:pt>
                <c:pt idx="1735">
                  <c:v>2232.2687694376227</c:v>
                </c:pt>
                <c:pt idx="1736">
                  <c:v>2232.2616512591926</c:v>
                </c:pt>
                <c:pt idx="1737">
                  <c:v>2232.2591928306774</c:v>
                </c:pt>
                <c:pt idx="1738">
                  <c:v>2232.2609904624715</c:v>
                </c:pt>
                <c:pt idx="1739">
                  <c:v>2232.2683002333583</c:v>
                </c:pt>
                <c:pt idx="1740">
                  <c:v>2232.2738002604578</c:v>
                </c:pt>
                <c:pt idx="1741">
                  <c:v>2232.2809099385854</c:v>
                </c:pt>
                <c:pt idx="1742">
                  <c:v>2232.2860616034845</c:v>
                </c:pt>
                <c:pt idx="1743">
                  <c:v>2232.2995695052696</c:v>
                </c:pt>
                <c:pt idx="1744">
                  <c:v>2232.3096919808168</c:v>
                </c:pt>
                <c:pt idx="1745">
                  <c:v>2232.3208010604494</c:v>
                </c:pt>
                <c:pt idx="1746">
                  <c:v>2232.3355436802949</c:v>
                </c:pt>
                <c:pt idx="1747">
                  <c:v>2232.3483879872292</c:v>
                </c:pt>
                <c:pt idx="1748">
                  <c:v>2232.3533987326623</c:v>
                </c:pt>
                <c:pt idx="1749">
                  <c:v>2232.3598422764694</c:v>
                </c:pt>
                <c:pt idx="1750">
                  <c:v>2232.365776087589</c:v>
                </c:pt>
                <c:pt idx="1751">
                  <c:v>2232.3706501171696</c:v>
                </c:pt>
                <c:pt idx="1752">
                  <c:v>2232.3764470991978</c:v>
                </c:pt>
                <c:pt idx="1753">
                  <c:v>2232.3844745577439</c:v>
                </c:pt>
                <c:pt idx="1754">
                  <c:v>2232.4028584368975</c:v>
                </c:pt>
                <c:pt idx="1755">
                  <c:v>2232.4305560270745</c:v>
                </c:pt>
                <c:pt idx="1756">
                  <c:v>2232.4742298585588</c:v>
                </c:pt>
                <c:pt idx="1757">
                  <c:v>2232.5327135154462</c:v>
                </c:pt>
                <c:pt idx="1758">
                  <c:v>2232.6108610614847</c:v>
                </c:pt>
                <c:pt idx="1759">
                  <c:v>2232.6909079644784</c:v>
                </c:pt>
                <c:pt idx="1760">
                  <c:v>2232.7771169735915</c:v>
                </c:pt>
                <c:pt idx="1761">
                  <c:v>2232.8683440862278</c:v>
                </c:pt>
                <c:pt idx="1762">
                  <c:v>2232.9643148003129</c:v>
                </c:pt>
                <c:pt idx="1763">
                  <c:v>2233.0643441100588</c:v>
                </c:pt>
                <c:pt idx="1764">
                  <c:v>2233.1560160979384</c:v>
                </c:pt>
                <c:pt idx="1765">
                  <c:v>2233.2323106088666</c:v>
                </c:pt>
                <c:pt idx="1766">
                  <c:v>2233.2999443487574</c:v>
                </c:pt>
                <c:pt idx="1767">
                  <c:v>2233.3467704524965</c:v>
                </c:pt>
                <c:pt idx="1768">
                  <c:v>2233.3699739534163</c:v>
                </c:pt>
                <c:pt idx="1769">
                  <c:v>2233.370171988096</c:v>
                </c:pt>
                <c:pt idx="1770">
                  <c:v>2233.3644840311244</c:v>
                </c:pt>
                <c:pt idx="1771">
                  <c:v>2233.3398986591119</c:v>
                </c:pt>
                <c:pt idx="1772">
                  <c:v>2233.3040271086388</c:v>
                </c:pt>
                <c:pt idx="1773">
                  <c:v>2233.2621839267554</c:v>
                </c:pt>
                <c:pt idx="1774">
                  <c:v>2233.2151913516432</c:v>
                </c:pt>
                <c:pt idx="1775">
                  <c:v>2233.1689898097679</c:v>
                </c:pt>
                <c:pt idx="1776">
                  <c:v>2233.1264170378672</c:v>
                </c:pt>
                <c:pt idx="1777">
                  <c:v>2233.0896611299104</c:v>
                </c:pt>
                <c:pt idx="1778">
                  <c:v>2233.05219343412</c:v>
                </c:pt>
                <c:pt idx="1779">
                  <c:v>2233.0107341635203</c:v>
                </c:pt>
                <c:pt idx="1780">
                  <c:v>2232.9661611091433</c:v>
                </c:pt>
                <c:pt idx="1781">
                  <c:v>2232.9236528255501</c:v>
                </c:pt>
                <c:pt idx="1782">
                  <c:v>2232.8866564479899</c:v>
                </c:pt>
                <c:pt idx="1783">
                  <c:v>2232.851383461119</c:v>
                </c:pt>
                <c:pt idx="1784">
                  <c:v>2232.8133839266225</c:v>
                </c:pt>
                <c:pt idx="1785">
                  <c:v>2232.778249985965</c:v>
                </c:pt>
                <c:pt idx="1786">
                  <c:v>2232.7397991293687</c:v>
                </c:pt>
                <c:pt idx="1787">
                  <c:v>2232.6986400343708</c:v>
                </c:pt>
                <c:pt idx="1788">
                  <c:v>2232.6522307861173</c:v>
                </c:pt>
                <c:pt idx="1789">
                  <c:v>2232.6099314638377</c:v>
                </c:pt>
                <c:pt idx="1790">
                  <c:v>2232.5743810647687</c:v>
                </c:pt>
                <c:pt idx="1791">
                  <c:v>2232.5427658100798</c:v>
                </c:pt>
                <c:pt idx="1792">
                  <c:v>2232.5145382458172</c:v>
                </c:pt>
                <c:pt idx="1793">
                  <c:v>2232.4944287738685</c:v>
                </c:pt>
                <c:pt idx="1794">
                  <c:v>2232.4779723591032</c:v>
                </c:pt>
                <c:pt idx="1795">
                  <c:v>2232.4586842129165</c:v>
                </c:pt>
                <c:pt idx="1796">
                  <c:v>2232.4281688812339</c:v>
                </c:pt>
                <c:pt idx="1797">
                  <c:v>2232.397835390283</c:v>
                </c:pt>
                <c:pt idx="1798">
                  <c:v>2232.3641850460294</c:v>
                </c:pt>
                <c:pt idx="1799">
                  <c:v>2232.3310568717748</c:v>
                </c:pt>
                <c:pt idx="1800">
                  <c:v>2232.2952298262639</c:v>
                </c:pt>
                <c:pt idx="1801">
                  <c:v>2232.2532771747533</c:v>
                </c:pt>
                <c:pt idx="1802">
                  <c:v>2232.2002198324103</c:v>
                </c:pt>
                <c:pt idx="1803">
                  <c:v>2232.1332462612827</c:v>
                </c:pt>
                <c:pt idx="1804">
                  <c:v>2232.0532069773662</c:v>
                </c:pt>
                <c:pt idx="1805">
                  <c:v>2231.9671989897211</c:v>
                </c:pt>
                <c:pt idx="1806">
                  <c:v>2231.8845514176119</c:v>
                </c:pt>
                <c:pt idx="1807">
                  <c:v>2231.8118776537372</c:v>
                </c:pt>
                <c:pt idx="1808">
                  <c:v>2231.7442155323047</c:v>
                </c:pt>
                <c:pt idx="1809">
                  <c:v>2231.6769966001739</c:v>
                </c:pt>
                <c:pt idx="1810">
                  <c:v>2231.6072309795572</c:v>
                </c:pt>
                <c:pt idx="1811">
                  <c:v>2231.5344762624241</c:v>
                </c:pt>
                <c:pt idx="1812">
                  <c:v>2231.4645868916805</c:v>
                </c:pt>
                <c:pt idx="1813">
                  <c:v>2231.4053074710528</c:v>
                </c:pt>
                <c:pt idx="1814">
                  <c:v>2231.3529671590281</c:v>
                </c:pt>
                <c:pt idx="1815">
                  <c:v>2231.3033141090391</c:v>
                </c:pt>
                <c:pt idx="1816">
                  <c:v>2231.249933794461</c:v>
                </c:pt>
                <c:pt idx="1817">
                  <c:v>2231.1978570819524</c:v>
                </c:pt>
                <c:pt idx="1818">
                  <c:v>2231.140982955837</c:v>
                </c:pt>
                <c:pt idx="1819">
                  <c:v>2231.0790411339781</c:v>
                </c:pt>
                <c:pt idx="1820">
                  <c:v>2231.0179022556181</c:v>
                </c:pt>
                <c:pt idx="1821">
                  <c:v>2230.9566218636569</c:v>
                </c:pt>
                <c:pt idx="1822">
                  <c:v>2230.8956250301376</c:v>
                </c:pt>
                <c:pt idx="1823">
                  <c:v>2230.8321683423947</c:v>
                </c:pt>
                <c:pt idx="1824">
                  <c:v>2230.7703726168115</c:v>
                </c:pt>
                <c:pt idx="1825">
                  <c:v>2230.7132795734396</c:v>
                </c:pt>
                <c:pt idx="1826">
                  <c:v>2230.6616464488079</c:v>
                </c:pt>
                <c:pt idx="1827">
                  <c:v>2230.6187572268886</c:v>
                </c:pt>
                <c:pt idx="1828">
                  <c:v>2230.5857314213381</c:v>
                </c:pt>
                <c:pt idx="1829">
                  <c:v>2230.5631864381735</c:v>
                </c:pt>
                <c:pt idx="1830">
                  <c:v>2230.5497487204202</c:v>
                </c:pt>
                <c:pt idx="1831">
                  <c:v>2230.5397194097877</c:v>
                </c:pt>
                <c:pt idx="1832">
                  <c:v>2230.5417810696531</c:v>
                </c:pt>
                <c:pt idx="1833">
                  <c:v>2230.55058508092</c:v>
                </c:pt>
                <c:pt idx="1834">
                  <c:v>2230.5724207153912</c:v>
                </c:pt>
                <c:pt idx="1835">
                  <c:v>2230.6115851609652</c:v>
                </c:pt>
                <c:pt idx="1836">
                  <c:v>2230.6696725238435</c:v>
                </c:pt>
                <c:pt idx="1837">
                  <c:v>2230.7358313488508</c:v>
                </c:pt>
                <c:pt idx="1838">
                  <c:v>2230.8012218746012</c:v>
                </c:pt>
                <c:pt idx="1839">
                  <c:v>2230.8583300431778</c:v>
                </c:pt>
                <c:pt idx="1840">
                  <c:v>2230.9104173072324</c:v>
                </c:pt>
                <c:pt idx="1841">
                  <c:v>2230.9569052124102</c:v>
                </c:pt>
                <c:pt idx="1842">
                  <c:v>2231.0045813592319</c:v>
                </c:pt>
                <c:pt idx="1843">
                  <c:v>2231.0479816209513</c:v>
                </c:pt>
                <c:pt idx="1844">
                  <c:v>2231.0880101326502</c:v>
                </c:pt>
                <c:pt idx="1845">
                  <c:v>2231.120715704998</c:v>
                </c:pt>
                <c:pt idx="1846">
                  <c:v>2231.1332311148471</c:v>
                </c:pt>
                <c:pt idx="1847">
                  <c:v>2231.1202005761775</c:v>
                </c:pt>
                <c:pt idx="1848">
                  <c:v>2231.0937067927521</c:v>
                </c:pt>
                <c:pt idx="1849">
                  <c:v>2231.0615987890924</c:v>
                </c:pt>
                <c:pt idx="1850">
                  <c:v>2231.0241546206603</c:v>
                </c:pt>
                <c:pt idx="1851">
                  <c:v>2230.9826647255245</c:v>
                </c:pt>
                <c:pt idx="1852">
                  <c:v>2230.9397924702826</c:v>
                </c:pt>
                <c:pt idx="1853">
                  <c:v>2230.8925405210484</c:v>
                </c:pt>
                <c:pt idx="1854">
                  <c:v>2230.840921057485</c:v>
                </c:pt>
                <c:pt idx="1855">
                  <c:v>2230.7929547132012</c:v>
                </c:pt>
                <c:pt idx="1856">
                  <c:v>2230.7615744171708</c:v>
                </c:pt>
                <c:pt idx="1857">
                  <c:v>2230.7414807531263</c:v>
                </c:pt>
                <c:pt idx="1858">
                  <c:v>2230.7367139223406</c:v>
                </c:pt>
                <c:pt idx="1859">
                  <c:v>2230.7508433391299</c:v>
                </c:pt>
                <c:pt idx="1860">
                  <c:v>2230.7876084819331</c:v>
                </c:pt>
                <c:pt idx="1861">
                  <c:v>2230.8498444343486</c:v>
                </c:pt>
                <c:pt idx="1862">
                  <c:v>2230.9273167438705</c:v>
                </c:pt>
                <c:pt idx="1863">
                  <c:v>2231.0092578035915</c:v>
                </c:pt>
                <c:pt idx="1864">
                  <c:v>2231.0968849136179</c:v>
                </c:pt>
                <c:pt idx="1865">
                  <c:v>2231.1959819645344</c:v>
                </c:pt>
                <c:pt idx="1866">
                  <c:v>2231.2990509535566</c:v>
                </c:pt>
                <c:pt idx="1867">
                  <c:v>2231.4013580270444</c:v>
                </c:pt>
                <c:pt idx="1868">
                  <c:v>2231.5142918567199</c:v>
                </c:pt>
                <c:pt idx="1869">
                  <c:v>2231.6281054245333</c:v>
                </c:pt>
                <c:pt idx="1870">
                  <c:v>2231.7471284957192</c:v>
                </c:pt>
                <c:pt idx="1871">
                  <c:v>2231.8635970197574</c:v>
                </c:pt>
                <c:pt idx="1872">
                  <c:v>2231.971973951142</c:v>
                </c:pt>
                <c:pt idx="1873">
                  <c:v>2232.0826229259687</c:v>
                </c:pt>
                <c:pt idx="1874">
                  <c:v>2232.2061454741215</c:v>
                </c:pt>
                <c:pt idx="1875">
                  <c:v>2232.3351960995578</c:v>
                </c:pt>
                <c:pt idx="1876">
                  <c:v>2232.4626059198326</c:v>
                </c:pt>
                <c:pt idx="1877">
                  <c:v>2232.589804400599</c:v>
                </c:pt>
                <c:pt idx="1878">
                  <c:v>2232.7082188056647</c:v>
                </c:pt>
                <c:pt idx="1879">
                  <c:v>2232.8102676861154</c:v>
                </c:pt>
                <c:pt idx="1880">
                  <c:v>2232.9092875232018</c:v>
                </c:pt>
                <c:pt idx="1881">
                  <c:v>2232.9899300143616</c:v>
                </c:pt>
                <c:pt idx="1882">
                  <c:v>2233.0590323690176</c:v>
                </c:pt>
                <c:pt idx="1883">
                  <c:v>2233.1214256538274</c:v>
                </c:pt>
                <c:pt idx="1884">
                  <c:v>2233.1679715513869</c:v>
                </c:pt>
                <c:pt idx="1885">
                  <c:v>2233.1935094093124</c:v>
                </c:pt>
                <c:pt idx="1886">
                  <c:v>2233.2019431726067</c:v>
                </c:pt>
                <c:pt idx="1887">
                  <c:v>2233.2010457907049</c:v>
                </c:pt>
                <c:pt idx="1888">
                  <c:v>2233.1917641730938</c:v>
                </c:pt>
                <c:pt idx="1889">
                  <c:v>2233.1704260704387</c:v>
                </c:pt>
                <c:pt idx="1890">
                  <c:v>2233.1529613615389</c:v>
                </c:pt>
                <c:pt idx="1891">
                  <c:v>2233.1239322877077</c:v>
                </c:pt>
                <c:pt idx="1892">
                  <c:v>2233.0968933359741</c:v>
                </c:pt>
                <c:pt idx="1893">
                  <c:v>2233.0725884094113</c:v>
                </c:pt>
                <c:pt idx="1894">
                  <c:v>2233.0459774302753</c:v>
                </c:pt>
                <c:pt idx="1895">
                  <c:v>2233.0232479526344</c:v>
                </c:pt>
                <c:pt idx="1896">
                  <c:v>2233.0084233003849</c:v>
                </c:pt>
                <c:pt idx="1897">
                  <c:v>2233.0092770885708</c:v>
                </c:pt>
                <c:pt idx="1898">
                  <c:v>2233.0120815294158</c:v>
                </c:pt>
                <c:pt idx="1899">
                  <c:v>2233.018950575301</c:v>
                </c:pt>
                <c:pt idx="1900">
                  <c:v>2233.0256128967731</c:v>
                </c:pt>
                <c:pt idx="1901">
                  <c:v>2233.0188735508168</c:v>
                </c:pt>
                <c:pt idx="1902">
                  <c:v>2233.0096741311977</c:v>
                </c:pt>
                <c:pt idx="1903">
                  <c:v>2232.9908950107147</c:v>
                </c:pt>
                <c:pt idx="1904">
                  <c:v>2232.9598129545666</c:v>
                </c:pt>
                <c:pt idx="1905">
                  <c:v>2232.9174383225113</c:v>
                </c:pt>
                <c:pt idx="1906">
                  <c:v>2232.8606264020846</c:v>
                </c:pt>
                <c:pt idx="1907">
                  <c:v>2232.7921377183329</c:v>
                </c:pt>
                <c:pt idx="1908">
                  <c:v>2232.7121123631182</c:v>
                </c:pt>
                <c:pt idx="1909">
                  <c:v>2232.6304335192544</c:v>
                </c:pt>
                <c:pt idx="1910">
                  <c:v>2232.5469742229029</c:v>
                </c:pt>
                <c:pt idx="1911">
                  <c:v>2232.4769250039512</c:v>
                </c:pt>
                <c:pt idx="1912">
                  <c:v>2232.4201813836435</c:v>
                </c:pt>
                <c:pt idx="1913">
                  <c:v>2232.3780810467583</c:v>
                </c:pt>
                <c:pt idx="1914">
                  <c:v>2232.3515092691614</c:v>
                </c:pt>
                <c:pt idx="1915">
                  <c:v>2232.339682065784</c:v>
                </c:pt>
                <c:pt idx="1916">
                  <c:v>2232.3473248844211</c:v>
                </c:pt>
                <c:pt idx="1917">
                  <c:v>2232.3712083254868</c:v>
                </c:pt>
                <c:pt idx="1918">
                  <c:v>2232.409838948834</c:v>
                </c:pt>
                <c:pt idx="1919">
                  <c:v>2232.4595799709623</c:v>
                </c:pt>
                <c:pt idx="1920">
                  <c:v>2232.5177437121602</c:v>
                </c:pt>
                <c:pt idx="1921">
                  <c:v>2232.5878239138005</c:v>
                </c:pt>
                <c:pt idx="1922">
                  <c:v>2232.6593353565058</c:v>
                </c:pt>
                <c:pt idx="1923">
                  <c:v>2232.7302928808645</c:v>
                </c:pt>
                <c:pt idx="1924">
                  <c:v>2232.7966319236662</c:v>
                </c:pt>
                <c:pt idx="1925">
                  <c:v>2232.852555241449</c:v>
                </c:pt>
                <c:pt idx="1926">
                  <c:v>2232.9067234219619</c:v>
                </c:pt>
                <c:pt idx="1927">
                  <c:v>2232.9551129730817</c:v>
                </c:pt>
                <c:pt idx="1928">
                  <c:v>2233.0020855940056</c:v>
                </c:pt>
                <c:pt idx="1929">
                  <c:v>2233.045111474225</c:v>
                </c:pt>
                <c:pt idx="1930">
                  <c:v>2233.0889702440913</c:v>
                </c:pt>
                <c:pt idx="1931">
                  <c:v>2233.1321705750997</c:v>
                </c:pt>
                <c:pt idx="1932">
                  <c:v>2233.1699020132301</c:v>
                </c:pt>
                <c:pt idx="1933">
                  <c:v>2233.2093164473499</c:v>
                </c:pt>
                <c:pt idx="1934">
                  <c:v>2233.2454859781278</c:v>
                </c:pt>
                <c:pt idx="1935">
                  <c:v>2233.2748897772967</c:v>
                </c:pt>
                <c:pt idx="1936">
                  <c:v>2233.3026520947533</c:v>
                </c:pt>
                <c:pt idx="1937">
                  <c:v>2233.3235071672088</c:v>
                </c:pt>
                <c:pt idx="1938">
                  <c:v>2233.3336031767799</c:v>
                </c:pt>
                <c:pt idx="1939">
                  <c:v>2233.3370853071624</c:v>
                </c:pt>
                <c:pt idx="1940">
                  <c:v>2233.3323979935626</c:v>
                </c:pt>
                <c:pt idx="1941">
                  <c:v>2233.3094406511791</c:v>
                </c:pt>
                <c:pt idx="1942">
                  <c:v>2233.2757257488465</c:v>
                </c:pt>
                <c:pt idx="1943">
                  <c:v>2233.2352617246256</c:v>
                </c:pt>
                <c:pt idx="1944">
                  <c:v>2233.1753177335399</c:v>
                </c:pt>
                <c:pt idx="1945">
                  <c:v>2233.1057912273823</c:v>
                </c:pt>
                <c:pt idx="1946">
                  <c:v>2233.0375966349634</c:v>
                </c:pt>
                <c:pt idx="1947">
                  <c:v>2232.9702464327393</c:v>
                </c:pt>
                <c:pt idx="1948">
                  <c:v>2232.8971221970446</c:v>
                </c:pt>
                <c:pt idx="1949">
                  <c:v>2232.8263787132742</c:v>
                </c:pt>
                <c:pt idx="1950">
                  <c:v>2232.7552046194764</c:v>
                </c:pt>
                <c:pt idx="1951">
                  <c:v>2232.691198515935</c:v>
                </c:pt>
                <c:pt idx="1952">
                  <c:v>2232.6423771465834</c:v>
                </c:pt>
                <c:pt idx="1953">
                  <c:v>2232.6013988015907</c:v>
                </c:pt>
                <c:pt idx="1954">
                  <c:v>2232.5636017860743</c:v>
                </c:pt>
                <c:pt idx="1955">
                  <c:v>2232.533184229078</c:v>
                </c:pt>
                <c:pt idx="1956">
                  <c:v>2232.5063791163102</c:v>
                </c:pt>
                <c:pt idx="1957">
                  <c:v>2232.4756902398108</c:v>
                </c:pt>
                <c:pt idx="1958">
                  <c:v>2232.4380981810873</c:v>
                </c:pt>
                <c:pt idx="1959">
                  <c:v>2232.4002458774548</c:v>
                </c:pt>
                <c:pt idx="1960">
                  <c:v>2232.3586303172483</c:v>
                </c:pt>
                <c:pt idx="1961">
                  <c:v>2232.3112627526621</c:v>
                </c:pt>
                <c:pt idx="1962">
                  <c:v>2232.2524315870983</c:v>
                </c:pt>
                <c:pt idx="1963">
                  <c:v>2232.1838271704942</c:v>
                </c:pt>
                <c:pt idx="1964">
                  <c:v>2232.1075193111328</c:v>
                </c:pt>
                <c:pt idx="1965">
                  <c:v>2232.0222549367336</c:v>
                </c:pt>
                <c:pt idx="1966">
                  <c:v>2231.9348713915151</c:v>
                </c:pt>
                <c:pt idx="1967">
                  <c:v>2231.8498886994694</c:v>
                </c:pt>
                <c:pt idx="1968">
                  <c:v>2231.7704369003695</c:v>
                </c:pt>
                <c:pt idx="1969">
                  <c:v>2231.7023620411096</c:v>
                </c:pt>
                <c:pt idx="1970">
                  <c:v>2231.6375218488602</c:v>
                </c:pt>
                <c:pt idx="1971">
                  <c:v>2231.5760021843912</c:v>
                </c:pt>
                <c:pt idx="1972">
                  <c:v>2231.5195984994657</c:v>
                </c:pt>
                <c:pt idx="1973">
                  <c:v>2231.4704548628147</c:v>
                </c:pt>
                <c:pt idx="1974">
                  <c:v>2231.4261706498437</c:v>
                </c:pt>
                <c:pt idx="1975">
                  <c:v>2231.3942175629504</c:v>
                </c:pt>
                <c:pt idx="1976">
                  <c:v>2231.3826124628481</c:v>
                </c:pt>
                <c:pt idx="1977">
                  <c:v>2231.3739350030969</c:v>
                </c:pt>
                <c:pt idx="1978">
                  <c:v>2231.3626786845566</c:v>
                </c:pt>
                <c:pt idx="1979">
                  <c:v>2231.3510634446061</c:v>
                </c:pt>
                <c:pt idx="1980">
                  <c:v>2231.3332236285501</c:v>
                </c:pt>
                <c:pt idx="1981">
                  <c:v>2231.3149633770827</c:v>
                </c:pt>
                <c:pt idx="1982">
                  <c:v>2231.2954749723972</c:v>
                </c:pt>
                <c:pt idx="1983">
                  <c:v>2231.2754239434962</c:v>
                </c:pt>
                <c:pt idx="1984">
                  <c:v>2231.2564253922019</c:v>
                </c:pt>
                <c:pt idx="1985">
                  <c:v>2231.2311392541083</c:v>
                </c:pt>
                <c:pt idx="1986">
                  <c:v>2231.1909266257844</c:v>
                </c:pt>
                <c:pt idx="1987">
                  <c:v>2231.137074965362</c:v>
                </c:pt>
                <c:pt idx="1988">
                  <c:v>2231.0861294823007</c:v>
                </c:pt>
                <c:pt idx="1989">
                  <c:v>2231.0430174294011</c:v>
                </c:pt>
                <c:pt idx="1990">
                  <c:v>2230.9998165862471</c:v>
                </c:pt>
                <c:pt idx="1991">
                  <c:v>2230.9579951926444</c:v>
                </c:pt>
                <c:pt idx="1992">
                  <c:v>2230.9171109089425</c:v>
                </c:pt>
                <c:pt idx="1993">
                  <c:v>2230.8842356273667</c:v>
                </c:pt>
                <c:pt idx="1994">
                  <c:v>2230.8569765987199</c:v>
                </c:pt>
                <c:pt idx="1995">
                  <c:v>2230.83089731767</c:v>
                </c:pt>
                <c:pt idx="1996">
                  <c:v>2230.8107663148253</c:v>
                </c:pt>
                <c:pt idx="1997">
                  <c:v>2230.8010422045431</c:v>
                </c:pt>
                <c:pt idx="1998">
                  <c:v>2230.7911218645972</c:v>
                </c:pt>
                <c:pt idx="1999">
                  <c:v>2230.7800788501158</c:v>
                </c:pt>
                <c:pt idx="2000">
                  <c:v>2230.7636546669059</c:v>
                </c:pt>
                <c:pt idx="2001">
                  <c:v>2230.7479950426637</c:v>
                </c:pt>
                <c:pt idx="2002">
                  <c:v>2230.7332609358946</c:v>
                </c:pt>
                <c:pt idx="2003">
                  <c:v>2230.7171757836581</c:v>
                </c:pt>
                <c:pt idx="2004">
                  <c:v>2230.6972424096402</c:v>
                </c:pt>
                <c:pt idx="2005">
                  <c:v>2230.6730294909007</c:v>
                </c:pt>
                <c:pt idx="2006">
                  <c:v>2230.647717915585</c:v>
                </c:pt>
                <c:pt idx="2007">
                  <c:v>2230.6364865213504</c:v>
                </c:pt>
                <c:pt idx="2008">
                  <c:v>2230.6198555594269</c:v>
                </c:pt>
                <c:pt idx="2009">
                  <c:v>2230.6045806155212</c:v>
                </c:pt>
                <c:pt idx="2010">
                  <c:v>2230.5863746788777</c:v>
                </c:pt>
                <c:pt idx="2011">
                  <c:v>2230.5693280507626</c:v>
                </c:pt>
                <c:pt idx="2012">
                  <c:v>2230.5505837237743</c:v>
                </c:pt>
                <c:pt idx="2013">
                  <c:v>2230.5312650381429</c:v>
                </c:pt>
                <c:pt idx="2014">
                  <c:v>2230.5185971214028</c:v>
                </c:pt>
                <c:pt idx="2015">
                  <c:v>2230.5026203825519</c:v>
                </c:pt>
                <c:pt idx="2016">
                  <c:v>2230.4930064552559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E61-49A7-A311-2DD8DA976F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5000719"/>
        <c:axId val="465009839"/>
      </c:scatterChart>
      <c:valAx>
        <c:axId val="4650007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009839"/>
        <c:crosses val="autoZero"/>
        <c:crossBetween val="midCat"/>
      </c:valAx>
      <c:valAx>
        <c:axId val="465009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0007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DobaVSystemeSanitkaSec!$D$1</c:f>
              <c:strCache>
                <c:ptCount val="1"/>
                <c:pt idx="0">
                  <c:v>Welch doba v systeme Sanitka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DobaVSystemeSanitkaSec!$D$2:$D$2018</c:f>
              <c:numCache>
                <c:formatCode>General</c:formatCode>
                <c:ptCount val="2017"/>
                <c:pt idx="0">
                  <c:v>1799.7793756323438</c:v>
                </c:pt>
                <c:pt idx="1">
                  <c:v>2004.4702526399981</c:v>
                </c:pt>
                <c:pt idx="2">
                  <c:v>2203.4970483634215</c:v>
                </c:pt>
                <c:pt idx="3">
                  <c:v>2244.9663668509484</c:v>
                </c:pt>
                <c:pt idx="4">
                  <c:v>2242.9292167745234</c:v>
                </c:pt>
                <c:pt idx="5">
                  <c:v>2245.6671693178141</c:v>
                </c:pt>
                <c:pt idx="6">
                  <c:v>2249.5844218894681</c:v>
                </c:pt>
                <c:pt idx="7">
                  <c:v>2254.4497476449656</c:v>
                </c:pt>
                <c:pt idx="8">
                  <c:v>2259.6480409891706</c:v>
                </c:pt>
                <c:pt idx="9">
                  <c:v>2264.3355313870961</c:v>
                </c:pt>
                <c:pt idx="10">
                  <c:v>2267.9858428590155</c:v>
                </c:pt>
                <c:pt idx="11">
                  <c:v>2270.8286608775106</c:v>
                </c:pt>
                <c:pt idx="12">
                  <c:v>2272.3266165791838</c:v>
                </c:pt>
                <c:pt idx="13">
                  <c:v>2273.606049656014</c:v>
                </c:pt>
                <c:pt idx="14">
                  <c:v>2274.1458846617829</c:v>
                </c:pt>
                <c:pt idx="15">
                  <c:v>2273.6952465784725</c:v>
                </c:pt>
                <c:pt idx="16">
                  <c:v>2272.7009001976362</c:v>
                </c:pt>
                <c:pt idx="17">
                  <c:v>2271.3332626436545</c:v>
                </c:pt>
                <c:pt idx="18">
                  <c:v>2269.5700646894265</c:v>
                </c:pt>
                <c:pt idx="19">
                  <c:v>2267.9754954033033</c:v>
                </c:pt>
                <c:pt idx="20">
                  <c:v>2266.6158225201489</c:v>
                </c:pt>
                <c:pt idx="21">
                  <c:v>2265.3499494897228</c:v>
                </c:pt>
                <c:pt idx="22">
                  <c:v>2264.1147509355469</c:v>
                </c:pt>
                <c:pt idx="23">
                  <c:v>2263.2119188314578</c:v>
                </c:pt>
                <c:pt idx="24">
                  <c:v>2262.0734404876571</c:v>
                </c:pt>
                <c:pt idx="25">
                  <c:v>2261.0566866682943</c:v>
                </c:pt>
                <c:pt idx="26">
                  <c:v>2260.6750384645634</c:v>
                </c:pt>
                <c:pt idx="27">
                  <c:v>2260.6569095668829</c:v>
                </c:pt>
                <c:pt idx="28">
                  <c:v>2261.2871730385127</c:v>
                </c:pt>
                <c:pt idx="29">
                  <c:v>2262.5163979991298</c:v>
                </c:pt>
                <c:pt idx="30">
                  <c:v>2264.2714847066677</c:v>
                </c:pt>
                <c:pt idx="31">
                  <c:v>2266.4021583896174</c:v>
                </c:pt>
                <c:pt idx="32">
                  <c:v>2268.7863358101886</c:v>
                </c:pt>
                <c:pt idx="33">
                  <c:v>2271.7520621279086</c:v>
                </c:pt>
                <c:pt idx="34">
                  <c:v>2275.2052238336023</c:v>
                </c:pt>
                <c:pt idx="35">
                  <c:v>2279.2199029128683</c:v>
                </c:pt>
                <c:pt idx="36">
                  <c:v>2283.5362596367968</c:v>
                </c:pt>
                <c:pt idx="37">
                  <c:v>2287.1545727835723</c:v>
                </c:pt>
                <c:pt idx="38">
                  <c:v>2290.4661383937832</c:v>
                </c:pt>
                <c:pt idx="39">
                  <c:v>2293.5648190988209</c:v>
                </c:pt>
                <c:pt idx="40">
                  <c:v>2296.7203103273164</c:v>
                </c:pt>
                <c:pt idx="41">
                  <c:v>2299.4510074464301</c:v>
                </c:pt>
                <c:pt idx="42">
                  <c:v>2302.1094900659632</c:v>
                </c:pt>
                <c:pt idx="43">
                  <c:v>2304.5308143533766</c:v>
                </c:pt>
                <c:pt idx="44">
                  <c:v>2306.6933773161941</c:v>
                </c:pt>
                <c:pt idx="45">
                  <c:v>2308.3635299572229</c:v>
                </c:pt>
                <c:pt idx="46">
                  <c:v>2309.4878376182974</c:v>
                </c:pt>
                <c:pt idx="47">
                  <c:v>2310.3256829612005</c:v>
                </c:pt>
                <c:pt idx="48">
                  <c:v>2311.3106775325286</c:v>
                </c:pt>
                <c:pt idx="49">
                  <c:v>2311.9720081922919</c:v>
                </c:pt>
                <c:pt idx="50">
                  <c:v>2312.2288678527943</c:v>
                </c:pt>
                <c:pt idx="51">
                  <c:v>2311.8652317133619</c:v>
                </c:pt>
                <c:pt idx="52">
                  <c:v>2311.5676431561155</c:v>
                </c:pt>
                <c:pt idx="53">
                  <c:v>2311.1830415576792</c:v>
                </c:pt>
                <c:pt idx="54">
                  <c:v>2310.6618803505421</c:v>
                </c:pt>
                <c:pt idx="55">
                  <c:v>2309.9930484632359</c:v>
                </c:pt>
                <c:pt idx="56">
                  <c:v>2309.2547953186199</c:v>
                </c:pt>
                <c:pt idx="57">
                  <c:v>2308.7391867029969</c:v>
                </c:pt>
                <c:pt idx="58">
                  <c:v>2308.2325777055357</c:v>
                </c:pt>
                <c:pt idx="59">
                  <c:v>2307.5859907089125</c:v>
                </c:pt>
                <c:pt idx="60">
                  <c:v>2306.9209371798793</c:v>
                </c:pt>
                <c:pt idx="61">
                  <c:v>2306.4346662128482</c:v>
                </c:pt>
                <c:pt idx="62">
                  <c:v>2306.3966633364694</c:v>
                </c:pt>
                <c:pt idx="63">
                  <c:v>2306.5600250218895</c:v>
                </c:pt>
                <c:pt idx="64">
                  <c:v>2306.8333611539438</c:v>
                </c:pt>
                <c:pt idx="65">
                  <c:v>2307.5264134188883</c:v>
                </c:pt>
                <c:pt idx="66">
                  <c:v>2308.5260855431075</c:v>
                </c:pt>
                <c:pt idx="67">
                  <c:v>2310.1061348295443</c:v>
                </c:pt>
                <c:pt idx="68">
                  <c:v>2311.9679643661034</c:v>
                </c:pt>
                <c:pt idx="69">
                  <c:v>2314.2185149166262</c:v>
                </c:pt>
                <c:pt idx="70">
                  <c:v>2316.7965110047458</c:v>
                </c:pt>
                <c:pt idx="71">
                  <c:v>2319.5319575106373</c:v>
                </c:pt>
                <c:pt idx="72">
                  <c:v>2322.184014231992</c:v>
                </c:pt>
                <c:pt idx="73">
                  <c:v>2324.4766787867757</c:v>
                </c:pt>
                <c:pt idx="74">
                  <c:v>2326.5290285696287</c:v>
                </c:pt>
                <c:pt idx="75">
                  <c:v>2328.4567742228664</c:v>
                </c:pt>
                <c:pt idx="76">
                  <c:v>2330.1265278751102</c:v>
                </c:pt>
                <c:pt idx="77">
                  <c:v>2331.4380946448759</c:v>
                </c:pt>
                <c:pt idx="78">
                  <c:v>2332.1332644379145</c:v>
                </c:pt>
                <c:pt idx="79">
                  <c:v>2332.4398250016106</c:v>
                </c:pt>
                <c:pt idx="80">
                  <c:v>2332.2607355253072</c:v>
                </c:pt>
                <c:pt idx="81">
                  <c:v>2331.7938661672956</c:v>
                </c:pt>
                <c:pt idx="82">
                  <c:v>2331.2320003809959</c:v>
                </c:pt>
                <c:pt idx="83">
                  <c:v>2330.5032167902386</c:v>
                </c:pt>
                <c:pt idx="84">
                  <c:v>2329.6963512852603</c:v>
                </c:pt>
                <c:pt idx="85">
                  <c:v>2328.8726762334172</c:v>
                </c:pt>
                <c:pt idx="86">
                  <c:v>2327.9912352682727</c:v>
                </c:pt>
                <c:pt idx="87">
                  <c:v>2327.0588499899914</c:v>
                </c:pt>
                <c:pt idx="88">
                  <c:v>2326.1250141564615</c:v>
                </c:pt>
                <c:pt idx="89">
                  <c:v>2325.2009956644961</c:v>
                </c:pt>
                <c:pt idx="90">
                  <c:v>2324.2908754163218</c:v>
                </c:pt>
                <c:pt idx="91">
                  <c:v>2323.5250417524699</c:v>
                </c:pt>
                <c:pt idx="92">
                  <c:v>2322.8099683729938</c:v>
                </c:pt>
                <c:pt idx="93">
                  <c:v>2322.1436816161431</c:v>
                </c:pt>
                <c:pt idx="94">
                  <c:v>2321.5503681474529</c:v>
                </c:pt>
                <c:pt idx="95">
                  <c:v>2320.968461816909</c:v>
                </c:pt>
                <c:pt idx="96">
                  <c:v>2320.3209889231653</c:v>
                </c:pt>
                <c:pt idx="97">
                  <c:v>2319.5815297070817</c:v>
                </c:pt>
                <c:pt idx="98">
                  <c:v>2318.7795238211211</c:v>
                </c:pt>
                <c:pt idx="99">
                  <c:v>2318.0452547950736</c:v>
                </c:pt>
                <c:pt idx="100">
                  <c:v>2317.3264879312778</c:v>
                </c:pt>
                <c:pt idx="101">
                  <c:v>2316.5998783979271</c:v>
                </c:pt>
                <c:pt idx="102">
                  <c:v>2315.8125549148995</c:v>
                </c:pt>
                <c:pt idx="103">
                  <c:v>2314.9858897432177</c:v>
                </c:pt>
                <c:pt idx="104">
                  <c:v>2314.1375042905124</c:v>
                </c:pt>
                <c:pt idx="105">
                  <c:v>2313.1631535115757</c:v>
                </c:pt>
                <c:pt idx="106">
                  <c:v>2312.1024253534965</c:v>
                </c:pt>
                <c:pt idx="107">
                  <c:v>2310.9961143273854</c:v>
                </c:pt>
                <c:pt idx="108">
                  <c:v>2310.0033525682188</c:v>
                </c:pt>
                <c:pt idx="109">
                  <c:v>2309.0074090486032</c:v>
                </c:pt>
                <c:pt idx="110">
                  <c:v>2307.9532864332305</c:v>
                </c:pt>
                <c:pt idx="111">
                  <c:v>2306.9454299342824</c:v>
                </c:pt>
                <c:pt idx="112">
                  <c:v>2306.0522792652232</c:v>
                </c:pt>
                <c:pt idx="113">
                  <c:v>2305.2430343074366</c:v>
                </c:pt>
                <c:pt idx="114">
                  <c:v>2304.5397830806101</c:v>
                </c:pt>
                <c:pt idx="115">
                  <c:v>2303.9367692386531</c:v>
                </c:pt>
                <c:pt idx="116">
                  <c:v>2303.442252533016</c:v>
                </c:pt>
                <c:pt idx="117">
                  <c:v>2303.0414769458807</c:v>
                </c:pt>
                <c:pt idx="118">
                  <c:v>2302.7464571282285</c:v>
                </c:pt>
                <c:pt idx="119">
                  <c:v>2302.4823532862729</c:v>
                </c:pt>
                <c:pt idx="120">
                  <c:v>2302.2965646851098</c:v>
                </c:pt>
                <c:pt idx="121">
                  <c:v>2302.1974502489243</c:v>
                </c:pt>
                <c:pt idx="122">
                  <c:v>2302.1403108773543</c:v>
                </c:pt>
                <c:pt idx="123">
                  <c:v>2302.1906359572376</c:v>
                </c:pt>
                <c:pt idx="124">
                  <c:v>2302.2944233650064</c:v>
                </c:pt>
                <c:pt idx="125">
                  <c:v>2302.5020479070122</c:v>
                </c:pt>
                <c:pt idx="126">
                  <c:v>2302.7091043223754</c:v>
                </c:pt>
                <c:pt idx="127">
                  <c:v>2302.9304506650324</c:v>
                </c:pt>
                <c:pt idx="128">
                  <c:v>2303.1320808113255</c:v>
                </c:pt>
                <c:pt idx="129">
                  <c:v>2303.3472602381071</c:v>
                </c:pt>
                <c:pt idx="130">
                  <c:v>2303.5634217066581</c:v>
                </c:pt>
                <c:pt idx="131">
                  <c:v>2303.782280167411</c:v>
                </c:pt>
                <c:pt idx="132">
                  <c:v>2303.9287932432312</c:v>
                </c:pt>
                <c:pt idx="133">
                  <c:v>2304.0104313855441</c:v>
                </c:pt>
                <c:pt idx="134">
                  <c:v>2303.9551856328876</c:v>
                </c:pt>
                <c:pt idx="135">
                  <c:v>2303.812955243885</c:v>
                </c:pt>
                <c:pt idx="136">
                  <c:v>2303.5156595182639</c:v>
                </c:pt>
                <c:pt idx="137">
                  <c:v>2303.1788586043717</c:v>
                </c:pt>
                <c:pt idx="138">
                  <c:v>2302.8031252626374</c:v>
                </c:pt>
                <c:pt idx="139">
                  <c:v>2302.4808392678333</c:v>
                </c:pt>
                <c:pt idx="140">
                  <c:v>2302.1874213806204</c:v>
                </c:pt>
                <c:pt idx="141">
                  <c:v>2301.8716805273662</c:v>
                </c:pt>
                <c:pt idx="142">
                  <c:v>2301.5421906287629</c:v>
                </c:pt>
                <c:pt idx="143">
                  <c:v>2301.3099084296809</c:v>
                </c:pt>
                <c:pt idx="144">
                  <c:v>2301.1552460250145</c:v>
                </c:pt>
                <c:pt idx="145">
                  <c:v>2301.0751986307228</c:v>
                </c:pt>
                <c:pt idx="146">
                  <c:v>2301.0401273314415</c:v>
                </c:pt>
                <c:pt idx="147">
                  <c:v>2301.0634290006242</c:v>
                </c:pt>
                <c:pt idx="148">
                  <c:v>2301.1514905103068</c:v>
                </c:pt>
                <c:pt idx="149">
                  <c:v>2301.2929129527779</c:v>
                </c:pt>
                <c:pt idx="150">
                  <c:v>2301.4410624261113</c:v>
                </c:pt>
                <c:pt idx="151">
                  <c:v>2301.6273819673443</c:v>
                </c:pt>
                <c:pt idx="152">
                  <c:v>2301.8480796107483</c:v>
                </c:pt>
                <c:pt idx="153">
                  <c:v>2302.1405020188786</c:v>
                </c:pt>
                <c:pt idx="154">
                  <c:v>2302.4387834572922</c:v>
                </c:pt>
                <c:pt idx="155">
                  <c:v>2302.7409139366446</c:v>
                </c:pt>
                <c:pt idx="156">
                  <c:v>2302.9043728576912</c:v>
                </c:pt>
                <c:pt idx="157">
                  <c:v>2303.0119633831946</c:v>
                </c:pt>
                <c:pt idx="158">
                  <c:v>2303.0238955858963</c:v>
                </c:pt>
                <c:pt idx="159">
                  <c:v>2302.9446233777285</c:v>
                </c:pt>
                <c:pt idx="160">
                  <c:v>2302.8056763603577</c:v>
                </c:pt>
                <c:pt idx="161">
                  <c:v>2302.6189458511726</c:v>
                </c:pt>
                <c:pt idx="162">
                  <c:v>2302.3649929902854</c:v>
                </c:pt>
                <c:pt idx="163">
                  <c:v>2301.993273732794</c:v>
                </c:pt>
                <c:pt idx="164">
                  <c:v>2301.5436351899584</c:v>
                </c:pt>
                <c:pt idx="165">
                  <c:v>2301.0351501845275</c:v>
                </c:pt>
                <c:pt idx="166">
                  <c:v>2300.4931369602737</c:v>
                </c:pt>
                <c:pt idx="167">
                  <c:v>2300.0299330291496</c:v>
                </c:pt>
                <c:pt idx="168">
                  <c:v>2299.6191590305953</c:v>
                </c:pt>
                <c:pt idx="169">
                  <c:v>2299.2608333162439</c:v>
                </c:pt>
                <c:pt idx="170">
                  <c:v>2298.9593722708964</c:v>
                </c:pt>
                <c:pt idx="171">
                  <c:v>2298.7163318686985</c:v>
                </c:pt>
                <c:pt idx="172">
                  <c:v>2298.5206050034217</c:v>
                </c:pt>
                <c:pt idx="173">
                  <c:v>2298.3065789574143</c:v>
                </c:pt>
                <c:pt idx="174">
                  <c:v>2298.1543850081634</c:v>
                </c:pt>
                <c:pt idx="175">
                  <c:v>2298.0627292961558</c:v>
                </c:pt>
                <c:pt idx="176">
                  <c:v>2297.9925253300376</c:v>
                </c:pt>
                <c:pt idx="177">
                  <c:v>2297.9258108565191</c:v>
                </c:pt>
                <c:pt idx="178">
                  <c:v>2297.8675947067609</c:v>
                </c:pt>
                <c:pt idx="179">
                  <c:v>2297.8150057211624</c:v>
                </c:pt>
                <c:pt idx="180">
                  <c:v>2297.7860001919612</c:v>
                </c:pt>
                <c:pt idx="181">
                  <c:v>2297.7262508191807</c:v>
                </c:pt>
                <c:pt idx="182">
                  <c:v>2297.6775239218778</c:v>
                </c:pt>
                <c:pt idx="183">
                  <c:v>2297.6097026088273</c:v>
                </c:pt>
                <c:pt idx="184">
                  <c:v>2297.5321463028868</c:v>
                </c:pt>
                <c:pt idx="185">
                  <c:v>2297.4607126956716</c:v>
                </c:pt>
                <c:pt idx="186">
                  <c:v>2297.3371303699714</c:v>
                </c:pt>
                <c:pt idx="187">
                  <c:v>2297.1972478537587</c:v>
                </c:pt>
                <c:pt idx="188">
                  <c:v>2297.0929280296145</c:v>
                </c:pt>
                <c:pt idx="189">
                  <c:v>2296.9595322311925</c:v>
                </c:pt>
                <c:pt idx="190">
                  <c:v>2296.8074281049103</c:v>
                </c:pt>
                <c:pt idx="191">
                  <c:v>2296.6345634310537</c:v>
                </c:pt>
                <c:pt idx="192">
                  <c:v>2296.4851915138365</c:v>
                </c:pt>
                <c:pt idx="193">
                  <c:v>2296.3502828268447</c:v>
                </c:pt>
                <c:pt idx="194">
                  <c:v>2296.2522860069421</c:v>
                </c:pt>
                <c:pt idx="195">
                  <c:v>2296.2150273544412</c:v>
                </c:pt>
                <c:pt idx="196">
                  <c:v>2296.2255614341061</c:v>
                </c:pt>
                <c:pt idx="197">
                  <c:v>2296.2764118144232</c:v>
                </c:pt>
                <c:pt idx="198">
                  <c:v>2296.3847241204267</c:v>
                </c:pt>
                <c:pt idx="199">
                  <c:v>2296.5183215344091</c:v>
                </c:pt>
                <c:pt idx="200">
                  <c:v>2296.7160920406905</c:v>
                </c:pt>
                <c:pt idx="201">
                  <c:v>2296.9199860155932</c:v>
                </c:pt>
                <c:pt idx="202">
                  <c:v>2297.1160093992416</c:v>
                </c:pt>
                <c:pt idx="203">
                  <c:v>2297.2595643213117</c:v>
                </c:pt>
                <c:pt idx="204">
                  <c:v>2297.4539800917964</c:v>
                </c:pt>
                <c:pt idx="205">
                  <c:v>2297.6167553978175</c:v>
                </c:pt>
                <c:pt idx="206">
                  <c:v>2297.8112083316269</c:v>
                </c:pt>
                <c:pt idx="207">
                  <c:v>2298.0403830245241</c:v>
                </c:pt>
                <c:pt idx="208">
                  <c:v>2298.1897182476018</c:v>
                </c:pt>
                <c:pt idx="209">
                  <c:v>2298.2687180614198</c:v>
                </c:pt>
                <c:pt idx="210">
                  <c:v>2298.2607878369681</c:v>
                </c:pt>
                <c:pt idx="211">
                  <c:v>2298.1613514203627</c:v>
                </c:pt>
                <c:pt idx="212">
                  <c:v>2298.0255313904304</c:v>
                </c:pt>
                <c:pt idx="213">
                  <c:v>2297.8855730958971</c:v>
                </c:pt>
                <c:pt idx="214">
                  <c:v>2297.8026887106157</c:v>
                </c:pt>
                <c:pt idx="215">
                  <c:v>2297.6494976054391</c:v>
                </c:pt>
                <c:pt idx="216">
                  <c:v>2297.5185437976147</c:v>
                </c:pt>
                <c:pt idx="217">
                  <c:v>2297.3262855290191</c:v>
                </c:pt>
                <c:pt idx="218">
                  <c:v>2297.0429078856537</c:v>
                </c:pt>
                <c:pt idx="219">
                  <c:v>2296.8064213665471</c:v>
                </c:pt>
                <c:pt idx="220">
                  <c:v>2296.594541308275</c:v>
                </c:pt>
                <c:pt idx="221">
                  <c:v>2296.4187383402223</c:v>
                </c:pt>
                <c:pt idx="222">
                  <c:v>2296.2703218889915</c:v>
                </c:pt>
                <c:pt idx="223">
                  <c:v>2296.1258732209458</c:v>
                </c:pt>
                <c:pt idx="224">
                  <c:v>2295.9744549489892</c:v>
                </c:pt>
                <c:pt idx="225">
                  <c:v>2295.7674594560112</c:v>
                </c:pt>
                <c:pt idx="226">
                  <c:v>2295.5158252058063</c:v>
                </c:pt>
                <c:pt idx="227">
                  <c:v>2295.2581259218273</c:v>
                </c:pt>
                <c:pt idx="228">
                  <c:v>2295.0205875041797</c:v>
                </c:pt>
                <c:pt idx="229">
                  <c:v>2294.7966495376509</c:v>
                </c:pt>
                <c:pt idx="230">
                  <c:v>2294.5729731545557</c:v>
                </c:pt>
                <c:pt idx="231">
                  <c:v>2294.3560302215983</c:v>
                </c:pt>
                <c:pt idx="232">
                  <c:v>2294.1243600155776</c:v>
                </c:pt>
                <c:pt idx="233">
                  <c:v>2293.9070740901293</c:v>
                </c:pt>
                <c:pt idx="234">
                  <c:v>2293.7445787183933</c:v>
                </c:pt>
                <c:pt idx="235">
                  <c:v>2293.6137032628253</c:v>
                </c:pt>
                <c:pt idx="236">
                  <c:v>2293.5254535576928</c:v>
                </c:pt>
                <c:pt idx="237">
                  <c:v>2293.4791968494965</c:v>
                </c:pt>
                <c:pt idx="238">
                  <c:v>2293.4677540797707</c:v>
                </c:pt>
                <c:pt idx="239">
                  <c:v>2293.4828223591462</c:v>
                </c:pt>
                <c:pt idx="240">
                  <c:v>2293.5296418908333</c:v>
                </c:pt>
                <c:pt idx="241">
                  <c:v>2293.6020688652802</c:v>
                </c:pt>
                <c:pt idx="242">
                  <c:v>2293.6512030275776</c:v>
                </c:pt>
                <c:pt idx="243">
                  <c:v>2293.7206922368318</c:v>
                </c:pt>
                <c:pt idx="244">
                  <c:v>2293.8126347414914</c:v>
                </c:pt>
                <c:pt idx="245">
                  <c:v>2293.9017007367675</c:v>
                </c:pt>
                <c:pt idx="246">
                  <c:v>2294.0263071503932</c:v>
                </c:pt>
                <c:pt idx="247">
                  <c:v>2294.1878301619154</c:v>
                </c:pt>
                <c:pt idx="248">
                  <c:v>2294.4225311445357</c:v>
                </c:pt>
                <c:pt idx="249">
                  <c:v>2294.7171042332607</c:v>
                </c:pt>
                <c:pt idx="250">
                  <c:v>2294.9788733649239</c:v>
                </c:pt>
                <c:pt idx="251">
                  <c:v>2295.2452763107926</c:v>
                </c:pt>
                <c:pt idx="252">
                  <c:v>2295.5115574577371</c:v>
                </c:pt>
                <c:pt idx="253">
                  <c:v>2295.7528445341263</c:v>
                </c:pt>
                <c:pt idx="254">
                  <c:v>2295.9382046249834</c:v>
                </c:pt>
                <c:pt idx="255">
                  <c:v>2296.055860671861</c:v>
                </c:pt>
                <c:pt idx="256">
                  <c:v>2296.1446885314758</c:v>
                </c:pt>
                <c:pt idx="257">
                  <c:v>2296.1974242388228</c:v>
                </c:pt>
                <c:pt idx="258">
                  <c:v>2296.2240268155565</c:v>
                </c:pt>
                <c:pt idx="259">
                  <c:v>2296.1906731397689</c:v>
                </c:pt>
                <c:pt idx="260">
                  <c:v>2296.0582981160069</c:v>
                </c:pt>
                <c:pt idx="261">
                  <c:v>2295.9049259031058</c:v>
                </c:pt>
                <c:pt idx="262">
                  <c:v>2295.692049368231</c:v>
                </c:pt>
                <c:pt idx="263">
                  <c:v>2295.4608888257594</c:v>
                </c:pt>
                <c:pt idx="264">
                  <c:v>2295.2906845138727</c:v>
                </c:pt>
                <c:pt idx="265">
                  <c:v>2295.1843409477483</c:v>
                </c:pt>
                <c:pt idx="266">
                  <c:v>2295.1612721766055</c:v>
                </c:pt>
                <c:pt idx="267">
                  <c:v>2295.1552903067127</c:v>
                </c:pt>
                <c:pt idx="268">
                  <c:v>2295.1643179756061</c:v>
                </c:pt>
                <c:pt idx="269">
                  <c:v>2295.1871229127291</c:v>
                </c:pt>
                <c:pt idx="270">
                  <c:v>2295.20460780141</c:v>
                </c:pt>
                <c:pt idx="271">
                  <c:v>2295.2595308199247</c:v>
                </c:pt>
                <c:pt idx="272">
                  <c:v>2295.3114605059754</c:v>
                </c:pt>
                <c:pt idx="273">
                  <c:v>2295.3808552849728</c:v>
                </c:pt>
                <c:pt idx="274">
                  <c:v>2295.4667690604301</c:v>
                </c:pt>
                <c:pt idx="275">
                  <c:v>2295.5236330920043</c:v>
                </c:pt>
                <c:pt idx="276">
                  <c:v>2295.57014993447</c:v>
                </c:pt>
                <c:pt idx="277">
                  <c:v>2295.5715794102334</c:v>
                </c:pt>
                <c:pt idx="278">
                  <c:v>2295.543139745203</c:v>
                </c:pt>
                <c:pt idx="279">
                  <c:v>2295.4523693245969</c:v>
                </c:pt>
                <c:pt idx="280">
                  <c:v>2295.3128058650041</c:v>
                </c:pt>
                <c:pt idx="281">
                  <c:v>2295.1562689014595</c:v>
                </c:pt>
                <c:pt idx="282">
                  <c:v>2294.9645778761337</c:v>
                </c:pt>
                <c:pt idx="283">
                  <c:v>2294.8258503653988</c:v>
                </c:pt>
                <c:pt idx="284">
                  <c:v>2294.7144064571885</c:v>
                </c:pt>
                <c:pt idx="285">
                  <c:v>2294.5945513128531</c:v>
                </c:pt>
                <c:pt idx="286">
                  <c:v>2294.4895871215176</c:v>
                </c:pt>
                <c:pt idx="287">
                  <c:v>2294.3737243650226</c:v>
                </c:pt>
                <c:pt idx="288">
                  <c:v>2294.2539709066691</c:v>
                </c:pt>
                <c:pt idx="289">
                  <c:v>2294.1861167132752</c:v>
                </c:pt>
                <c:pt idx="290">
                  <c:v>2294.1675222834356</c:v>
                </c:pt>
                <c:pt idx="291">
                  <c:v>2294.1751210393518</c:v>
                </c:pt>
                <c:pt idx="292">
                  <c:v>2294.2416823964445</c:v>
                </c:pt>
                <c:pt idx="293">
                  <c:v>2294.3794805244502</c:v>
                </c:pt>
                <c:pt idx="294">
                  <c:v>2294.5189568184342</c:v>
                </c:pt>
                <c:pt idx="295">
                  <c:v>2294.6917731485364</c:v>
                </c:pt>
                <c:pt idx="296">
                  <c:v>2294.8868567517939</c:v>
                </c:pt>
                <c:pt idx="297">
                  <c:v>2295.1088596123459</c:v>
                </c:pt>
                <c:pt idx="298">
                  <c:v>2295.4228526556635</c:v>
                </c:pt>
                <c:pt idx="299">
                  <c:v>2295.8562759017</c:v>
                </c:pt>
                <c:pt idx="300">
                  <c:v>2296.3171305941073</c:v>
                </c:pt>
                <c:pt idx="301">
                  <c:v>2296.7884098696463</c:v>
                </c:pt>
                <c:pt idx="302">
                  <c:v>2297.3262977465583</c:v>
                </c:pt>
                <c:pt idx="303">
                  <c:v>2297.884520429312</c:v>
                </c:pt>
                <c:pt idx="304">
                  <c:v>2298.4028345973261</c:v>
                </c:pt>
                <c:pt idx="305">
                  <c:v>2298.9624605917825</c:v>
                </c:pt>
                <c:pt idx="306">
                  <c:v>2299.5431751667579</c:v>
                </c:pt>
                <c:pt idx="307">
                  <c:v>2300.077491108108</c:v>
                </c:pt>
                <c:pt idx="308">
                  <c:v>2300.5721366866751</c:v>
                </c:pt>
                <c:pt idx="309">
                  <c:v>2301.0059258445954</c:v>
                </c:pt>
                <c:pt idx="310">
                  <c:v>2301.4106771901911</c:v>
                </c:pt>
                <c:pt idx="311">
                  <c:v>2301.7428371616111</c:v>
                </c:pt>
                <c:pt idx="312">
                  <c:v>2302.0790992849015</c:v>
                </c:pt>
                <c:pt idx="313">
                  <c:v>2302.3531990421825</c:v>
                </c:pt>
                <c:pt idx="314">
                  <c:v>2302.5422331511759</c:v>
                </c:pt>
                <c:pt idx="315">
                  <c:v>2302.6690781459974</c:v>
                </c:pt>
                <c:pt idx="316">
                  <c:v>2302.7265335104544</c:v>
                </c:pt>
                <c:pt idx="317">
                  <c:v>2302.7526161419455</c:v>
                </c:pt>
                <c:pt idx="318">
                  <c:v>2302.911304886467</c:v>
                </c:pt>
                <c:pt idx="319">
                  <c:v>2303.076170393982</c:v>
                </c:pt>
                <c:pt idx="320">
                  <c:v>2303.2686851307099</c:v>
                </c:pt>
                <c:pt idx="321">
                  <c:v>2303.4414877175291</c:v>
                </c:pt>
                <c:pt idx="322">
                  <c:v>2303.6582767190744</c:v>
                </c:pt>
                <c:pt idx="323">
                  <c:v>2303.9055183860746</c:v>
                </c:pt>
                <c:pt idx="324">
                  <c:v>2304.1626756984338</c:v>
                </c:pt>
                <c:pt idx="325">
                  <c:v>2304.4658584981153</c:v>
                </c:pt>
                <c:pt idx="326">
                  <c:v>2304.7982877499339</c:v>
                </c:pt>
                <c:pt idx="327">
                  <c:v>2305.1253152094873</c:v>
                </c:pt>
                <c:pt idx="328">
                  <c:v>2305.4359142146495</c:v>
                </c:pt>
                <c:pt idx="329">
                  <c:v>2305.6380067335635</c:v>
                </c:pt>
                <c:pt idx="330">
                  <c:v>2305.8683075310314</c:v>
                </c:pt>
                <c:pt idx="331">
                  <c:v>2306.0418347643845</c:v>
                </c:pt>
                <c:pt idx="332">
                  <c:v>2306.1553855557718</c:v>
                </c:pt>
                <c:pt idx="333">
                  <c:v>2306.2439827061307</c:v>
                </c:pt>
                <c:pt idx="334">
                  <c:v>2306.282008584958</c:v>
                </c:pt>
                <c:pt idx="335">
                  <c:v>2306.3236818447872</c:v>
                </c:pt>
                <c:pt idx="336">
                  <c:v>2306.3246429916007</c:v>
                </c:pt>
                <c:pt idx="337">
                  <c:v>2306.3388015107598</c:v>
                </c:pt>
                <c:pt idx="338">
                  <c:v>2306.3919726091949</c:v>
                </c:pt>
                <c:pt idx="339">
                  <c:v>2306.4453522495569</c:v>
                </c:pt>
                <c:pt idx="340">
                  <c:v>2306.5171484557645</c:v>
                </c:pt>
                <c:pt idx="341">
                  <c:v>2306.573225283696</c:v>
                </c:pt>
                <c:pt idx="342">
                  <c:v>2306.650539782147</c:v>
                </c:pt>
                <c:pt idx="343">
                  <c:v>2306.7701495469028</c:v>
                </c:pt>
                <c:pt idx="344">
                  <c:v>2306.9114258125032</c:v>
                </c:pt>
                <c:pt idx="345">
                  <c:v>2307.0734416158803</c:v>
                </c:pt>
                <c:pt idx="346">
                  <c:v>2307.2176250593961</c:v>
                </c:pt>
                <c:pt idx="347">
                  <c:v>2307.3709227576337</c:v>
                </c:pt>
                <c:pt idx="348">
                  <c:v>2307.4960682230871</c:v>
                </c:pt>
                <c:pt idx="349">
                  <c:v>2307.5669269876507</c:v>
                </c:pt>
                <c:pt idx="350">
                  <c:v>2307.6214341191535</c:v>
                </c:pt>
                <c:pt idx="351">
                  <c:v>2307.6563730025869</c:v>
                </c:pt>
                <c:pt idx="352">
                  <c:v>2307.6948832692692</c:v>
                </c:pt>
                <c:pt idx="353">
                  <c:v>2307.7143537935899</c:v>
                </c:pt>
                <c:pt idx="354">
                  <c:v>2307.6680364415797</c:v>
                </c:pt>
                <c:pt idx="355">
                  <c:v>2307.5718419239638</c:v>
                </c:pt>
                <c:pt idx="356">
                  <c:v>2307.437463323015</c:v>
                </c:pt>
                <c:pt idx="357">
                  <c:v>2307.2768725815822</c:v>
                </c:pt>
                <c:pt idx="358">
                  <c:v>2307.099744729042</c:v>
                </c:pt>
                <c:pt idx="359">
                  <c:v>2306.9217979838431</c:v>
                </c:pt>
                <c:pt idx="360">
                  <c:v>2306.7471025961572</c:v>
                </c:pt>
                <c:pt idx="361">
                  <c:v>2306.5628709834232</c:v>
                </c:pt>
                <c:pt idx="362">
                  <c:v>2306.3689739521969</c:v>
                </c:pt>
                <c:pt idx="363">
                  <c:v>2306.1576789645651</c:v>
                </c:pt>
                <c:pt idx="364">
                  <c:v>2305.958041064358</c:v>
                </c:pt>
                <c:pt idx="365">
                  <c:v>2305.7964258179168</c:v>
                </c:pt>
                <c:pt idx="366">
                  <c:v>2305.6477796874296</c:v>
                </c:pt>
                <c:pt idx="367">
                  <c:v>2305.5115221947458</c:v>
                </c:pt>
                <c:pt idx="368">
                  <c:v>2305.3978423390395</c:v>
                </c:pt>
                <c:pt idx="369">
                  <c:v>2305.2936721958849</c:v>
                </c:pt>
                <c:pt idx="370">
                  <c:v>2305.2075890372598</c:v>
                </c:pt>
                <c:pt idx="371">
                  <c:v>2305.1855405116748</c:v>
                </c:pt>
                <c:pt idx="372">
                  <c:v>2305.207898409667</c:v>
                </c:pt>
                <c:pt idx="373">
                  <c:v>2305.2754224964997</c:v>
                </c:pt>
                <c:pt idx="374">
                  <c:v>2305.4241486032988</c:v>
                </c:pt>
                <c:pt idx="375">
                  <c:v>2305.6154332610749</c:v>
                </c:pt>
                <c:pt idx="376">
                  <c:v>2305.8632217238051</c:v>
                </c:pt>
                <c:pt idx="377">
                  <c:v>2306.1190857633364</c:v>
                </c:pt>
                <c:pt idx="378">
                  <c:v>2306.3800293356644</c:v>
                </c:pt>
                <c:pt idx="379">
                  <c:v>2306.6310076476325</c:v>
                </c:pt>
                <c:pt idx="380">
                  <c:v>2306.8814043227894</c:v>
                </c:pt>
                <c:pt idx="381">
                  <c:v>2307.15119454965</c:v>
                </c:pt>
                <c:pt idx="382">
                  <c:v>2307.4228957800078</c:v>
                </c:pt>
                <c:pt idx="383">
                  <c:v>2307.6632872026039</c:v>
                </c:pt>
                <c:pt idx="384">
                  <c:v>2307.8528402982934</c:v>
                </c:pt>
                <c:pt idx="385">
                  <c:v>2307.9806666643599</c:v>
                </c:pt>
                <c:pt idx="386">
                  <c:v>2308.0470651771684</c:v>
                </c:pt>
                <c:pt idx="387">
                  <c:v>2308.0455047580417</c:v>
                </c:pt>
                <c:pt idx="388">
                  <c:v>2308.0682065005185</c:v>
                </c:pt>
                <c:pt idx="389">
                  <c:v>2308.0898606817163</c:v>
                </c:pt>
                <c:pt idx="390">
                  <c:v>2308.1244344099018</c:v>
                </c:pt>
                <c:pt idx="391">
                  <c:v>2308.1655190612405</c:v>
                </c:pt>
                <c:pt idx="392">
                  <c:v>2308.1766237488223</c:v>
                </c:pt>
                <c:pt idx="393">
                  <c:v>2308.1316561387448</c:v>
                </c:pt>
                <c:pt idx="394">
                  <c:v>2308.0692589965365</c:v>
                </c:pt>
                <c:pt idx="395">
                  <c:v>2308.0107592652903</c:v>
                </c:pt>
                <c:pt idx="396">
                  <c:v>2307.9555969615158</c:v>
                </c:pt>
                <c:pt idx="397">
                  <c:v>2307.9234579562731</c:v>
                </c:pt>
                <c:pt idx="398">
                  <c:v>2307.8843576720201</c:v>
                </c:pt>
                <c:pt idx="399">
                  <c:v>2307.8291348206103</c:v>
                </c:pt>
                <c:pt idx="400">
                  <c:v>2307.7808645265663</c:v>
                </c:pt>
                <c:pt idx="401">
                  <c:v>2307.7283301250209</c:v>
                </c:pt>
                <c:pt idx="402">
                  <c:v>2307.6731530401212</c:v>
                </c:pt>
                <c:pt idx="403">
                  <c:v>2307.6114586962231</c:v>
                </c:pt>
                <c:pt idx="404">
                  <c:v>2307.547332749687</c:v>
                </c:pt>
                <c:pt idx="405">
                  <c:v>2307.4760865600929</c:v>
                </c:pt>
                <c:pt idx="406">
                  <c:v>2307.3995476944656</c:v>
                </c:pt>
                <c:pt idx="407">
                  <c:v>2307.2761367249623</c:v>
                </c:pt>
                <c:pt idx="408">
                  <c:v>2307.0917097004708</c:v>
                </c:pt>
                <c:pt idx="409">
                  <c:v>2306.8831698959598</c:v>
                </c:pt>
                <c:pt idx="410">
                  <c:v>2306.657356440985</c:v>
                </c:pt>
                <c:pt idx="411">
                  <c:v>2306.430367767774</c:v>
                </c:pt>
                <c:pt idx="412">
                  <c:v>2306.2018184135809</c:v>
                </c:pt>
                <c:pt idx="413">
                  <c:v>2305.9940102602177</c:v>
                </c:pt>
                <c:pt idx="414">
                  <c:v>2305.8033002639286</c:v>
                </c:pt>
                <c:pt idx="415">
                  <c:v>2305.6329063452922</c:v>
                </c:pt>
                <c:pt idx="416">
                  <c:v>2305.4877762786668</c:v>
                </c:pt>
                <c:pt idx="417">
                  <c:v>2305.3565415480157</c:v>
                </c:pt>
                <c:pt idx="418">
                  <c:v>2305.2744910572387</c:v>
                </c:pt>
                <c:pt idx="419">
                  <c:v>2305.2606300432167</c:v>
                </c:pt>
                <c:pt idx="420">
                  <c:v>2305.292268828468</c:v>
                </c:pt>
                <c:pt idx="421">
                  <c:v>2305.3305701413815</c:v>
                </c:pt>
                <c:pt idx="422">
                  <c:v>2305.3379972579883</c:v>
                </c:pt>
                <c:pt idx="423">
                  <c:v>2305.3568332126083</c:v>
                </c:pt>
                <c:pt idx="424">
                  <c:v>2305.3614121846126</c:v>
                </c:pt>
                <c:pt idx="425">
                  <c:v>2305.3486974435632</c:v>
                </c:pt>
                <c:pt idx="426">
                  <c:v>2305.3026800755197</c:v>
                </c:pt>
                <c:pt idx="427">
                  <c:v>2305.2549590762133</c:v>
                </c:pt>
                <c:pt idx="428">
                  <c:v>2305.1978774483209</c:v>
                </c:pt>
                <c:pt idx="429">
                  <c:v>2305.1173556114222</c:v>
                </c:pt>
                <c:pt idx="430">
                  <c:v>2305.0029780082923</c:v>
                </c:pt>
                <c:pt idx="431">
                  <c:v>2304.8661872760622</c:v>
                </c:pt>
                <c:pt idx="432">
                  <c:v>2304.711178954778</c:v>
                </c:pt>
                <c:pt idx="433">
                  <c:v>2304.5580717413873</c:v>
                </c:pt>
                <c:pt idx="434">
                  <c:v>2304.3856699648777</c:v>
                </c:pt>
                <c:pt idx="435">
                  <c:v>2304.2088754014071</c:v>
                </c:pt>
                <c:pt idx="436">
                  <c:v>2304.0508417884507</c:v>
                </c:pt>
                <c:pt idx="437">
                  <c:v>2303.9270368409711</c:v>
                </c:pt>
                <c:pt idx="438">
                  <c:v>2303.8166390725519</c:v>
                </c:pt>
                <c:pt idx="439">
                  <c:v>2303.7304459868874</c:v>
                </c:pt>
                <c:pt idx="440">
                  <c:v>2303.6838194903321</c:v>
                </c:pt>
                <c:pt idx="441">
                  <c:v>2303.6674408309045</c:v>
                </c:pt>
                <c:pt idx="442">
                  <c:v>2303.6581645475444</c:v>
                </c:pt>
                <c:pt idx="443">
                  <c:v>2303.6864869079436</c:v>
                </c:pt>
                <c:pt idx="444">
                  <c:v>2303.7463501584843</c:v>
                </c:pt>
                <c:pt idx="445">
                  <c:v>2303.819132697859</c:v>
                </c:pt>
                <c:pt idx="446">
                  <c:v>2303.8891519614881</c:v>
                </c:pt>
                <c:pt idx="447">
                  <c:v>2303.9592250349724</c:v>
                </c:pt>
                <c:pt idx="448">
                  <c:v>2304.0289457310437</c:v>
                </c:pt>
                <c:pt idx="449">
                  <c:v>2304.0944714788407</c:v>
                </c:pt>
                <c:pt idx="450">
                  <c:v>2304.1380215382528</c:v>
                </c:pt>
                <c:pt idx="451">
                  <c:v>2304.1405173514572</c:v>
                </c:pt>
                <c:pt idx="452">
                  <c:v>2304.1293256431454</c:v>
                </c:pt>
                <c:pt idx="453">
                  <c:v>2304.1286353293681</c:v>
                </c:pt>
                <c:pt idx="454">
                  <c:v>2304.1180831755642</c:v>
                </c:pt>
                <c:pt idx="455">
                  <c:v>2304.1262837668905</c:v>
                </c:pt>
                <c:pt idx="456">
                  <c:v>2304.1561326693013</c:v>
                </c:pt>
                <c:pt idx="457">
                  <c:v>2304.2635972514963</c:v>
                </c:pt>
                <c:pt idx="458">
                  <c:v>2304.3614417125423</c:v>
                </c:pt>
                <c:pt idx="459">
                  <c:v>2304.457093355109</c:v>
                </c:pt>
                <c:pt idx="460">
                  <c:v>2304.5558983260003</c:v>
                </c:pt>
                <c:pt idx="461">
                  <c:v>2304.6727228203981</c:v>
                </c:pt>
                <c:pt idx="462">
                  <c:v>2304.8131216980346</c:v>
                </c:pt>
                <c:pt idx="463">
                  <c:v>2304.964157051495</c:v>
                </c:pt>
                <c:pt idx="464">
                  <c:v>2305.1242846062351</c:v>
                </c:pt>
                <c:pt idx="465">
                  <c:v>2305.2967001461229</c:v>
                </c:pt>
                <c:pt idx="466">
                  <c:v>2305.4343436591726</c:v>
                </c:pt>
                <c:pt idx="467">
                  <c:v>2305.5393364336992</c:v>
                </c:pt>
                <c:pt idx="468">
                  <c:v>2305.557389372645</c:v>
                </c:pt>
                <c:pt idx="469">
                  <c:v>2305.5802044353436</c:v>
                </c:pt>
                <c:pt idx="470">
                  <c:v>2305.6035041179493</c:v>
                </c:pt>
                <c:pt idx="471">
                  <c:v>2305.6080697440952</c:v>
                </c:pt>
                <c:pt idx="472">
                  <c:v>2305.5967302289864</c:v>
                </c:pt>
                <c:pt idx="473">
                  <c:v>2305.5689875082394</c:v>
                </c:pt>
                <c:pt idx="474">
                  <c:v>2305.5321635356449</c:v>
                </c:pt>
                <c:pt idx="475">
                  <c:v>2305.4754406551178</c:v>
                </c:pt>
                <c:pt idx="476">
                  <c:v>2305.4051204758284</c:v>
                </c:pt>
                <c:pt idx="477">
                  <c:v>2305.3302746030367</c:v>
                </c:pt>
                <c:pt idx="478">
                  <c:v>2305.2540105194453</c:v>
                </c:pt>
                <c:pt idx="479">
                  <c:v>2305.1876273903845</c:v>
                </c:pt>
                <c:pt idx="480">
                  <c:v>2305.1401134612765</c:v>
                </c:pt>
                <c:pt idx="481">
                  <c:v>2305.0837342711984</c:v>
                </c:pt>
                <c:pt idx="482">
                  <c:v>2305.0520458301198</c:v>
                </c:pt>
                <c:pt idx="483">
                  <c:v>2305.0206270846061</c:v>
                </c:pt>
                <c:pt idx="484">
                  <c:v>2304.9957085463752</c:v>
                </c:pt>
                <c:pt idx="485">
                  <c:v>2304.9588212061435</c:v>
                </c:pt>
                <c:pt idx="486">
                  <c:v>2304.9176760863961</c:v>
                </c:pt>
                <c:pt idx="487">
                  <c:v>2304.8747384285398</c:v>
                </c:pt>
                <c:pt idx="488">
                  <c:v>2304.8242580566557</c:v>
                </c:pt>
                <c:pt idx="489">
                  <c:v>2304.7818280291126</c:v>
                </c:pt>
                <c:pt idx="490">
                  <c:v>2304.7366732526202</c:v>
                </c:pt>
                <c:pt idx="491">
                  <c:v>2304.6718294877701</c:v>
                </c:pt>
                <c:pt idx="492">
                  <c:v>2304.6187358315442</c:v>
                </c:pt>
                <c:pt idx="493">
                  <c:v>2304.5550030653712</c:v>
                </c:pt>
                <c:pt idx="494">
                  <c:v>2304.4979389236237</c:v>
                </c:pt>
                <c:pt idx="495">
                  <c:v>2304.4384183920556</c:v>
                </c:pt>
                <c:pt idx="496">
                  <c:v>2304.4124320828637</c:v>
                </c:pt>
                <c:pt idx="497">
                  <c:v>2304.4043322332805</c:v>
                </c:pt>
                <c:pt idx="498">
                  <c:v>2304.3893241578139</c:v>
                </c:pt>
                <c:pt idx="499">
                  <c:v>2304.3794243298062</c:v>
                </c:pt>
                <c:pt idx="500">
                  <c:v>2304.3657290358001</c:v>
                </c:pt>
                <c:pt idx="501">
                  <c:v>2304.3425591954056</c:v>
                </c:pt>
                <c:pt idx="502">
                  <c:v>2304.3067645476158</c:v>
                </c:pt>
                <c:pt idx="503">
                  <c:v>2304.2462669954784</c:v>
                </c:pt>
                <c:pt idx="504">
                  <c:v>2304.1628399236824</c:v>
                </c:pt>
                <c:pt idx="505">
                  <c:v>2304.0615051059244</c:v>
                </c:pt>
                <c:pt idx="506">
                  <c:v>2303.9547285780418</c:v>
                </c:pt>
                <c:pt idx="507">
                  <c:v>2303.8349248831223</c:v>
                </c:pt>
                <c:pt idx="508">
                  <c:v>2303.7167458165131</c:v>
                </c:pt>
                <c:pt idx="509">
                  <c:v>2303.6214544590725</c:v>
                </c:pt>
                <c:pt idx="510">
                  <c:v>2303.5484220699882</c:v>
                </c:pt>
                <c:pt idx="511">
                  <c:v>2303.4861237476375</c:v>
                </c:pt>
                <c:pt idx="512">
                  <c:v>2303.4416350937686</c:v>
                </c:pt>
                <c:pt idx="513">
                  <c:v>2303.4358994260851</c:v>
                </c:pt>
                <c:pt idx="514">
                  <c:v>2303.4445412901455</c:v>
                </c:pt>
                <c:pt idx="515">
                  <c:v>2303.464410888485</c:v>
                </c:pt>
                <c:pt idx="516">
                  <c:v>2303.5032976672719</c:v>
                </c:pt>
                <c:pt idx="517">
                  <c:v>2303.5591312268311</c:v>
                </c:pt>
                <c:pt idx="518">
                  <c:v>2303.6967768908162</c:v>
                </c:pt>
                <c:pt idx="519">
                  <c:v>2303.8875867739207</c:v>
                </c:pt>
                <c:pt idx="520">
                  <c:v>2304.0579940012353</c:v>
                </c:pt>
                <c:pt idx="521">
                  <c:v>2304.2197435823618</c:v>
                </c:pt>
                <c:pt idx="522">
                  <c:v>2304.3743987677271</c:v>
                </c:pt>
                <c:pt idx="523">
                  <c:v>2304.5289765983198</c:v>
                </c:pt>
                <c:pt idx="524">
                  <c:v>2304.6523434586907</c:v>
                </c:pt>
                <c:pt idx="525">
                  <c:v>2304.750848567598</c:v>
                </c:pt>
                <c:pt idx="526">
                  <c:v>2304.8277618864199</c:v>
                </c:pt>
                <c:pt idx="527">
                  <c:v>2305.0106553690107</c:v>
                </c:pt>
                <c:pt idx="528">
                  <c:v>2305.183297671244</c:v>
                </c:pt>
                <c:pt idx="529">
                  <c:v>2305.2883822318004</c:v>
                </c:pt>
                <c:pt idx="530">
                  <c:v>2305.3249660829811</c:v>
                </c:pt>
                <c:pt idx="531">
                  <c:v>2305.361358918768</c:v>
                </c:pt>
                <c:pt idx="532">
                  <c:v>2305.3991041457971</c:v>
                </c:pt>
                <c:pt idx="533">
                  <c:v>2305.4410239198519</c:v>
                </c:pt>
                <c:pt idx="534">
                  <c:v>2305.510052091116</c:v>
                </c:pt>
                <c:pt idx="535">
                  <c:v>2305.5888949727178</c:v>
                </c:pt>
                <c:pt idx="536">
                  <c:v>2305.6877275225106</c:v>
                </c:pt>
                <c:pt idx="537">
                  <c:v>2305.8198276523708</c:v>
                </c:pt>
                <c:pt idx="538">
                  <c:v>2305.8638638076936</c:v>
                </c:pt>
                <c:pt idx="539">
                  <c:v>2305.9374723781812</c:v>
                </c:pt>
                <c:pt idx="540">
                  <c:v>2306.0233203714092</c:v>
                </c:pt>
                <c:pt idx="541">
                  <c:v>2306.1235168956759</c:v>
                </c:pt>
                <c:pt idx="542">
                  <c:v>2306.2328341499979</c:v>
                </c:pt>
                <c:pt idx="543">
                  <c:v>2306.3412761073414</c:v>
                </c:pt>
                <c:pt idx="544">
                  <c:v>2306.4453581313869</c:v>
                </c:pt>
                <c:pt idx="545">
                  <c:v>2306.5227957411594</c:v>
                </c:pt>
                <c:pt idx="546">
                  <c:v>2306.5981340163121</c:v>
                </c:pt>
                <c:pt idx="547">
                  <c:v>2306.6712562781536</c:v>
                </c:pt>
                <c:pt idx="548">
                  <c:v>2306.7211350887487</c:v>
                </c:pt>
                <c:pt idx="549">
                  <c:v>2306.7479655108009</c:v>
                </c:pt>
                <c:pt idx="550">
                  <c:v>2306.7809962313427</c:v>
                </c:pt>
                <c:pt idx="551">
                  <c:v>2306.7802358452695</c:v>
                </c:pt>
                <c:pt idx="552">
                  <c:v>2306.7727062911904</c:v>
                </c:pt>
                <c:pt idx="553">
                  <c:v>2306.752097348648</c:v>
                </c:pt>
                <c:pt idx="554">
                  <c:v>2306.7300339820104</c:v>
                </c:pt>
                <c:pt idx="555">
                  <c:v>2306.7026720207364</c:v>
                </c:pt>
                <c:pt idx="556">
                  <c:v>2306.6543227689585</c:v>
                </c:pt>
                <c:pt idx="557">
                  <c:v>2306.6062185708574</c:v>
                </c:pt>
                <c:pt idx="558">
                  <c:v>2306.5639902631442</c:v>
                </c:pt>
                <c:pt idx="559">
                  <c:v>2306.526691704812</c:v>
                </c:pt>
                <c:pt idx="560">
                  <c:v>2306.4911284779978</c:v>
                </c:pt>
                <c:pt idx="561">
                  <c:v>2306.421087324406</c:v>
                </c:pt>
                <c:pt idx="562">
                  <c:v>2306.360137664065</c:v>
                </c:pt>
                <c:pt idx="563">
                  <c:v>2306.3024359674318</c:v>
                </c:pt>
                <c:pt idx="564">
                  <c:v>2306.3295650609998</c:v>
                </c:pt>
                <c:pt idx="565">
                  <c:v>2306.3498596747636</c:v>
                </c:pt>
                <c:pt idx="566">
                  <c:v>2306.4222345262879</c:v>
                </c:pt>
                <c:pt idx="567">
                  <c:v>2306.5048744679111</c:v>
                </c:pt>
                <c:pt idx="568">
                  <c:v>2306.5849811449934</c:v>
                </c:pt>
                <c:pt idx="569">
                  <c:v>2306.6575446380648</c:v>
                </c:pt>
                <c:pt idx="570">
                  <c:v>2306.7989789094227</c:v>
                </c:pt>
                <c:pt idx="571">
                  <c:v>2306.9492309489301</c:v>
                </c:pt>
                <c:pt idx="572">
                  <c:v>2307.1662723648446</c:v>
                </c:pt>
                <c:pt idx="573">
                  <c:v>2307.4281277839295</c:v>
                </c:pt>
                <c:pt idx="574">
                  <c:v>2307.7112604241802</c:v>
                </c:pt>
                <c:pt idx="575">
                  <c:v>2308.01616846247</c:v>
                </c:pt>
                <c:pt idx="576">
                  <c:v>2308.3331952944191</c:v>
                </c:pt>
                <c:pt idx="577">
                  <c:v>2308.614111456553</c:v>
                </c:pt>
                <c:pt idx="578">
                  <c:v>2308.9169322756402</c:v>
                </c:pt>
                <c:pt idx="579">
                  <c:v>2309.2291789673036</c:v>
                </c:pt>
                <c:pt idx="580">
                  <c:v>2309.559928485467</c:v>
                </c:pt>
                <c:pt idx="581">
                  <c:v>2309.8441251012687</c:v>
                </c:pt>
                <c:pt idx="582">
                  <c:v>2310.1551984486773</c:v>
                </c:pt>
                <c:pt idx="583">
                  <c:v>2310.4181713920993</c:v>
                </c:pt>
                <c:pt idx="584">
                  <c:v>2310.6354904577415</c:v>
                </c:pt>
                <c:pt idx="585">
                  <c:v>2310.8193795270518</c:v>
                </c:pt>
                <c:pt idx="586">
                  <c:v>2310.8887981985822</c:v>
                </c:pt>
                <c:pt idx="587">
                  <c:v>2310.9407814930501</c:v>
                </c:pt>
                <c:pt idx="588">
                  <c:v>2310.9733854216265</c:v>
                </c:pt>
                <c:pt idx="589">
                  <c:v>2310.9690018369397</c:v>
                </c:pt>
                <c:pt idx="590">
                  <c:v>2310.9465273480837</c:v>
                </c:pt>
                <c:pt idx="591">
                  <c:v>2310.9001432800173</c:v>
                </c:pt>
                <c:pt idx="592">
                  <c:v>2310.8352056451549</c:v>
                </c:pt>
                <c:pt idx="593">
                  <c:v>2310.723128898775</c:v>
                </c:pt>
                <c:pt idx="594">
                  <c:v>2310.6060168831941</c:v>
                </c:pt>
                <c:pt idx="595">
                  <c:v>2310.4832646569853</c:v>
                </c:pt>
                <c:pt idx="596">
                  <c:v>2310.3587603665546</c:v>
                </c:pt>
                <c:pt idx="597">
                  <c:v>2310.258948650966</c:v>
                </c:pt>
                <c:pt idx="598">
                  <c:v>2310.1766455485704</c:v>
                </c:pt>
                <c:pt idx="599">
                  <c:v>2310.1182373691959</c:v>
                </c:pt>
                <c:pt idx="600">
                  <c:v>2310.073300500454</c:v>
                </c:pt>
                <c:pt idx="601">
                  <c:v>2310.0424297211634</c:v>
                </c:pt>
                <c:pt idx="602">
                  <c:v>2310.0180062504119</c:v>
                </c:pt>
                <c:pt idx="603">
                  <c:v>2310.0019366121319</c:v>
                </c:pt>
                <c:pt idx="604">
                  <c:v>2310.0349025803057</c:v>
                </c:pt>
                <c:pt idx="605">
                  <c:v>2310.0684382634363</c:v>
                </c:pt>
                <c:pt idx="606">
                  <c:v>2310.1121798618187</c:v>
                </c:pt>
                <c:pt idx="607">
                  <c:v>2310.1718956566988</c:v>
                </c:pt>
                <c:pt idx="608">
                  <c:v>2310.2204272743479</c:v>
                </c:pt>
                <c:pt idx="609">
                  <c:v>2310.2857505923721</c:v>
                </c:pt>
                <c:pt idx="610">
                  <c:v>2310.3465308793161</c:v>
                </c:pt>
                <c:pt idx="611">
                  <c:v>2310.413167955368</c:v>
                </c:pt>
                <c:pt idx="612">
                  <c:v>2310.4751091556013</c:v>
                </c:pt>
                <c:pt idx="613">
                  <c:v>2310.5230906883617</c:v>
                </c:pt>
                <c:pt idx="614">
                  <c:v>2310.5574556388906</c:v>
                </c:pt>
                <c:pt idx="615">
                  <c:v>2310.5613823564713</c:v>
                </c:pt>
                <c:pt idx="616">
                  <c:v>2310.5531492663781</c:v>
                </c:pt>
                <c:pt idx="617">
                  <c:v>2310.5304869487231</c:v>
                </c:pt>
                <c:pt idx="618">
                  <c:v>2310.4971289082896</c:v>
                </c:pt>
                <c:pt idx="619">
                  <c:v>2310.4667422856191</c:v>
                </c:pt>
                <c:pt idx="620">
                  <c:v>2310.4189817495517</c:v>
                </c:pt>
                <c:pt idx="621">
                  <c:v>2310.372082660886</c:v>
                </c:pt>
                <c:pt idx="622">
                  <c:v>2310.3280237712211</c:v>
                </c:pt>
                <c:pt idx="623">
                  <c:v>2310.2928624795495</c:v>
                </c:pt>
                <c:pt idx="624">
                  <c:v>2310.2950895711456</c:v>
                </c:pt>
                <c:pt idx="625">
                  <c:v>2310.3242488528695</c:v>
                </c:pt>
                <c:pt idx="626">
                  <c:v>2310.3493684428172</c:v>
                </c:pt>
                <c:pt idx="627">
                  <c:v>2310.3740017959517</c:v>
                </c:pt>
                <c:pt idx="628">
                  <c:v>2310.4021474940132</c:v>
                </c:pt>
                <c:pt idx="629">
                  <c:v>2310.4267881627425</c:v>
                </c:pt>
                <c:pt idx="630">
                  <c:v>2310.4610238287732</c:v>
                </c:pt>
                <c:pt idx="631">
                  <c:v>2310.4826489540897</c:v>
                </c:pt>
                <c:pt idx="632">
                  <c:v>2310.5061263677667</c:v>
                </c:pt>
                <c:pt idx="633">
                  <c:v>2310.5284928530555</c:v>
                </c:pt>
                <c:pt idx="634">
                  <c:v>2310.5421521869935</c:v>
                </c:pt>
                <c:pt idx="635">
                  <c:v>2310.5430749726747</c:v>
                </c:pt>
                <c:pt idx="636">
                  <c:v>2310.5350310573717</c:v>
                </c:pt>
                <c:pt idx="637">
                  <c:v>2310.5249807060309</c:v>
                </c:pt>
                <c:pt idx="638">
                  <c:v>2310.5104189540975</c:v>
                </c:pt>
                <c:pt idx="639">
                  <c:v>2310.5082934315319</c:v>
                </c:pt>
                <c:pt idx="640">
                  <c:v>2310.526565320823</c:v>
                </c:pt>
                <c:pt idx="641">
                  <c:v>2310.5431572988546</c:v>
                </c:pt>
                <c:pt idx="642">
                  <c:v>2310.5778731175651</c:v>
                </c:pt>
                <c:pt idx="643">
                  <c:v>2310.5967572616896</c:v>
                </c:pt>
                <c:pt idx="644">
                  <c:v>2310.6030220201296</c:v>
                </c:pt>
                <c:pt idx="645">
                  <c:v>2310.6009983208623</c:v>
                </c:pt>
                <c:pt idx="646">
                  <c:v>2310.5885505920855</c:v>
                </c:pt>
                <c:pt idx="647">
                  <c:v>2310.5674293033208</c:v>
                </c:pt>
                <c:pt idx="648">
                  <c:v>2310.5511789341904</c:v>
                </c:pt>
                <c:pt idx="649">
                  <c:v>2310.5239007186165</c:v>
                </c:pt>
                <c:pt idx="650">
                  <c:v>2310.4734501756652</c:v>
                </c:pt>
                <c:pt idx="651">
                  <c:v>2310.3975871273365</c:v>
                </c:pt>
                <c:pt idx="652">
                  <c:v>2310.2987771308276</c:v>
                </c:pt>
                <c:pt idx="653">
                  <c:v>2310.1849916313381</c:v>
                </c:pt>
                <c:pt idx="654">
                  <c:v>2310.0678941360306</c:v>
                </c:pt>
                <c:pt idx="655">
                  <c:v>2309.961482736062</c:v>
                </c:pt>
                <c:pt idx="656">
                  <c:v>2309.8633801069677</c:v>
                </c:pt>
                <c:pt idx="657">
                  <c:v>2309.7712396828197</c:v>
                </c:pt>
                <c:pt idx="658">
                  <c:v>2309.6885445122921</c:v>
                </c:pt>
                <c:pt idx="659">
                  <c:v>2309.5902171201278</c:v>
                </c:pt>
                <c:pt idx="660">
                  <c:v>2309.5116170953111</c:v>
                </c:pt>
                <c:pt idx="661">
                  <c:v>2309.4463730954053</c:v>
                </c:pt>
                <c:pt idx="662">
                  <c:v>2309.3807562414881</c:v>
                </c:pt>
                <c:pt idx="663">
                  <c:v>2309.3374160848316</c:v>
                </c:pt>
                <c:pt idx="664">
                  <c:v>2309.302756081016</c:v>
                </c:pt>
                <c:pt idx="665">
                  <c:v>2309.2912794459626</c:v>
                </c:pt>
                <c:pt idx="666">
                  <c:v>2309.2768472661669</c:v>
                </c:pt>
                <c:pt idx="667">
                  <c:v>2309.2536687567549</c:v>
                </c:pt>
                <c:pt idx="668">
                  <c:v>2309.2347622608318</c:v>
                </c:pt>
                <c:pt idx="669">
                  <c:v>2309.2000470973639</c:v>
                </c:pt>
                <c:pt idx="670">
                  <c:v>2309.1836868452065</c:v>
                </c:pt>
                <c:pt idx="671">
                  <c:v>2309.1545343462635</c:v>
                </c:pt>
                <c:pt idx="672">
                  <c:v>2309.1198337163332</c:v>
                </c:pt>
                <c:pt idx="673">
                  <c:v>2309.0956299593163</c:v>
                </c:pt>
                <c:pt idx="674">
                  <c:v>2309.0702787764676</c:v>
                </c:pt>
                <c:pt idx="675">
                  <c:v>2309.0436671363491</c:v>
                </c:pt>
                <c:pt idx="676">
                  <c:v>2308.998043985177</c:v>
                </c:pt>
                <c:pt idx="677">
                  <c:v>2308.9473499692367</c:v>
                </c:pt>
                <c:pt idx="678">
                  <c:v>2308.8930427931004</c:v>
                </c:pt>
                <c:pt idx="679">
                  <c:v>2308.8323912008568</c:v>
                </c:pt>
                <c:pt idx="680">
                  <c:v>2308.7792684466126</c:v>
                </c:pt>
                <c:pt idx="681">
                  <c:v>2308.739685088859</c:v>
                </c:pt>
                <c:pt idx="682">
                  <c:v>2308.7106198231736</c:v>
                </c:pt>
                <c:pt idx="683">
                  <c:v>2308.7035127487147</c:v>
                </c:pt>
                <c:pt idx="684">
                  <c:v>2308.7068070965292</c:v>
                </c:pt>
                <c:pt idx="685">
                  <c:v>2308.6997863425308</c:v>
                </c:pt>
                <c:pt idx="686">
                  <c:v>2308.6808189301887</c:v>
                </c:pt>
                <c:pt idx="687">
                  <c:v>2308.6716601683852</c:v>
                </c:pt>
                <c:pt idx="688">
                  <c:v>2308.6763937286446</c:v>
                </c:pt>
                <c:pt idx="689">
                  <c:v>2308.6939660213411</c:v>
                </c:pt>
                <c:pt idx="690">
                  <c:v>2308.7549315279957</c:v>
                </c:pt>
                <c:pt idx="691">
                  <c:v>2308.8099457897415</c:v>
                </c:pt>
                <c:pt idx="692">
                  <c:v>2308.8371971742122</c:v>
                </c:pt>
                <c:pt idx="693">
                  <c:v>2308.8787632503822</c:v>
                </c:pt>
                <c:pt idx="694">
                  <c:v>2308.9528242852975</c:v>
                </c:pt>
                <c:pt idx="695">
                  <c:v>2309.0581549284707</c:v>
                </c:pt>
                <c:pt idx="696">
                  <c:v>2309.1983759170498</c:v>
                </c:pt>
                <c:pt idx="697">
                  <c:v>2309.381301242644</c:v>
                </c:pt>
                <c:pt idx="698">
                  <c:v>2309.5802703615777</c:v>
                </c:pt>
                <c:pt idx="699">
                  <c:v>2309.8153451663943</c:v>
                </c:pt>
                <c:pt idx="700">
                  <c:v>2310.0662881188809</c:v>
                </c:pt>
                <c:pt idx="701">
                  <c:v>2310.2919053858386</c:v>
                </c:pt>
                <c:pt idx="702">
                  <c:v>2310.5425969941762</c:v>
                </c:pt>
                <c:pt idx="703">
                  <c:v>2310.8157752592329</c:v>
                </c:pt>
                <c:pt idx="704">
                  <c:v>2311.0928990393709</c:v>
                </c:pt>
                <c:pt idx="705">
                  <c:v>2311.3450182010861</c:v>
                </c:pt>
                <c:pt idx="706">
                  <c:v>2311.5711760685695</c:v>
                </c:pt>
                <c:pt idx="707">
                  <c:v>2311.7779682908567</c:v>
                </c:pt>
                <c:pt idx="708">
                  <c:v>2311.9603966204031</c:v>
                </c:pt>
                <c:pt idx="709">
                  <c:v>2312.1341031598727</c:v>
                </c:pt>
                <c:pt idx="710">
                  <c:v>2312.2646010567692</c:v>
                </c:pt>
                <c:pt idx="711">
                  <c:v>2312.3744412650199</c:v>
                </c:pt>
                <c:pt idx="712">
                  <c:v>2312.4544293680478</c:v>
                </c:pt>
                <c:pt idx="713">
                  <c:v>2312.5224063927294</c:v>
                </c:pt>
                <c:pt idx="714">
                  <c:v>2312.5892888240301</c:v>
                </c:pt>
                <c:pt idx="715">
                  <c:v>2312.657128250386</c:v>
                </c:pt>
                <c:pt idx="716">
                  <c:v>2312.7110914273917</c:v>
                </c:pt>
                <c:pt idx="717">
                  <c:v>2312.7609176508072</c:v>
                </c:pt>
                <c:pt idx="718">
                  <c:v>2312.8287222054464</c:v>
                </c:pt>
                <c:pt idx="719">
                  <c:v>2312.9196083282682</c:v>
                </c:pt>
                <c:pt idx="720">
                  <c:v>2313.0164498441504</c:v>
                </c:pt>
                <c:pt idx="721">
                  <c:v>2313.1302956516784</c:v>
                </c:pt>
                <c:pt idx="722">
                  <c:v>2313.2599509601068</c:v>
                </c:pt>
                <c:pt idx="723">
                  <c:v>2313.4064993554371</c:v>
                </c:pt>
                <c:pt idx="724">
                  <c:v>2313.5373739179186</c:v>
                </c:pt>
                <c:pt idx="725">
                  <c:v>2313.6446350728206</c:v>
                </c:pt>
                <c:pt idx="726">
                  <c:v>2313.7223705247238</c:v>
                </c:pt>
                <c:pt idx="727">
                  <c:v>2313.786999035648</c:v>
                </c:pt>
                <c:pt idx="728">
                  <c:v>2313.8426280608742</c:v>
                </c:pt>
                <c:pt idx="729">
                  <c:v>2313.8611147392749</c:v>
                </c:pt>
                <c:pt idx="730">
                  <c:v>2313.8340625162041</c:v>
                </c:pt>
                <c:pt idx="731">
                  <c:v>2313.7858504424007</c:v>
                </c:pt>
                <c:pt idx="732">
                  <c:v>2313.730714204597</c:v>
                </c:pt>
                <c:pt idx="733">
                  <c:v>2313.6792381072246</c:v>
                </c:pt>
                <c:pt idx="734">
                  <c:v>2313.6352463798639</c:v>
                </c:pt>
                <c:pt idx="735">
                  <c:v>2313.6115682876957</c:v>
                </c:pt>
                <c:pt idx="736">
                  <c:v>2313.6208336053965</c:v>
                </c:pt>
                <c:pt idx="737">
                  <c:v>2313.6659823699406</c:v>
                </c:pt>
                <c:pt idx="738">
                  <c:v>2313.741520468242</c:v>
                </c:pt>
                <c:pt idx="739">
                  <c:v>2313.8307115538341</c:v>
                </c:pt>
                <c:pt idx="740">
                  <c:v>2313.9408240506868</c:v>
                </c:pt>
                <c:pt idx="741">
                  <c:v>2314.0775855239931</c:v>
                </c:pt>
                <c:pt idx="742">
                  <c:v>2314.2208836723694</c:v>
                </c:pt>
                <c:pt idx="743">
                  <c:v>2314.356843531089</c:v>
                </c:pt>
                <c:pt idx="744">
                  <c:v>2314.4930625180773</c:v>
                </c:pt>
                <c:pt idx="745">
                  <c:v>2314.6290627920403</c:v>
                </c:pt>
                <c:pt idx="746">
                  <c:v>2314.7703480714836</c:v>
                </c:pt>
                <c:pt idx="747">
                  <c:v>2314.9103989923128</c:v>
                </c:pt>
                <c:pt idx="748">
                  <c:v>2315.0281260468892</c:v>
                </c:pt>
                <c:pt idx="749">
                  <c:v>2315.1315975142443</c:v>
                </c:pt>
                <c:pt idx="750">
                  <c:v>2315.2364805324123</c:v>
                </c:pt>
                <c:pt idx="751">
                  <c:v>2315.3481187078723</c:v>
                </c:pt>
                <c:pt idx="752">
                  <c:v>2315.4694125016872</c:v>
                </c:pt>
                <c:pt idx="753">
                  <c:v>2315.6116791536424</c:v>
                </c:pt>
                <c:pt idx="754">
                  <c:v>2315.7822816364346</c:v>
                </c:pt>
                <c:pt idx="755">
                  <c:v>2315.9454303676125</c:v>
                </c:pt>
                <c:pt idx="756">
                  <c:v>2316.1063342596358</c:v>
                </c:pt>
                <c:pt idx="757">
                  <c:v>2316.2674419666505</c:v>
                </c:pt>
                <c:pt idx="758">
                  <c:v>2316.4059940306001</c:v>
                </c:pt>
                <c:pt idx="759">
                  <c:v>2316.5324434752033</c:v>
                </c:pt>
                <c:pt idx="760">
                  <c:v>2316.6318956023747</c:v>
                </c:pt>
                <c:pt idx="761">
                  <c:v>2316.7110688335711</c:v>
                </c:pt>
                <c:pt idx="762">
                  <c:v>2316.7681798153158</c:v>
                </c:pt>
                <c:pt idx="763">
                  <c:v>2316.7924677777487</c:v>
                </c:pt>
                <c:pt idx="764">
                  <c:v>2316.7820580250891</c:v>
                </c:pt>
                <c:pt idx="765">
                  <c:v>2316.7301161250653</c:v>
                </c:pt>
                <c:pt idx="766">
                  <c:v>2316.667502206386</c:v>
                </c:pt>
                <c:pt idx="767">
                  <c:v>2316.5875059857976</c:v>
                </c:pt>
                <c:pt idx="768">
                  <c:v>2316.4950388391926</c:v>
                </c:pt>
                <c:pt idx="769">
                  <c:v>2316.4157966200723</c:v>
                </c:pt>
                <c:pt idx="770">
                  <c:v>2316.3476962656441</c:v>
                </c:pt>
                <c:pt idx="771">
                  <c:v>2316.3031413534873</c:v>
                </c:pt>
                <c:pt idx="772">
                  <c:v>2316.2729119011378</c:v>
                </c:pt>
                <c:pt idx="773">
                  <c:v>2316.2534179471554</c:v>
                </c:pt>
                <c:pt idx="774">
                  <c:v>2316.2399379473841</c:v>
                </c:pt>
                <c:pt idx="775">
                  <c:v>2316.2341772018099</c:v>
                </c:pt>
                <c:pt idx="776">
                  <c:v>2316.241315361422</c:v>
                </c:pt>
                <c:pt idx="777">
                  <c:v>2316.2579538981818</c:v>
                </c:pt>
                <c:pt idx="778">
                  <c:v>2316.2863532764004</c:v>
                </c:pt>
                <c:pt idx="779">
                  <c:v>2316.3176748849405</c:v>
                </c:pt>
                <c:pt idx="780">
                  <c:v>2316.3447438537651</c:v>
                </c:pt>
                <c:pt idx="781">
                  <c:v>2316.362610707914</c:v>
                </c:pt>
                <c:pt idx="782">
                  <c:v>2316.3663758172756</c:v>
                </c:pt>
                <c:pt idx="783">
                  <c:v>2316.3696088685897</c:v>
                </c:pt>
                <c:pt idx="784">
                  <c:v>2316.3747432728192</c:v>
                </c:pt>
                <c:pt idx="785">
                  <c:v>2316.4024976231885</c:v>
                </c:pt>
                <c:pt idx="786">
                  <c:v>2316.43166109906</c:v>
                </c:pt>
                <c:pt idx="787">
                  <c:v>2316.4669006606528</c:v>
                </c:pt>
                <c:pt idx="788">
                  <c:v>2316.4851310563131</c:v>
                </c:pt>
                <c:pt idx="789">
                  <c:v>2316.5132441046067</c:v>
                </c:pt>
                <c:pt idx="790">
                  <c:v>2316.5298674622168</c:v>
                </c:pt>
                <c:pt idx="791">
                  <c:v>2316.5413034713902</c:v>
                </c:pt>
                <c:pt idx="792">
                  <c:v>2316.5542750783311</c:v>
                </c:pt>
                <c:pt idx="793">
                  <c:v>2316.5724790489026</c:v>
                </c:pt>
                <c:pt idx="794">
                  <c:v>2316.5891387974061</c:v>
                </c:pt>
                <c:pt idx="795">
                  <c:v>2316.6070494413661</c:v>
                </c:pt>
                <c:pt idx="796">
                  <c:v>2316.6060534546214</c:v>
                </c:pt>
                <c:pt idx="797">
                  <c:v>2316.6108705967476</c:v>
                </c:pt>
                <c:pt idx="798">
                  <c:v>2316.6105604314344</c:v>
                </c:pt>
                <c:pt idx="799">
                  <c:v>2316.621695662569</c:v>
                </c:pt>
                <c:pt idx="800">
                  <c:v>2316.6076346061623</c:v>
                </c:pt>
                <c:pt idx="801">
                  <c:v>2316.5836644244464</c:v>
                </c:pt>
                <c:pt idx="802">
                  <c:v>2316.5491298719385</c:v>
                </c:pt>
                <c:pt idx="803">
                  <c:v>2316.5094361874098</c:v>
                </c:pt>
                <c:pt idx="804">
                  <c:v>2316.4581616539294</c:v>
                </c:pt>
                <c:pt idx="805">
                  <c:v>2316.3852834203867</c:v>
                </c:pt>
                <c:pt idx="806">
                  <c:v>2316.2952396739229</c:v>
                </c:pt>
                <c:pt idx="807">
                  <c:v>2316.2071151751461</c:v>
                </c:pt>
                <c:pt idx="808">
                  <c:v>2316.1224144010575</c:v>
                </c:pt>
                <c:pt idx="809">
                  <c:v>2316.0425802938053</c:v>
                </c:pt>
                <c:pt idx="810">
                  <c:v>2315.9740143630552</c:v>
                </c:pt>
                <c:pt idx="811">
                  <c:v>2315.925096523215</c:v>
                </c:pt>
                <c:pt idx="812">
                  <c:v>2315.8836006611205</c:v>
                </c:pt>
                <c:pt idx="813">
                  <c:v>2315.8354051356214</c:v>
                </c:pt>
                <c:pt idx="814">
                  <c:v>2315.7960783302615</c:v>
                </c:pt>
                <c:pt idx="815">
                  <c:v>2315.7694932209311</c:v>
                </c:pt>
                <c:pt idx="816">
                  <c:v>2315.7616192138639</c:v>
                </c:pt>
                <c:pt idx="817">
                  <c:v>2315.7562663658941</c:v>
                </c:pt>
                <c:pt idx="818">
                  <c:v>2315.7506877213909</c:v>
                </c:pt>
                <c:pt idx="819">
                  <c:v>2315.7247886173327</c:v>
                </c:pt>
                <c:pt idx="820">
                  <c:v>2315.6852889290658</c:v>
                </c:pt>
                <c:pt idx="821">
                  <c:v>2315.6302132984838</c:v>
                </c:pt>
                <c:pt idx="822">
                  <c:v>2315.5733021752562</c:v>
                </c:pt>
                <c:pt idx="823">
                  <c:v>2315.5369862541525</c:v>
                </c:pt>
                <c:pt idx="824">
                  <c:v>2315.5238046198951</c:v>
                </c:pt>
                <c:pt idx="825">
                  <c:v>2315.5146565362502</c:v>
                </c:pt>
                <c:pt idx="826">
                  <c:v>2315.4944225768854</c:v>
                </c:pt>
                <c:pt idx="827">
                  <c:v>2315.4648022605397</c:v>
                </c:pt>
                <c:pt idx="828">
                  <c:v>2315.4245438261282</c:v>
                </c:pt>
                <c:pt idx="829">
                  <c:v>2315.3773788532149</c:v>
                </c:pt>
                <c:pt idx="830">
                  <c:v>2315.3359045637681</c:v>
                </c:pt>
                <c:pt idx="831">
                  <c:v>2315.2953150535509</c:v>
                </c:pt>
                <c:pt idx="832">
                  <c:v>2315.2594836114872</c:v>
                </c:pt>
                <c:pt idx="833">
                  <c:v>2315.2140842853873</c:v>
                </c:pt>
                <c:pt idx="834">
                  <c:v>2315.1364927415702</c:v>
                </c:pt>
                <c:pt idx="835">
                  <c:v>2315.0340564701914</c:v>
                </c:pt>
                <c:pt idx="836">
                  <c:v>2314.9177028238828</c:v>
                </c:pt>
                <c:pt idx="837">
                  <c:v>2314.8012421568119</c:v>
                </c:pt>
                <c:pt idx="838">
                  <c:v>2314.681100368236</c:v>
                </c:pt>
                <c:pt idx="839">
                  <c:v>2314.5593098594345</c:v>
                </c:pt>
                <c:pt idx="840">
                  <c:v>2314.4424109699212</c:v>
                </c:pt>
                <c:pt idx="841">
                  <c:v>2314.330360504493</c:v>
                </c:pt>
                <c:pt idx="842">
                  <c:v>2314.2133599425074</c:v>
                </c:pt>
                <c:pt idx="843">
                  <c:v>2314.0873082179337</c:v>
                </c:pt>
                <c:pt idx="844">
                  <c:v>2313.9575387994951</c:v>
                </c:pt>
                <c:pt idx="845">
                  <c:v>2313.838694116344</c:v>
                </c:pt>
                <c:pt idx="846">
                  <c:v>2313.7281255960334</c:v>
                </c:pt>
                <c:pt idx="847">
                  <c:v>2313.6218182143052</c:v>
                </c:pt>
                <c:pt idx="848">
                  <c:v>2313.5193137659803</c:v>
                </c:pt>
                <c:pt idx="849">
                  <c:v>2313.4230885257116</c:v>
                </c:pt>
                <c:pt idx="850">
                  <c:v>2313.3373335230372</c:v>
                </c:pt>
                <c:pt idx="851">
                  <c:v>2313.2414312915089</c:v>
                </c:pt>
                <c:pt idx="852">
                  <c:v>2313.1436811472536</c:v>
                </c:pt>
                <c:pt idx="853">
                  <c:v>2313.0531636404457</c:v>
                </c:pt>
                <c:pt idx="854">
                  <c:v>2312.9634295627225</c:v>
                </c:pt>
                <c:pt idx="855">
                  <c:v>2312.8943812106177</c:v>
                </c:pt>
                <c:pt idx="856">
                  <c:v>2312.8380168315216</c:v>
                </c:pt>
                <c:pt idx="857">
                  <c:v>2312.7863635913168</c:v>
                </c:pt>
                <c:pt idx="858">
                  <c:v>2312.732035123136</c:v>
                </c:pt>
                <c:pt idx="859">
                  <c:v>2312.678991402553</c:v>
                </c:pt>
                <c:pt idx="860">
                  <c:v>2312.6373610825658</c:v>
                </c:pt>
                <c:pt idx="861">
                  <c:v>2312.6022945613117</c:v>
                </c:pt>
                <c:pt idx="862">
                  <c:v>2312.5783178047645</c:v>
                </c:pt>
                <c:pt idx="863">
                  <c:v>2312.5614867079171</c:v>
                </c:pt>
                <c:pt idx="864">
                  <c:v>2312.5503057375722</c:v>
                </c:pt>
                <c:pt idx="865">
                  <c:v>2312.54378460315</c:v>
                </c:pt>
                <c:pt idx="866">
                  <c:v>2312.5174370938021</c:v>
                </c:pt>
                <c:pt idx="867">
                  <c:v>2312.4840664541184</c:v>
                </c:pt>
                <c:pt idx="868">
                  <c:v>2312.4428586184922</c:v>
                </c:pt>
                <c:pt idx="869">
                  <c:v>2312.4026283115159</c:v>
                </c:pt>
                <c:pt idx="870">
                  <c:v>2312.3618766158038</c:v>
                </c:pt>
                <c:pt idx="871">
                  <c:v>2312.311981041983</c:v>
                </c:pt>
                <c:pt idx="872">
                  <c:v>2312.2583563063167</c:v>
                </c:pt>
                <c:pt idx="873">
                  <c:v>2312.2000045753539</c:v>
                </c:pt>
                <c:pt idx="874">
                  <c:v>2312.1368299331511</c:v>
                </c:pt>
                <c:pt idx="875">
                  <c:v>2312.069356829199</c:v>
                </c:pt>
                <c:pt idx="876">
                  <c:v>2312.0009916552258</c:v>
                </c:pt>
                <c:pt idx="877">
                  <c:v>2311.9483207280045</c:v>
                </c:pt>
                <c:pt idx="878">
                  <c:v>2311.8993799722052</c:v>
                </c:pt>
                <c:pt idx="879">
                  <c:v>2311.8681857446932</c:v>
                </c:pt>
                <c:pt idx="880">
                  <c:v>2311.8434105958436</c:v>
                </c:pt>
                <c:pt idx="881">
                  <c:v>2311.8257337542764</c:v>
                </c:pt>
                <c:pt idx="882">
                  <c:v>2311.8118377482683</c:v>
                </c:pt>
                <c:pt idx="883">
                  <c:v>2311.8151650854102</c:v>
                </c:pt>
                <c:pt idx="884">
                  <c:v>2311.8375480695267</c:v>
                </c:pt>
                <c:pt idx="885">
                  <c:v>2311.8730374856696</c:v>
                </c:pt>
                <c:pt idx="886">
                  <c:v>2311.934014595106</c:v>
                </c:pt>
                <c:pt idx="887">
                  <c:v>2312.0002549049391</c:v>
                </c:pt>
                <c:pt idx="888">
                  <c:v>2312.0712353819667</c:v>
                </c:pt>
                <c:pt idx="889">
                  <c:v>2312.1436848197764</c:v>
                </c:pt>
                <c:pt idx="890">
                  <c:v>2312.2122472224905</c:v>
                </c:pt>
                <c:pt idx="891">
                  <c:v>2312.2815940111013</c:v>
                </c:pt>
                <c:pt idx="892">
                  <c:v>2312.3519429162548</c:v>
                </c:pt>
                <c:pt idx="893">
                  <c:v>2312.4175935317044</c:v>
                </c:pt>
                <c:pt idx="894">
                  <c:v>2312.4638681275792</c:v>
                </c:pt>
                <c:pt idx="895">
                  <c:v>2312.4922855719747</c:v>
                </c:pt>
                <c:pt idx="896">
                  <c:v>2312.5033882836492</c:v>
                </c:pt>
                <c:pt idx="897">
                  <c:v>2312.4866054756767</c:v>
                </c:pt>
                <c:pt idx="898">
                  <c:v>2312.4556154759275</c:v>
                </c:pt>
                <c:pt idx="899">
                  <c:v>2312.3988550305521</c:v>
                </c:pt>
                <c:pt idx="900">
                  <c:v>2312.3252250663845</c:v>
                </c:pt>
                <c:pt idx="901">
                  <c:v>2312.2323120481451</c:v>
                </c:pt>
                <c:pt idx="902">
                  <c:v>2312.1308363828825</c:v>
                </c:pt>
                <c:pt idx="903">
                  <c:v>2312.0207037797063</c:v>
                </c:pt>
                <c:pt idx="904">
                  <c:v>2311.9104043093348</c:v>
                </c:pt>
                <c:pt idx="905">
                  <c:v>2311.801458956802</c:v>
                </c:pt>
                <c:pt idx="906">
                  <c:v>2311.6899736415885</c:v>
                </c:pt>
                <c:pt idx="907">
                  <c:v>2311.5701828649612</c:v>
                </c:pt>
                <c:pt idx="908">
                  <c:v>2311.4471074399835</c:v>
                </c:pt>
                <c:pt idx="909">
                  <c:v>2311.3229391494547</c:v>
                </c:pt>
                <c:pt idx="910">
                  <c:v>2311.2077328981177</c:v>
                </c:pt>
                <c:pt idx="911">
                  <c:v>2311.0998913993931</c:v>
                </c:pt>
                <c:pt idx="912">
                  <c:v>2311.0000622237444</c:v>
                </c:pt>
                <c:pt idx="913">
                  <c:v>2310.9109493705982</c:v>
                </c:pt>
                <c:pt idx="914">
                  <c:v>2310.8337157831679</c:v>
                </c:pt>
                <c:pt idx="915">
                  <c:v>2310.7520973770629</c:v>
                </c:pt>
                <c:pt idx="916">
                  <c:v>2310.6599542448084</c:v>
                </c:pt>
                <c:pt idx="917">
                  <c:v>2310.567182168681</c:v>
                </c:pt>
                <c:pt idx="918">
                  <c:v>2310.4774329827324</c:v>
                </c:pt>
                <c:pt idx="919">
                  <c:v>2310.3911145911743</c:v>
                </c:pt>
                <c:pt idx="920">
                  <c:v>2310.308634475065</c:v>
                </c:pt>
                <c:pt idx="921">
                  <c:v>2310.2156325620967</c:v>
                </c:pt>
                <c:pt idx="922">
                  <c:v>2310.1186157054367</c:v>
                </c:pt>
                <c:pt idx="923">
                  <c:v>2310.0182910780027</c:v>
                </c:pt>
                <c:pt idx="924">
                  <c:v>2309.9115257522139</c:v>
                </c:pt>
                <c:pt idx="925">
                  <c:v>2309.7977184133865</c:v>
                </c:pt>
                <c:pt idx="926">
                  <c:v>2309.6882881155962</c:v>
                </c:pt>
                <c:pt idx="927">
                  <c:v>2309.5913458915793</c:v>
                </c:pt>
                <c:pt idx="928">
                  <c:v>2309.5004005331648</c:v>
                </c:pt>
                <c:pt idx="929">
                  <c:v>2309.424690731526</c:v>
                </c:pt>
                <c:pt idx="930">
                  <c:v>2309.3594367669616</c:v>
                </c:pt>
                <c:pt idx="931">
                  <c:v>2309.3043891380485</c:v>
                </c:pt>
                <c:pt idx="932">
                  <c:v>2309.2682510835643</c:v>
                </c:pt>
                <c:pt idx="933">
                  <c:v>2309.2515343430478</c:v>
                </c:pt>
                <c:pt idx="934">
                  <c:v>2309.2559779707876</c:v>
                </c:pt>
                <c:pt idx="935">
                  <c:v>2309.2761182005142</c:v>
                </c:pt>
                <c:pt idx="936">
                  <c:v>2309.3090948451081</c:v>
                </c:pt>
                <c:pt idx="937">
                  <c:v>2309.3436673133551</c:v>
                </c:pt>
                <c:pt idx="938">
                  <c:v>2309.3781998099421</c:v>
                </c:pt>
                <c:pt idx="939">
                  <c:v>2309.4119313359656</c:v>
                </c:pt>
                <c:pt idx="940">
                  <c:v>2309.4353966958606</c:v>
                </c:pt>
                <c:pt idx="941">
                  <c:v>2309.4470038470154</c:v>
                </c:pt>
                <c:pt idx="942">
                  <c:v>2309.4559867390394</c:v>
                </c:pt>
                <c:pt idx="943">
                  <c:v>2309.4646008651039</c:v>
                </c:pt>
                <c:pt idx="944">
                  <c:v>2309.4663694638562</c:v>
                </c:pt>
                <c:pt idx="945">
                  <c:v>2309.4527138830222</c:v>
                </c:pt>
                <c:pt idx="946">
                  <c:v>2309.4228576091186</c:v>
                </c:pt>
                <c:pt idx="947">
                  <c:v>2309.3764642237365</c:v>
                </c:pt>
                <c:pt idx="948">
                  <c:v>2309.3271992184682</c:v>
                </c:pt>
                <c:pt idx="949">
                  <c:v>2309.2782580272815</c:v>
                </c:pt>
                <c:pt idx="950">
                  <c:v>2309.228879588281</c:v>
                </c:pt>
                <c:pt idx="951">
                  <c:v>2309.182465137274</c:v>
                </c:pt>
                <c:pt idx="952">
                  <c:v>2309.1426896601947</c:v>
                </c:pt>
                <c:pt idx="953">
                  <c:v>2309.1060617900084</c:v>
                </c:pt>
                <c:pt idx="954">
                  <c:v>2309.0662108282254</c:v>
                </c:pt>
                <c:pt idx="955">
                  <c:v>2309.0282570542622</c:v>
                </c:pt>
                <c:pt idx="956">
                  <c:v>2309.0003436586153</c:v>
                </c:pt>
                <c:pt idx="957">
                  <c:v>2308.9873302813194</c:v>
                </c:pt>
                <c:pt idx="958">
                  <c:v>2308.9926597812087</c:v>
                </c:pt>
                <c:pt idx="959">
                  <c:v>2309.0197630371708</c:v>
                </c:pt>
                <c:pt idx="960">
                  <c:v>2309.0546171354486</c:v>
                </c:pt>
                <c:pt idx="961">
                  <c:v>2309.0858812249166</c:v>
                </c:pt>
                <c:pt idx="962">
                  <c:v>2309.1195610892878</c:v>
                </c:pt>
                <c:pt idx="963">
                  <c:v>2309.1589373351494</c:v>
                </c:pt>
                <c:pt idx="964">
                  <c:v>2309.1995374103117</c:v>
                </c:pt>
                <c:pt idx="965">
                  <c:v>2309.2395207290288</c:v>
                </c:pt>
                <c:pt idx="966">
                  <c:v>2309.274025660749</c:v>
                </c:pt>
                <c:pt idx="967">
                  <c:v>2309.3010315108145</c:v>
                </c:pt>
                <c:pt idx="968">
                  <c:v>2309.3175215173405</c:v>
                </c:pt>
                <c:pt idx="969">
                  <c:v>2309.3140081620963</c:v>
                </c:pt>
                <c:pt idx="970">
                  <c:v>2309.2872967769231</c:v>
                </c:pt>
                <c:pt idx="971">
                  <c:v>2309.2465617442208</c:v>
                </c:pt>
                <c:pt idx="972">
                  <c:v>2309.202376022135</c:v>
                </c:pt>
                <c:pt idx="973">
                  <c:v>2309.152946768585</c:v>
                </c:pt>
                <c:pt idx="974">
                  <c:v>2309.0951165269998</c:v>
                </c:pt>
                <c:pt idx="975">
                  <c:v>2309.0386684247055</c:v>
                </c:pt>
                <c:pt idx="976">
                  <c:v>2308.9836316138653</c:v>
                </c:pt>
                <c:pt idx="977">
                  <c:v>2308.9275333816454</c:v>
                </c:pt>
                <c:pt idx="978">
                  <c:v>2308.8697505347513</c:v>
                </c:pt>
                <c:pt idx="979">
                  <c:v>2308.814129371176</c:v>
                </c:pt>
                <c:pt idx="980">
                  <c:v>2308.7608167559706</c:v>
                </c:pt>
                <c:pt idx="981">
                  <c:v>2308.7161861629206</c:v>
                </c:pt>
                <c:pt idx="982">
                  <c:v>2308.6774821133899</c:v>
                </c:pt>
                <c:pt idx="983">
                  <c:v>2308.6524960275356</c:v>
                </c:pt>
                <c:pt idx="984">
                  <c:v>2308.622628418329</c:v>
                </c:pt>
                <c:pt idx="985">
                  <c:v>2308.5806969414048</c:v>
                </c:pt>
                <c:pt idx="986">
                  <c:v>2308.5286242231964</c:v>
                </c:pt>
                <c:pt idx="987">
                  <c:v>2308.468943426662</c:v>
                </c:pt>
                <c:pt idx="988">
                  <c:v>2308.404622529556</c:v>
                </c:pt>
                <c:pt idx="989">
                  <c:v>2308.3359178931346</c:v>
                </c:pt>
                <c:pt idx="990">
                  <c:v>2308.2615452905693</c:v>
                </c:pt>
                <c:pt idx="991">
                  <c:v>2308.1830335982795</c:v>
                </c:pt>
                <c:pt idx="992">
                  <c:v>2308.0947406343266</c:v>
                </c:pt>
                <c:pt idx="993">
                  <c:v>2308.0049126881704</c:v>
                </c:pt>
                <c:pt idx="994">
                  <c:v>2307.9029359119136</c:v>
                </c:pt>
                <c:pt idx="995">
                  <c:v>2307.8069610772536</c:v>
                </c:pt>
                <c:pt idx="996">
                  <c:v>2307.721329647884</c:v>
                </c:pt>
                <c:pt idx="997">
                  <c:v>2307.6440465179776</c:v>
                </c:pt>
                <c:pt idx="998">
                  <c:v>2307.5722361913158</c:v>
                </c:pt>
                <c:pt idx="999">
                  <c:v>2307.5144224065302</c:v>
                </c:pt>
                <c:pt idx="1000">
                  <c:v>2307.4619481207756</c:v>
                </c:pt>
                <c:pt idx="1001">
                  <c:v>2307.4113547347483</c:v>
                </c:pt>
                <c:pt idx="1002">
                  <c:v>2307.3642662066736</c:v>
                </c:pt>
                <c:pt idx="1003">
                  <c:v>2307.3142266860946</c:v>
                </c:pt>
                <c:pt idx="1004">
                  <c:v>2307.2662883544649</c:v>
                </c:pt>
                <c:pt idx="1005">
                  <c:v>2307.2254911852865</c:v>
                </c:pt>
                <c:pt idx="1006">
                  <c:v>2307.18661160171</c:v>
                </c:pt>
                <c:pt idx="1007">
                  <c:v>2307.1467559672146</c:v>
                </c:pt>
                <c:pt idx="1008">
                  <c:v>2307.101377243805</c:v>
                </c:pt>
                <c:pt idx="1009">
                  <c:v>2307.0555830135968</c:v>
                </c:pt>
                <c:pt idx="1010">
                  <c:v>2306.9992367069422</c:v>
                </c:pt>
                <c:pt idx="1011">
                  <c:v>2306.9395193649989</c:v>
                </c:pt>
                <c:pt idx="1012">
                  <c:v>2306.8785394889346</c:v>
                </c:pt>
                <c:pt idx="1013">
                  <c:v>2306.8178207373903</c:v>
                </c:pt>
                <c:pt idx="1014">
                  <c:v>2306.7605161441229</c:v>
                </c:pt>
                <c:pt idx="1015">
                  <c:v>2306.6929401866196</c:v>
                </c:pt>
                <c:pt idx="1016">
                  <c:v>2306.6154992326283</c:v>
                </c:pt>
                <c:pt idx="1017">
                  <c:v>2306.5288672037832</c:v>
                </c:pt>
                <c:pt idx="1018">
                  <c:v>2306.4444083325175</c:v>
                </c:pt>
                <c:pt idx="1019">
                  <c:v>2306.3649833228233</c:v>
                </c:pt>
                <c:pt idx="1020">
                  <c:v>2306.2897624657026</c:v>
                </c:pt>
                <c:pt idx="1021">
                  <c:v>2306.2244092772376</c:v>
                </c:pt>
                <c:pt idx="1022">
                  <c:v>2306.1722325449368</c:v>
                </c:pt>
                <c:pt idx="1023">
                  <c:v>2306.139454203108</c:v>
                </c:pt>
                <c:pt idx="1024">
                  <c:v>2306.1161351700034</c:v>
                </c:pt>
                <c:pt idx="1025">
                  <c:v>2306.0921077180096</c:v>
                </c:pt>
                <c:pt idx="1026">
                  <c:v>2306.078175615271</c:v>
                </c:pt>
                <c:pt idx="1027">
                  <c:v>2306.0754236773901</c:v>
                </c:pt>
                <c:pt idx="1028">
                  <c:v>2306.0940773869138</c:v>
                </c:pt>
                <c:pt idx="1029">
                  <c:v>2306.1210044988184</c:v>
                </c:pt>
                <c:pt idx="1030">
                  <c:v>2306.145753592918</c:v>
                </c:pt>
                <c:pt idx="1031">
                  <c:v>2306.1652829714726</c:v>
                </c:pt>
                <c:pt idx="1032">
                  <c:v>2306.1815850946582</c:v>
                </c:pt>
                <c:pt idx="1033">
                  <c:v>2306.197221677894</c:v>
                </c:pt>
                <c:pt idx="1034">
                  <c:v>2306.1983162243782</c:v>
                </c:pt>
                <c:pt idx="1035">
                  <c:v>2306.1952791339736</c:v>
                </c:pt>
                <c:pt idx="1036">
                  <c:v>2306.1941104935268</c:v>
                </c:pt>
                <c:pt idx="1037">
                  <c:v>2306.1958873564313</c:v>
                </c:pt>
                <c:pt idx="1038">
                  <c:v>2306.2044163872033</c:v>
                </c:pt>
                <c:pt idx="1039">
                  <c:v>2306.1986331960975</c:v>
                </c:pt>
                <c:pt idx="1040">
                  <c:v>2306.1748623457479</c:v>
                </c:pt>
                <c:pt idx="1041">
                  <c:v>2306.1504931321215</c:v>
                </c:pt>
                <c:pt idx="1042">
                  <c:v>2306.1332044325759</c:v>
                </c:pt>
                <c:pt idx="1043">
                  <c:v>2306.126017964049</c:v>
                </c:pt>
                <c:pt idx="1044">
                  <c:v>2306.1152844095159</c:v>
                </c:pt>
                <c:pt idx="1045">
                  <c:v>2306.0936076043467</c:v>
                </c:pt>
                <c:pt idx="1046">
                  <c:v>2306.0699777244927</c:v>
                </c:pt>
                <c:pt idx="1047">
                  <c:v>2306.0461417298443</c:v>
                </c:pt>
                <c:pt idx="1048">
                  <c:v>2306.0186284126112</c:v>
                </c:pt>
                <c:pt idx="1049">
                  <c:v>2305.9812439472557</c:v>
                </c:pt>
                <c:pt idx="1050">
                  <c:v>2305.9477217779372</c:v>
                </c:pt>
                <c:pt idx="1051">
                  <c:v>2305.930723804684</c:v>
                </c:pt>
                <c:pt idx="1052">
                  <c:v>2305.9146610903408</c:v>
                </c:pt>
                <c:pt idx="1053">
                  <c:v>2305.8979475505421</c:v>
                </c:pt>
                <c:pt idx="1054">
                  <c:v>2305.8723306851821</c:v>
                </c:pt>
                <c:pt idx="1055">
                  <c:v>2305.8452705745422</c:v>
                </c:pt>
                <c:pt idx="1056">
                  <c:v>2305.8377567925154</c:v>
                </c:pt>
                <c:pt idx="1057">
                  <c:v>2305.8402712890161</c:v>
                </c:pt>
                <c:pt idx="1058">
                  <c:v>2305.8492908807243</c:v>
                </c:pt>
                <c:pt idx="1059">
                  <c:v>2305.8752176288026</c:v>
                </c:pt>
                <c:pt idx="1060">
                  <c:v>2305.9090468206227</c:v>
                </c:pt>
                <c:pt idx="1061">
                  <c:v>2305.945353202666</c:v>
                </c:pt>
                <c:pt idx="1062">
                  <c:v>2305.97911457391</c:v>
                </c:pt>
                <c:pt idx="1063">
                  <c:v>2306.0207994021712</c:v>
                </c:pt>
                <c:pt idx="1064">
                  <c:v>2306.056678763623</c:v>
                </c:pt>
                <c:pt idx="1065">
                  <c:v>2306.0813037848552</c:v>
                </c:pt>
                <c:pt idx="1066">
                  <c:v>2306.0935235439347</c:v>
                </c:pt>
                <c:pt idx="1067">
                  <c:v>2306.0874501019252</c:v>
                </c:pt>
                <c:pt idx="1068">
                  <c:v>2306.0648638666648</c:v>
                </c:pt>
                <c:pt idx="1069">
                  <c:v>2306.0314247123674</c:v>
                </c:pt>
                <c:pt idx="1070">
                  <c:v>2305.9756076664712</c:v>
                </c:pt>
                <c:pt idx="1071">
                  <c:v>2305.9118288677546</c:v>
                </c:pt>
                <c:pt idx="1072">
                  <c:v>2305.8456304422652</c:v>
                </c:pt>
                <c:pt idx="1073">
                  <c:v>2305.7753492207444</c:v>
                </c:pt>
                <c:pt idx="1074">
                  <c:v>2305.6984565198454</c:v>
                </c:pt>
                <c:pt idx="1075">
                  <c:v>2305.6245140501987</c:v>
                </c:pt>
                <c:pt idx="1076">
                  <c:v>2305.5544758020528</c:v>
                </c:pt>
                <c:pt idx="1077">
                  <c:v>2305.4877267528072</c:v>
                </c:pt>
                <c:pt idx="1078">
                  <c:v>2305.4249118677626</c:v>
                </c:pt>
                <c:pt idx="1079">
                  <c:v>2305.3717285684347</c:v>
                </c:pt>
                <c:pt idx="1080">
                  <c:v>2305.3314355472544</c:v>
                </c:pt>
                <c:pt idx="1081">
                  <c:v>2305.2991915875323</c:v>
                </c:pt>
                <c:pt idx="1082">
                  <c:v>2305.2627129094149</c:v>
                </c:pt>
                <c:pt idx="1083">
                  <c:v>2305.2225695756529</c:v>
                </c:pt>
                <c:pt idx="1084">
                  <c:v>2305.185076546622</c:v>
                </c:pt>
                <c:pt idx="1085">
                  <c:v>2305.1588041903583</c:v>
                </c:pt>
                <c:pt idx="1086">
                  <c:v>2305.1276738134784</c:v>
                </c:pt>
                <c:pt idx="1087">
                  <c:v>2305.0927244164068</c:v>
                </c:pt>
                <c:pt idx="1088">
                  <c:v>2305.0634097688944</c:v>
                </c:pt>
                <c:pt idx="1089">
                  <c:v>2305.0429528624013</c:v>
                </c:pt>
                <c:pt idx="1090">
                  <c:v>2305.0225866268188</c:v>
                </c:pt>
                <c:pt idx="1091">
                  <c:v>2304.9962737149644</c:v>
                </c:pt>
                <c:pt idx="1092">
                  <c:v>2304.9729803801824</c:v>
                </c:pt>
                <c:pt idx="1093">
                  <c:v>2304.9713938909667</c:v>
                </c:pt>
                <c:pt idx="1094">
                  <c:v>2304.9800187734513</c:v>
                </c:pt>
                <c:pt idx="1095">
                  <c:v>2304.9933325829506</c:v>
                </c:pt>
                <c:pt idx="1096">
                  <c:v>2305.0071373411829</c:v>
                </c:pt>
                <c:pt idx="1097">
                  <c:v>2305.0274184161826</c:v>
                </c:pt>
                <c:pt idx="1098">
                  <c:v>2305.0561920275013</c:v>
                </c:pt>
                <c:pt idx="1099">
                  <c:v>2305.0954610634317</c:v>
                </c:pt>
                <c:pt idx="1100">
                  <c:v>2305.1307365312441</c:v>
                </c:pt>
                <c:pt idx="1101">
                  <c:v>2305.1652662181323</c:v>
                </c:pt>
                <c:pt idx="1102">
                  <c:v>2305.2100835143165</c:v>
                </c:pt>
                <c:pt idx="1103">
                  <c:v>2305.261936102394</c:v>
                </c:pt>
                <c:pt idx="1104">
                  <c:v>2305.3040393769597</c:v>
                </c:pt>
                <c:pt idx="1105">
                  <c:v>2305.3431363303011</c:v>
                </c:pt>
                <c:pt idx="1106">
                  <c:v>2305.396582608455</c:v>
                </c:pt>
                <c:pt idx="1107">
                  <c:v>2305.4398889039439</c:v>
                </c:pt>
                <c:pt idx="1108">
                  <c:v>2305.4725960429705</c:v>
                </c:pt>
                <c:pt idx="1109">
                  <c:v>2305.5018323126628</c:v>
                </c:pt>
                <c:pt idx="1110">
                  <c:v>2305.521137532894</c:v>
                </c:pt>
                <c:pt idx="1111">
                  <c:v>2305.5472149641009</c:v>
                </c:pt>
                <c:pt idx="1112">
                  <c:v>2305.5690311938451</c:v>
                </c:pt>
                <c:pt idx="1113">
                  <c:v>2305.584074578132</c:v>
                </c:pt>
                <c:pt idx="1114">
                  <c:v>2305.5878000769339</c:v>
                </c:pt>
                <c:pt idx="1115">
                  <c:v>2305.5862685654756</c:v>
                </c:pt>
                <c:pt idx="1116">
                  <c:v>2305.5839629034017</c:v>
                </c:pt>
                <c:pt idx="1117">
                  <c:v>2305.5725706065064</c:v>
                </c:pt>
                <c:pt idx="1118">
                  <c:v>2305.5738576513959</c:v>
                </c:pt>
                <c:pt idx="1119">
                  <c:v>2305.5870735780791</c:v>
                </c:pt>
                <c:pt idx="1120">
                  <c:v>2305.6095504931714</c:v>
                </c:pt>
                <c:pt idx="1121">
                  <c:v>2305.6398244206143</c:v>
                </c:pt>
                <c:pt idx="1122">
                  <c:v>2305.6642422098439</c:v>
                </c:pt>
                <c:pt idx="1123">
                  <c:v>2305.6930579402219</c:v>
                </c:pt>
                <c:pt idx="1124">
                  <c:v>2305.7133385764291</c:v>
                </c:pt>
                <c:pt idx="1125">
                  <c:v>2305.7314680206919</c:v>
                </c:pt>
                <c:pt idx="1126">
                  <c:v>2305.7515872418403</c:v>
                </c:pt>
                <c:pt idx="1127">
                  <c:v>2305.7700161676362</c:v>
                </c:pt>
                <c:pt idx="1128">
                  <c:v>2305.7756526942298</c:v>
                </c:pt>
                <c:pt idx="1129">
                  <c:v>2305.7710969707896</c:v>
                </c:pt>
                <c:pt idx="1130">
                  <c:v>2305.7687591586032</c:v>
                </c:pt>
                <c:pt idx="1131">
                  <c:v>2305.7608919297763</c:v>
                </c:pt>
                <c:pt idx="1132">
                  <c:v>2305.7485447896938</c:v>
                </c:pt>
                <c:pt idx="1133">
                  <c:v>2305.736237745064</c:v>
                </c:pt>
                <c:pt idx="1134">
                  <c:v>2305.7246775041826</c:v>
                </c:pt>
                <c:pt idx="1135">
                  <c:v>2305.7283335121215</c:v>
                </c:pt>
                <c:pt idx="1136">
                  <c:v>2305.7351182061047</c:v>
                </c:pt>
                <c:pt idx="1137">
                  <c:v>2305.7479884808604</c:v>
                </c:pt>
                <c:pt idx="1138">
                  <c:v>2305.7588272326193</c:v>
                </c:pt>
                <c:pt idx="1139">
                  <c:v>2305.7762843029091</c:v>
                </c:pt>
                <c:pt idx="1140">
                  <c:v>2305.7904919893244</c:v>
                </c:pt>
                <c:pt idx="1141">
                  <c:v>2305.7972864627286</c:v>
                </c:pt>
                <c:pt idx="1142">
                  <c:v>2305.8005612266638</c:v>
                </c:pt>
                <c:pt idx="1143">
                  <c:v>2305.7958964995023</c:v>
                </c:pt>
                <c:pt idx="1144">
                  <c:v>2305.7848522558243</c:v>
                </c:pt>
                <c:pt idx="1145">
                  <c:v>2305.7678352007333</c:v>
                </c:pt>
                <c:pt idx="1146">
                  <c:v>2305.7409741185811</c:v>
                </c:pt>
                <c:pt idx="1147">
                  <c:v>2305.7035435028547</c:v>
                </c:pt>
                <c:pt idx="1148">
                  <c:v>2305.6526211186701</c:v>
                </c:pt>
                <c:pt idx="1149">
                  <c:v>2305.5999094123285</c:v>
                </c:pt>
                <c:pt idx="1150">
                  <c:v>2305.5423679567702</c:v>
                </c:pt>
                <c:pt idx="1151">
                  <c:v>2305.4822743168002</c:v>
                </c:pt>
                <c:pt idx="1152">
                  <c:v>2305.4199629082045</c:v>
                </c:pt>
                <c:pt idx="1153">
                  <c:v>2305.3621625938072</c:v>
                </c:pt>
                <c:pt idx="1154">
                  <c:v>2305.3103509456528</c:v>
                </c:pt>
                <c:pt idx="1155">
                  <c:v>2305.2631503473062</c:v>
                </c:pt>
                <c:pt idx="1156">
                  <c:v>2305.2189896643245</c:v>
                </c:pt>
                <c:pt idx="1157">
                  <c:v>2305.1804129475063</c:v>
                </c:pt>
                <c:pt idx="1158">
                  <c:v>2305.1597213168066</c:v>
                </c:pt>
                <c:pt idx="1159">
                  <c:v>2305.1530531494527</c:v>
                </c:pt>
                <c:pt idx="1160">
                  <c:v>2305.1649791385425</c:v>
                </c:pt>
                <c:pt idx="1161">
                  <c:v>2305.1919548347087</c:v>
                </c:pt>
                <c:pt idx="1162">
                  <c:v>2305.2311640659727</c:v>
                </c:pt>
                <c:pt idx="1163">
                  <c:v>2305.2783871861011</c:v>
                </c:pt>
                <c:pt idx="1164">
                  <c:v>2305.3280482442078</c:v>
                </c:pt>
                <c:pt idx="1165">
                  <c:v>2305.3905472449383</c:v>
                </c:pt>
                <c:pt idx="1166">
                  <c:v>2305.4563752468944</c:v>
                </c:pt>
                <c:pt idx="1167">
                  <c:v>2305.5513636080032</c:v>
                </c:pt>
                <c:pt idx="1168">
                  <c:v>2305.6567052587106</c:v>
                </c:pt>
                <c:pt idx="1169">
                  <c:v>2305.7697721114901</c:v>
                </c:pt>
                <c:pt idx="1170">
                  <c:v>2305.868588311298</c:v>
                </c:pt>
                <c:pt idx="1171">
                  <c:v>2305.9578206017518</c:v>
                </c:pt>
                <c:pt idx="1172">
                  <c:v>2306.0401527459103</c:v>
                </c:pt>
                <c:pt idx="1173">
                  <c:v>2306.112492144704</c:v>
                </c:pt>
                <c:pt idx="1174">
                  <c:v>2306.1754945295502</c:v>
                </c:pt>
                <c:pt idx="1175">
                  <c:v>2306.2314469498724</c:v>
                </c:pt>
                <c:pt idx="1176">
                  <c:v>2306.2677387992098</c:v>
                </c:pt>
                <c:pt idx="1177">
                  <c:v>2306.3060431546187</c:v>
                </c:pt>
                <c:pt idx="1178">
                  <c:v>2306.3209105516448</c:v>
                </c:pt>
                <c:pt idx="1179">
                  <c:v>2306.3309837236329</c:v>
                </c:pt>
                <c:pt idx="1180">
                  <c:v>2306.3227484387007</c:v>
                </c:pt>
                <c:pt idx="1181">
                  <c:v>2306.3167591026654</c:v>
                </c:pt>
                <c:pt idx="1182">
                  <c:v>2306.3043385420301</c:v>
                </c:pt>
                <c:pt idx="1183">
                  <c:v>2306.2833752933716</c:v>
                </c:pt>
                <c:pt idx="1184">
                  <c:v>2306.254210839139</c:v>
                </c:pt>
                <c:pt idx="1185">
                  <c:v>2306.2275665139564</c:v>
                </c:pt>
                <c:pt idx="1186">
                  <c:v>2306.20305916708</c:v>
                </c:pt>
                <c:pt idx="1187">
                  <c:v>2306.1798170195279</c:v>
                </c:pt>
                <c:pt idx="1188">
                  <c:v>2306.1509003605215</c:v>
                </c:pt>
                <c:pt idx="1189">
                  <c:v>2306.1124422342746</c:v>
                </c:pt>
                <c:pt idx="1190">
                  <c:v>2306.0619073456651</c:v>
                </c:pt>
                <c:pt idx="1191">
                  <c:v>2306.0198855585545</c:v>
                </c:pt>
                <c:pt idx="1192">
                  <c:v>2305.9826765099174</c:v>
                </c:pt>
                <c:pt idx="1193">
                  <c:v>2305.9476724831306</c:v>
                </c:pt>
                <c:pt idx="1194">
                  <c:v>2305.9168016003246</c:v>
                </c:pt>
                <c:pt idx="1195">
                  <c:v>2305.9218115871267</c:v>
                </c:pt>
                <c:pt idx="1196">
                  <c:v>2305.9370231122039</c:v>
                </c:pt>
                <c:pt idx="1197">
                  <c:v>2305.958396436743</c:v>
                </c:pt>
                <c:pt idx="1198">
                  <c:v>2305.9934798551367</c:v>
                </c:pt>
                <c:pt idx="1199">
                  <c:v>2306.0400169761651</c:v>
                </c:pt>
                <c:pt idx="1200">
                  <c:v>2306.1039601243897</c:v>
                </c:pt>
                <c:pt idx="1201">
                  <c:v>2306.1734751190311</c:v>
                </c:pt>
                <c:pt idx="1202">
                  <c:v>2306.2367206019312</c:v>
                </c:pt>
                <c:pt idx="1203">
                  <c:v>2306.2933103489936</c:v>
                </c:pt>
                <c:pt idx="1204">
                  <c:v>2306.3371843266546</c:v>
                </c:pt>
                <c:pt idx="1205">
                  <c:v>2306.3686110347076</c:v>
                </c:pt>
                <c:pt idx="1206">
                  <c:v>2306.370335146692</c:v>
                </c:pt>
                <c:pt idx="1207">
                  <c:v>2306.3613802772834</c:v>
                </c:pt>
                <c:pt idx="1208">
                  <c:v>2306.3693640627007</c:v>
                </c:pt>
                <c:pt idx="1209">
                  <c:v>2306.4105839650188</c:v>
                </c:pt>
                <c:pt idx="1210">
                  <c:v>2306.4526759327509</c:v>
                </c:pt>
                <c:pt idx="1211">
                  <c:v>2306.493544833495</c:v>
                </c:pt>
                <c:pt idx="1212">
                  <c:v>2306.5286043576943</c:v>
                </c:pt>
                <c:pt idx="1213">
                  <c:v>2306.5621702491176</c:v>
                </c:pt>
                <c:pt idx="1214">
                  <c:v>2306.6023836792378</c:v>
                </c:pt>
                <c:pt idx="1215">
                  <c:v>2306.6588668019913</c:v>
                </c:pt>
                <c:pt idx="1216">
                  <c:v>2306.7189794474671</c:v>
                </c:pt>
                <c:pt idx="1217">
                  <c:v>2306.7834260153577</c:v>
                </c:pt>
                <c:pt idx="1218">
                  <c:v>2306.852387610943</c:v>
                </c:pt>
                <c:pt idx="1219">
                  <c:v>2306.8957006516262</c:v>
                </c:pt>
                <c:pt idx="1220">
                  <c:v>2306.9210801980366</c:v>
                </c:pt>
                <c:pt idx="1221">
                  <c:v>2306.9357148878598</c:v>
                </c:pt>
                <c:pt idx="1222">
                  <c:v>2306.9399987577494</c:v>
                </c:pt>
                <c:pt idx="1223">
                  <c:v>2306.9505346972273</c:v>
                </c:pt>
                <c:pt idx="1224">
                  <c:v>2306.9663123500213</c:v>
                </c:pt>
                <c:pt idx="1225">
                  <c:v>2306.9802557716498</c:v>
                </c:pt>
                <c:pt idx="1226">
                  <c:v>2306.9849117862559</c:v>
                </c:pt>
                <c:pt idx="1227">
                  <c:v>2306.990970317599</c:v>
                </c:pt>
                <c:pt idx="1228">
                  <c:v>2306.9935342108038</c:v>
                </c:pt>
                <c:pt idx="1229">
                  <c:v>2306.9908701902464</c:v>
                </c:pt>
                <c:pt idx="1230">
                  <c:v>2306.9914515589526</c:v>
                </c:pt>
                <c:pt idx="1231">
                  <c:v>2306.9749504785559</c:v>
                </c:pt>
                <c:pt idx="1232">
                  <c:v>2306.9648792224525</c:v>
                </c:pt>
                <c:pt idx="1233">
                  <c:v>2306.9647090506528</c:v>
                </c:pt>
                <c:pt idx="1234">
                  <c:v>2306.9657255745874</c:v>
                </c:pt>
                <c:pt idx="1235">
                  <c:v>2306.9697363912883</c:v>
                </c:pt>
                <c:pt idx="1236">
                  <c:v>2306.9791741323747</c:v>
                </c:pt>
                <c:pt idx="1237">
                  <c:v>2306.9940645172146</c:v>
                </c:pt>
                <c:pt idx="1238">
                  <c:v>2307.0164245656629</c:v>
                </c:pt>
                <c:pt idx="1239">
                  <c:v>2307.0412590884471</c:v>
                </c:pt>
                <c:pt idx="1240">
                  <c:v>2307.0656947374332</c:v>
                </c:pt>
                <c:pt idx="1241">
                  <c:v>2307.0880841161234</c:v>
                </c:pt>
                <c:pt idx="1242">
                  <c:v>2307.0986512326313</c:v>
                </c:pt>
                <c:pt idx="1243">
                  <c:v>2307.1000701048938</c:v>
                </c:pt>
                <c:pt idx="1244">
                  <c:v>2307.0925349452991</c:v>
                </c:pt>
                <c:pt idx="1245">
                  <c:v>2307.0741355832874</c:v>
                </c:pt>
                <c:pt idx="1246">
                  <c:v>2307.0440497202685</c:v>
                </c:pt>
                <c:pt idx="1247">
                  <c:v>2307.0074570423221</c:v>
                </c:pt>
                <c:pt idx="1248">
                  <c:v>2306.9697073718726</c:v>
                </c:pt>
                <c:pt idx="1249">
                  <c:v>2306.9267438730099</c:v>
                </c:pt>
                <c:pt idx="1250">
                  <c:v>2306.8833001694325</c:v>
                </c:pt>
                <c:pt idx="1251">
                  <c:v>2306.8382824608066</c:v>
                </c:pt>
                <c:pt idx="1252">
                  <c:v>2306.7913046194813</c:v>
                </c:pt>
                <c:pt idx="1253">
                  <c:v>2306.7482617183846</c:v>
                </c:pt>
                <c:pt idx="1254">
                  <c:v>2306.7055471304188</c:v>
                </c:pt>
                <c:pt idx="1255">
                  <c:v>2306.6544977781264</c:v>
                </c:pt>
                <c:pt idx="1256">
                  <c:v>2306.6055605578645</c:v>
                </c:pt>
                <c:pt idx="1257">
                  <c:v>2306.561106600388</c:v>
                </c:pt>
                <c:pt idx="1258">
                  <c:v>2306.5138856390467</c:v>
                </c:pt>
                <c:pt idx="1259">
                  <c:v>2306.4613634048933</c:v>
                </c:pt>
                <c:pt idx="1260">
                  <c:v>2306.4063173807663</c:v>
                </c:pt>
                <c:pt idx="1261">
                  <c:v>2306.353319334517</c:v>
                </c:pt>
                <c:pt idx="1262">
                  <c:v>2306.3066228337634</c:v>
                </c:pt>
                <c:pt idx="1263">
                  <c:v>2306.266483321439</c:v>
                </c:pt>
                <c:pt idx="1264">
                  <c:v>2306.2329039220899</c:v>
                </c:pt>
                <c:pt idx="1265">
                  <c:v>2306.2012313188829</c:v>
                </c:pt>
                <c:pt idx="1266">
                  <c:v>2306.1887988039289</c:v>
                </c:pt>
                <c:pt idx="1267">
                  <c:v>2306.2027795514118</c:v>
                </c:pt>
                <c:pt idx="1268">
                  <c:v>2306.2302247975272</c:v>
                </c:pt>
                <c:pt idx="1269">
                  <c:v>2306.270016013159</c:v>
                </c:pt>
                <c:pt idx="1270">
                  <c:v>2306.3147967275781</c:v>
                </c:pt>
                <c:pt idx="1271">
                  <c:v>2306.3660316026512</c:v>
                </c:pt>
                <c:pt idx="1272">
                  <c:v>2306.4146600733579</c:v>
                </c:pt>
                <c:pt idx="1273">
                  <c:v>2306.4622635738401</c:v>
                </c:pt>
                <c:pt idx="1274">
                  <c:v>2306.5110638559527</c:v>
                </c:pt>
                <c:pt idx="1275">
                  <c:v>2306.5528251689825</c:v>
                </c:pt>
                <c:pt idx="1276">
                  <c:v>2306.5940967721781</c:v>
                </c:pt>
                <c:pt idx="1277">
                  <c:v>2306.6205797687385</c:v>
                </c:pt>
                <c:pt idx="1278">
                  <c:v>2306.6250897491332</c:v>
                </c:pt>
                <c:pt idx="1279">
                  <c:v>2306.6325312103927</c:v>
                </c:pt>
                <c:pt idx="1280">
                  <c:v>2306.6492123608514</c:v>
                </c:pt>
                <c:pt idx="1281">
                  <c:v>2306.6740001441276</c:v>
                </c:pt>
                <c:pt idx="1282">
                  <c:v>2306.7061154656571</c:v>
                </c:pt>
                <c:pt idx="1283">
                  <c:v>2306.7406382418499</c:v>
                </c:pt>
                <c:pt idx="1284">
                  <c:v>2306.7802592147732</c:v>
                </c:pt>
                <c:pt idx="1285">
                  <c:v>2306.8266985804871</c:v>
                </c:pt>
                <c:pt idx="1286">
                  <c:v>2306.8805981345308</c:v>
                </c:pt>
                <c:pt idx="1287">
                  <c:v>2306.9425296030304</c:v>
                </c:pt>
                <c:pt idx="1288">
                  <c:v>2307.0102579951258</c:v>
                </c:pt>
                <c:pt idx="1289">
                  <c:v>2307.093107600881</c:v>
                </c:pt>
                <c:pt idx="1290">
                  <c:v>2307.1613279249664</c:v>
                </c:pt>
                <c:pt idx="1291">
                  <c:v>2307.2121447853165</c:v>
                </c:pt>
                <c:pt idx="1292">
                  <c:v>2307.2536763736221</c:v>
                </c:pt>
                <c:pt idx="1293">
                  <c:v>2307.281375492154</c:v>
                </c:pt>
                <c:pt idx="1294">
                  <c:v>2307.3042022294981</c:v>
                </c:pt>
                <c:pt idx="1295">
                  <c:v>2307.3228818664425</c:v>
                </c:pt>
                <c:pt idx="1296">
                  <c:v>2307.3339456691451</c:v>
                </c:pt>
                <c:pt idx="1297">
                  <c:v>2307.3398846263221</c:v>
                </c:pt>
                <c:pt idx="1298">
                  <c:v>2307.3426246011422</c:v>
                </c:pt>
                <c:pt idx="1299">
                  <c:v>2307.343199240961</c:v>
                </c:pt>
                <c:pt idx="1300">
                  <c:v>2307.3324183636314</c:v>
                </c:pt>
                <c:pt idx="1301">
                  <c:v>2307.3225094129821</c:v>
                </c:pt>
                <c:pt idx="1302">
                  <c:v>2307.308205260435</c:v>
                </c:pt>
                <c:pt idx="1303">
                  <c:v>2307.3062558060033</c:v>
                </c:pt>
                <c:pt idx="1304">
                  <c:v>2307.3105365142733</c:v>
                </c:pt>
                <c:pt idx="1305">
                  <c:v>2307.3227432967706</c:v>
                </c:pt>
                <c:pt idx="1306">
                  <c:v>2307.3405235942446</c:v>
                </c:pt>
                <c:pt idx="1307">
                  <c:v>2307.3568584146547</c:v>
                </c:pt>
                <c:pt idx="1308">
                  <c:v>2307.3714450927373</c:v>
                </c:pt>
                <c:pt idx="1309">
                  <c:v>2307.3812408508647</c:v>
                </c:pt>
                <c:pt idx="1310">
                  <c:v>2307.3904547242837</c:v>
                </c:pt>
                <c:pt idx="1311">
                  <c:v>2307.3912009790156</c:v>
                </c:pt>
                <c:pt idx="1312">
                  <c:v>2307.3925555283622</c:v>
                </c:pt>
                <c:pt idx="1313">
                  <c:v>2307.4004250921735</c:v>
                </c:pt>
                <c:pt idx="1314">
                  <c:v>2307.3999899199816</c:v>
                </c:pt>
                <c:pt idx="1315">
                  <c:v>2307.4097897865777</c:v>
                </c:pt>
                <c:pt idx="1316">
                  <c:v>2307.4284021834605</c:v>
                </c:pt>
                <c:pt idx="1317">
                  <c:v>2307.4460737885997</c:v>
                </c:pt>
                <c:pt idx="1318">
                  <c:v>2307.461862946403</c:v>
                </c:pt>
                <c:pt idx="1319">
                  <c:v>2307.4829331032943</c:v>
                </c:pt>
                <c:pt idx="1320">
                  <c:v>2307.5097538420291</c:v>
                </c:pt>
                <c:pt idx="1321">
                  <c:v>2307.5421963333761</c:v>
                </c:pt>
                <c:pt idx="1322">
                  <c:v>2307.5863802520676</c:v>
                </c:pt>
                <c:pt idx="1323">
                  <c:v>2307.6322998533851</c:v>
                </c:pt>
                <c:pt idx="1324">
                  <c:v>2307.6793328702702</c:v>
                </c:pt>
                <c:pt idx="1325">
                  <c:v>2307.7354696361758</c:v>
                </c:pt>
                <c:pt idx="1326">
                  <c:v>2307.7847332066285</c:v>
                </c:pt>
                <c:pt idx="1327">
                  <c:v>2307.8238153585257</c:v>
                </c:pt>
                <c:pt idx="1328">
                  <c:v>2307.8601848249391</c:v>
                </c:pt>
                <c:pt idx="1329">
                  <c:v>2307.9017833098496</c:v>
                </c:pt>
                <c:pt idx="1330">
                  <c:v>2307.9417131484993</c:v>
                </c:pt>
                <c:pt idx="1331">
                  <c:v>2307.9803433030906</c:v>
                </c:pt>
                <c:pt idx="1332">
                  <c:v>2308.0345311363048</c:v>
                </c:pt>
                <c:pt idx="1333">
                  <c:v>2308.0880951554018</c:v>
                </c:pt>
                <c:pt idx="1334">
                  <c:v>2308.1438014877076</c:v>
                </c:pt>
                <c:pt idx="1335">
                  <c:v>2308.1979458348578</c:v>
                </c:pt>
                <c:pt idx="1336">
                  <c:v>2308.2404719420733</c:v>
                </c:pt>
                <c:pt idx="1337">
                  <c:v>2308.2847702485165</c:v>
                </c:pt>
                <c:pt idx="1338">
                  <c:v>2308.3258470279457</c:v>
                </c:pt>
                <c:pt idx="1339">
                  <c:v>2308.368697163357</c:v>
                </c:pt>
                <c:pt idx="1340">
                  <c:v>2308.406432400614</c:v>
                </c:pt>
                <c:pt idx="1341">
                  <c:v>2308.4376302375981</c:v>
                </c:pt>
                <c:pt idx="1342">
                  <c:v>2308.4670141123661</c:v>
                </c:pt>
                <c:pt idx="1343">
                  <c:v>2308.4748360287549</c:v>
                </c:pt>
                <c:pt idx="1344">
                  <c:v>2308.4776778748369</c:v>
                </c:pt>
                <c:pt idx="1345">
                  <c:v>2308.477790309194</c:v>
                </c:pt>
                <c:pt idx="1346">
                  <c:v>2308.4791535028412</c:v>
                </c:pt>
                <c:pt idx="1347">
                  <c:v>2308.4851073664759</c:v>
                </c:pt>
                <c:pt idx="1348">
                  <c:v>2308.4885576627526</c:v>
                </c:pt>
                <c:pt idx="1349">
                  <c:v>2308.4996290517915</c:v>
                </c:pt>
                <c:pt idx="1350">
                  <c:v>2308.5027341003138</c:v>
                </c:pt>
                <c:pt idx="1351">
                  <c:v>2308.5015483131046</c:v>
                </c:pt>
                <c:pt idx="1352">
                  <c:v>2308.4976619023259</c:v>
                </c:pt>
                <c:pt idx="1353">
                  <c:v>2308.488516887026</c:v>
                </c:pt>
                <c:pt idx="1354">
                  <c:v>2308.477641073313</c:v>
                </c:pt>
                <c:pt idx="1355">
                  <c:v>2308.4630758069566</c:v>
                </c:pt>
                <c:pt idx="1356">
                  <c:v>2308.4475154690149</c:v>
                </c:pt>
                <c:pt idx="1357">
                  <c:v>2308.4240970398941</c:v>
                </c:pt>
                <c:pt idx="1358">
                  <c:v>2308.3957528184515</c:v>
                </c:pt>
                <c:pt idx="1359">
                  <c:v>2308.3648105943262</c:v>
                </c:pt>
                <c:pt idx="1360">
                  <c:v>2308.3283014986678</c:v>
                </c:pt>
                <c:pt idx="1361">
                  <c:v>2308.311270306373</c:v>
                </c:pt>
                <c:pt idx="1362">
                  <c:v>2308.3058533561712</c:v>
                </c:pt>
                <c:pt idx="1363">
                  <c:v>2308.3231447742623</c:v>
                </c:pt>
                <c:pt idx="1364">
                  <c:v>2308.3495598607069</c:v>
                </c:pt>
                <c:pt idx="1365">
                  <c:v>2308.382454758108</c:v>
                </c:pt>
                <c:pt idx="1366">
                  <c:v>2308.426920346225</c:v>
                </c:pt>
                <c:pt idx="1367">
                  <c:v>2308.4770445861313</c:v>
                </c:pt>
                <c:pt idx="1368">
                  <c:v>2308.5351171458451</c:v>
                </c:pt>
                <c:pt idx="1369">
                  <c:v>2308.594046954579</c:v>
                </c:pt>
                <c:pt idx="1370">
                  <c:v>2308.6608101516094</c:v>
                </c:pt>
                <c:pt idx="1371">
                  <c:v>2308.728939573105</c:v>
                </c:pt>
                <c:pt idx="1372">
                  <c:v>2308.7837020051502</c:v>
                </c:pt>
                <c:pt idx="1373">
                  <c:v>2308.8311884536256</c:v>
                </c:pt>
                <c:pt idx="1374">
                  <c:v>2308.866553645641</c:v>
                </c:pt>
                <c:pt idx="1375">
                  <c:v>2308.89222581167</c:v>
                </c:pt>
                <c:pt idx="1376">
                  <c:v>2308.9096594050989</c:v>
                </c:pt>
                <c:pt idx="1377">
                  <c:v>2308.9152534191057</c:v>
                </c:pt>
                <c:pt idx="1378">
                  <c:v>2308.9192666307404</c:v>
                </c:pt>
                <c:pt idx="1379">
                  <c:v>2308.9153606318755</c:v>
                </c:pt>
                <c:pt idx="1380">
                  <c:v>2308.9074852929111</c:v>
                </c:pt>
                <c:pt idx="1381">
                  <c:v>2308.8867739649136</c:v>
                </c:pt>
                <c:pt idx="1382">
                  <c:v>2308.8569612716888</c:v>
                </c:pt>
                <c:pt idx="1383">
                  <c:v>2308.8283457484927</c:v>
                </c:pt>
                <c:pt idx="1384">
                  <c:v>2308.8044859031611</c:v>
                </c:pt>
                <c:pt idx="1385">
                  <c:v>2308.7852294824902</c:v>
                </c:pt>
                <c:pt idx="1386">
                  <c:v>2308.7739556780925</c:v>
                </c:pt>
                <c:pt idx="1387">
                  <c:v>2308.7663187385388</c:v>
                </c:pt>
                <c:pt idx="1388">
                  <c:v>2308.7680589103634</c:v>
                </c:pt>
                <c:pt idx="1389">
                  <c:v>2308.7714919003574</c:v>
                </c:pt>
                <c:pt idx="1390">
                  <c:v>2308.7810356463783</c:v>
                </c:pt>
                <c:pt idx="1391">
                  <c:v>2308.8018180644649</c:v>
                </c:pt>
                <c:pt idx="1392">
                  <c:v>2308.823879324003</c:v>
                </c:pt>
                <c:pt idx="1393">
                  <c:v>2308.8553864961032</c:v>
                </c:pt>
                <c:pt idx="1394">
                  <c:v>2308.8855749071608</c:v>
                </c:pt>
                <c:pt idx="1395">
                  <c:v>2308.9142652668202</c:v>
                </c:pt>
                <c:pt idx="1396">
                  <c:v>2308.9447641470538</c:v>
                </c:pt>
                <c:pt idx="1397">
                  <c:v>2308.9766775949101</c:v>
                </c:pt>
                <c:pt idx="1398">
                  <c:v>2309.0217351982642</c:v>
                </c:pt>
                <c:pt idx="1399">
                  <c:v>2309.0605899215848</c:v>
                </c:pt>
                <c:pt idx="1400">
                  <c:v>2309.0908300593755</c:v>
                </c:pt>
                <c:pt idx="1401">
                  <c:v>2309.121151816139</c:v>
                </c:pt>
                <c:pt idx="1402">
                  <c:v>2309.1480063744743</c:v>
                </c:pt>
                <c:pt idx="1403">
                  <c:v>2309.1799042240982</c:v>
                </c:pt>
                <c:pt idx="1404">
                  <c:v>2309.2041953197058</c:v>
                </c:pt>
                <c:pt idx="1405">
                  <c:v>2309.2247809704368</c:v>
                </c:pt>
                <c:pt idx="1406">
                  <c:v>2309.2434715745226</c:v>
                </c:pt>
                <c:pt idx="1407">
                  <c:v>2309.2543703040978</c:v>
                </c:pt>
                <c:pt idx="1408">
                  <c:v>2309.2573159644035</c:v>
                </c:pt>
                <c:pt idx="1409">
                  <c:v>2309.2398502801643</c:v>
                </c:pt>
                <c:pt idx="1410">
                  <c:v>2309.2228459050198</c:v>
                </c:pt>
                <c:pt idx="1411">
                  <c:v>2309.2025994953487</c:v>
                </c:pt>
                <c:pt idx="1412">
                  <c:v>2309.1805882898657</c:v>
                </c:pt>
                <c:pt idx="1413">
                  <c:v>2309.1595037517091</c:v>
                </c:pt>
                <c:pt idx="1414">
                  <c:v>2309.1422986063076</c:v>
                </c:pt>
                <c:pt idx="1415">
                  <c:v>2309.1240649457436</c:v>
                </c:pt>
                <c:pt idx="1416">
                  <c:v>2309.1057007456716</c:v>
                </c:pt>
                <c:pt idx="1417">
                  <c:v>2309.0889654578837</c:v>
                </c:pt>
                <c:pt idx="1418">
                  <c:v>2309.0739146587093</c:v>
                </c:pt>
                <c:pt idx="1419">
                  <c:v>2309.0609184448276</c:v>
                </c:pt>
                <c:pt idx="1420">
                  <c:v>2309.0562142217645</c:v>
                </c:pt>
                <c:pt idx="1421">
                  <c:v>2309.049199109736</c:v>
                </c:pt>
                <c:pt idx="1422">
                  <c:v>2309.0424514911188</c:v>
                </c:pt>
                <c:pt idx="1423">
                  <c:v>2309.037311925073</c:v>
                </c:pt>
                <c:pt idx="1424">
                  <c:v>2309.0240136215793</c:v>
                </c:pt>
                <c:pt idx="1425">
                  <c:v>2309.005550882026</c:v>
                </c:pt>
                <c:pt idx="1426">
                  <c:v>2308.9939690098831</c:v>
                </c:pt>
                <c:pt idx="1427">
                  <c:v>2308.9845585195048</c:v>
                </c:pt>
                <c:pt idx="1428">
                  <c:v>2308.9777972978172</c:v>
                </c:pt>
                <c:pt idx="1429">
                  <c:v>2308.9720237620891</c:v>
                </c:pt>
                <c:pt idx="1430">
                  <c:v>2308.9701893580141</c:v>
                </c:pt>
                <c:pt idx="1431">
                  <c:v>2308.97334001327</c:v>
                </c:pt>
                <c:pt idx="1432">
                  <c:v>2308.977025751823</c:v>
                </c:pt>
                <c:pt idx="1433">
                  <c:v>2308.9807132543178</c:v>
                </c:pt>
                <c:pt idx="1434">
                  <c:v>2308.9947438545528</c:v>
                </c:pt>
                <c:pt idx="1435">
                  <c:v>2309.01583792367</c:v>
                </c:pt>
                <c:pt idx="1436">
                  <c:v>2309.0354268113861</c:v>
                </c:pt>
                <c:pt idx="1437">
                  <c:v>2309.0575073381465</c:v>
                </c:pt>
                <c:pt idx="1438">
                  <c:v>2309.0806123131965</c:v>
                </c:pt>
                <c:pt idx="1439">
                  <c:v>2309.0934284920131</c:v>
                </c:pt>
                <c:pt idx="1440">
                  <c:v>2309.1012594934932</c:v>
                </c:pt>
                <c:pt idx="1441">
                  <c:v>2309.1039415749879</c:v>
                </c:pt>
                <c:pt idx="1442">
                  <c:v>2309.0925669380995</c:v>
                </c:pt>
                <c:pt idx="1443">
                  <c:v>2309.0775038732936</c:v>
                </c:pt>
                <c:pt idx="1444">
                  <c:v>2309.0656204623501</c:v>
                </c:pt>
                <c:pt idx="1445">
                  <c:v>2309.0363093184865</c:v>
                </c:pt>
                <c:pt idx="1446">
                  <c:v>2309.0004131886622</c:v>
                </c:pt>
                <c:pt idx="1447">
                  <c:v>2308.962878262872</c:v>
                </c:pt>
                <c:pt idx="1448">
                  <c:v>2308.9178707429996</c:v>
                </c:pt>
                <c:pt idx="1449">
                  <c:v>2308.8671982656906</c:v>
                </c:pt>
                <c:pt idx="1450">
                  <c:v>2308.8135776349836</c:v>
                </c:pt>
                <c:pt idx="1451">
                  <c:v>2308.7522317438415</c:v>
                </c:pt>
                <c:pt idx="1452">
                  <c:v>2308.6890146039914</c:v>
                </c:pt>
                <c:pt idx="1453">
                  <c:v>2308.6323001778965</c:v>
                </c:pt>
                <c:pt idx="1454">
                  <c:v>2308.577587602183</c:v>
                </c:pt>
                <c:pt idx="1455">
                  <c:v>2308.5214068706646</c:v>
                </c:pt>
                <c:pt idx="1456">
                  <c:v>2308.470375431611</c:v>
                </c:pt>
                <c:pt idx="1457">
                  <c:v>2308.4216544367241</c:v>
                </c:pt>
                <c:pt idx="1458">
                  <c:v>2308.3770783992541</c:v>
                </c:pt>
                <c:pt idx="1459">
                  <c:v>2308.3340400164279</c:v>
                </c:pt>
                <c:pt idx="1460">
                  <c:v>2308.3041919388402</c:v>
                </c:pt>
                <c:pt idx="1461">
                  <c:v>2308.2924925364778</c:v>
                </c:pt>
                <c:pt idx="1462">
                  <c:v>2308.2911572699859</c:v>
                </c:pt>
                <c:pt idx="1463">
                  <c:v>2308.3067970909633</c:v>
                </c:pt>
                <c:pt idx="1464">
                  <c:v>2308.3199317357935</c:v>
                </c:pt>
                <c:pt idx="1465">
                  <c:v>2308.3367108874936</c:v>
                </c:pt>
                <c:pt idx="1466">
                  <c:v>2308.3658069847133</c:v>
                </c:pt>
                <c:pt idx="1467">
                  <c:v>2308.4122603971341</c:v>
                </c:pt>
                <c:pt idx="1468">
                  <c:v>2308.4555175514893</c:v>
                </c:pt>
                <c:pt idx="1469">
                  <c:v>2308.5090702773141</c:v>
                </c:pt>
                <c:pt idx="1470">
                  <c:v>2308.5833881452068</c:v>
                </c:pt>
                <c:pt idx="1471">
                  <c:v>2308.6503233129533</c:v>
                </c:pt>
                <c:pt idx="1472">
                  <c:v>2308.7228102766585</c:v>
                </c:pt>
                <c:pt idx="1473">
                  <c:v>2308.7956209167914</c:v>
                </c:pt>
                <c:pt idx="1474">
                  <c:v>2308.8560227065391</c:v>
                </c:pt>
                <c:pt idx="1475">
                  <c:v>2308.9211177952243</c:v>
                </c:pt>
                <c:pt idx="1476">
                  <c:v>2308.9857621145279</c:v>
                </c:pt>
                <c:pt idx="1477">
                  <c:v>2309.0413385972593</c:v>
                </c:pt>
                <c:pt idx="1478">
                  <c:v>2309.0847473087952</c:v>
                </c:pt>
                <c:pt idx="1479">
                  <c:v>2309.1306517268454</c:v>
                </c:pt>
                <c:pt idx="1480">
                  <c:v>2309.1600685509616</c:v>
                </c:pt>
                <c:pt idx="1481">
                  <c:v>2309.1716169252741</c:v>
                </c:pt>
                <c:pt idx="1482">
                  <c:v>2309.1818937134008</c:v>
                </c:pt>
                <c:pt idx="1483">
                  <c:v>2309.1754876282293</c:v>
                </c:pt>
                <c:pt idx="1484">
                  <c:v>2309.1629798167087</c:v>
                </c:pt>
                <c:pt idx="1485">
                  <c:v>2309.1482483101822</c:v>
                </c:pt>
                <c:pt idx="1486">
                  <c:v>2309.130979369867</c:v>
                </c:pt>
                <c:pt idx="1487">
                  <c:v>2309.112391051448</c:v>
                </c:pt>
                <c:pt idx="1488">
                  <c:v>2309.0934573133504</c:v>
                </c:pt>
                <c:pt idx="1489">
                  <c:v>2309.0662168867998</c:v>
                </c:pt>
                <c:pt idx="1490">
                  <c:v>2309.0368925502789</c:v>
                </c:pt>
                <c:pt idx="1491">
                  <c:v>2309.0113601199882</c:v>
                </c:pt>
                <c:pt idx="1492">
                  <c:v>2308.987359046333</c:v>
                </c:pt>
                <c:pt idx="1493">
                  <c:v>2308.963782020392</c:v>
                </c:pt>
                <c:pt idx="1494">
                  <c:v>2308.9385111719107</c:v>
                </c:pt>
                <c:pt idx="1495">
                  <c:v>2308.9157629811129</c:v>
                </c:pt>
                <c:pt idx="1496">
                  <c:v>2308.8926079431335</c:v>
                </c:pt>
                <c:pt idx="1497">
                  <c:v>2308.8678866583246</c:v>
                </c:pt>
                <c:pt idx="1498">
                  <c:v>2308.8405230540052</c:v>
                </c:pt>
                <c:pt idx="1499">
                  <c:v>2308.8084843053002</c:v>
                </c:pt>
                <c:pt idx="1500">
                  <c:v>2308.7746432794706</c:v>
                </c:pt>
                <c:pt idx="1501">
                  <c:v>2308.7385586656751</c:v>
                </c:pt>
                <c:pt idx="1502">
                  <c:v>2308.701262369234</c:v>
                </c:pt>
                <c:pt idx="1503">
                  <c:v>2308.6606896850585</c:v>
                </c:pt>
                <c:pt idx="1504">
                  <c:v>2308.6218070371428</c:v>
                </c:pt>
                <c:pt idx="1505">
                  <c:v>2308.5853452119741</c:v>
                </c:pt>
                <c:pt idx="1506">
                  <c:v>2308.5512992818799</c:v>
                </c:pt>
                <c:pt idx="1507">
                  <c:v>2308.5280678658728</c:v>
                </c:pt>
                <c:pt idx="1508">
                  <c:v>2308.5141850283794</c:v>
                </c:pt>
                <c:pt idx="1509">
                  <c:v>2308.5058164985089</c:v>
                </c:pt>
                <c:pt idx="1510">
                  <c:v>2308.5025149148951</c:v>
                </c:pt>
                <c:pt idx="1511">
                  <c:v>2308.5076306110232</c:v>
                </c:pt>
                <c:pt idx="1512">
                  <c:v>2308.5192611459947</c:v>
                </c:pt>
                <c:pt idx="1513">
                  <c:v>2308.5318238547497</c:v>
                </c:pt>
                <c:pt idx="1514">
                  <c:v>2308.5455682893498</c:v>
                </c:pt>
                <c:pt idx="1515">
                  <c:v>2308.5548828623469</c:v>
                </c:pt>
                <c:pt idx="1516">
                  <c:v>2308.5617175219386</c:v>
                </c:pt>
                <c:pt idx="1517">
                  <c:v>2308.5731875290144</c:v>
                </c:pt>
                <c:pt idx="1518">
                  <c:v>2308.5794659459398</c:v>
                </c:pt>
                <c:pt idx="1519">
                  <c:v>2308.5828552872572</c:v>
                </c:pt>
                <c:pt idx="1520">
                  <c:v>2308.5907908603913</c:v>
                </c:pt>
                <c:pt idx="1521">
                  <c:v>2308.5956894313813</c:v>
                </c:pt>
                <c:pt idx="1522">
                  <c:v>2308.5899979854712</c:v>
                </c:pt>
                <c:pt idx="1523">
                  <c:v>2308.579673830011</c:v>
                </c:pt>
                <c:pt idx="1524">
                  <c:v>2308.5705641035188</c:v>
                </c:pt>
                <c:pt idx="1525">
                  <c:v>2308.5602302686725</c:v>
                </c:pt>
                <c:pt idx="1526">
                  <c:v>2308.5588132497928</c:v>
                </c:pt>
                <c:pt idx="1527">
                  <c:v>2308.5664269529484</c:v>
                </c:pt>
                <c:pt idx="1528">
                  <c:v>2308.5711256992454</c:v>
                </c:pt>
                <c:pt idx="1529">
                  <c:v>2308.574601076305</c:v>
                </c:pt>
                <c:pt idx="1530">
                  <c:v>2308.5770902134614</c:v>
                </c:pt>
                <c:pt idx="1531">
                  <c:v>2308.5718303131853</c:v>
                </c:pt>
                <c:pt idx="1532">
                  <c:v>2308.5692280376188</c:v>
                </c:pt>
                <c:pt idx="1533">
                  <c:v>2308.5773852273846</c:v>
                </c:pt>
                <c:pt idx="1534">
                  <c:v>2308.5961440754404</c:v>
                </c:pt>
                <c:pt idx="1535">
                  <c:v>2308.6130288335085</c:v>
                </c:pt>
                <c:pt idx="1536">
                  <c:v>2308.6306508444754</c:v>
                </c:pt>
                <c:pt idx="1537">
                  <c:v>2308.6374640440731</c:v>
                </c:pt>
                <c:pt idx="1538">
                  <c:v>2308.6397771814877</c:v>
                </c:pt>
                <c:pt idx="1539">
                  <c:v>2308.6372497307025</c:v>
                </c:pt>
                <c:pt idx="1540">
                  <c:v>2308.6331779473462</c:v>
                </c:pt>
                <c:pt idx="1541">
                  <c:v>2308.629375612818</c:v>
                </c:pt>
                <c:pt idx="1542">
                  <c:v>2308.6278406338924</c:v>
                </c:pt>
                <c:pt idx="1543">
                  <c:v>2308.6166959609077</c:v>
                </c:pt>
                <c:pt idx="1544">
                  <c:v>2308.597986106377</c:v>
                </c:pt>
                <c:pt idx="1545">
                  <c:v>2308.5723185547417</c:v>
                </c:pt>
                <c:pt idx="1546">
                  <c:v>2308.5446532725168</c:v>
                </c:pt>
                <c:pt idx="1547">
                  <c:v>2308.5056143739412</c:v>
                </c:pt>
                <c:pt idx="1548">
                  <c:v>2308.4636770275788</c:v>
                </c:pt>
                <c:pt idx="1549">
                  <c:v>2308.4175682077462</c:v>
                </c:pt>
                <c:pt idx="1550">
                  <c:v>2308.3690556620177</c:v>
                </c:pt>
                <c:pt idx="1551">
                  <c:v>2308.3161393211117</c:v>
                </c:pt>
                <c:pt idx="1552">
                  <c:v>2308.2620057047361</c:v>
                </c:pt>
                <c:pt idx="1553">
                  <c:v>2308.2061618511489</c:v>
                </c:pt>
                <c:pt idx="1554">
                  <c:v>2308.1606449115238</c:v>
                </c:pt>
                <c:pt idx="1555">
                  <c:v>2308.1147990334071</c:v>
                </c:pt>
                <c:pt idx="1556">
                  <c:v>2308.0683697371296</c:v>
                </c:pt>
                <c:pt idx="1557">
                  <c:v>2308.0252949942528</c:v>
                </c:pt>
                <c:pt idx="1558">
                  <c:v>2307.9891851713387</c:v>
                </c:pt>
                <c:pt idx="1559">
                  <c:v>2307.9543910757502</c:v>
                </c:pt>
                <c:pt idx="1560">
                  <c:v>2307.915790922722</c:v>
                </c:pt>
                <c:pt idx="1561">
                  <c:v>2307.8790515286159</c:v>
                </c:pt>
                <c:pt idx="1562">
                  <c:v>2307.8431013583827</c:v>
                </c:pt>
                <c:pt idx="1563">
                  <c:v>2307.8025018388639</c:v>
                </c:pt>
                <c:pt idx="1564">
                  <c:v>2307.7643276452113</c:v>
                </c:pt>
                <c:pt idx="1565">
                  <c:v>2307.7268113230516</c:v>
                </c:pt>
                <c:pt idx="1566">
                  <c:v>2307.6964942703908</c:v>
                </c:pt>
                <c:pt idx="1567">
                  <c:v>2307.6710388092683</c:v>
                </c:pt>
                <c:pt idx="1568">
                  <c:v>2307.6382894419053</c:v>
                </c:pt>
                <c:pt idx="1569">
                  <c:v>2307.6088440349104</c:v>
                </c:pt>
                <c:pt idx="1570">
                  <c:v>2307.5846271869423</c:v>
                </c:pt>
                <c:pt idx="1571">
                  <c:v>2307.5725451141589</c:v>
                </c:pt>
                <c:pt idx="1572">
                  <c:v>2307.5688908614861</c:v>
                </c:pt>
                <c:pt idx="1573">
                  <c:v>2307.5711863529473</c:v>
                </c:pt>
                <c:pt idx="1574">
                  <c:v>2307.5701009170739</c:v>
                </c:pt>
                <c:pt idx="1575">
                  <c:v>2307.5659448039037</c:v>
                </c:pt>
                <c:pt idx="1576">
                  <c:v>2307.5572582804007</c:v>
                </c:pt>
                <c:pt idx="1577">
                  <c:v>2307.5446900403281</c:v>
                </c:pt>
                <c:pt idx="1578">
                  <c:v>2307.5278709804957</c:v>
                </c:pt>
                <c:pt idx="1579">
                  <c:v>2307.5173933295755</c:v>
                </c:pt>
                <c:pt idx="1580">
                  <c:v>2307.5029172262903</c:v>
                </c:pt>
                <c:pt idx="1581">
                  <c:v>2307.4883365441988</c:v>
                </c:pt>
                <c:pt idx="1582">
                  <c:v>2307.4690635250577</c:v>
                </c:pt>
                <c:pt idx="1583">
                  <c:v>2307.4474031687705</c:v>
                </c:pt>
                <c:pt idx="1584">
                  <c:v>2307.4240278888715</c:v>
                </c:pt>
                <c:pt idx="1585">
                  <c:v>2307.4139176502395</c:v>
                </c:pt>
                <c:pt idx="1586">
                  <c:v>2307.4054111875121</c:v>
                </c:pt>
                <c:pt idx="1587">
                  <c:v>2307.4001577015661</c:v>
                </c:pt>
                <c:pt idx="1588">
                  <c:v>2307.3986047655012</c:v>
                </c:pt>
                <c:pt idx="1589">
                  <c:v>2307.3919058070637</c:v>
                </c:pt>
                <c:pt idx="1590">
                  <c:v>2307.3843428695636</c:v>
                </c:pt>
                <c:pt idx="1591">
                  <c:v>2307.379317717563</c:v>
                </c:pt>
                <c:pt idx="1592">
                  <c:v>2307.3706091008476</c:v>
                </c:pt>
                <c:pt idx="1593">
                  <c:v>2307.3611021477268</c:v>
                </c:pt>
                <c:pt idx="1594">
                  <c:v>2307.3509461133513</c:v>
                </c:pt>
                <c:pt idx="1595">
                  <c:v>2307.3340558122218</c:v>
                </c:pt>
                <c:pt idx="1596">
                  <c:v>2307.3070317482156</c:v>
                </c:pt>
                <c:pt idx="1597">
                  <c:v>2307.2816046537732</c:v>
                </c:pt>
                <c:pt idx="1598">
                  <c:v>2307.2543534776719</c:v>
                </c:pt>
                <c:pt idx="1599">
                  <c:v>2307.2203267442096</c:v>
                </c:pt>
                <c:pt idx="1600">
                  <c:v>2307.1919154140637</c:v>
                </c:pt>
                <c:pt idx="1601">
                  <c:v>2307.1626575175183</c:v>
                </c:pt>
                <c:pt idx="1602">
                  <c:v>2307.134058719017</c:v>
                </c:pt>
                <c:pt idx="1603">
                  <c:v>2307.1081398185688</c:v>
                </c:pt>
                <c:pt idx="1604">
                  <c:v>2307.0792256607265</c:v>
                </c:pt>
                <c:pt idx="1605">
                  <c:v>2307.0429770831925</c:v>
                </c:pt>
                <c:pt idx="1606">
                  <c:v>2307.0115216517083</c:v>
                </c:pt>
                <c:pt idx="1607">
                  <c:v>2306.9830218714856</c:v>
                </c:pt>
                <c:pt idx="1608">
                  <c:v>2306.9499507128153</c:v>
                </c:pt>
                <c:pt idx="1609">
                  <c:v>2306.9182764483608</c:v>
                </c:pt>
                <c:pt idx="1610">
                  <c:v>2306.8918903804292</c:v>
                </c:pt>
                <c:pt idx="1611">
                  <c:v>2306.8718576949486</c:v>
                </c:pt>
                <c:pt idx="1612">
                  <c:v>2306.8591172328515</c:v>
                </c:pt>
                <c:pt idx="1613">
                  <c:v>2306.8488735553165</c:v>
                </c:pt>
                <c:pt idx="1614">
                  <c:v>2306.8384297196349</c:v>
                </c:pt>
                <c:pt idx="1615">
                  <c:v>2306.8361367781504</c:v>
                </c:pt>
                <c:pt idx="1616">
                  <c:v>2306.8433879676736</c:v>
                </c:pt>
                <c:pt idx="1617">
                  <c:v>2306.8517392566573</c:v>
                </c:pt>
                <c:pt idx="1618">
                  <c:v>2306.8616981000673</c:v>
                </c:pt>
                <c:pt idx="1619">
                  <c:v>2306.8754067964637</c:v>
                </c:pt>
                <c:pt idx="1620">
                  <c:v>2306.8842765764975</c:v>
                </c:pt>
                <c:pt idx="1621">
                  <c:v>2306.8885384435398</c:v>
                </c:pt>
                <c:pt idx="1622">
                  <c:v>2306.8827565735301</c:v>
                </c:pt>
                <c:pt idx="1623">
                  <c:v>2306.8724262109131</c:v>
                </c:pt>
                <c:pt idx="1624">
                  <c:v>2306.8610380610812</c:v>
                </c:pt>
                <c:pt idx="1625">
                  <c:v>2306.8485485674496</c:v>
                </c:pt>
                <c:pt idx="1626">
                  <c:v>2306.8241101404692</c:v>
                </c:pt>
                <c:pt idx="1627">
                  <c:v>2306.790304906493</c:v>
                </c:pt>
                <c:pt idx="1628">
                  <c:v>2306.7497826858389</c:v>
                </c:pt>
                <c:pt idx="1629">
                  <c:v>2306.7039502412858</c:v>
                </c:pt>
                <c:pt idx="1630">
                  <c:v>2306.6539609172091</c:v>
                </c:pt>
                <c:pt idx="1631">
                  <c:v>2306.6068996069898</c:v>
                </c:pt>
                <c:pt idx="1632">
                  <c:v>2306.563414790674</c:v>
                </c:pt>
                <c:pt idx="1633">
                  <c:v>2306.5200882820864</c:v>
                </c:pt>
                <c:pt idx="1634">
                  <c:v>2306.4752290354504</c:v>
                </c:pt>
                <c:pt idx="1635">
                  <c:v>2306.4293790959155</c:v>
                </c:pt>
                <c:pt idx="1636">
                  <c:v>2306.3853008301376</c:v>
                </c:pt>
                <c:pt idx="1637">
                  <c:v>2306.3431908573111</c:v>
                </c:pt>
                <c:pt idx="1638">
                  <c:v>2306.2993902064982</c:v>
                </c:pt>
                <c:pt idx="1639">
                  <c:v>2306.260612619421</c:v>
                </c:pt>
                <c:pt idx="1640">
                  <c:v>2306.2280262276017</c:v>
                </c:pt>
                <c:pt idx="1641">
                  <c:v>2306.2008571915067</c:v>
                </c:pt>
                <c:pt idx="1642">
                  <c:v>2306.1774368599795</c:v>
                </c:pt>
                <c:pt idx="1643">
                  <c:v>2306.1497183250426</c:v>
                </c:pt>
                <c:pt idx="1644">
                  <c:v>2306.123112659388</c:v>
                </c:pt>
                <c:pt idx="1645">
                  <c:v>2306.1020890844616</c:v>
                </c:pt>
                <c:pt idx="1646">
                  <c:v>2306.0873643082004</c:v>
                </c:pt>
                <c:pt idx="1647">
                  <c:v>2306.0777867327242</c:v>
                </c:pt>
                <c:pt idx="1648">
                  <c:v>2306.0795841439776</c:v>
                </c:pt>
                <c:pt idx="1649">
                  <c:v>2306.0923206208431</c:v>
                </c:pt>
                <c:pt idx="1650">
                  <c:v>2306.1056095288582</c:v>
                </c:pt>
                <c:pt idx="1651">
                  <c:v>2306.1162823898371</c:v>
                </c:pt>
                <c:pt idx="1652">
                  <c:v>2306.1223856000779</c:v>
                </c:pt>
                <c:pt idx="1653">
                  <c:v>2306.1200670466342</c:v>
                </c:pt>
                <c:pt idx="1654">
                  <c:v>2306.1158541823879</c:v>
                </c:pt>
                <c:pt idx="1655">
                  <c:v>2306.112433496095</c:v>
                </c:pt>
                <c:pt idx="1656">
                  <c:v>2306.1055535611576</c:v>
                </c:pt>
                <c:pt idx="1657">
                  <c:v>2306.0929915067745</c:v>
                </c:pt>
                <c:pt idx="1658">
                  <c:v>2306.0770927051421</c:v>
                </c:pt>
                <c:pt idx="1659">
                  <c:v>2306.0573349315387</c:v>
                </c:pt>
                <c:pt idx="1660">
                  <c:v>2306.0366770329319</c:v>
                </c:pt>
                <c:pt idx="1661">
                  <c:v>2306.0184548745983</c:v>
                </c:pt>
                <c:pt idx="1662">
                  <c:v>2306.0013159946689</c:v>
                </c:pt>
                <c:pt idx="1663">
                  <c:v>2305.9983082518984</c:v>
                </c:pt>
                <c:pt idx="1664">
                  <c:v>2306.0074420832716</c:v>
                </c:pt>
                <c:pt idx="1665">
                  <c:v>2306.0207045247021</c:v>
                </c:pt>
                <c:pt idx="1666">
                  <c:v>2306.0385918143297</c:v>
                </c:pt>
                <c:pt idx="1667">
                  <c:v>2306.0633775475731</c:v>
                </c:pt>
                <c:pt idx="1668">
                  <c:v>2306.0842672140116</c:v>
                </c:pt>
                <c:pt idx="1669">
                  <c:v>2306.1036882266712</c:v>
                </c:pt>
                <c:pt idx="1670">
                  <c:v>2306.1165458537043</c:v>
                </c:pt>
                <c:pt idx="1671">
                  <c:v>2306.1264475906501</c:v>
                </c:pt>
                <c:pt idx="1672">
                  <c:v>2306.1348019511661</c:v>
                </c:pt>
                <c:pt idx="1673">
                  <c:v>2306.1403931196737</c:v>
                </c:pt>
                <c:pt idx="1674">
                  <c:v>2306.1351264532273</c:v>
                </c:pt>
                <c:pt idx="1675">
                  <c:v>2306.1228032602016</c:v>
                </c:pt>
                <c:pt idx="1676">
                  <c:v>2306.1163865965727</c:v>
                </c:pt>
                <c:pt idx="1677">
                  <c:v>2306.108732579105</c:v>
                </c:pt>
                <c:pt idx="1678">
                  <c:v>2306.0955047837415</c:v>
                </c:pt>
                <c:pt idx="1679">
                  <c:v>2306.0832486881632</c:v>
                </c:pt>
                <c:pt idx="1680">
                  <c:v>2306.0691153597613</c:v>
                </c:pt>
                <c:pt idx="1681">
                  <c:v>2306.0596535615782</c:v>
                </c:pt>
                <c:pt idx="1682">
                  <c:v>2306.0498904036072</c:v>
                </c:pt>
                <c:pt idx="1683">
                  <c:v>2306.0367865622652</c:v>
                </c:pt>
                <c:pt idx="1684">
                  <c:v>2306.0237234323135</c:v>
                </c:pt>
                <c:pt idx="1685">
                  <c:v>2306.0060791633991</c:v>
                </c:pt>
                <c:pt idx="1686">
                  <c:v>2305.9864640870323</c:v>
                </c:pt>
                <c:pt idx="1687">
                  <c:v>2305.960573268067</c:v>
                </c:pt>
                <c:pt idx="1688">
                  <c:v>2305.9307528792469</c:v>
                </c:pt>
                <c:pt idx="1689">
                  <c:v>2305.8944271697846</c:v>
                </c:pt>
                <c:pt idx="1690">
                  <c:v>2305.8571517946889</c:v>
                </c:pt>
                <c:pt idx="1691">
                  <c:v>2305.8173318407239</c:v>
                </c:pt>
                <c:pt idx="1692">
                  <c:v>2305.7757237738019</c:v>
                </c:pt>
                <c:pt idx="1693">
                  <c:v>2305.7338791242446</c:v>
                </c:pt>
                <c:pt idx="1694">
                  <c:v>2305.6936243397399</c:v>
                </c:pt>
                <c:pt idx="1695">
                  <c:v>2305.6550247977511</c:v>
                </c:pt>
                <c:pt idx="1696">
                  <c:v>2305.6197686230521</c:v>
                </c:pt>
                <c:pt idx="1697">
                  <c:v>2305.5875571602301</c:v>
                </c:pt>
                <c:pt idx="1698">
                  <c:v>2305.5601211693552</c:v>
                </c:pt>
                <c:pt idx="1699">
                  <c:v>2305.5342217030511</c:v>
                </c:pt>
                <c:pt idx="1700">
                  <c:v>2305.5173916694116</c:v>
                </c:pt>
                <c:pt idx="1701">
                  <c:v>2305.5018849349935</c:v>
                </c:pt>
                <c:pt idx="1702">
                  <c:v>2305.4965293095438</c:v>
                </c:pt>
                <c:pt idx="1703">
                  <c:v>2305.4962837694725</c:v>
                </c:pt>
                <c:pt idx="1704">
                  <c:v>2305.4898454421946</c:v>
                </c:pt>
                <c:pt idx="1705">
                  <c:v>2305.4824171726159</c:v>
                </c:pt>
                <c:pt idx="1706">
                  <c:v>2305.4731893248668</c:v>
                </c:pt>
                <c:pt idx="1707">
                  <c:v>2305.4615096008597</c:v>
                </c:pt>
                <c:pt idx="1708">
                  <c:v>2305.4482303412819</c:v>
                </c:pt>
                <c:pt idx="1709">
                  <c:v>2305.4289853427777</c:v>
                </c:pt>
                <c:pt idx="1710">
                  <c:v>2305.4090717302411</c:v>
                </c:pt>
                <c:pt idx="1711">
                  <c:v>2305.3889923801835</c:v>
                </c:pt>
                <c:pt idx="1712">
                  <c:v>2305.3717225701134</c:v>
                </c:pt>
                <c:pt idx="1713">
                  <c:v>2305.3465007079994</c:v>
                </c:pt>
                <c:pt idx="1714">
                  <c:v>2305.31628882014</c:v>
                </c:pt>
                <c:pt idx="1715">
                  <c:v>2305.2923956451464</c:v>
                </c:pt>
                <c:pt idx="1716">
                  <c:v>2305.2683291416342</c:v>
                </c:pt>
                <c:pt idx="1717">
                  <c:v>2305.2416629618201</c:v>
                </c:pt>
                <c:pt idx="1718">
                  <c:v>2305.2140770088849</c:v>
                </c:pt>
                <c:pt idx="1719">
                  <c:v>2305.1848880470079</c:v>
                </c:pt>
                <c:pt idx="1720">
                  <c:v>2305.1580797908864</c:v>
                </c:pt>
                <c:pt idx="1721">
                  <c:v>2305.1311536202461</c:v>
                </c:pt>
                <c:pt idx="1722">
                  <c:v>2305.1014986433202</c:v>
                </c:pt>
                <c:pt idx="1723">
                  <c:v>2305.0720104576149</c:v>
                </c:pt>
                <c:pt idx="1724">
                  <c:v>2305.0470105262639</c:v>
                </c:pt>
                <c:pt idx="1725">
                  <c:v>2305.0246239464891</c:v>
                </c:pt>
                <c:pt idx="1726">
                  <c:v>2304.9996117077035</c:v>
                </c:pt>
                <c:pt idx="1727">
                  <c:v>2304.9750836519615</c:v>
                </c:pt>
                <c:pt idx="1728">
                  <c:v>2304.9537423931465</c:v>
                </c:pt>
                <c:pt idx="1729">
                  <c:v>2304.9398834791691</c:v>
                </c:pt>
                <c:pt idx="1730">
                  <c:v>2304.9347418186053</c:v>
                </c:pt>
                <c:pt idx="1731">
                  <c:v>2304.9324833496544</c:v>
                </c:pt>
                <c:pt idx="1732">
                  <c:v>2304.9291459846163</c:v>
                </c:pt>
                <c:pt idx="1733">
                  <c:v>2304.9212417967283</c:v>
                </c:pt>
                <c:pt idx="1734">
                  <c:v>2304.9119442814172</c:v>
                </c:pt>
                <c:pt idx="1735">
                  <c:v>2304.9042902481356</c:v>
                </c:pt>
                <c:pt idx="1736">
                  <c:v>2304.8999366958865</c:v>
                </c:pt>
                <c:pt idx="1737">
                  <c:v>2304.9015702784227</c:v>
                </c:pt>
                <c:pt idx="1738">
                  <c:v>2304.9048272595214</c:v>
                </c:pt>
                <c:pt idx="1739">
                  <c:v>2304.9115531968459</c:v>
                </c:pt>
                <c:pt idx="1740">
                  <c:v>2304.9162913358227</c:v>
                </c:pt>
                <c:pt idx="1741">
                  <c:v>2304.9162364470862</c:v>
                </c:pt>
                <c:pt idx="1742">
                  <c:v>2304.9151367963987</c:v>
                </c:pt>
                <c:pt idx="1743">
                  <c:v>2304.9166201397034</c:v>
                </c:pt>
                <c:pt idx="1744">
                  <c:v>2304.918939763897</c:v>
                </c:pt>
                <c:pt idx="1745">
                  <c:v>2304.9222949803393</c:v>
                </c:pt>
                <c:pt idx="1746">
                  <c:v>2304.9232857022671</c:v>
                </c:pt>
                <c:pt idx="1747">
                  <c:v>2304.9166080781333</c:v>
                </c:pt>
                <c:pt idx="1748">
                  <c:v>2304.9083622142766</c:v>
                </c:pt>
                <c:pt idx="1749">
                  <c:v>2304.9025959121682</c:v>
                </c:pt>
                <c:pt idx="1750">
                  <c:v>2304.898308475917</c:v>
                </c:pt>
                <c:pt idx="1751">
                  <c:v>2304.8966660365131</c:v>
                </c:pt>
                <c:pt idx="1752">
                  <c:v>2304.8953013168789</c:v>
                </c:pt>
                <c:pt idx="1753">
                  <c:v>2304.9111637738556</c:v>
                </c:pt>
                <c:pt idx="1754">
                  <c:v>2304.9357683493995</c:v>
                </c:pt>
                <c:pt idx="1755">
                  <c:v>2304.9696071073081</c:v>
                </c:pt>
                <c:pt idx="1756">
                  <c:v>2305.0081412784916</c:v>
                </c:pt>
                <c:pt idx="1757">
                  <c:v>2305.0505838512622</c:v>
                </c:pt>
                <c:pt idx="1758">
                  <c:v>2305.0992009353586</c:v>
                </c:pt>
                <c:pt idx="1759">
                  <c:v>2305.1481294069449</c:v>
                </c:pt>
                <c:pt idx="1760">
                  <c:v>2305.209220046941</c:v>
                </c:pt>
                <c:pt idx="1761">
                  <c:v>2305.2807747778047</c:v>
                </c:pt>
                <c:pt idx="1762">
                  <c:v>2305.3563572674466</c:v>
                </c:pt>
                <c:pt idx="1763">
                  <c:v>2305.4398699468179</c:v>
                </c:pt>
                <c:pt idx="1764">
                  <c:v>2305.5027832799042</c:v>
                </c:pt>
                <c:pt idx="1765">
                  <c:v>2305.557128225093</c:v>
                </c:pt>
                <c:pt idx="1766">
                  <c:v>2305.6024032670471</c:v>
                </c:pt>
                <c:pt idx="1767">
                  <c:v>2305.6399446849009</c:v>
                </c:pt>
                <c:pt idx="1768">
                  <c:v>2305.6710455250209</c:v>
                </c:pt>
                <c:pt idx="1769">
                  <c:v>2305.6969124683433</c:v>
                </c:pt>
                <c:pt idx="1770">
                  <c:v>2305.7212335189583</c:v>
                </c:pt>
                <c:pt idx="1771">
                  <c:v>2305.7267980498109</c:v>
                </c:pt>
                <c:pt idx="1772">
                  <c:v>2305.7189475992527</c:v>
                </c:pt>
                <c:pt idx="1773">
                  <c:v>2305.7051583016846</c:v>
                </c:pt>
                <c:pt idx="1774">
                  <c:v>2305.6842313973684</c:v>
                </c:pt>
                <c:pt idx="1775">
                  <c:v>2305.6684284111002</c:v>
                </c:pt>
                <c:pt idx="1776">
                  <c:v>2305.6501920048195</c:v>
                </c:pt>
                <c:pt idx="1777">
                  <c:v>2305.6320531158508</c:v>
                </c:pt>
                <c:pt idx="1778">
                  <c:v>2305.6156718095431</c:v>
                </c:pt>
                <c:pt idx="1779">
                  <c:v>2305.5975911830214</c:v>
                </c:pt>
                <c:pt idx="1780">
                  <c:v>2305.575612933264</c:v>
                </c:pt>
                <c:pt idx="1781">
                  <c:v>2305.5470240172372</c:v>
                </c:pt>
                <c:pt idx="1782">
                  <c:v>2305.5204012912222</c:v>
                </c:pt>
                <c:pt idx="1783">
                  <c:v>2305.4951664266841</c:v>
                </c:pt>
                <c:pt idx="1784">
                  <c:v>2305.4694843815955</c:v>
                </c:pt>
                <c:pt idx="1785">
                  <c:v>2305.4491109954015</c:v>
                </c:pt>
                <c:pt idx="1786">
                  <c:v>2305.4241013887904</c:v>
                </c:pt>
                <c:pt idx="1787">
                  <c:v>2305.3983630403241</c:v>
                </c:pt>
                <c:pt idx="1788">
                  <c:v>2305.3698386401329</c:v>
                </c:pt>
                <c:pt idx="1789">
                  <c:v>2305.3442840677712</c:v>
                </c:pt>
                <c:pt idx="1790">
                  <c:v>2305.3218825747281</c:v>
                </c:pt>
                <c:pt idx="1791">
                  <c:v>2305.304015324009</c:v>
                </c:pt>
                <c:pt idx="1792">
                  <c:v>2305.2940174434752</c:v>
                </c:pt>
                <c:pt idx="1793">
                  <c:v>2305.2895374468976</c:v>
                </c:pt>
                <c:pt idx="1794">
                  <c:v>2305.2877109093574</c:v>
                </c:pt>
                <c:pt idx="1795">
                  <c:v>2305.2788840737626</c:v>
                </c:pt>
                <c:pt idx="1796">
                  <c:v>2305.2585696148385</c:v>
                </c:pt>
                <c:pt idx="1797">
                  <c:v>2305.2422165153494</c:v>
                </c:pt>
                <c:pt idx="1798">
                  <c:v>2305.230375207972</c:v>
                </c:pt>
                <c:pt idx="1799">
                  <c:v>2305.2214623909927</c:v>
                </c:pt>
                <c:pt idx="1800">
                  <c:v>2305.207622401063</c:v>
                </c:pt>
                <c:pt idx="1801">
                  <c:v>2305.1877853435876</c:v>
                </c:pt>
                <c:pt idx="1802">
                  <c:v>2305.1586946785301</c:v>
                </c:pt>
                <c:pt idx="1803">
                  <c:v>2305.12051890056</c:v>
                </c:pt>
                <c:pt idx="1804">
                  <c:v>2305.0778470947944</c:v>
                </c:pt>
                <c:pt idx="1805">
                  <c:v>2305.0304453566296</c:v>
                </c:pt>
                <c:pt idx="1806">
                  <c:v>2304.9854419513908</c:v>
                </c:pt>
                <c:pt idx="1807">
                  <c:v>2304.9471134931432</c:v>
                </c:pt>
                <c:pt idx="1808">
                  <c:v>2304.9122190834255</c:v>
                </c:pt>
                <c:pt idx="1809">
                  <c:v>2304.8775591707567</c:v>
                </c:pt>
                <c:pt idx="1810">
                  <c:v>2304.8414803769024</c:v>
                </c:pt>
                <c:pt idx="1811">
                  <c:v>2304.8043445370886</c:v>
                </c:pt>
                <c:pt idx="1812">
                  <c:v>2304.7686745183846</c:v>
                </c:pt>
                <c:pt idx="1813">
                  <c:v>2304.7397889257923</c:v>
                </c:pt>
                <c:pt idx="1814">
                  <c:v>2304.7143413431468</c:v>
                </c:pt>
                <c:pt idx="1815">
                  <c:v>2304.6890167492811</c:v>
                </c:pt>
                <c:pt idx="1816">
                  <c:v>2304.659978641509</c:v>
                </c:pt>
                <c:pt idx="1817">
                  <c:v>2304.6357286965317</c:v>
                </c:pt>
                <c:pt idx="1818">
                  <c:v>2304.6096918067979</c:v>
                </c:pt>
                <c:pt idx="1819">
                  <c:v>2304.5781417477169</c:v>
                </c:pt>
                <c:pt idx="1820">
                  <c:v>2304.549094938719</c:v>
                </c:pt>
                <c:pt idx="1821">
                  <c:v>2304.5247245627638</c:v>
                </c:pt>
                <c:pt idx="1822">
                  <c:v>2304.5009045351312</c:v>
                </c:pt>
                <c:pt idx="1823">
                  <c:v>2304.478481831763</c:v>
                </c:pt>
                <c:pt idx="1824">
                  <c:v>2304.4564948296179</c:v>
                </c:pt>
                <c:pt idx="1825">
                  <c:v>2304.4366902424053</c:v>
                </c:pt>
                <c:pt idx="1826">
                  <c:v>2304.4186614341138</c:v>
                </c:pt>
                <c:pt idx="1827">
                  <c:v>2304.4090612387477</c:v>
                </c:pt>
                <c:pt idx="1828">
                  <c:v>2304.4027595730886</c:v>
                </c:pt>
                <c:pt idx="1829">
                  <c:v>2304.4057060921737</c:v>
                </c:pt>
                <c:pt idx="1830">
                  <c:v>2304.4159476486361</c:v>
                </c:pt>
                <c:pt idx="1831">
                  <c:v>2304.4235117803346</c:v>
                </c:pt>
                <c:pt idx="1832">
                  <c:v>2304.432881778876</c:v>
                </c:pt>
                <c:pt idx="1833">
                  <c:v>2304.4464289971575</c:v>
                </c:pt>
                <c:pt idx="1834">
                  <c:v>2304.4631342706375</c:v>
                </c:pt>
                <c:pt idx="1835">
                  <c:v>2304.4792020023906</c:v>
                </c:pt>
                <c:pt idx="1836">
                  <c:v>2304.4900717615224</c:v>
                </c:pt>
                <c:pt idx="1837">
                  <c:v>2304.4967166246979</c:v>
                </c:pt>
                <c:pt idx="1838">
                  <c:v>2304.5044424890652</c:v>
                </c:pt>
                <c:pt idx="1839">
                  <c:v>2304.5102350045017</c:v>
                </c:pt>
                <c:pt idx="1840">
                  <c:v>2304.512216074319</c:v>
                </c:pt>
                <c:pt idx="1841">
                  <c:v>2304.5077397219179</c:v>
                </c:pt>
                <c:pt idx="1842">
                  <c:v>2304.5055371150329</c:v>
                </c:pt>
                <c:pt idx="1843">
                  <c:v>2304.5036562085447</c:v>
                </c:pt>
                <c:pt idx="1844">
                  <c:v>2304.4986335479002</c:v>
                </c:pt>
                <c:pt idx="1845">
                  <c:v>2304.4905857015806</c:v>
                </c:pt>
                <c:pt idx="1846">
                  <c:v>2304.4855226596055</c:v>
                </c:pt>
                <c:pt idx="1847">
                  <c:v>2304.4829550962522</c:v>
                </c:pt>
                <c:pt idx="1848">
                  <c:v>2304.4839582511545</c:v>
                </c:pt>
                <c:pt idx="1849">
                  <c:v>2304.4797287769047</c:v>
                </c:pt>
                <c:pt idx="1850">
                  <c:v>2304.4695445034431</c:v>
                </c:pt>
                <c:pt idx="1851">
                  <c:v>2304.4516230056365</c:v>
                </c:pt>
                <c:pt idx="1852">
                  <c:v>2304.432131629339</c:v>
                </c:pt>
                <c:pt idx="1853">
                  <c:v>2304.4066379356159</c:v>
                </c:pt>
                <c:pt idx="1854">
                  <c:v>2304.3765094257901</c:v>
                </c:pt>
                <c:pt idx="1855">
                  <c:v>2304.3516777921909</c:v>
                </c:pt>
                <c:pt idx="1856">
                  <c:v>2304.3356857123058</c:v>
                </c:pt>
                <c:pt idx="1857">
                  <c:v>2304.3221970765449</c:v>
                </c:pt>
                <c:pt idx="1858">
                  <c:v>2304.3186147639844</c:v>
                </c:pt>
                <c:pt idx="1859">
                  <c:v>2304.3213952897258</c:v>
                </c:pt>
                <c:pt idx="1860">
                  <c:v>2304.3328420275584</c:v>
                </c:pt>
                <c:pt idx="1861">
                  <c:v>2304.3567788912337</c:v>
                </c:pt>
                <c:pt idx="1862">
                  <c:v>2304.3884991990126</c:v>
                </c:pt>
                <c:pt idx="1863">
                  <c:v>2304.4219947523811</c:v>
                </c:pt>
                <c:pt idx="1864">
                  <c:v>2304.458088339632</c:v>
                </c:pt>
                <c:pt idx="1865">
                  <c:v>2304.5002453820207</c:v>
                </c:pt>
                <c:pt idx="1866">
                  <c:v>2304.5439029542817</c:v>
                </c:pt>
                <c:pt idx="1867">
                  <c:v>2304.6007888217491</c:v>
                </c:pt>
                <c:pt idx="1868">
                  <c:v>2304.6644868897342</c:v>
                </c:pt>
                <c:pt idx="1869">
                  <c:v>2304.7261057607784</c:v>
                </c:pt>
                <c:pt idx="1870">
                  <c:v>2304.7969528165963</c:v>
                </c:pt>
                <c:pt idx="1871">
                  <c:v>2304.8690500187518</c:v>
                </c:pt>
                <c:pt idx="1872">
                  <c:v>2304.9411930446217</c:v>
                </c:pt>
                <c:pt idx="1873">
                  <c:v>2305.0191582641123</c:v>
                </c:pt>
                <c:pt idx="1874">
                  <c:v>2305.1113330882381</c:v>
                </c:pt>
                <c:pt idx="1875">
                  <c:v>2305.2099221881999</c:v>
                </c:pt>
                <c:pt idx="1876">
                  <c:v>2305.308568783687</c:v>
                </c:pt>
                <c:pt idx="1877">
                  <c:v>2305.4069958598702</c:v>
                </c:pt>
                <c:pt idx="1878">
                  <c:v>2305.4864672177778</c:v>
                </c:pt>
                <c:pt idx="1879">
                  <c:v>2305.5576312983176</c:v>
                </c:pt>
                <c:pt idx="1880">
                  <c:v>2305.6250246943086</c:v>
                </c:pt>
                <c:pt idx="1881">
                  <c:v>2305.6762070059899</c:v>
                </c:pt>
                <c:pt idx="1882">
                  <c:v>2305.7184162525932</c:v>
                </c:pt>
                <c:pt idx="1883">
                  <c:v>2305.7561524193156</c:v>
                </c:pt>
                <c:pt idx="1884">
                  <c:v>2305.7852482456765</c:v>
                </c:pt>
                <c:pt idx="1885">
                  <c:v>2305.8018571368393</c:v>
                </c:pt>
                <c:pt idx="1886">
                  <c:v>2305.8062329182412</c:v>
                </c:pt>
                <c:pt idx="1887">
                  <c:v>2305.803348696219</c:v>
                </c:pt>
                <c:pt idx="1888">
                  <c:v>2305.7950205501343</c:v>
                </c:pt>
                <c:pt idx="1889">
                  <c:v>2305.7828890786291</c:v>
                </c:pt>
                <c:pt idx="1890">
                  <c:v>2305.7656352308895</c:v>
                </c:pt>
                <c:pt idx="1891">
                  <c:v>2305.7426688252935</c:v>
                </c:pt>
                <c:pt idx="1892">
                  <c:v>2305.7179601599073</c:v>
                </c:pt>
                <c:pt idx="1893">
                  <c:v>2305.6897728828394</c:v>
                </c:pt>
                <c:pt idx="1894">
                  <c:v>2305.6594174992201</c:v>
                </c:pt>
                <c:pt idx="1895">
                  <c:v>2305.6282484277149</c:v>
                </c:pt>
                <c:pt idx="1896">
                  <c:v>2305.6019775826048</c:v>
                </c:pt>
                <c:pt idx="1897">
                  <c:v>2305.5862119477156</c:v>
                </c:pt>
                <c:pt idx="1898">
                  <c:v>2305.5723958289273</c:v>
                </c:pt>
                <c:pt idx="1899">
                  <c:v>2305.557231200029</c:v>
                </c:pt>
                <c:pt idx="1900">
                  <c:v>2305.5420114426438</c:v>
                </c:pt>
                <c:pt idx="1901">
                  <c:v>2305.5280385315691</c:v>
                </c:pt>
                <c:pt idx="1902">
                  <c:v>2305.5165083061993</c:v>
                </c:pt>
                <c:pt idx="1903">
                  <c:v>2305.5040682858921</c:v>
                </c:pt>
                <c:pt idx="1904">
                  <c:v>2305.4938909957727</c:v>
                </c:pt>
                <c:pt idx="1905">
                  <c:v>2305.4764422394078</c:v>
                </c:pt>
                <c:pt idx="1906">
                  <c:v>2305.4509513812682</c:v>
                </c:pt>
                <c:pt idx="1907">
                  <c:v>2305.4128366313398</c:v>
                </c:pt>
                <c:pt idx="1908">
                  <c:v>2305.3683950115897</c:v>
                </c:pt>
                <c:pt idx="1909">
                  <c:v>2305.3228026522038</c:v>
                </c:pt>
                <c:pt idx="1910">
                  <c:v>2305.2778286345329</c:v>
                </c:pt>
                <c:pt idx="1911">
                  <c:v>2305.2378726032543</c:v>
                </c:pt>
                <c:pt idx="1912">
                  <c:v>2305.2033959934461</c:v>
                </c:pt>
                <c:pt idx="1913">
                  <c:v>2305.1734379842451</c:v>
                </c:pt>
                <c:pt idx="1914">
                  <c:v>2305.1484543180959</c:v>
                </c:pt>
                <c:pt idx="1915">
                  <c:v>2305.1245184381351</c:v>
                </c:pt>
                <c:pt idx="1916">
                  <c:v>2305.1101574902877</c:v>
                </c:pt>
                <c:pt idx="1917">
                  <c:v>2305.1005720697667</c:v>
                </c:pt>
                <c:pt idx="1918">
                  <c:v>2305.1001328532748</c:v>
                </c:pt>
                <c:pt idx="1919">
                  <c:v>2305.1078152617993</c:v>
                </c:pt>
                <c:pt idx="1920">
                  <c:v>2305.1181117292031</c:v>
                </c:pt>
                <c:pt idx="1921">
                  <c:v>2305.1345460920525</c:v>
                </c:pt>
                <c:pt idx="1922">
                  <c:v>2305.1541186028549</c:v>
                </c:pt>
                <c:pt idx="1923">
                  <c:v>2305.1714379599357</c:v>
                </c:pt>
                <c:pt idx="1924">
                  <c:v>2305.1821870570375</c:v>
                </c:pt>
                <c:pt idx="1925">
                  <c:v>2305.1897931838289</c:v>
                </c:pt>
                <c:pt idx="1926">
                  <c:v>2305.2091161614576</c:v>
                </c:pt>
                <c:pt idx="1927">
                  <c:v>2305.2308594189808</c:v>
                </c:pt>
                <c:pt idx="1928">
                  <c:v>2305.2574229029237</c:v>
                </c:pt>
                <c:pt idx="1929">
                  <c:v>2305.2845787325846</c:v>
                </c:pt>
                <c:pt idx="1930">
                  <c:v>2305.3061063194305</c:v>
                </c:pt>
                <c:pt idx="1931">
                  <c:v>2305.3276976399789</c:v>
                </c:pt>
                <c:pt idx="1932">
                  <c:v>2305.3491981555298</c:v>
                </c:pt>
                <c:pt idx="1933">
                  <c:v>2305.3710354398577</c:v>
                </c:pt>
                <c:pt idx="1934">
                  <c:v>2305.3951887446465</c:v>
                </c:pt>
                <c:pt idx="1935">
                  <c:v>2305.4249793120221</c:v>
                </c:pt>
                <c:pt idx="1936">
                  <c:v>2305.4550365954328</c:v>
                </c:pt>
                <c:pt idx="1937">
                  <c:v>2305.4717511209374</c:v>
                </c:pt>
                <c:pt idx="1938">
                  <c:v>2305.4797339424354</c:v>
                </c:pt>
                <c:pt idx="1939">
                  <c:v>2305.4834886422327</c:v>
                </c:pt>
                <c:pt idx="1940">
                  <c:v>2305.4792170377168</c:v>
                </c:pt>
                <c:pt idx="1941">
                  <c:v>2305.4691206657067</c:v>
                </c:pt>
                <c:pt idx="1942">
                  <c:v>2305.4586468857278</c:v>
                </c:pt>
                <c:pt idx="1943">
                  <c:v>2305.4419669168878</c:v>
                </c:pt>
                <c:pt idx="1944">
                  <c:v>2305.4147602271441</c:v>
                </c:pt>
                <c:pt idx="1945">
                  <c:v>2305.3801921288355</c:v>
                </c:pt>
                <c:pt idx="1946">
                  <c:v>2305.3428748476822</c:v>
                </c:pt>
                <c:pt idx="1947">
                  <c:v>2305.3034063936666</c:v>
                </c:pt>
                <c:pt idx="1948">
                  <c:v>2305.263582539133</c:v>
                </c:pt>
                <c:pt idx="1949">
                  <c:v>2305.2269008079852</c:v>
                </c:pt>
                <c:pt idx="1950">
                  <c:v>2305.191131072072</c:v>
                </c:pt>
                <c:pt idx="1951">
                  <c:v>2305.1625659469041</c:v>
                </c:pt>
                <c:pt idx="1952">
                  <c:v>2305.1411410303922</c:v>
                </c:pt>
                <c:pt idx="1953">
                  <c:v>2305.1221502788312</c:v>
                </c:pt>
                <c:pt idx="1954">
                  <c:v>2305.108360947936</c:v>
                </c:pt>
                <c:pt idx="1955">
                  <c:v>2305.0990958851103</c:v>
                </c:pt>
                <c:pt idx="1956">
                  <c:v>2305.091725018915</c:v>
                </c:pt>
                <c:pt idx="1957">
                  <c:v>2305.0817428453383</c:v>
                </c:pt>
                <c:pt idx="1958">
                  <c:v>2305.0698094507616</c:v>
                </c:pt>
                <c:pt idx="1959">
                  <c:v>2305.054317292791</c:v>
                </c:pt>
                <c:pt idx="1960">
                  <c:v>2305.0329928146925</c:v>
                </c:pt>
                <c:pt idx="1961">
                  <c:v>2305.0078030088584</c:v>
                </c:pt>
                <c:pt idx="1962">
                  <c:v>2304.9763756694301</c:v>
                </c:pt>
                <c:pt idx="1963">
                  <c:v>2304.9389705426734</c:v>
                </c:pt>
                <c:pt idx="1964">
                  <c:v>2304.8962843327627</c:v>
                </c:pt>
                <c:pt idx="1965">
                  <c:v>2304.8442115646735</c:v>
                </c:pt>
                <c:pt idx="1966">
                  <c:v>2304.7908926288528</c:v>
                </c:pt>
                <c:pt idx="1967">
                  <c:v>2304.7383923633552</c:v>
                </c:pt>
                <c:pt idx="1968">
                  <c:v>2304.6890999108332</c:v>
                </c:pt>
                <c:pt idx="1969">
                  <c:v>2304.6469623855123</c:v>
                </c:pt>
                <c:pt idx="1970">
                  <c:v>2304.6088864484996</c:v>
                </c:pt>
                <c:pt idx="1971">
                  <c:v>2304.5744863366349</c:v>
                </c:pt>
                <c:pt idx="1972">
                  <c:v>2304.5436217074748</c:v>
                </c:pt>
                <c:pt idx="1973">
                  <c:v>2304.5166912823975</c:v>
                </c:pt>
                <c:pt idx="1974">
                  <c:v>2304.4925717944079</c:v>
                </c:pt>
                <c:pt idx="1975">
                  <c:v>2304.4703454350674</c:v>
                </c:pt>
                <c:pt idx="1976">
                  <c:v>2304.454988899316</c:v>
                </c:pt>
                <c:pt idx="1977">
                  <c:v>2304.4383153036097</c:v>
                </c:pt>
                <c:pt idx="1978">
                  <c:v>2304.4193320028226</c:v>
                </c:pt>
                <c:pt idx="1979">
                  <c:v>2304.3987497282319</c:v>
                </c:pt>
                <c:pt idx="1980">
                  <c:v>2304.373947767479</c:v>
                </c:pt>
                <c:pt idx="1981">
                  <c:v>2304.3475885576045</c:v>
                </c:pt>
                <c:pt idx="1982">
                  <c:v>2304.316130488482</c:v>
                </c:pt>
                <c:pt idx="1983">
                  <c:v>2304.2819777248269</c:v>
                </c:pt>
                <c:pt idx="1984">
                  <c:v>2304.2475275407287</c:v>
                </c:pt>
                <c:pt idx="1985">
                  <c:v>2304.2096811760825</c:v>
                </c:pt>
                <c:pt idx="1986">
                  <c:v>2304.1670456147467</c:v>
                </c:pt>
                <c:pt idx="1987">
                  <c:v>2304.1243712112469</c:v>
                </c:pt>
                <c:pt idx="1988">
                  <c:v>2304.0869788484124</c:v>
                </c:pt>
                <c:pt idx="1989">
                  <c:v>2304.059518463067</c:v>
                </c:pt>
                <c:pt idx="1990">
                  <c:v>2304.0380344726896</c:v>
                </c:pt>
                <c:pt idx="1991">
                  <c:v>2304.0244596734597</c:v>
                </c:pt>
                <c:pt idx="1992">
                  <c:v>2304.0148657325472</c:v>
                </c:pt>
                <c:pt idx="1993">
                  <c:v>2304.0127434499655</c:v>
                </c:pt>
                <c:pt idx="1994">
                  <c:v>2304.0144226067951</c:v>
                </c:pt>
                <c:pt idx="1995">
                  <c:v>2304.0173840865923</c:v>
                </c:pt>
                <c:pt idx="1996">
                  <c:v>2304.025007088474</c:v>
                </c:pt>
                <c:pt idx="1997">
                  <c:v>2304.0398720254248</c:v>
                </c:pt>
                <c:pt idx="1998">
                  <c:v>2304.0550088629393</c:v>
                </c:pt>
                <c:pt idx="1999">
                  <c:v>2304.0721096135803</c:v>
                </c:pt>
                <c:pt idx="2000">
                  <c:v>2304.0830635881557</c:v>
                </c:pt>
                <c:pt idx="2001">
                  <c:v>2304.0904366336767</c:v>
                </c:pt>
                <c:pt idx="2002">
                  <c:v>2304.0901321178467</c:v>
                </c:pt>
                <c:pt idx="2003">
                  <c:v>2304.0881019146441</c:v>
                </c:pt>
                <c:pt idx="2004">
                  <c:v>2304.0877738353333</c:v>
                </c:pt>
                <c:pt idx="2005">
                  <c:v>2304.0883263065411</c:v>
                </c:pt>
                <c:pt idx="2006">
                  <c:v>2304.0888453231296</c:v>
                </c:pt>
                <c:pt idx="2007">
                  <c:v>2304.0890534362311</c:v>
                </c:pt>
                <c:pt idx="2008">
                  <c:v>2304.0874199117429</c:v>
                </c:pt>
                <c:pt idx="2009">
                  <c:v>2304.0858728209314</c:v>
                </c:pt>
                <c:pt idx="2010">
                  <c:v>2304.07944430937</c:v>
                </c:pt>
                <c:pt idx="2011">
                  <c:v>2304.0733194780014</c:v>
                </c:pt>
                <c:pt idx="2012">
                  <c:v>2304.0674903829063</c:v>
                </c:pt>
                <c:pt idx="2013">
                  <c:v>2304.0691659799149</c:v>
                </c:pt>
                <c:pt idx="2014">
                  <c:v>2304.0780395145971</c:v>
                </c:pt>
                <c:pt idx="2015">
                  <c:v>2304.082026504539</c:v>
                </c:pt>
                <c:pt idx="2016">
                  <c:v>2304.0864827586611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5BE-49D6-A853-B945CEDA58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5012239"/>
        <c:axId val="465013199"/>
      </c:scatterChart>
      <c:valAx>
        <c:axId val="4650122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013199"/>
        <c:crosses val="autoZero"/>
        <c:crossBetween val="midCat"/>
      </c:valAx>
      <c:valAx>
        <c:axId val="465013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0122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DobaVSystemePesoSec!$D$1</c:f>
              <c:strCache>
                <c:ptCount val="1"/>
                <c:pt idx="0">
                  <c:v>Welch doba v systeme peso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DobaVSystemePesoSec!$D$2:$D$2018</c:f>
              <c:numCache>
                <c:formatCode>General</c:formatCode>
                <c:ptCount val="2017"/>
                <c:pt idx="0">
                  <c:v>1470.5171815382</c:v>
                </c:pt>
                <c:pt idx="1">
                  <c:v>1643.6174788498583</c:v>
                </c:pt>
                <c:pt idx="2">
                  <c:v>1795.5113143501899</c:v>
                </c:pt>
                <c:pt idx="3">
                  <c:v>1838.9015281212276</c:v>
                </c:pt>
                <c:pt idx="4">
                  <c:v>1858.4793489217277</c:v>
                </c:pt>
                <c:pt idx="5">
                  <c:v>1880.1836121066817</c:v>
                </c:pt>
                <c:pt idx="6">
                  <c:v>1900.9401750551006</c:v>
                </c:pt>
                <c:pt idx="7">
                  <c:v>1917.4728818464516</c:v>
                </c:pt>
                <c:pt idx="8">
                  <c:v>1929.1145946798831</c:v>
                </c:pt>
                <c:pt idx="9">
                  <c:v>1940.4306653905865</c:v>
                </c:pt>
                <c:pt idx="10">
                  <c:v>1950.5059559935808</c:v>
                </c:pt>
                <c:pt idx="11">
                  <c:v>1959.1091777641914</c:v>
                </c:pt>
                <c:pt idx="12">
                  <c:v>1965.0423447911633</c:v>
                </c:pt>
                <c:pt idx="13">
                  <c:v>1968.0322680177997</c:v>
                </c:pt>
                <c:pt idx="14">
                  <c:v>1969.4873682677476</c:v>
                </c:pt>
                <c:pt idx="15">
                  <c:v>1969.0371543184281</c:v>
                </c:pt>
                <c:pt idx="16">
                  <c:v>1967.4564240271357</c:v>
                </c:pt>
                <c:pt idx="17">
                  <c:v>1965.7357571485575</c:v>
                </c:pt>
                <c:pt idx="18">
                  <c:v>1965.1023411989599</c:v>
                </c:pt>
                <c:pt idx="19">
                  <c:v>1964.9857628349671</c:v>
                </c:pt>
                <c:pt idx="20">
                  <c:v>1964.8376075590268</c:v>
                </c:pt>
                <c:pt idx="21">
                  <c:v>1965.0080428382689</c:v>
                </c:pt>
                <c:pt idx="22">
                  <c:v>1964.8938082284703</c:v>
                </c:pt>
                <c:pt idx="23">
                  <c:v>1964.1342794406025</c:v>
                </c:pt>
                <c:pt idx="24">
                  <c:v>1963.6570164079442</c:v>
                </c:pt>
                <c:pt idx="25">
                  <c:v>1964.0145534687838</c:v>
                </c:pt>
                <c:pt idx="26">
                  <c:v>1965.4019510040621</c:v>
                </c:pt>
                <c:pt idx="27">
                  <c:v>1968.803444179244</c:v>
                </c:pt>
                <c:pt idx="28">
                  <c:v>1973.57091835397</c:v>
                </c:pt>
                <c:pt idx="29">
                  <c:v>1978.8805681503682</c:v>
                </c:pt>
                <c:pt idx="30">
                  <c:v>1984.6704842073661</c:v>
                </c:pt>
                <c:pt idx="31">
                  <c:v>1991.3650628114947</c:v>
                </c:pt>
                <c:pt idx="32">
                  <c:v>1998.8724484825864</c:v>
                </c:pt>
                <c:pt idx="33">
                  <c:v>2006.6197099977667</c:v>
                </c:pt>
                <c:pt idx="34">
                  <c:v>2015.1661891741899</c:v>
                </c:pt>
                <c:pt idx="35">
                  <c:v>2023.7090538595635</c:v>
                </c:pt>
                <c:pt idx="36">
                  <c:v>2031.4933545250212</c:v>
                </c:pt>
                <c:pt idx="37">
                  <c:v>2038.904183761005</c:v>
                </c:pt>
                <c:pt idx="38">
                  <c:v>2044.8032722457458</c:v>
                </c:pt>
                <c:pt idx="39">
                  <c:v>2048.933147084329</c:v>
                </c:pt>
                <c:pt idx="40">
                  <c:v>2052.6357684865948</c:v>
                </c:pt>
                <c:pt idx="41">
                  <c:v>2056.3017574409055</c:v>
                </c:pt>
                <c:pt idx="42">
                  <c:v>2059.5993327117449</c:v>
                </c:pt>
                <c:pt idx="43">
                  <c:v>2062.4978457732791</c:v>
                </c:pt>
                <c:pt idx="44">
                  <c:v>2064.5168873338403</c:v>
                </c:pt>
                <c:pt idx="45">
                  <c:v>2066.2505571911402</c:v>
                </c:pt>
                <c:pt idx="46">
                  <c:v>2067.7505818806681</c:v>
                </c:pt>
                <c:pt idx="47">
                  <c:v>2069.0315729203712</c:v>
                </c:pt>
                <c:pt idx="48">
                  <c:v>2069.5413757824804</c:v>
                </c:pt>
                <c:pt idx="49">
                  <c:v>2069.5982407148344</c:v>
                </c:pt>
                <c:pt idx="50">
                  <c:v>2069.5994873177497</c:v>
                </c:pt>
                <c:pt idx="51">
                  <c:v>2069.4231903688456</c:v>
                </c:pt>
                <c:pt idx="52">
                  <c:v>2068.9755440647609</c:v>
                </c:pt>
                <c:pt idx="53">
                  <c:v>2068.3325957946518</c:v>
                </c:pt>
                <c:pt idx="54">
                  <c:v>2067.461491567793</c:v>
                </c:pt>
                <c:pt idx="55">
                  <c:v>2066.9561100302944</c:v>
                </c:pt>
                <c:pt idx="56">
                  <c:v>2065.8287291539345</c:v>
                </c:pt>
                <c:pt idx="57">
                  <c:v>2064.6244120082083</c:v>
                </c:pt>
                <c:pt idx="58">
                  <c:v>2063.5318900058251</c:v>
                </c:pt>
                <c:pt idx="59">
                  <c:v>2063.3298381068835</c:v>
                </c:pt>
                <c:pt idx="60">
                  <c:v>2063.7748375332999</c:v>
                </c:pt>
                <c:pt idx="61">
                  <c:v>2064.7011530538566</c:v>
                </c:pt>
                <c:pt idx="62">
                  <c:v>2065.8659790216693</c:v>
                </c:pt>
                <c:pt idx="63">
                  <c:v>2068.0602389464202</c:v>
                </c:pt>
                <c:pt idx="64">
                  <c:v>2071.7505590773649</c:v>
                </c:pt>
                <c:pt idx="65">
                  <c:v>2075.9311151871993</c:v>
                </c:pt>
                <c:pt idx="66">
                  <c:v>2080.5893669521388</c:v>
                </c:pt>
                <c:pt idx="67">
                  <c:v>2085.4167352071509</c:v>
                </c:pt>
                <c:pt idx="68">
                  <c:v>2090.7546024167368</c:v>
                </c:pt>
                <c:pt idx="69">
                  <c:v>2096.2200874689211</c:v>
                </c:pt>
                <c:pt idx="70">
                  <c:v>2101.0101855370654</c:v>
                </c:pt>
                <c:pt idx="71">
                  <c:v>2105.7179557596714</c:v>
                </c:pt>
                <c:pt idx="72">
                  <c:v>2110.0829587929325</c:v>
                </c:pt>
                <c:pt idx="73">
                  <c:v>2114.1010207668182</c:v>
                </c:pt>
                <c:pt idx="74">
                  <c:v>2117.4318727537643</c:v>
                </c:pt>
                <c:pt idx="75">
                  <c:v>2119.4240786633486</c:v>
                </c:pt>
                <c:pt idx="76">
                  <c:v>2120.9410020752239</c:v>
                </c:pt>
                <c:pt idx="77">
                  <c:v>2121.7041763908583</c:v>
                </c:pt>
                <c:pt idx="78">
                  <c:v>2122.4134157731301</c:v>
                </c:pt>
                <c:pt idx="79">
                  <c:v>2122.4364068097198</c:v>
                </c:pt>
                <c:pt idx="80">
                  <c:v>2122.0899119099213</c:v>
                </c:pt>
                <c:pt idx="81">
                  <c:v>2121.7056612661768</c:v>
                </c:pt>
                <c:pt idx="82">
                  <c:v>2120.8934013384101</c:v>
                </c:pt>
                <c:pt idx="83">
                  <c:v>2119.8612521006908</c:v>
                </c:pt>
                <c:pt idx="84">
                  <c:v>2118.7168831700219</c:v>
                </c:pt>
                <c:pt idx="85">
                  <c:v>2117.1262043422503</c:v>
                </c:pt>
                <c:pt idx="86">
                  <c:v>2115.257503962463</c:v>
                </c:pt>
                <c:pt idx="87">
                  <c:v>2113.2055763377907</c:v>
                </c:pt>
                <c:pt idx="88">
                  <c:v>2110.9208844691761</c:v>
                </c:pt>
                <c:pt idx="89">
                  <c:v>2108.4836366006075</c:v>
                </c:pt>
                <c:pt idx="90">
                  <c:v>2106.0513019389264</c:v>
                </c:pt>
                <c:pt idx="91">
                  <c:v>2103.494006361409</c:v>
                </c:pt>
                <c:pt idx="92">
                  <c:v>2100.9998701989734</c:v>
                </c:pt>
                <c:pt idx="93">
                  <c:v>2098.6062073195662</c:v>
                </c:pt>
                <c:pt idx="94">
                  <c:v>2096.1513209459381</c:v>
                </c:pt>
                <c:pt idx="95">
                  <c:v>2093.5223449736677</c:v>
                </c:pt>
                <c:pt idx="96">
                  <c:v>2091.0133350544352</c:v>
                </c:pt>
                <c:pt idx="97">
                  <c:v>2088.5883438887577</c:v>
                </c:pt>
                <c:pt idx="98">
                  <c:v>2086.2247191170759</c:v>
                </c:pt>
                <c:pt idx="99">
                  <c:v>2084.020646791012</c:v>
                </c:pt>
                <c:pt idx="100">
                  <c:v>2081.9022733560905</c:v>
                </c:pt>
                <c:pt idx="101">
                  <c:v>2079.9310438114885</c:v>
                </c:pt>
                <c:pt idx="102">
                  <c:v>2078.1420986218395</c:v>
                </c:pt>
                <c:pt idx="103">
                  <c:v>2076.2757983610318</c:v>
                </c:pt>
                <c:pt idx="104">
                  <c:v>2074.4744978674562</c:v>
                </c:pt>
                <c:pt idx="105">
                  <c:v>2072.8209812929167</c:v>
                </c:pt>
                <c:pt idx="106">
                  <c:v>2071.2844813323022</c:v>
                </c:pt>
                <c:pt idx="107">
                  <c:v>2069.6838172833673</c:v>
                </c:pt>
                <c:pt idx="108">
                  <c:v>2068.0611098495651</c:v>
                </c:pt>
                <c:pt idx="109">
                  <c:v>2066.507127064172</c:v>
                </c:pt>
                <c:pt idx="110">
                  <c:v>2065.1218758682217</c:v>
                </c:pt>
                <c:pt idx="111">
                  <c:v>2063.9963721304975</c:v>
                </c:pt>
                <c:pt idx="112">
                  <c:v>2063.0534204118549</c:v>
                </c:pt>
                <c:pt idx="113">
                  <c:v>2062.2128896601712</c:v>
                </c:pt>
                <c:pt idx="114">
                  <c:v>2061.5978027446927</c:v>
                </c:pt>
                <c:pt idx="115">
                  <c:v>2060.973644376521</c:v>
                </c:pt>
                <c:pt idx="116">
                  <c:v>2060.3501158861222</c:v>
                </c:pt>
                <c:pt idx="117">
                  <c:v>2059.7781805721484</c:v>
                </c:pt>
                <c:pt idx="118">
                  <c:v>2059.2526126495159</c:v>
                </c:pt>
                <c:pt idx="119">
                  <c:v>2058.7681325177623</c:v>
                </c:pt>
                <c:pt idx="120">
                  <c:v>2058.3311242637792</c:v>
                </c:pt>
                <c:pt idx="121">
                  <c:v>2057.8233530241214</c:v>
                </c:pt>
                <c:pt idx="122">
                  <c:v>2057.2255253914996</c:v>
                </c:pt>
                <c:pt idx="123">
                  <c:v>2056.5867962297743</c:v>
                </c:pt>
                <c:pt idx="124">
                  <c:v>2056.3583093927841</c:v>
                </c:pt>
                <c:pt idx="125">
                  <c:v>2056.4526786572001</c:v>
                </c:pt>
                <c:pt idx="126">
                  <c:v>2056.8463343941698</c:v>
                </c:pt>
                <c:pt idx="127">
                  <c:v>2057.4863915130109</c:v>
                </c:pt>
                <c:pt idx="128">
                  <c:v>2058.2014917713345</c:v>
                </c:pt>
                <c:pt idx="129">
                  <c:v>2059.0866021670231</c:v>
                </c:pt>
                <c:pt idx="130">
                  <c:v>2059.9622486054368</c:v>
                </c:pt>
                <c:pt idx="131">
                  <c:v>2060.8654898227283</c:v>
                </c:pt>
                <c:pt idx="132">
                  <c:v>2062.0240180889482</c:v>
                </c:pt>
                <c:pt idx="133">
                  <c:v>2063.2787100113478</c:v>
                </c:pt>
                <c:pt idx="134">
                  <c:v>2064.5184935453485</c:v>
                </c:pt>
                <c:pt idx="135">
                  <c:v>2065.3370734149125</c:v>
                </c:pt>
                <c:pt idx="136">
                  <c:v>2065.7500659619491</c:v>
                </c:pt>
                <c:pt idx="137">
                  <c:v>2065.9781254493678</c:v>
                </c:pt>
                <c:pt idx="138">
                  <c:v>2065.9184312788802</c:v>
                </c:pt>
                <c:pt idx="139">
                  <c:v>2065.6650692050321</c:v>
                </c:pt>
                <c:pt idx="140">
                  <c:v>2065.2641146130104</c:v>
                </c:pt>
                <c:pt idx="141">
                  <c:v>2064.8297073108492</c:v>
                </c:pt>
                <c:pt idx="142">
                  <c:v>2064.1704021543037</c:v>
                </c:pt>
                <c:pt idx="143">
                  <c:v>2063.2502069256811</c:v>
                </c:pt>
                <c:pt idx="144">
                  <c:v>2062.2400886116443</c:v>
                </c:pt>
                <c:pt idx="145">
                  <c:v>2061.2135509311515</c:v>
                </c:pt>
                <c:pt idx="146">
                  <c:v>2060.301243493785</c:v>
                </c:pt>
                <c:pt idx="147">
                  <c:v>2059.59348050671</c:v>
                </c:pt>
                <c:pt idx="148">
                  <c:v>2059.049435939191</c:v>
                </c:pt>
                <c:pt idx="149">
                  <c:v>2058.8368351150207</c:v>
                </c:pt>
                <c:pt idx="150">
                  <c:v>2058.8518946433801</c:v>
                </c:pt>
                <c:pt idx="151">
                  <c:v>2059.0563567819086</c:v>
                </c:pt>
                <c:pt idx="152">
                  <c:v>2059.5974058881252</c:v>
                </c:pt>
                <c:pt idx="153">
                  <c:v>2060.5509320938727</c:v>
                </c:pt>
                <c:pt idx="154">
                  <c:v>2061.7581638721158</c:v>
                </c:pt>
                <c:pt idx="155">
                  <c:v>2063.1745446208383</c:v>
                </c:pt>
                <c:pt idx="156">
                  <c:v>2064.9341368796404</c:v>
                </c:pt>
                <c:pt idx="157">
                  <c:v>2066.541381098245</c:v>
                </c:pt>
                <c:pt idx="158">
                  <c:v>2067.829500365518</c:v>
                </c:pt>
                <c:pt idx="159">
                  <c:v>2068.8996111734978</c:v>
                </c:pt>
                <c:pt idx="160">
                  <c:v>2069.787178517623</c:v>
                </c:pt>
                <c:pt idx="161">
                  <c:v>2070.7078569987821</c:v>
                </c:pt>
                <c:pt idx="162">
                  <c:v>2071.525358413066</c:v>
                </c:pt>
                <c:pt idx="163">
                  <c:v>2072.0592054921512</c:v>
                </c:pt>
                <c:pt idx="164">
                  <c:v>2072.2771972647897</c:v>
                </c:pt>
                <c:pt idx="165">
                  <c:v>2072.3125913749104</c:v>
                </c:pt>
                <c:pt idx="166">
                  <c:v>2072.2291490222542</c:v>
                </c:pt>
                <c:pt idx="167">
                  <c:v>2071.8282533725464</c:v>
                </c:pt>
                <c:pt idx="168">
                  <c:v>2071.4013675368315</c:v>
                </c:pt>
                <c:pt idx="169">
                  <c:v>2071.3569709046938</c:v>
                </c:pt>
                <c:pt idx="170">
                  <c:v>2071.526363357792</c:v>
                </c:pt>
                <c:pt idx="171">
                  <c:v>2071.7305032503773</c:v>
                </c:pt>
                <c:pt idx="172">
                  <c:v>2071.8692503546467</c:v>
                </c:pt>
                <c:pt idx="173">
                  <c:v>2072.0851814974776</c:v>
                </c:pt>
                <c:pt idx="174">
                  <c:v>2072.4916247494129</c:v>
                </c:pt>
                <c:pt idx="175">
                  <c:v>2073.0154105832062</c:v>
                </c:pt>
                <c:pt idx="176">
                  <c:v>2073.5279118438143</c:v>
                </c:pt>
                <c:pt idx="177">
                  <c:v>2074.0128233054706</c:v>
                </c:pt>
                <c:pt idx="178">
                  <c:v>2074.4949859060835</c:v>
                </c:pt>
                <c:pt idx="179">
                  <c:v>2075.0394034536362</c:v>
                </c:pt>
                <c:pt idx="180">
                  <c:v>2075.301761754582</c:v>
                </c:pt>
                <c:pt idx="181">
                  <c:v>2075.3745982155856</c:v>
                </c:pt>
                <c:pt idx="182">
                  <c:v>2075.3897708384638</c:v>
                </c:pt>
                <c:pt idx="183">
                  <c:v>2075.3620166260171</c:v>
                </c:pt>
                <c:pt idx="184">
                  <c:v>2075.0778566557965</c:v>
                </c:pt>
                <c:pt idx="185">
                  <c:v>2074.5897705469793</c:v>
                </c:pt>
                <c:pt idx="186">
                  <c:v>2074.0375143344031</c:v>
                </c:pt>
                <c:pt idx="187">
                  <c:v>2073.4254789333449</c:v>
                </c:pt>
                <c:pt idx="188">
                  <c:v>2072.7677169818521</c:v>
                </c:pt>
                <c:pt idx="189">
                  <c:v>2072.2178446516778</c:v>
                </c:pt>
                <c:pt idx="190">
                  <c:v>2071.7203035426605</c:v>
                </c:pt>
                <c:pt idx="191">
                  <c:v>2071.4458600805524</c:v>
                </c:pt>
                <c:pt idx="192">
                  <c:v>2071.4295438568229</c:v>
                </c:pt>
                <c:pt idx="193">
                  <c:v>2071.4751255451074</c:v>
                </c:pt>
                <c:pt idx="194">
                  <c:v>2071.4285501152435</c:v>
                </c:pt>
                <c:pt idx="195">
                  <c:v>2071.4864348401466</c:v>
                </c:pt>
                <c:pt idx="196">
                  <c:v>2071.5583769581872</c:v>
                </c:pt>
                <c:pt idx="197">
                  <c:v>2071.6520631791359</c:v>
                </c:pt>
                <c:pt idx="198">
                  <c:v>2071.8702033388245</c:v>
                </c:pt>
                <c:pt idx="199">
                  <c:v>2072.1244560654595</c:v>
                </c:pt>
                <c:pt idx="200">
                  <c:v>2072.2823805445628</c:v>
                </c:pt>
                <c:pt idx="201">
                  <c:v>2072.4677880262057</c:v>
                </c:pt>
                <c:pt idx="202">
                  <c:v>2072.5519961976079</c:v>
                </c:pt>
                <c:pt idx="203">
                  <c:v>2072.4667455732765</c:v>
                </c:pt>
                <c:pt idx="204">
                  <c:v>2072.44031440764</c:v>
                </c:pt>
                <c:pt idx="205">
                  <c:v>2072.772935273762</c:v>
                </c:pt>
                <c:pt idx="206">
                  <c:v>2073.2868376099136</c:v>
                </c:pt>
                <c:pt idx="207">
                  <c:v>2074.074808046852</c:v>
                </c:pt>
                <c:pt idx="208">
                  <c:v>2074.9659809006571</c:v>
                </c:pt>
                <c:pt idx="209">
                  <c:v>2075.7344874685068</c:v>
                </c:pt>
                <c:pt idx="210">
                  <c:v>2076.3054849726923</c:v>
                </c:pt>
                <c:pt idx="211">
                  <c:v>2076.7460713396617</c:v>
                </c:pt>
                <c:pt idx="212">
                  <c:v>2077.0109002734989</c:v>
                </c:pt>
                <c:pt idx="213">
                  <c:v>2077.1389554759958</c:v>
                </c:pt>
                <c:pt idx="214">
                  <c:v>2077.1968839265301</c:v>
                </c:pt>
                <c:pt idx="215">
                  <c:v>2077.1986396299994</c:v>
                </c:pt>
                <c:pt idx="216">
                  <c:v>2077.0270626053293</c:v>
                </c:pt>
                <c:pt idx="217">
                  <c:v>2076.7181717959802</c:v>
                </c:pt>
                <c:pt idx="218">
                  <c:v>2076.1461821871239</c:v>
                </c:pt>
                <c:pt idx="219">
                  <c:v>2075.4005372378401</c:v>
                </c:pt>
                <c:pt idx="220">
                  <c:v>2074.6498583284192</c:v>
                </c:pt>
                <c:pt idx="221">
                  <c:v>2073.9488330858476</c:v>
                </c:pt>
                <c:pt idx="222">
                  <c:v>2073.2856254563035</c:v>
                </c:pt>
                <c:pt idx="223">
                  <c:v>2072.7697236300478</c:v>
                </c:pt>
                <c:pt idx="224">
                  <c:v>2072.2926573769878</c:v>
                </c:pt>
                <c:pt idx="225">
                  <c:v>2071.7528330453979</c:v>
                </c:pt>
                <c:pt idx="226">
                  <c:v>2071.1024904370211</c:v>
                </c:pt>
                <c:pt idx="227">
                  <c:v>2070.4021521226286</c:v>
                </c:pt>
                <c:pt idx="228">
                  <c:v>2069.6640415020743</c:v>
                </c:pt>
                <c:pt idx="229">
                  <c:v>2069.0031347866175</c:v>
                </c:pt>
                <c:pt idx="230">
                  <c:v>2068.5756337014718</c:v>
                </c:pt>
                <c:pt idx="231">
                  <c:v>2068.3404114662644</c:v>
                </c:pt>
                <c:pt idx="232">
                  <c:v>2068.4578724924449</c:v>
                </c:pt>
                <c:pt idx="233">
                  <c:v>2068.8229692889367</c:v>
                </c:pt>
                <c:pt idx="234">
                  <c:v>2069.2340822445422</c:v>
                </c:pt>
                <c:pt idx="235">
                  <c:v>2069.8392868167434</c:v>
                </c:pt>
                <c:pt idx="236">
                  <c:v>2070.6584326439784</c:v>
                </c:pt>
                <c:pt idx="237">
                  <c:v>2071.7146241030468</c:v>
                </c:pt>
                <c:pt idx="238">
                  <c:v>2072.9125268471039</c:v>
                </c:pt>
                <c:pt idx="239">
                  <c:v>2074.239785952971</c:v>
                </c:pt>
                <c:pt idx="240">
                  <c:v>2075.669281937799</c:v>
                </c:pt>
                <c:pt idx="241">
                  <c:v>2077.0162371263123</c:v>
                </c:pt>
                <c:pt idx="242">
                  <c:v>2078.3017280221165</c:v>
                </c:pt>
                <c:pt idx="243">
                  <c:v>2079.4422128395818</c:v>
                </c:pt>
                <c:pt idx="244">
                  <c:v>2080.570230303274</c:v>
                </c:pt>
                <c:pt idx="245">
                  <c:v>2081.8376009996082</c:v>
                </c:pt>
                <c:pt idx="246">
                  <c:v>2083.1183082978446</c:v>
                </c:pt>
                <c:pt idx="247">
                  <c:v>2084.3139748218355</c:v>
                </c:pt>
                <c:pt idx="248">
                  <c:v>2085.4018920015774</c:v>
                </c:pt>
                <c:pt idx="249">
                  <c:v>2086.4374722522184</c:v>
                </c:pt>
                <c:pt idx="250">
                  <c:v>2087.4655277845882</c:v>
                </c:pt>
                <c:pt idx="251">
                  <c:v>2088.4021777760231</c:v>
                </c:pt>
                <c:pt idx="252">
                  <c:v>2089.2083026500677</c:v>
                </c:pt>
                <c:pt idx="253">
                  <c:v>2089.8420192937169</c:v>
                </c:pt>
                <c:pt idx="254">
                  <c:v>2090.2665955730085</c:v>
                </c:pt>
                <c:pt idx="255">
                  <c:v>2090.4158972731111</c:v>
                </c:pt>
                <c:pt idx="256">
                  <c:v>2090.2817711972116</c:v>
                </c:pt>
                <c:pt idx="257">
                  <c:v>2089.9188338493846</c:v>
                </c:pt>
                <c:pt idx="258">
                  <c:v>2089.5416296152812</c:v>
                </c:pt>
                <c:pt idx="259">
                  <c:v>2089.1085791463393</c:v>
                </c:pt>
                <c:pt idx="260">
                  <c:v>2088.5452451003898</c:v>
                </c:pt>
                <c:pt idx="261">
                  <c:v>2087.8662443449748</c:v>
                </c:pt>
                <c:pt idx="262">
                  <c:v>2087.1826406371133</c:v>
                </c:pt>
                <c:pt idx="263">
                  <c:v>2086.5444757338109</c:v>
                </c:pt>
                <c:pt idx="264">
                  <c:v>2086.0547571289321</c:v>
                </c:pt>
                <c:pt idx="265">
                  <c:v>2085.6655304762176</c:v>
                </c:pt>
                <c:pt idx="266">
                  <c:v>2085.4434522056781</c:v>
                </c:pt>
                <c:pt idx="267">
                  <c:v>2085.2924154806346</c:v>
                </c:pt>
                <c:pt idx="268">
                  <c:v>2085.2187812084312</c:v>
                </c:pt>
                <c:pt idx="269">
                  <c:v>2085.1564327430356</c:v>
                </c:pt>
                <c:pt idx="270">
                  <c:v>2085.0454905343254</c:v>
                </c:pt>
                <c:pt idx="271">
                  <c:v>2084.9865400839881</c:v>
                </c:pt>
                <c:pt idx="272">
                  <c:v>2084.9101066004655</c:v>
                </c:pt>
                <c:pt idx="273">
                  <c:v>2084.7786023168564</c:v>
                </c:pt>
                <c:pt idx="274">
                  <c:v>2084.7643850455097</c:v>
                </c:pt>
                <c:pt idx="275">
                  <c:v>2084.6367240110676</c:v>
                </c:pt>
                <c:pt idx="276">
                  <c:v>2084.3962117837855</c:v>
                </c:pt>
                <c:pt idx="277">
                  <c:v>2084.0007032320082</c:v>
                </c:pt>
                <c:pt idx="278">
                  <c:v>2083.5702265515479</c:v>
                </c:pt>
                <c:pt idx="279">
                  <c:v>2083.056021927443</c:v>
                </c:pt>
                <c:pt idx="280">
                  <c:v>2082.4346997700191</c:v>
                </c:pt>
                <c:pt idx="281">
                  <c:v>2081.7738389409305</c:v>
                </c:pt>
                <c:pt idx="282">
                  <c:v>2081.1227989119625</c:v>
                </c:pt>
                <c:pt idx="283">
                  <c:v>2080.524463349198</c:v>
                </c:pt>
                <c:pt idx="284">
                  <c:v>2080.0770551260812</c:v>
                </c:pt>
                <c:pt idx="285">
                  <c:v>2079.6024976580475</c:v>
                </c:pt>
                <c:pt idx="286">
                  <c:v>2079.18708024527</c:v>
                </c:pt>
                <c:pt idx="287">
                  <c:v>2078.9153535135988</c:v>
                </c:pt>
                <c:pt idx="288">
                  <c:v>2078.807861024547</c:v>
                </c:pt>
                <c:pt idx="289">
                  <c:v>2078.7106148160847</c:v>
                </c:pt>
                <c:pt idx="290">
                  <c:v>2078.6826608569154</c:v>
                </c:pt>
                <c:pt idx="291">
                  <c:v>2078.8147945269538</c:v>
                </c:pt>
                <c:pt idx="292">
                  <c:v>2079.0451963901014</c:v>
                </c:pt>
                <c:pt idx="293">
                  <c:v>2079.3598629718163</c:v>
                </c:pt>
                <c:pt idx="294">
                  <c:v>2079.7868968597377</c:v>
                </c:pt>
                <c:pt idx="295">
                  <c:v>2080.2042561475628</c:v>
                </c:pt>
                <c:pt idx="296">
                  <c:v>2080.6664080957153</c:v>
                </c:pt>
                <c:pt idx="297">
                  <c:v>2081.2434935084198</c:v>
                </c:pt>
                <c:pt idx="298">
                  <c:v>2081.8286902958885</c:v>
                </c:pt>
                <c:pt idx="299">
                  <c:v>2082.3452833486031</c:v>
                </c:pt>
                <c:pt idx="300">
                  <c:v>2083.0016540373358</c:v>
                </c:pt>
                <c:pt idx="301">
                  <c:v>2083.8236082760591</c:v>
                </c:pt>
                <c:pt idx="302">
                  <c:v>2084.7120913680192</c:v>
                </c:pt>
                <c:pt idx="303">
                  <c:v>2085.7419169300392</c:v>
                </c:pt>
                <c:pt idx="304">
                  <c:v>2087.0126570543016</c:v>
                </c:pt>
                <c:pt idx="305">
                  <c:v>2088.3215823109063</c:v>
                </c:pt>
                <c:pt idx="306">
                  <c:v>2089.6808091422758</c:v>
                </c:pt>
                <c:pt idx="307">
                  <c:v>2090.9567249209917</c:v>
                </c:pt>
                <c:pt idx="308">
                  <c:v>2092.0861462868038</c:v>
                </c:pt>
                <c:pt idx="309">
                  <c:v>2093.1350414623807</c:v>
                </c:pt>
                <c:pt idx="310">
                  <c:v>2094.1830943119026</c:v>
                </c:pt>
                <c:pt idx="311">
                  <c:v>2095.2600569203182</c:v>
                </c:pt>
                <c:pt idx="312">
                  <c:v>2096.1906071460016</c:v>
                </c:pt>
                <c:pt idx="313">
                  <c:v>2096.9751811795427</c:v>
                </c:pt>
                <c:pt idx="314">
                  <c:v>2097.6149637455869</c:v>
                </c:pt>
                <c:pt idx="315">
                  <c:v>2097.9455352059467</c:v>
                </c:pt>
                <c:pt idx="316">
                  <c:v>2098.4664786043563</c:v>
                </c:pt>
                <c:pt idx="317">
                  <c:v>2099.0048638983003</c:v>
                </c:pt>
                <c:pt idx="318">
                  <c:v>2099.6430984373824</c:v>
                </c:pt>
                <c:pt idx="319">
                  <c:v>2100.571335747356</c:v>
                </c:pt>
                <c:pt idx="320">
                  <c:v>2101.564142230945</c:v>
                </c:pt>
                <c:pt idx="321">
                  <c:v>2102.5120026507821</c:v>
                </c:pt>
                <c:pt idx="322">
                  <c:v>2103.3609879476626</c:v>
                </c:pt>
                <c:pt idx="323">
                  <c:v>2104.2566475768967</c:v>
                </c:pt>
                <c:pt idx="324">
                  <c:v>2105.2277525769528</c:v>
                </c:pt>
                <c:pt idx="325">
                  <c:v>2106.3108053649007</c:v>
                </c:pt>
                <c:pt idx="326">
                  <c:v>2107.5057501029733</c:v>
                </c:pt>
                <c:pt idx="327">
                  <c:v>2108.5827453803772</c:v>
                </c:pt>
                <c:pt idx="328">
                  <c:v>2109.6400644971986</c:v>
                </c:pt>
                <c:pt idx="329">
                  <c:v>2110.7471186882908</c:v>
                </c:pt>
                <c:pt idx="330">
                  <c:v>2111.6562149908264</c:v>
                </c:pt>
                <c:pt idx="331">
                  <c:v>2112.6019975295712</c:v>
                </c:pt>
                <c:pt idx="332">
                  <c:v>2113.6170327713003</c:v>
                </c:pt>
                <c:pt idx="333">
                  <c:v>2114.6217791878703</c:v>
                </c:pt>
                <c:pt idx="334">
                  <c:v>2115.4909221654002</c:v>
                </c:pt>
                <c:pt idx="335">
                  <c:v>2116.2581594041276</c:v>
                </c:pt>
                <c:pt idx="336">
                  <c:v>2116.8962266434728</c:v>
                </c:pt>
                <c:pt idx="337">
                  <c:v>2117.3714234399899</c:v>
                </c:pt>
                <c:pt idx="338">
                  <c:v>2117.680627113275</c:v>
                </c:pt>
                <c:pt idx="339">
                  <c:v>2117.8759908917605</c:v>
                </c:pt>
                <c:pt idx="340">
                  <c:v>2117.9433152563174</c:v>
                </c:pt>
                <c:pt idx="341">
                  <c:v>2118.1256820244507</c:v>
                </c:pt>
                <c:pt idx="342">
                  <c:v>2118.3387339333203</c:v>
                </c:pt>
                <c:pt idx="343">
                  <c:v>2118.51370496963</c:v>
                </c:pt>
                <c:pt idx="344">
                  <c:v>2118.6787899223132</c:v>
                </c:pt>
                <c:pt idx="345">
                  <c:v>2118.9545464807334</c:v>
                </c:pt>
                <c:pt idx="346">
                  <c:v>2119.2789701596294</c:v>
                </c:pt>
                <c:pt idx="347">
                  <c:v>2119.5726474159319</c:v>
                </c:pt>
                <c:pt idx="348">
                  <c:v>2119.8448822122637</c:v>
                </c:pt>
                <c:pt idx="349">
                  <c:v>2120.015647778785</c:v>
                </c:pt>
                <c:pt idx="350">
                  <c:v>2120.1451819710346</c:v>
                </c:pt>
                <c:pt idx="351">
                  <c:v>2120.230200854955</c:v>
                </c:pt>
                <c:pt idx="352">
                  <c:v>2120.118788879387</c:v>
                </c:pt>
                <c:pt idx="353">
                  <c:v>2119.8632286311145</c:v>
                </c:pt>
                <c:pt idx="354">
                  <c:v>2119.5658590612402</c:v>
                </c:pt>
                <c:pt idx="355">
                  <c:v>2119.217393178209</c:v>
                </c:pt>
                <c:pt idx="356">
                  <c:v>2118.8235678780443</c:v>
                </c:pt>
                <c:pt idx="357">
                  <c:v>2118.3658848077703</c:v>
                </c:pt>
                <c:pt idx="358">
                  <c:v>2117.9560111370147</c:v>
                </c:pt>
                <c:pt idx="359">
                  <c:v>2117.5513000059436</c:v>
                </c:pt>
                <c:pt idx="360">
                  <c:v>2117.1766759055977</c:v>
                </c:pt>
                <c:pt idx="361">
                  <c:v>2116.7959039209359</c:v>
                </c:pt>
                <c:pt idx="362">
                  <c:v>2116.3749857894845</c:v>
                </c:pt>
                <c:pt idx="363">
                  <c:v>2115.9094156912906</c:v>
                </c:pt>
                <c:pt idx="364">
                  <c:v>2115.4464820084399</c:v>
                </c:pt>
                <c:pt idx="365">
                  <c:v>2115.0364147283076</c:v>
                </c:pt>
                <c:pt idx="366">
                  <c:v>2114.6573760897918</c:v>
                </c:pt>
                <c:pt idx="367">
                  <c:v>2114.2580593147864</c:v>
                </c:pt>
                <c:pt idx="368">
                  <c:v>2113.9677739053504</c:v>
                </c:pt>
                <c:pt idx="369">
                  <c:v>2113.7495153593391</c:v>
                </c:pt>
                <c:pt idx="370">
                  <c:v>2113.6276655987544</c:v>
                </c:pt>
                <c:pt idx="371">
                  <c:v>2113.6504326916893</c:v>
                </c:pt>
                <c:pt idx="372">
                  <c:v>2113.8077387398685</c:v>
                </c:pt>
                <c:pt idx="373">
                  <c:v>2114.10692354811</c:v>
                </c:pt>
                <c:pt idx="374">
                  <c:v>2114.5888101562446</c:v>
                </c:pt>
                <c:pt idx="375">
                  <c:v>2115.248780893382</c:v>
                </c:pt>
                <c:pt idx="376">
                  <c:v>2116.1094536643805</c:v>
                </c:pt>
                <c:pt idx="377">
                  <c:v>2117.1174967649149</c:v>
                </c:pt>
                <c:pt idx="378">
                  <c:v>2118.1409559981207</c:v>
                </c:pt>
                <c:pt idx="379">
                  <c:v>2119.1768934040633</c:v>
                </c:pt>
                <c:pt idx="380">
                  <c:v>2120.1989619039396</c:v>
                </c:pt>
                <c:pt idx="381">
                  <c:v>2121.2565817236646</c:v>
                </c:pt>
                <c:pt idx="382">
                  <c:v>2122.3453958350624</c:v>
                </c:pt>
                <c:pt idx="383">
                  <c:v>2123.4583465281976</c:v>
                </c:pt>
                <c:pt idx="384">
                  <c:v>2124.4449493288153</c:v>
                </c:pt>
                <c:pt idx="385">
                  <c:v>2125.2963687037559</c:v>
                </c:pt>
                <c:pt idx="386">
                  <c:v>2126.0111755748044</c:v>
                </c:pt>
                <c:pt idx="387">
                  <c:v>2126.5002646035441</c:v>
                </c:pt>
                <c:pt idx="388">
                  <c:v>2126.8178618974102</c:v>
                </c:pt>
                <c:pt idx="389">
                  <c:v>2127.0903066720844</c:v>
                </c:pt>
                <c:pt idx="390">
                  <c:v>2127.2747194420731</c:v>
                </c:pt>
                <c:pt idx="391">
                  <c:v>2127.3162134482695</c:v>
                </c:pt>
                <c:pt idx="392">
                  <c:v>2127.2225019263406</c:v>
                </c:pt>
                <c:pt idx="393">
                  <c:v>2126.9286363980286</c:v>
                </c:pt>
                <c:pt idx="394">
                  <c:v>2126.5319885862864</c:v>
                </c:pt>
                <c:pt idx="395">
                  <c:v>2126.1695107747623</c:v>
                </c:pt>
                <c:pt idx="396">
                  <c:v>2125.8013818439426</c:v>
                </c:pt>
                <c:pt idx="397">
                  <c:v>2125.3995433092191</c:v>
                </c:pt>
                <c:pt idx="398">
                  <c:v>2124.9486637427322</c:v>
                </c:pt>
                <c:pt idx="399">
                  <c:v>2124.4686595714397</c:v>
                </c:pt>
                <c:pt idx="400">
                  <c:v>2123.9935932101016</c:v>
                </c:pt>
                <c:pt idx="401">
                  <c:v>2123.4944929641661</c:v>
                </c:pt>
                <c:pt idx="402">
                  <c:v>2123.0386926674478</c:v>
                </c:pt>
                <c:pt idx="403">
                  <c:v>2122.6095195198363</c:v>
                </c:pt>
                <c:pt idx="404">
                  <c:v>2122.23915699811</c:v>
                </c:pt>
                <c:pt idx="405">
                  <c:v>2121.858045675162</c:v>
                </c:pt>
                <c:pt idx="406">
                  <c:v>2121.4538283864918</c:v>
                </c:pt>
                <c:pt idx="407">
                  <c:v>2121.0111480265132</c:v>
                </c:pt>
                <c:pt idx="408">
                  <c:v>2120.5284080988677</c:v>
                </c:pt>
                <c:pt idx="409">
                  <c:v>2120.0315996687486</c:v>
                </c:pt>
                <c:pt idx="410">
                  <c:v>2119.5332079123423</c:v>
                </c:pt>
                <c:pt idx="411">
                  <c:v>2119.0504009694314</c:v>
                </c:pt>
                <c:pt idx="412">
                  <c:v>2118.6375927111508</c:v>
                </c:pt>
                <c:pt idx="413">
                  <c:v>2118.287300752087</c:v>
                </c:pt>
                <c:pt idx="414">
                  <c:v>2117.9941988522096</c:v>
                </c:pt>
                <c:pt idx="415">
                  <c:v>2117.6914440602436</c:v>
                </c:pt>
                <c:pt idx="416">
                  <c:v>2117.4006748879224</c:v>
                </c:pt>
                <c:pt idx="417">
                  <c:v>2117.2109472478842</c:v>
                </c:pt>
                <c:pt idx="418">
                  <c:v>2117.0867855789625</c:v>
                </c:pt>
                <c:pt idx="419">
                  <c:v>2117.0218054944894</c:v>
                </c:pt>
                <c:pt idx="420">
                  <c:v>2117.0101698979697</c:v>
                </c:pt>
                <c:pt idx="421">
                  <c:v>2117.0681383744841</c:v>
                </c:pt>
                <c:pt idx="422">
                  <c:v>2117.1167869102392</c:v>
                </c:pt>
                <c:pt idx="423">
                  <c:v>2117.0999859893673</c:v>
                </c:pt>
                <c:pt idx="424">
                  <c:v>2116.9986403703424</c:v>
                </c:pt>
                <c:pt idx="425">
                  <c:v>2116.772764641089</c:v>
                </c:pt>
                <c:pt idx="426">
                  <c:v>2116.4856185211206</c:v>
                </c:pt>
                <c:pt idx="427">
                  <c:v>2116.1726475108676</c:v>
                </c:pt>
                <c:pt idx="428">
                  <c:v>2115.7571275593532</c:v>
                </c:pt>
                <c:pt idx="429">
                  <c:v>2115.3105806972676</c:v>
                </c:pt>
                <c:pt idx="430">
                  <c:v>2114.8086660254794</c:v>
                </c:pt>
                <c:pt idx="431">
                  <c:v>2114.3075031694957</c:v>
                </c:pt>
                <c:pt idx="432">
                  <c:v>2113.7429540752187</c:v>
                </c:pt>
                <c:pt idx="433">
                  <c:v>2113.1613244108576</c:v>
                </c:pt>
                <c:pt idx="434">
                  <c:v>2112.5942290568205</c:v>
                </c:pt>
                <c:pt idx="435">
                  <c:v>2112.0604425416805</c:v>
                </c:pt>
                <c:pt idx="436">
                  <c:v>2111.599535435897</c:v>
                </c:pt>
                <c:pt idx="437">
                  <c:v>2111.2522849422298</c:v>
                </c:pt>
                <c:pt idx="438">
                  <c:v>2110.9893117939828</c:v>
                </c:pt>
                <c:pt idx="439">
                  <c:v>2110.8067656255662</c:v>
                </c:pt>
                <c:pt idx="440">
                  <c:v>2110.670541954345</c:v>
                </c:pt>
                <c:pt idx="441">
                  <c:v>2110.6546326756547</c:v>
                </c:pt>
                <c:pt idx="442">
                  <c:v>2110.6551849885673</c:v>
                </c:pt>
                <c:pt idx="443">
                  <c:v>2110.6872670494286</c:v>
                </c:pt>
                <c:pt idx="444">
                  <c:v>2110.7560454483873</c:v>
                </c:pt>
                <c:pt idx="445">
                  <c:v>2110.8591580302077</c:v>
                </c:pt>
                <c:pt idx="446">
                  <c:v>2111.0027621803574</c:v>
                </c:pt>
                <c:pt idx="447">
                  <c:v>2111.22098555602</c:v>
                </c:pt>
                <c:pt idx="448">
                  <c:v>2111.4546880063253</c:v>
                </c:pt>
                <c:pt idx="449">
                  <c:v>2111.639185559809</c:v>
                </c:pt>
                <c:pt idx="450">
                  <c:v>2111.7978686938309</c:v>
                </c:pt>
                <c:pt idx="451">
                  <c:v>2111.9387924601551</c:v>
                </c:pt>
                <c:pt idx="452">
                  <c:v>2112.0672358271427</c:v>
                </c:pt>
                <c:pt idx="453">
                  <c:v>2112.2733001361516</c:v>
                </c:pt>
                <c:pt idx="454">
                  <c:v>2112.4967904120585</c:v>
                </c:pt>
                <c:pt idx="455">
                  <c:v>2112.7537396556427</c:v>
                </c:pt>
                <c:pt idx="456">
                  <c:v>2113.0723805534599</c:v>
                </c:pt>
                <c:pt idx="457">
                  <c:v>2113.4439071776937</c:v>
                </c:pt>
                <c:pt idx="458">
                  <c:v>2113.7819408476421</c:v>
                </c:pt>
                <c:pt idx="459">
                  <c:v>2114.0641561190769</c:v>
                </c:pt>
                <c:pt idx="460">
                  <c:v>2114.3142184715102</c:v>
                </c:pt>
                <c:pt idx="461">
                  <c:v>2114.5735194800991</c:v>
                </c:pt>
                <c:pt idx="462">
                  <c:v>2114.9571036296747</c:v>
                </c:pt>
                <c:pt idx="463">
                  <c:v>2115.544632664361</c:v>
                </c:pt>
                <c:pt idx="464">
                  <c:v>2116.0872051248462</c:v>
                </c:pt>
                <c:pt idx="465">
                  <c:v>2116.5814547674909</c:v>
                </c:pt>
                <c:pt idx="466">
                  <c:v>2117.0061697229303</c:v>
                </c:pt>
                <c:pt idx="467">
                  <c:v>2117.3427674236282</c:v>
                </c:pt>
                <c:pt idx="468">
                  <c:v>2117.5804821897509</c:v>
                </c:pt>
                <c:pt idx="469">
                  <c:v>2117.8050879973439</c:v>
                </c:pt>
                <c:pt idx="470">
                  <c:v>2118.0094394413763</c:v>
                </c:pt>
                <c:pt idx="471">
                  <c:v>2118.1988113046241</c:v>
                </c:pt>
                <c:pt idx="472">
                  <c:v>2118.3431217838238</c:v>
                </c:pt>
                <c:pt idx="473">
                  <c:v>2118.3126426454251</c:v>
                </c:pt>
                <c:pt idx="474">
                  <c:v>2117.9940253144227</c:v>
                </c:pt>
                <c:pt idx="475">
                  <c:v>2117.6108058161303</c:v>
                </c:pt>
                <c:pt idx="476">
                  <c:v>2117.2191768765233</c:v>
                </c:pt>
                <c:pt idx="477">
                  <c:v>2116.8431963341645</c:v>
                </c:pt>
                <c:pt idx="478">
                  <c:v>2116.4601766176556</c:v>
                </c:pt>
                <c:pt idx="479">
                  <c:v>2116.0753140300326</c:v>
                </c:pt>
                <c:pt idx="480">
                  <c:v>2115.6570881606644</c:v>
                </c:pt>
                <c:pt idx="481">
                  <c:v>2115.2378996111552</c:v>
                </c:pt>
                <c:pt idx="482">
                  <c:v>2114.8238733284688</c:v>
                </c:pt>
                <c:pt idx="483">
                  <c:v>2114.4489964454947</c:v>
                </c:pt>
                <c:pt idx="484">
                  <c:v>2114.1232635446936</c:v>
                </c:pt>
                <c:pt idx="485">
                  <c:v>2113.8066211909527</c:v>
                </c:pt>
                <c:pt idx="486">
                  <c:v>2113.5030390056399</c:v>
                </c:pt>
                <c:pt idx="487">
                  <c:v>2113.2766004079745</c:v>
                </c:pt>
                <c:pt idx="488">
                  <c:v>2113.0912280538414</c:v>
                </c:pt>
                <c:pt idx="489">
                  <c:v>2112.9594753454971</c:v>
                </c:pt>
                <c:pt idx="490">
                  <c:v>2112.8697780651091</c:v>
                </c:pt>
                <c:pt idx="491">
                  <c:v>2112.760608353421</c:v>
                </c:pt>
                <c:pt idx="492">
                  <c:v>2112.6573028604344</c:v>
                </c:pt>
                <c:pt idx="493">
                  <c:v>2112.5421114387927</c:v>
                </c:pt>
                <c:pt idx="494">
                  <c:v>2112.3739356400797</c:v>
                </c:pt>
                <c:pt idx="495">
                  <c:v>2112.1867841368862</c:v>
                </c:pt>
                <c:pt idx="496">
                  <c:v>2112.0071588727023</c:v>
                </c:pt>
                <c:pt idx="497">
                  <c:v>2111.8237403047578</c:v>
                </c:pt>
                <c:pt idx="498">
                  <c:v>2111.6012353144547</c:v>
                </c:pt>
                <c:pt idx="499">
                  <c:v>2111.3475068292091</c:v>
                </c:pt>
                <c:pt idx="500">
                  <c:v>2111.0359750600637</c:v>
                </c:pt>
                <c:pt idx="501">
                  <c:v>2110.666549297765</c:v>
                </c:pt>
                <c:pt idx="502">
                  <c:v>2110.311728225659</c:v>
                </c:pt>
                <c:pt idx="503">
                  <c:v>2109.9462732241109</c:v>
                </c:pt>
                <c:pt idx="504">
                  <c:v>2109.5940526278719</c:v>
                </c:pt>
                <c:pt idx="505">
                  <c:v>2109.2985874957626</c:v>
                </c:pt>
                <c:pt idx="506">
                  <c:v>2109.0681316617006</c:v>
                </c:pt>
                <c:pt idx="507">
                  <c:v>2108.8858282673436</c:v>
                </c:pt>
                <c:pt idx="508">
                  <c:v>2108.7356235047437</c:v>
                </c:pt>
                <c:pt idx="509">
                  <c:v>2108.6200518525857</c:v>
                </c:pt>
                <c:pt idx="510">
                  <c:v>2108.5950146966002</c:v>
                </c:pt>
                <c:pt idx="511">
                  <c:v>2108.6770121312288</c:v>
                </c:pt>
                <c:pt idx="512">
                  <c:v>2108.8449990802842</c:v>
                </c:pt>
                <c:pt idx="513">
                  <c:v>2109.0553436045343</c:v>
                </c:pt>
                <c:pt idx="514">
                  <c:v>2109.2640151897804</c:v>
                </c:pt>
                <c:pt idx="515">
                  <c:v>2109.4982072677708</c:v>
                </c:pt>
                <c:pt idx="516">
                  <c:v>2109.7449436127463</c:v>
                </c:pt>
                <c:pt idx="517">
                  <c:v>2109.9870874722155</c:v>
                </c:pt>
                <c:pt idx="518">
                  <c:v>2110.2457488764594</c:v>
                </c:pt>
                <c:pt idx="519">
                  <c:v>2110.5258557620418</c:v>
                </c:pt>
                <c:pt idx="520">
                  <c:v>2110.8431712449965</c:v>
                </c:pt>
                <c:pt idx="521">
                  <c:v>2111.0807161915113</c:v>
                </c:pt>
                <c:pt idx="522">
                  <c:v>2111.2193696695708</c:v>
                </c:pt>
                <c:pt idx="523">
                  <c:v>2111.272953962763</c:v>
                </c:pt>
                <c:pt idx="524">
                  <c:v>2111.3907518661513</c:v>
                </c:pt>
                <c:pt idx="525">
                  <c:v>2111.6072477087346</c:v>
                </c:pt>
                <c:pt idx="526">
                  <c:v>2111.9686941945288</c:v>
                </c:pt>
                <c:pt idx="527">
                  <c:v>2112.2556611383625</c:v>
                </c:pt>
                <c:pt idx="528">
                  <c:v>2112.4693168331778</c:v>
                </c:pt>
                <c:pt idx="529">
                  <c:v>2112.6528342491602</c:v>
                </c:pt>
                <c:pt idx="530">
                  <c:v>2112.7900865359697</c:v>
                </c:pt>
                <c:pt idx="531">
                  <c:v>2112.8859544289048</c:v>
                </c:pt>
                <c:pt idx="532">
                  <c:v>2113.0146286624449</c:v>
                </c:pt>
                <c:pt idx="533">
                  <c:v>2113.1748955390949</c:v>
                </c:pt>
                <c:pt idx="534">
                  <c:v>2113.3886958004932</c:v>
                </c:pt>
                <c:pt idx="535">
                  <c:v>2113.5189853195625</c:v>
                </c:pt>
                <c:pt idx="536">
                  <c:v>2113.560816331561</c:v>
                </c:pt>
                <c:pt idx="537">
                  <c:v>2113.5370232637802</c:v>
                </c:pt>
                <c:pt idx="538">
                  <c:v>2113.6120369031746</c:v>
                </c:pt>
                <c:pt idx="539">
                  <c:v>2113.7577020044273</c:v>
                </c:pt>
                <c:pt idx="540">
                  <c:v>2113.8897274756014</c:v>
                </c:pt>
                <c:pt idx="541">
                  <c:v>2114.0772833253309</c:v>
                </c:pt>
                <c:pt idx="542">
                  <c:v>2114.2619926454604</c:v>
                </c:pt>
                <c:pt idx="543">
                  <c:v>2114.4001765400094</c:v>
                </c:pt>
                <c:pt idx="544">
                  <c:v>2114.5023442385855</c:v>
                </c:pt>
                <c:pt idx="545">
                  <c:v>2114.5614845795794</c:v>
                </c:pt>
                <c:pt idx="546">
                  <c:v>2114.6307662164186</c:v>
                </c:pt>
                <c:pt idx="547">
                  <c:v>2114.7509627079385</c:v>
                </c:pt>
                <c:pt idx="548">
                  <c:v>2114.8628156081113</c:v>
                </c:pt>
                <c:pt idx="549">
                  <c:v>2114.9773182668332</c:v>
                </c:pt>
                <c:pt idx="550">
                  <c:v>2115.0887184639614</c:v>
                </c:pt>
                <c:pt idx="551">
                  <c:v>2115.2187659665346</c:v>
                </c:pt>
                <c:pt idx="552">
                  <c:v>2115.3483010227192</c:v>
                </c:pt>
                <c:pt idx="553">
                  <c:v>2115.4960695027744</c:v>
                </c:pt>
                <c:pt idx="554">
                  <c:v>2115.7274928621196</c:v>
                </c:pt>
                <c:pt idx="555">
                  <c:v>2116.1019381474343</c:v>
                </c:pt>
                <c:pt idx="556">
                  <c:v>2116.6553187355635</c:v>
                </c:pt>
                <c:pt idx="557">
                  <c:v>2117.2551058693989</c:v>
                </c:pt>
                <c:pt idx="558">
                  <c:v>2117.8214188962488</c:v>
                </c:pt>
                <c:pt idx="559">
                  <c:v>2118.2765800010279</c:v>
                </c:pt>
                <c:pt idx="560">
                  <c:v>2118.6628336318076</c:v>
                </c:pt>
                <c:pt idx="561">
                  <c:v>2119.0752954452832</c:v>
                </c:pt>
                <c:pt idx="562">
                  <c:v>2119.5283257961369</c:v>
                </c:pt>
                <c:pt idx="563">
                  <c:v>2119.951929071246</c:v>
                </c:pt>
                <c:pt idx="564">
                  <c:v>2120.3614423880654</c:v>
                </c:pt>
                <c:pt idx="565">
                  <c:v>2120.7808783307069</c:v>
                </c:pt>
                <c:pt idx="566">
                  <c:v>2121.0532290056149</c:v>
                </c:pt>
                <c:pt idx="567">
                  <c:v>2121.2172871199368</c:v>
                </c:pt>
                <c:pt idx="568">
                  <c:v>2121.3227339498753</c:v>
                </c:pt>
                <c:pt idx="569">
                  <c:v>2121.409870360993</c:v>
                </c:pt>
                <c:pt idx="570">
                  <c:v>2121.6698470121364</c:v>
                </c:pt>
                <c:pt idx="571">
                  <c:v>2121.9622229796682</c:v>
                </c:pt>
                <c:pt idx="572">
                  <c:v>2122.2728014491172</c:v>
                </c:pt>
                <c:pt idx="573">
                  <c:v>2122.666301593641</c:v>
                </c:pt>
                <c:pt idx="574">
                  <c:v>2123.2331476937447</c:v>
                </c:pt>
                <c:pt idx="575">
                  <c:v>2123.8066377231498</c:v>
                </c:pt>
                <c:pt idx="576">
                  <c:v>2124.2973361383974</c:v>
                </c:pt>
                <c:pt idx="577">
                  <c:v>2124.8080484079428</c:v>
                </c:pt>
                <c:pt idx="578">
                  <c:v>2125.285821281595</c:v>
                </c:pt>
                <c:pt idx="579">
                  <c:v>2125.7199797625144</c:v>
                </c:pt>
                <c:pt idx="580">
                  <c:v>2126.174742339269</c:v>
                </c:pt>
                <c:pt idx="581">
                  <c:v>2126.5161960560445</c:v>
                </c:pt>
                <c:pt idx="582">
                  <c:v>2126.8178406944389</c:v>
                </c:pt>
                <c:pt idx="583">
                  <c:v>2127.0458338635294</c:v>
                </c:pt>
                <c:pt idx="584">
                  <c:v>2127.1167920155908</c:v>
                </c:pt>
                <c:pt idx="585">
                  <c:v>2126.9927416413939</c:v>
                </c:pt>
                <c:pt idx="586">
                  <c:v>2126.79990220934</c:v>
                </c:pt>
                <c:pt idx="587">
                  <c:v>2126.601137164374</c:v>
                </c:pt>
                <c:pt idx="588">
                  <c:v>2126.3805597683736</c:v>
                </c:pt>
                <c:pt idx="589">
                  <c:v>2126.1178741197396</c:v>
                </c:pt>
                <c:pt idx="590">
                  <c:v>2125.8943509686283</c:v>
                </c:pt>
                <c:pt idx="591">
                  <c:v>2125.6330131517802</c:v>
                </c:pt>
                <c:pt idx="592">
                  <c:v>2125.3367126858225</c:v>
                </c:pt>
                <c:pt idx="593">
                  <c:v>2125.0505073178542</c:v>
                </c:pt>
                <c:pt idx="594">
                  <c:v>2124.7525706976026</c:v>
                </c:pt>
                <c:pt idx="595">
                  <c:v>2124.4905018691902</c:v>
                </c:pt>
                <c:pt idx="596">
                  <c:v>2124.2781399336527</c:v>
                </c:pt>
                <c:pt idx="597">
                  <c:v>2124.1557558970048</c:v>
                </c:pt>
                <c:pt idx="598">
                  <c:v>2124.1212349353077</c:v>
                </c:pt>
                <c:pt idx="599">
                  <c:v>2124.1435386893313</c:v>
                </c:pt>
                <c:pt idx="600">
                  <c:v>2124.244612279067</c:v>
                </c:pt>
                <c:pt idx="601">
                  <c:v>2124.3527029462039</c:v>
                </c:pt>
                <c:pt idx="602">
                  <c:v>2124.5147434248715</c:v>
                </c:pt>
                <c:pt idx="603">
                  <c:v>2124.7900386115871</c:v>
                </c:pt>
                <c:pt idx="604">
                  <c:v>2125.0806853104468</c:v>
                </c:pt>
                <c:pt idx="605">
                  <c:v>2125.3807828925283</c:v>
                </c:pt>
                <c:pt idx="606">
                  <c:v>2125.6500521713792</c:v>
                </c:pt>
                <c:pt idx="607">
                  <c:v>2125.8876518251868</c:v>
                </c:pt>
                <c:pt idx="608">
                  <c:v>2126.0770543327167</c:v>
                </c:pt>
                <c:pt idx="609">
                  <c:v>2126.1907184461984</c:v>
                </c:pt>
                <c:pt idx="610">
                  <c:v>2126.3211755293482</c:v>
                </c:pt>
                <c:pt idx="611">
                  <c:v>2126.3930205866627</c:v>
                </c:pt>
                <c:pt idx="612">
                  <c:v>2126.437598915752</c:v>
                </c:pt>
                <c:pt idx="613">
                  <c:v>2126.4163663075228</c:v>
                </c:pt>
                <c:pt idx="614">
                  <c:v>2126.2646575490116</c:v>
                </c:pt>
                <c:pt idx="615">
                  <c:v>2126.0628282306161</c:v>
                </c:pt>
                <c:pt idx="616">
                  <c:v>2125.8472873361184</c:v>
                </c:pt>
                <c:pt idx="617">
                  <c:v>2125.6127382139525</c:v>
                </c:pt>
                <c:pt idx="618">
                  <c:v>2125.3129633799317</c:v>
                </c:pt>
                <c:pt idx="619">
                  <c:v>2124.9881063210919</c:v>
                </c:pt>
                <c:pt idx="620">
                  <c:v>2124.6611435654345</c:v>
                </c:pt>
                <c:pt idx="621">
                  <c:v>2124.2916613690227</c:v>
                </c:pt>
                <c:pt idx="622">
                  <c:v>2123.932720580689</c:v>
                </c:pt>
                <c:pt idx="623">
                  <c:v>2123.6243531110304</c:v>
                </c:pt>
                <c:pt idx="624">
                  <c:v>2123.397285546816</c:v>
                </c:pt>
                <c:pt idx="625">
                  <c:v>2123.2898515268403</c:v>
                </c:pt>
                <c:pt idx="626">
                  <c:v>2123.3029282098146</c:v>
                </c:pt>
                <c:pt idx="627">
                  <c:v>2123.380416597834</c:v>
                </c:pt>
                <c:pt idx="628">
                  <c:v>2123.5137793784379</c:v>
                </c:pt>
                <c:pt idx="629">
                  <c:v>2123.7052998307267</c:v>
                </c:pt>
                <c:pt idx="630">
                  <c:v>2123.9361639358726</c:v>
                </c:pt>
                <c:pt idx="631">
                  <c:v>2124.1513167652938</c:v>
                </c:pt>
                <c:pt idx="632">
                  <c:v>2124.3113721291666</c:v>
                </c:pt>
                <c:pt idx="633">
                  <c:v>2124.434044694086</c:v>
                </c:pt>
                <c:pt idx="634">
                  <c:v>2124.5269357187167</c:v>
                </c:pt>
                <c:pt idx="635">
                  <c:v>2124.564286290215</c:v>
                </c:pt>
                <c:pt idx="636">
                  <c:v>2124.5066241141412</c:v>
                </c:pt>
                <c:pt idx="637">
                  <c:v>2124.3618340842872</c:v>
                </c:pt>
                <c:pt idx="638">
                  <c:v>2124.1821790370868</c:v>
                </c:pt>
                <c:pt idx="639">
                  <c:v>2124.0169263687089</c:v>
                </c:pt>
                <c:pt idx="640">
                  <c:v>2123.8769521611734</c:v>
                </c:pt>
                <c:pt idx="641">
                  <c:v>2123.7120310907735</c:v>
                </c:pt>
                <c:pt idx="642">
                  <c:v>2123.5566397437251</c:v>
                </c:pt>
                <c:pt idx="643">
                  <c:v>2123.4575623081864</c:v>
                </c:pt>
                <c:pt idx="644">
                  <c:v>2123.3822480467211</c:v>
                </c:pt>
                <c:pt idx="645">
                  <c:v>2123.2876153466964</c:v>
                </c:pt>
                <c:pt idx="646">
                  <c:v>2123.2100950207587</c:v>
                </c:pt>
                <c:pt idx="647">
                  <c:v>2123.1388463198791</c:v>
                </c:pt>
                <c:pt idx="648">
                  <c:v>2123.0378477998961</c:v>
                </c:pt>
                <c:pt idx="649">
                  <c:v>2122.8996217981708</c:v>
                </c:pt>
                <c:pt idx="650">
                  <c:v>2122.692338220018</c:v>
                </c:pt>
                <c:pt idx="651">
                  <c:v>2122.4408991878008</c:v>
                </c:pt>
                <c:pt idx="652">
                  <c:v>2122.1519058748559</c:v>
                </c:pt>
                <c:pt idx="653">
                  <c:v>2121.8365152808769</c:v>
                </c:pt>
                <c:pt idx="654">
                  <c:v>2121.4709273605495</c:v>
                </c:pt>
                <c:pt idx="655">
                  <c:v>2121.0881266928232</c:v>
                </c:pt>
                <c:pt idx="656">
                  <c:v>2120.7096802949272</c:v>
                </c:pt>
                <c:pt idx="657">
                  <c:v>2120.3275804798554</c:v>
                </c:pt>
                <c:pt idx="658">
                  <c:v>2119.9657426361391</c:v>
                </c:pt>
                <c:pt idx="659">
                  <c:v>2119.7001716648183</c:v>
                </c:pt>
                <c:pt idx="660">
                  <c:v>2119.4996618538948</c:v>
                </c:pt>
                <c:pt idx="661">
                  <c:v>2119.4340286147385</c:v>
                </c:pt>
                <c:pt idx="662">
                  <c:v>2119.4546214893203</c:v>
                </c:pt>
                <c:pt idx="663">
                  <c:v>2119.5531311214186</c:v>
                </c:pt>
                <c:pt idx="664">
                  <c:v>2119.7094727787758</c:v>
                </c:pt>
                <c:pt idx="665">
                  <c:v>2119.9000063171193</c:v>
                </c:pt>
                <c:pt idx="666">
                  <c:v>2120.1505950593496</c:v>
                </c:pt>
                <c:pt idx="667">
                  <c:v>2120.4345876962288</c:v>
                </c:pt>
                <c:pt idx="668">
                  <c:v>2120.7365825467627</c:v>
                </c:pt>
                <c:pt idx="669">
                  <c:v>2121.0439892455961</c:v>
                </c:pt>
                <c:pt idx="670">
                  <c:v>2121.3187986862672</c:v>
                </c:pt>
                <c:pt idx="671">
                  <c:v>2121.535057993241</c:v>
                </c:pt>
                <c:pt idx="672">
                  <c:v>2121.6338025012687</c:v>
                </c:pt>
                <c:pt idx="673">
                  <c:v>2121.6436333624847</c:v>
                </c:pt>
                <c:pt idx="674">
                  <c:v>2121.6194689882641</c:v>
                </c:pt>
                <c:pt idx="675">
                  <c:v>2121.5774306470148</c:v>
                </c:pt>
                <c:pt idx="676">
                  <c:v>2121.56588729241</c:v>
                </c:pt>
                <c:pt idx="677">
                  <c:v>2121.5393444160354</c:v>
                </c:pt>
                <c:pt idx="678">
                  <c:v>2121.52743320526</c:v>
                </c:pt>
                <c:pt idx="679">
                  <c:v>2121.484282639612</c:v>
                </c:pt>
                <c:pt idx="680">
                  <c:v>2121.4068985699291</c:v>
                </c:pt>
                <c:pt idx="681">
                  <c:v>2121.3695844477975</c:v>
                </c:pt>
                <c:pt idx="682">
                  <c:v>2121.4163336708134</c:v>
                </c:pt>
                <c:pt idx="683">
                  <c:v>2121.4933056712102</c:v>
                </c:pt>
                <c:pt idx="684">
                  <c:v>2121.6020369651274</c:v>
                </c:pt>
                <c:pt idx="685">
                  <c:v>2121.7071997122971</c:v>
                </c:pt>
                <c:pt idx="686">
                  <c:v>2121.8006157905015</c:v>
                </c:pt>
                <c:pt idx="687">
                  <c:v>2121.8559370313174</c:v>
                </c:pt>
                <c:pt idx="688">
                  <c:v>2121.9045628215204</c:v>
                </c:pt>
                <c:pt idx="689">
                  <c:v>2121.9296476867194</c:v>
                </c:pt>
                <c:pt idx="690">
                  <c:v>2121.959709369617</c:v>
                </c:pt>
                <c:pt idx="691">
                  <c:v>2121.9888513597025</c:v>
                </c:pt>
                <c:pt idx="692">
                  <c:v>2121.9767061273105</c:v>
                </c:pt>
                <c:pt idx="693">
                  <c:v>2121.8961331817186</c:v>
                </c:pt>
                <c:pt idx="694">
                  <c:v>2121.8542924536614</c:v>
                </c:pt>
                <c:pt idx="695">
                  <c:v>2121.8257217505256</c:v>
                </c:pt>
                <c:pt idx="696">
                  <c:v>2121.8296429961015</c:v>
                </c:pt>
                <c:pt idx="697">
                  <c:v>2121.8646737130789</c:v>
                </c:pt>
                <c:pt idx="698">
                  <c:v>2121.9717531987135</c:v>
                </c:pt>
                <c:pt idx="699">
                  <c:v>2122.1643441200267</c:v>
                </c:pt>
                <c:pt idx="700">
                  <c:v>2122.4799900472208</c:v>
                </c:pt>
                <c:pt idx="701">
                  <c:v>2122.9048040377188</c:v>
                </c:pt>
                <c:pt idx="702">
                  <c:v>2123.3857247445467</c:v>
                </c:pt>
                <c:pt idx="703">
                  <c:v>2123.9499532326299</c:v>
                </c:pt>
                <c:pt idx="704">
                  <c:v>2124.6016128374235</c:v>
                </c:pt>
                <c:pt idx="705">
                  <c:v>2125.2295008385345</c:v>
                </c:pt>
                <c:pt idx="706">
                  <c:v>2125.8618594219838</c:v>
                </c:pt>
                <c:pt idx="707">
                  <c:v>2126.4721462431453</c:v>
                </c:pt>
                <c:pt idx="708">
                  <c:v>2127.0538157840751</c:v>
                </c:pt>
                <c:pt idx="709">
                  <c:v>2127.5837313887541</c:v>
                </c:pt>
                <c:pt idx="710">
                  <c:v>2128.0321859654259</c:v>
                </c:pt>
                <c:pt idx="711">
                  <c:v>2128.3463317556652</c:v>
                </c:pt>
                <c:pt idx="712">
                  <c:v>2128.5511188992591</c:v>
                </c:pt>
                <c:pt idx="713">
                  <c:v>2128.7211119682429</c:v>
                </c:pt>
                <c:pt idx="714">
                  <c:v>2128.8219670320946</c:v>
                </c:pt>
                <c:pt idx="715">
                  <c:v>2128.8770507608492</c:v>
                </c:pt>
                <c:pt idx="716">
                  <c:v>2128.9332857158693</c:v>
                </c:pt>
                <c:pt idx="717">
                  <c:v>2128.9575830390145</c:v>
                </c:pt>
                <c:pt idx="718">
                  <c:v>2128.9924747280756</c:v>
                </c:pt>
                <c:pt idx="719">
                  <c:v>2129.0259378899968</c:v>
                </c:pt>
                <c:pt idx="720">
                  <c:v>2129.0888871458278</c:v>
                </c:pt>
                <c:pt idx="721">
                  <c:v>2129.1080666538778</c:v>
                </c:pt>
                <c:pt idx="722">
                  <c:v>2129.1019770330868</c:v>
                </c:pt>
                <c:pt idx="723">
                  <c:v>2129.1027443376761</c:v>
                </c:pt>
                <c:pt idx="724">
                  <c:v>2129.0954832607767</c:v>
                </c:pt>
                <c:pt idx="725">
                  <c:v>2129.0252770061134</c:v>
                </c:pt>
                <c:pt idx="726">
                  <c:v>2128.9088059179044</c:v>
                </c:pt>
                <c:pt idx="727">
                  <c:v>2128.7564039243475</c:v>
                </c:pt>
                <c:pt idx="728">
                  <c:v>2128.5833282396852</c:v>
                </c:pt>
                <c:pt idx="729">
                  <c:v>2128.3762945447434</c:v>
                </c:pt>
                <c:pt idx="730">
                  <c:v>2128.1512592014838</c:v>
                </c:pt>
                <c:pt idx="731">
                  <c:v>2127.8683993702066</c:v>
                </c:pt>
                <c:pt idx="732">
                  <c:v>2127.6292682502954</c:v>
                </c:pt>
                <c:pt idx="733">
                  <c:v>2127.4237357975576</c:v>
                </c:pt>
                <c:pt idx="734">
                  <c:v>2127.2476982640724</c:v>
                </c:pt>
                <c:pt idx="735">
                  <c:v>2127.0903307074645</c:v>
                </c:pt>
                <c:pt idx="736">
                  <c:v>2126.9917752272659</c:v>
                </c:pt>
                <c:pt idx="737">
                  <c:v>2126.9272273658225</c:v>
                </c:pt>
                <c:pt idx="738">
                  <c:v>2126.9135440979226</c:v>
                </c:pt>
                <c:pt idx="739">
                  <c:v>2126.9812309545237</c:v>
                </c:pt>
                <c:pt idx="740">
                  <c:v>2127.1233127312908</c:v>
                </c:pt>
                <c:pt idx="741">
                  <c:v>2127.3395650020484</c:v>
                </c:pt>
                <c:pt idx="742">
                  <c:v>2127.6293255854448</c:v>
                </c:pt>
                <c:pt idx="743">
                  <c:v>2127.9341729983266</c:v>
                </c:pt>
                <c:pt idx="744">
                  <c:v>2128.2455872736409</c:v>
                </c:pt>
                <c:pt idx="745">
                  <c:v>2128.5393249346503</c:v>
                </c:pt>
                <c:pt idx="746">
                  <c:v>2128.8414340517579</c:v>
                </c:pt>
                <c:pt idx="747">
                  <c:v>2129.1014634625526</c:v>
                </c:pt>
                <c:pt idx="748">
                  <c:v>2129.3418787800824</c:v>
                </c:pt>
                <c:pt idx="749">
                  <c:v>2129.5345347708267</c:v>
                </c:pt>
                <c:pt idx="750">
                  <c:v>2129.6846912620863</c:v>
                </c:pt>
                <c:pt idx="751">
                  <c:v>2129.8176972660353</c:v>
                </c:pt>
                <c:pt idx="752">
                  <c:v>2129.9171685367446</c:v>
                </c:pt>
                <c:pt idx="753">
                  <c:v>2129.9993918201253</c:v>
                </c:pt>
                <c:pt idx="754">
                  <c:v>2130.0833568617427</c:v>
                </c:pt>
                <c:pt idx="755">
                  <c:v>2130.1872391379829</c:v>
                </c:pt>
                <c:pt idx="756">
                  <c:v>2130.2927237215595</c:v>
                </c:pt>
                <c:pt idx="757">
                  <c:v>2130.371798159289</c:v>
                </c:pt>
                <c:pt idx="758">
                  <c:v>2130.4614137854041</c:v>
                </c:pt>
                <c:pt idx="759">
                  <c:v>2130.5325954470518</c:v>
                </c:pt>
                <c:pt idx="760">
                  <c:v>2130.6054485042741</c:v>
                </c:pt>
                <c:pt idx="761">
                  <c:v>2130.7157552958247</c:v>
                </c:pt>
                <c:pt idx="762">
                  <c:v>2130.7955202446324</c:v>
                </c:pt>
                <c:pt idx="763">
                  <c:v>2130.870347322712</c:v>
                </c:pt>
                <c:pt idx="764">
                  <c:v>2130.9416941082804</c:v>
                </c:pt>
                <c:pt idx="765">
                  <c:v>2130.9965117831862</c:v>
                </c:pt>
                <c:pt idx="766">
                  <c:v>2131.0283656404699</c:v>
                </c:pt>
                <c:pt idx="767">
                  <c:v>2131.0257344196953</c:v>
                </c:pt>
                <c:pt idx="768">
                  <c:v>2131.0225774727264</c:v>
                </c:pt>
                <c:pt idx="769">
                  <c:v>2131.0089715487384</c:v>
                </c:pt>
                <c:pt idx="770">
                  <c:v>2131.0740053965051</c:v>
                </c:pt>
                <c:pt idx="771">
                  <c:v>2131.2000199225131</c:v>
                </c:pt>
                <c:pt idx="772">
                  <c:v>2131.3353004843916</c:v>
                </c:pt>
                <c:pt idx="773">
                  <c:v>2131.4894725139643</c:v>
                </c:pt>
                <c:pt idx="774">
                  <c:v>2131.6590080599326</c:v>
                </c:pt>
                <c:pt idx="775">
                  <c:v>2131.8238806600621</c:v>
                </c:pt>
                <c:pt idx="776">
                  <c:v>2131.974113311715</c:v>
                </c:pt>
                <c:pt idx="777">
                  <c:v>2132.118158627567</c:v>
                </c:pt>
                <c:pt idx="778">
                  <c:v>2132.298245343567</c:v>
                </c:pt>
                <c:pt idx="779">
                  <c:v>2132.5163733315339</c:v>
                </c:pt>
                <c:pt idx="780">
                  <c:v>2132.7558196420655</c:v>
                </c:pt>
                <c:pt idx="781">
                  <c:v>2132.9479629350421</c:v>
                </c:pt>
                <c:pt idx="782">
                  <c:v>2133.095368376175</c:v>
                </c:pt>
                <c:pt idx="783">
                  <c:v>2133.1817615993737</c:v>
                </c:pt>
                <c:pt idx="784">
                  <c:v>2133.238361137378</c:v>
                </c:pt>
                <c:pt idx="785">
                  <c:v>2133.3190931161403</c:v>
                </c:pt>
                <c:pt idx="786">
                  <c:v>2133.4383226980121</c:v>
                </c:pt>
                <c:pt idx="787">
                  <c:v>2133.5610717133318</c:v>
                </c:pt>
                <c:pt idx="788">
                  <c:v>2133.6626817054093</c:v>
                </c:pt>
                <c:pt idx="789">
                  <c:v>2133.7569402972044</c:v>
                </c:pt>
                <c:pt idx="790">
                  <c:v>2133.8065287091026</c:v>
                </c:pt>
                <c:pt idx="791">
                  <c:v>2133.810872589775</c:v>
                </c:pt>
                <c:pt idx="792">
                  <c:v>2133.7757420589646</c:v>
                </c:pt>
                <c:pt idx="793">
                  <c:v>2133.7080874308185</c:v>
                </c:pt>
                <c:pt idx="794">
                  <c:v>2133.629817171628</c:v>
                </c:pt>
                <c:pt idx="795">
                  <c:v>2133.5394501712622</c:v>
                </c:pt>
                <c:pt idx="796">
                  <c:v>2133.3955078676686</c:v>
                </c:pt>
                <c:pt idx="797">
                  <c:v>2133.2010423060874</c:v>
                </c:pt>
                <c:pt idx="798">
                  <c:v>2133.0052865625371</c:v>
                </c:pt>
                <c:pt idx="799">
                  <c:v>2132.8064220694928</c:v>
                </c:pt>
                <c:pt idx="800">
                  <c:v>2132.5894520229408</c:v>
                </c:pt>
                <c:pt idx="801">
                  <c:v>2132.3539001258464</c:v>
                </c:pt>
                <c:pt idx="802">
                  <c:v>2132.1198710995191</c:v>
                </c:pt>
                <c:pt idx="803">
                  <c:v>2131.8805711711188</c:v>
                </c:pt>
                <c:pt idx="804">
                  <c:v>2131.6316315463891</c:v>
                </c:pt>
                <c:pt idx="805">
                  <c:v>2131.3615747967751</c:v>
                </c:pt>
                <c:pt idx="806">
                  <c:v>2131.1066627229579</c:v>
                </c:pt>
                <c:pt idx="807">
                  <c:v>2130.8656064001843</c:v>
                </c:pt>
                <c:pt idx="808">
                  <c:v>2130.6240979923364</c:v>
                </c:pt>
                <c:pt idx="809">
                  <c:v>2130.3916609465723</c:v>
                </c:pt>
                <c:pt idx="810">
                  <c:v>2130.1814234365015</c:v>
                </c:pt>
                <c:pt idx="811">
                  <c:v>2129.9969116694447</c:v>
                </c:pt>
                <c:pt idx="812">
                  <c:v>2129.82740567578</c:v>
                </c:pt>
                <c:pt idx="813">
                  <c:v>2129.6525260376307</c:v>
                </c:pt>
                <c:pt idx="814">
                  <c:v>2129.5000126387185</c:v>
                </c:pt>
                <c:pt idx="815">
                  <c:v>2129.3787983262255</c:v>
                </c:pt>
                <c:pt idx="816">
                  <c:v>2129.2811401333511</c:v>
                </c:pt>
                <c:pt idx="817">
                  <c:v>2129.1858832552161</c:v>
                </c:pt>
                <c:pt idx="818">
                  <c:v>2129.0835243441343</c:v>
                </c:pt>
                <c:pt idx="819">
                  <c:v>2128.9672373391759</c:v>
                </c:pt>
                <c:pt idx="820">
                  <c:v>2128.822451949165</c:v>
                </c:pt>
                <c:pt idx="821">
                  <c:v>2128.6604913038741</c:v>
                </c:pt>
                <c:pt idx="822">
                  <c:v>2128.4794048202907</c:v>
                </c:pt>
                <c:pt idx="823">
                  <c:v>2128.3040708602271</c:v>
                </c:pt>
                <c:pt idx="824">
                  <c:v>2128.1547480214713</c:v>
                </c:pt>
                <c:pt idx="825">
                  <c:v>2127.9837200390975</c:v>
                </c:pt>
                <c:pt idx="826">
                  <c:v>2127.7847326590895</c:v>
                </c:pt>
                <c:pt idx="827">
                  <c:v>2127.57760343064</c:v>
                </c:pt>
                <c:pt idx="828">
                  <c:v>2127.3375389872176</c:v>
                </c:pt>
                <c:pt idx="829">
                  <c:v>2127.0826783756138</c:v>
                </c:pt>
                <c:pt idx="830">
                  <c:v>2126.8223509470672</c:v>
                </c:pt>
                <c:pt idx="831">
                  <c:v>2126.5419222849055</c:v>
                </c:pt>
                <c:pt idx="832">
                  <c:v>2126.2401219675007</c:v>
                </c:pt>
                <c:pt idx="833">
                  <c:v>2125.9127450822134</c:v>
                </c:pt>
                <c:pt idx="834">
                  <c:v>2125.5557863593394</c:v>
                </c:pt>
                <c:pt idx="835">
                  <c:v>2125.1785803959369</c:v>
                </c:pt>
                <c:pt idx="836">
                  <c:v>2124.8071823654786</c:v>
                </c:pt>
                <c:pt idx="837">
                  <c:v>2124.4505854394142</c:v>
                </c:pt>
                <c:pt idx="838">
                  <c:v>2124.0776100616758</c:v>
                </c:pt>
                <c:pt idx="839">
                  <c:v>2123.7141073823336</c:v>
                </c:pt>
                <c:pt idx="840">
                  <c:v>2123.3555212283363</c:v>
                </c:pt>
                <c:pt idx="841">
                  <c:v>2123.0018713576028</c:v>
                </c:pt>
                <c:pt idx="842">
                  <c:v>2122.6686015264804</c:v>
                </c:pt>
                <c:pt idx="843">
                  <c:v>2122.3550001800968</c:v>
                </c:pt>
                <c:pt idx="844">
                  <c:v>2122.0543863062426</c:v>
                </c:pt>
                <c:pt idx="845">
                  <c:v>2121.7743321723829</c:v>
                </c:pt>
                <c:pt idx="846">
                  <c:v>2121.5188190645426</c:v>
                </c:pt>
                <c:pt idx="847">
                  <c:v>2121.2701788432537</c:v>
                </c:pt>
                <c:pt idx="848">
                  <c:v>2121.0198364109992</c:v>
                </c:pt>
                <c:pt idx="849">
                  <c:v>2120.812517582568</c:v>
                </c:pt>
                <c:pt idx="850">
                  <c:v>2120.6078495636189</c:v>
                </c:pt>
                <c:pt idx="851">
                  <c:v>2120.4047958056208</c:v>
                </c:pt>
                <c:pt idx="852">
                  <c:v>2120.2189495606735</c:v>
                </c:pt>
                <c:pt idx="853">
                  <c:v>2120.0561345211363</c:v>
                </c:pt>
                <c:pt idx="854">
                  <c:v>2119.9175470411183</c:v>
                </c:pt>
                <c:pt idx="855">
                  <c:v>2119.8020558801081</c:v>
                </c:pt>
                <c:pt idx="856">
                  <c:v>2119.7007158811434</c:v>
                </c:pt>
                <c:pt idx="857">
                  <c:v>2119.6180012327077</c:v>
                </c:pt>
                <c:pt idx="858">
                  <c:v>2119.5929505660592</c:v>
                </c:pt>
                <c:pt idx="859">
                  <c:v>2119.572650926852</c:v>
                </c:pt>
                <c:pt idx="860">
                  <c:v>2119.5198867446534</c:v>
                </c:pt>
                <c:pt idx="861">
                  <c:v>2119.4737051498373</c:v>
                </c:pt>
                <c:pt idx="862">
                  <c:v>2119.4438256743556</c:v>
                </c:pt>
                <c:pt idx="863">
                  <c:v>2119.41183755871</c:v>
                </c:pt>
                <c:pt idx="864">
                  <c:v>2119.402522253818</c:v>
                </c:pt>
                <c:pt idx="865">
                  <c:v>2119.4070064000903</c:v>
                </c:pt>
                <c:pt idx="866">
                  <c:v>2119.462099047887</c:v>
                </c:pt>
                <c:pt idx="867">
                  <c:v>2119.5799459459472</c:v>
                </c:pt>
                <c:pt idx="868">
                  <c:v>2119.735459241389</c:v>
                </c:pt>
                <c:pt idx="869">
                  <c:v>2119.8672937927217</c:v>
                </c:pt>
                <c:pt idx="870">
                  <c:v>2120.018218084901</c:v>
                </c:pt>
                <c:pt idx="871">
                  <c:v>2120.2033997352955</c:v>
                </c:pt>
                <c:pt idx="872">
                  <c:v>2120.385918878952</c:v>
                </c:pt>
                <c:pt idx="873">
                  <c:v>2120.541206479088</c:v>
                </c:pt>
                <c:pt idx="874">
                  <c:v>2120.6663887788263</c:v>
                </c:pt>
                <c:pt idx="875">
                  <c:v>2120.7330920366226</c:v>
                </c:pt>
                <c:pt idx="876">
                  <c:v>2120.7536552567881</c:v>
                </c:pt>
                <c:pt idx="877">
                  <c:v>2120.6956375192685</c:v>
                </c:pt>
                <c:pt idx="878">
                  <c:v>2120.5567472078878</c:v>
                </c:pt>
                <c:pt idx="879">
                  <c:v>2120.3498839720896</c:v>
                </c:pt>
                <c:pt idx="880">
                  <c:v>2120.134789644897</c:v>
                </c:pt>
                <c:pt idx="881">
                  <c:v>2119.928391229847</c:v>
                </c:pt>
                <c:pt idx="882">
                  <c:v>2119.6981362731221</c:v>
                </c:pt>
                <c:pt idx="883">
                  <c:v>2119.4912959257563</c:v>
                </c:pt>
                <c:pt idx="884">
                  <c:v>2119.3246657487075</c:v>
                </c:pt>
                <c:pt idx="885">
                  <c:v>2119.2353674670367</c:v>
                </c:pt>
                <c:pt idx="886">
                  <c:v>2119.2265953741012</c:v>
                </c:pt>
                <c:pt idx="887">
                  <c:v>2119.3335583924209</c:v>
                </c:pt>
                <c:pt idx="888">
                  <c:v>2119.5142103356948</c:v>
                </c:pt>
                <c:pt idx="889">
                  <c:v>2119.6917809090319</c:v>
                </c:pt>
                <c:pt idx="890">
                  <c:v>2119.8586294271763</c:v>
                </c:pt>
                <c:pt idx="891">
                  <c:v>2119.9908826596225</c:v>
                </c:pt>
                <c:pt idx="892">
                  <c:v>2120.0870585699286</c:v>
                </c:pt>
                <c:pt idx="893">
                  <c:v>2120.1791674227238</c:v>
                </c:pt>
                <c:pt idx="894">
                  <c:v>2120.2320708878165</c:v>
                </c:pt>
                <c:pt idx="895">
                  <c:v>2120.2591775429664</c:v>
                </c:pt>
                <c:pt idx="896">
                  <c:v>2120.2349783455488</c:v>
                </c:pt>
                <c:pt idx="897">
                  <c:v>2120.1525453964528</c:v>
                </c:pt>
                <c:pt idx="898">
                  <c:v>2119.9779587645326</c:v>
                </c:pt>
                <c:pt idx="899">
                  <c:v>2119.7325039794505</c:v>
                </c:pt>
                <c:pt idx="900">
                  <c:v>2119.4907879226771</c:v>
                </c:pt>
                <c:pt idx="901">
                  <c:v>2119.2502449142735</c:v>
                </c:pt>
                <c:pt idx="902">
                  <c:v>2118.9937034178738</c:v>
                </c:pt>
                <c:pt idx="903">
                  <c:v>2118.7347655312919</c:v>
                </c:pt>
                <c:pt idx="904">
                  <c:v>2118.486038391673</c:v>
                </c:pt>
                <c:pt idx="905">
                  <c:v>2118.2654333567566</c:v>
                </c:pt>
                <c:pt idx="906">
                  <c:v>2118.0406004554893</c:v>
                </c:pt>
                <c:pt idx="907">
                  <c:v>2117.7899181768462</c:v>
                </c:pt>
                <c:pt idx="908">
                  <c:v>2117.5366048092105</c:v>
                </c:pt>
                <c:pt idx="909">
                  <c:v>2117.254498056333</c:v>
                </c:pt>
                <c:pt idx="910">
                  <c:v>2116.9829848756176</c:v>
                </c:pt>
                <c:pt idx="911">
                  <c:v>2116.6947860657679</c:v>
                </c:pt>
                <c:pt idx="912">
                  <c:v>2116.4126384707747</c:v>
                </c:pt>
                <c:pt idx="913">
                  <c:v>2116.1608986561009</c:v>
                </c:pt>
                <c:pt idx="914">
                  <c:v>2115.9064034118328</c:v>
                </c:pt>
                <c:pt idx="915">
                  <c:v>2115.6546019606149</c:v>
                </c:pt>
                <c:pt idx="916">
                  <c:v>2115.3914888749755</c:v>
                </c:pt>
                <c:pt idx="917">
                  <c:v>2115.1168270894759</c:v>
                </c:pt>
                <c:pt idx="918">
                  <c:v>2114.8659431129877</c:v>
                </c:pt>
                <c:pt idx="919">
                  <c:v>2114.6071120109282</c:v>
                </c:pt>
                <c:pt idx="920">
                  <c:v>2114.3626503432388</c:v>
                </c:pt>
                <c:pt idx="921">
                  <c:v>2114.1020671237329</c:v>
                </c:pt>
                <c:pt idx="922">
                  <c:v>2113.8393425500281</c:v>
                </c:pt>
                <c:pt idx="923">
                  <c:v>2113.5817544947276</c:v>
                </c:pt>
                <c:pt idx="924">
                  <c:v>2113.3124834779942</c:v>
                </c:pt>
                <c:pt idx="925">
                  <c:v>2113.0542099863287</c:v>
                </c:pt>
                <c:pt idx="926">
                  <c:v>2112.8096699993835</c:v>
                </c:pt>
                <c:pt idx="927">
                  <c:v>2112.5866419538679</c:v>
                </c:pt>
                <c:pt idx="928">
                  <c:v>2112.3846811014892</c:v>
                </c:pt>
                <c:pt idx="929">
                  <c:v>2112.1993369432939</c:v>
                </c:pt>
                <c:pt idx="930">
                  <c:v>2112.0618036764822</c:v>
                </c:pt>
                <c:pt idx="931">
                  <c:v>2111.9890475561406</c:v>
                </c:pt>
                <c:pt idx="932">
                  <c:v>2111.9651139758566</c:v>
                </c:pt>
                <c:pt idx="933">
                  <c:v>2112.0096672207715</c:v>
                </c:pt>
                <c:pt idx="934">
                  <c:v>2112.0933459623247</c:v>
                </c:pt>
                <c:pt idx="935">
                  <c:v>2112.2016003244748</c:v>
                </c:pt>
                <c:pt idx="936">
                  <c:v>2112.3333136562464</c:v>
                </c:pt>
                <c:pt idx="937">
                  <c:v>2112.4677605752058</c:v>
                </c:pt>
                <c:pt idx="938">
                  <c:v>2112.5753375794438</c:v>
                </c:pt>
                <c:pt idx="939">
                  <c:v>2112.6549650966022</c:v>
                </c:pt>
                <c:pt idx="940">
                  <c:v>2112.6930676476131</c:v>
                </c:pt>
                <c:pt idx="941">
                  <c:v>2112.696261515981</c:v>
                </c:pt>
                <c:pt idx="942">
                  <c:v>2112.6576216690032</c:v>
                </c:pt>
                <c:pt idx="943">
                  <c:v>2112.5950329306925</c:v>
                </c:pt>
                <c:pt idx="944">
                  <c:v>2112.4801845388761</c:v>
                </c:pt>
                <c:pt idx="945">
                  <c:v>2112.3330345938234</c:v>
                </c:pt>
                <c:pt idx="946">
                  <c:v>2112.1957307223133</c:v>
                </c:pt>
                <c:pt idx="947">
                  <c:v>2112.0503133797624</c:v>
                </c:pt>
                <c:pt idx="948">
                  <c:v>2111.8917273795673</c:v>
                </c:pt>
                <c:pt idx="949">
                  <c:v>2111.7274367845421</c:v>
                </c:pt>
                <c:pt idx="950">
                  <c:v>2111.5624353561234</c:v>
                </c:pt>
                <c:pt idx="951">
                  <c:v>2111.4148410685825</c:v>
                </c:pt>
                <c:pt idx="952">
                  <c:v>2111.3063147490948</c:v>
                </c:pt>
                <c:pt idx="953">
                  <c:v>2111.2304335500321</c:v>
                </c:pt>
                <c:pt idx="954">
                  <c:v>2111.1603202002266</c:v>
                </c:pt>
                <c:pt idx="955">
                  <c:v>2111.084412089207</c:v>
                </c:pt>
                <c:pt idx="956">
                  <c:v>2110.9847476772029</c:v>
                </c:pt>
                <c:pt idx="957">
                  <c:v>2110.8626848078438</c:v>
                </c:pt>
                <c:pt idx="958">
                  <c:v>2110.7534436199912</c:v>
                </c:pt>
                <c:pt idx="959">
                  <c:v>2110.6560071164404</c:v>
                </c:pt>
                <c:pt idx="960">
                  <c:v>2110.6076170725291</c:v>
                </c:pt>
                <c:pt idx="961">
                  <c:v>2110.6016266145471</c:v>
                </c:pt>
                <c:pt idx="962">
                  <c:v>2110.6357446517227</c:v>
                </c:pt>
                <c:pt idx="963">
                  <c:v>2110.6325573452955</c:v>
                </c:pt>
                <c:pt idx="964">
                  <c:v>2110.6228977038222</c:v>
                </c:pt>
                <c:pt idx="965">
                  <c:v>2110.6557168237277</c:v>
                </c:pt>
                <c:pt idx="966">
                  <c:v>2110.7539584954943</c:v>
                </c:pt>
                <c:pt idx="967">
                  <c:v>2110.9335680982199</c:v>
                </c:pt>
                <c:pt idx="968">
                  <c:v>2111.1286539612524</c:v>
                </c:pt>
                <c:pt idx="969">
                  <c:v>2111.3021721839323</c:v>
                </c:pt>
                <c:pt idx="970">
                  <c:v>2111.4447516443615</c:v>
                </c:pt>
                <c:pt idx="971">
                  <c:v>2111.5470723119888</c:v>
                </c:pt>
                <c:pt idx="972">
                  <c:v>2111.6220632578706</c:v>
                </c:pt>
                <c:pt idx="973">
                  <c:v>2111.6794368161868</c:v>
                </c:pt>
                <c:pt idx="974">
                  <c:v>2111.7932418831106</c:v>
                </c:pt>
                <c:pt idx="975">
                  <c:v>2111.9132533848247</c:v>
                </c:pt>
                <c:pt idx="976">
                  <c:v>2112.0281398084981</c:v>
                </c:pt>
                <c:pt idx="977">
                  <c:v>2112.1389306346232</c:v>
                </c:pt>
                <c:pt idx="978">
                  <c:v>2112.1976455377921</c:v>
                </c:pt>
                <c:pt idx="979">
                  <c:v>2112.2396141385975</c:v>
                </c:pt>
                <c:pt idx="980">
                  <c:v>2112.2766539107306</c:v>
                </c:pt>
                <c:pt idx="981">
                  <c:v>2112.3394825822083</c:v>
                </c:pt>
                <c:pt idx="982">
                  <c:v>2112.4501309671546</c:v>
                </c:pt>
                <c:pt idx="983">
                  <c:v>2112.5735822231554</c:v>
                </c:pt>
                <c:pt idx="984">
                  <c:v>2112.6622946305329</c:v>
                </c:pt>
                <c:pt idx="985">
                  <c:v>2112.6722981416756</c:v>
                </c:pt>
                <c:pt idx="986">
                  <c:v>2112.6334800980167</c:v>
                </c:pt>
                <c:pt idx="987">
                  <c:v>2112.5374479006696</c:v>
                </c:pt>
                <c:pt idx="988">
                  <c:v>2112.3842428472217</c:v>
                </c:pt>
                <c:pt idx="989">
                  <c:v>2112.2421811818413</c:v>
                </c:pt>
                <c:pt idx="990">
                  <c:v>2112.0879825956731</c:v>
                </c:pt>
                <c:pt idx="991">
                  <c:v>2111.9210207140491</c:v>
                </c:pt>
                <c:pt idx="992">
                  <c:v>2111.7306654105769</c:v>
                </c:pt>
                <c:pt idx="993">
                  <c:v>2111.4949097827048</c:v>
                </c:pt>
                <c:pt idx="994">
                  <c:v>2111.2596347201975</c:v>
                </c:pt>
                <c:pt idx="995">
                  <c:v>2111.0336560232508</c:v>
                </c:pt>
                <c:pt idx="996">
                  <c:v>2110.8135348907949</c:v>
                </c:pt>
                <c:pt idx="997">
                  <c:v>2110.6050484645179</c:v>
                </c:pt>
                <c:pt idx="998">
                  <c:v>2110.4103596878199</c:v>
                </c:pt>
                <c:pt idx="999">
                  <c:v>2110.2556047257244</c:v>
                </c:pt>
                <c:pt idx="1000">
                  <c:v>2110.1318929699728</c:v>
                </c:pt>
                <c:pt idx="1001">
                  <c:v>2110.0690064014057</c:v>
                </c:pt>
                <c:pt idx="1002">
                  <c:v>2110.0537457943601</c:v>
                </c:pt>
                <c:pt idx="1003">
                  <c:v>2110.0787200844866</c:v>
                </c:pt>
                <c:pt idx="1004">
                  <c:v>2110.1648350860851</c:v>
                </c:pt>
                <c:pt idx="1005">
                  <c:v>2110.2810198543862</c:v>
                </c:pt>
                <c:pt idx="1006">
                  <c:v>2110.4262634305201</c:v>
                </c:pt>
                <c:pt idx="1007">
                  <c:v>2110.5874089974818</c:v>
                </c:pt>
                <c:pt idx="1008">
                  <c:v>2110.737593125918</c:v>
                </c:pt>
                <c:pt idx="1009">
                  <c:v>2110.8739808364098</c:v>
                </c:pt>
                <c:pt idx="1010">
                  <c:v>2110.9699027933839</c:v>
                </c:pt>
                <c:pt idx="1011">
                  <c:v>2111.0145785215027</c:v>
                </c:pt>
                <c:pt idx="1012">
                  <c:v>2111.028992894303</c:v>
                </c:pt>
                <c:pt idx="1013">
                  <c:v>2111.0320499868885</c:v>
                </c:pt>
                <c:pt idx="1014">
                  <c:v>2111.0057275188756</c:v>
                </c:pt>
                <c:pt idx="1015">
                  <c:v>2110.9111929809728</c:v>
                </c:pt>
                <c:pt idx="1016">
                  <c:v>2110.7676706561742</c:v>
                </c:pt>
                <c:pt idx="1017">
                  <c:v>2110.5890931766717</c:v>
                </c:pt>
                <c:pt idx="1018">
                  <c:v>2110.3932363003619</c:v>
                </c:pt>
                <c:pt idx="1019">
                  <c:v>2110.1909791235598</c:v>
                </c:pt>
                <c:pt idx="1020">
                  <c:v>2110.001186944377</c:v>
                </c:pt>
                <c:pt idx="1021">
                  <c:v>2109.8387859575246</c:v>
                </c:pt>
                <c:pt idx="1022">
                  <c:v>2109.7066192389134</c:v>
                </c:pt>
                <c:pt idx="1023">
                  <c:v>2109.562620951594</c:v>
                </c:pt>
                <c:pt idx="1024">
                  <c:v>2109.3867063203188</c:v>
                </c:pt>
                <c:pt idx="1025">
                  <c:v>2109.2082971534755</c:v>
                </c:pt>
                <c:pt idx="1026">
                  <c:v>2109.0462734466469</c:v>
                </c:pt>
                <c:pt idx="1027">
                  <c:v>2108.9098071941785</c:v>
                </c:pt>
                <c:pt idx="1028">
                  <c:v>2108.8035399793439</c:v>
                </c:pt>
                <c:pt idx="1029">
                  <c:v>2108.7409528342291</c:v>
                </c:pt>
                <c:pt idx="1030">
                  <c:v>2108.7164396447938</c:v>
                </c:pt>
                <c:pt idx="1031">
                  <c:v>2108.7115355298338</c:v>
                </c:pt>
                <c:pt idx="1032">
                  <c:v>2108.6974527366806</c:v>
                </c:pt>
                <c:pt idx="1033">
                  <c:v>2108.647966152294</c:v>
                </c:pt>
                <c:pt idx="1034">
                  <c:v>2108.619423319582</c:v>
                </c:pt>
                <c:pt idx="1035">
                  <c:v>2108.6205071337959</c:v>
                </c:pt>
                <c:pt idx="1036">
                  <c:v>2108.6365394947256</c:v>
                </c:pt>
                <c:pt idx="1037">
                  <c:v>2108.66869305094</c:v>
                </c:pt>
                <c:pt idx="1038">
                  <c:v>2108.6926890350833</c:v>
                </c:pt>
                <c:pt idx="1039">
                  <c:v>2108.7156561146326</c:v>
                </c:pt>
                <c:pt idx="1040">
                  <c:v>2108.7271728006203</c:v>
                </c:pt>
                <c:pt idx="1041">
                  <c:v>2108.7006648164761</c:v>
                </c:pt>
                <c:pt idx="1042">
                  <c:v>2108.6383215256278</c:v>
                </c:pt>
                <c:pt idx="1043">
                  <c:v>2108.5666653527192</c:v>
                </c:pt>
                <c:pt idx="1044">
                  <c:v>2108.497172030965</c:v>
                </c:pt>
                <c:pt idx="1045">
                  <c:v>2108.3943397695703</c:v>
                </c:pt>
                <c:pt idx="1046">
                  <c:v>2108.2568150932707</c:v>
                </c:pt>
                <c:pt idx="1047">
                  <c:v>2108.0975201143465</c:v>
                </c:pt>
                <c:pt idx="1048">
                  <c:v>2107.9193287450685</c:v>
                </c:pt>
                <c:pt idx="1049">
                  <c:v>2107.7331545626434</c:v>
                </c:pt>
                <c:pt idx="1050">
                  <c:v>2107.5321034928743</c:v>
                </c:pt>
                <c:pt idx="1051">
                  <c:v>2107.318067056056</c:v>
                </c:pt>
                <c:pt idx="1052">
                  <c:v>2107.1089627534243</c:v>
                </c:pt>
                <c:pt idx="1053">
                  <c:v>2106.9146314731624</c:v>
                </c:pt>
                <c:pt idx="1054">
                  <c:v>2106.7447924131184</c:v>
                </c:pt>
                <c:pt idx="1055">
                  <c:v>2106.6125793037186</c:v>
                </c:pt>
                <c:pt idx="1056">
                  <c:v>2106.5080922536786</c:v>
                </c:pt>
                <c:pt idx="1057">
                  <c:v>2106.4489003903091</c:v>
                </c:pt>
                <c:pt idx="1058">
                  <c:v>2106.4382115891794</c:v>
                </c:pt>
                <c:pt idx="1059">
                  <c:v>2106.434388124791</c:v>
                </c:pt>
                <c:pt idx="1060">
                  <c:v>2106.4367344834882</c:v>
                </c:pt>
                <c:pt idx="1061">
                  <c:v>2106.4403961797316</c:v>
                </c:pt>
                <c:pt idx="1062">
                  <c:v>2106.4614091662656</c:v>
                </c:pt>
                <c:pt idx="1063">
                  <c:v>2106.4961587594566</c:v>
                </c:pt>
                <c:pt idx="1064">
                  <c:v>2106.5300481160721</c:v>
                </c:pt>
                <c:pt idx="1065">
                  <c:v>2106.5564948122083</c:v>
                </c:pt>
                <c:pt idx="1066">
                  <c:v>2106.5565027586672</c:v>
                </c:pt>
                <c:pt idx="1067">
                  <c:v>2106.529985876638</c:v>
                </c:pt>
                <c:pt idx="1068">
                  <c:v>2106.4711700559374</c:v>
                </c:pt>
                <c:pt idx="1069">
                  <c:v>2106.3786600968251</c:v>
                </c:pt>
                <c:pt idx="1070">
                  <c:v>2106.2846945705114</c:v>
                </c:pt>
                <c:pt idx="1071">
                  <c:v>2106.215422646183</c:v>
                </c:pt>
                <c:pt idx="1072">
                  <c:v>2106.1701757014325</c:v>
                </c:pt>
                <c:pt idx="1073">
                  <c:v>2106.1134251910562</c:v>
                </c:pt>
                <c:pt idx="1074">
                  <c:v>2106.0409133481362</c:v>
                </c:pt>
                <c:pt idx="1075">
                  <c:v>2105.9642394644784</c:v>
                </c:pt>
                <c:pt idx="1076">
                  <c:v>2105.8639758859481</c:v>
                </c:pt>
                <c:pt idx="1077">
                  <c:v>2105.7649153417078</c:v>
                </c:pt>
                <c:pt idx="1078">
                  <c:v>2105.6722933387605</c:v>
                </c:pt>
                <c:pt idx="1079">
                  <c:v>2105.5989818764197</c:v>
                </c:pt>
                <c:pt idx="1080">
                  <c:v>2105.5281056516997</c:v>
                </c:pt>
                <c:pt idx="1081">
                  <c:v>2105.476714544609</c:v>
                </c:pt>
                <c:pt idx="1082">
                  <c:v>2105.3926515902226</c:v>
                </c:pt>
                <c:pt idx="1083">
                  <c:v>2105.2765756896142</c:v>
                </c:pt>
                <c:pt idx="1084">
                  <c:v>2105.153149418571</c:v>
                </c:pt>
                <c:pt idx="1085">
                  <c:v>2105.0319887513856</c:v>
                </c:pt>
                <c:pt idx="1086">
                  <c:v>2104.9354903209205</c:v>
                </c:pt>
                <c:pt idx="1087">
                  <c:v>2104.871002252547</c:v>
                </c:pt>
                <c:pt idx="1088">
                  <c:v>2104.8084638798496</c:v>
                </c:pt>
                <c:pt idx="1089">
                  <c:v>2104.7564688020952</c:v>
                </c:pt>
                <c:pt idx="1090">
                  <c:v>2104.699315051304</c:v>
                </c:pt>
                <c:pt idx="1091">
                  <c:v>2104.6578233966011</c:v>
                </c:pt>
                <c:pt idx="1092">
                  <c:v>2104.6317648153577</c:v>
                </c:pt>
                <c:pt idx="1093">
                  <c:v>2104.6427423300756</c:v>
                </c:pt>
                <c:pt idx="1094">
                  <c:v>2104.6819771005107</c:v>
                </c:pt>
                <c:pt idx="1095">
                  <c:v>2104.7578733380792</c:v>
                </c:pt>
                <c:pt idx="1096">
                  <c:v>2104.8895760234591</c:v>
                </c:pt>
                <c:pt idx="1097">
                  <c:v>2105.027325989548</c:v>
                </c:pt>
                <c:pt idx="1098">
                  <c:v>2105.1450606229137</c:v>
                </c:pt>
                <c:pt idx="1099">
                  <c:v>2105.2479412221046</c:v>
                </c:pt>
                <c:pt idx="1100">
                  <c:v>2105.3560310093026</c:v>
                </c:pt>
                <c:pt idx="1101">
                  <c:v>2105.4649000406584</c:v>
                </c:pt>
                <c:pt idx="1102">
                  <c:v>2105.5592690770582</c:v>
                </c:pt>
                <c:pt idx="1103">
                  <c:v>2105.6205180643015</c:v>
                </c:pt>
                <c:pt idx="1104">
                  <c:v>2105.678177580251</c:v>
                </c:pt>
                <c:pt idx="1105">
                  <c:v>2105.7417476264586</c:v>
                </c:pt>
                <c:pt idx="1106">
                  <c:v>2105.7801812675843</c:v>
                </c:pt>
                <c:pt idx="1107">
                  <c:v>2105.8061509528634</c:v>
                </c:pt>
                <c:pt idx="1108">
                  <c:v>2105.8321979786615</c:v>
                </c:pt>
                <c:pt idx="1109">
                  <c:v>2105.8520281892243</c:v>
                </c:pt>
                <c:pt idx="1110">
                  <c:v>2105.8724696021268</c:v>
                </c:pt>
                <c:pt idx="1111">
                  <c:v>2105.8854964595612</c:v>
                </c:pt>
                <c:pt idx="1112">
                  <c:v>2105.8932692494491</c:v>
                </c:pt>
                <c:pt idx="1113">
                  <c:v>2105.8909956777902</c:v>
                </c:pt>
                <c:pt idx="1114">
                  <c:v>2105.8888207037435</c:v>
                </c:pt>
                <c:pt idx="1115">
                  <c:v>2105.8562973684539</c:v>
                </c:pt>
                <c:pt idx="1116">
                  <c:v>2105.8043584245961</c:v>
                </c:pt>
                <c:pt idx="1117">
                  <c:v>2105.7670120890048</c:v>
                </c:pt>
                <c:pt idx="1118">
                  <c:v>2105.7235743358056</c:v>
                </c:pt>
                <c:pt idx="1119">
                  <c:v>2105.6708944243451</c:v>
                </c:pt>
                <c:pt idx="1120">
                  <c:v>2105.6443555084375</c:v>
                </c:pt>
                <c:pt idx="1121">
                  <c:v>2105.6903870071933</c:v>
                </c:pt>
                <c:pt idx="1122">
                  <c:v>2105.7713526471202</c:v>
                </c:pt>
                <c:pt idx="1123">
                  <c:v>2105.8808888026574</c:v>
                </c:pt>
                <c:pt idx="1124">
                  <c:v>2106.0068076754724</c:v>
                </c:pt>
                <c:pt idx="1125">
                  <c:v>2106.1438640160663</c:v>
                </c:pt>
                <c:pt idx="1126">
                  <c:v>2106.2762034812617</c:v>
                </c:pt>
                <c:pt idx="1127">
                  <c:v>2106.4073641587593</c:v>
                </c:pt>
                <c:pt idx="1128">
                  <c:v>2106.5172279583958</c:v>
                </c:pt>
                <c:pt idx="1129">
                  <c:v>2106.6024230237558</c:v>
                </c:pt>
                <c:pt idx="1130">
                  <c:v>2106.6914270364728</c:v>
                </c:pt>
                <c:pt idx="1131">
                  <c:v>2106.7651491728225</c:v>
                </c:pt>
                <c:pt idx="1132">
                  <c:v>2106.7957324034578</c:v>
                </c:pt>
                <c:pt idx="1133">
                  <c:v>2106.8061064872422</c:v>
                </c:pt>
                <c:pt idx="1134">
                  <c:v>2106.8094010670939</c:v>
                </c:pt>
                <c:pt idx="1135">
                  <c:v>2106.8343184669193</c:v>
                </c:pt>
                <c:pt idx="1136">
                  <c:v>2106.863607114065</c:v>
                </c:pt>
                <c:pt idx="1137">
                  <c:v>2106.9221454948984</c:v>
                </c:pt>
                <c:pt idx="1138">
                  <c:v>2106.98179321003</c:v>
                </c:pt>
                <c:pt idx="1139">
                  <c:v>2107.0407715706442</c:v>
                </c:pt>
                <c:pt idx="1140">
                  <c:v>2107.1066118278213</c:v>
                </c:pt>
                <c:pt idx="1141">
                  <c:v>2107.1656188411212</c:v>
                </c:pt>
                <c:pt idx="1142">
                  <c:v>2107.2042005891708</c:v>
                </c:pt>
                <c:pt idx="1143">
                  <c:v>2107.1952425369204</c:v>
                </c:pt>
                <c:pt idx="1144">
                  <c:v>2107.1536922105111</c:v>
                </c:pt>
                <c:pt idx="1145">
                  <c:v>2107.0812142426043</c:v>
                </c:pt>
                <c:pt idx="1146">
                  <c:v>2106.9913054564004</c:v>
                </c:pt>
                <c:pt idx="1147">
                  <c:v>2106.9050952881298</c:v>
                </c:pt>
                <c:pt idx="1148">
                  <c:v>2106.8211107754773</c:v>
                </c:pt>
                <c:pt idx="1149">
                  <c:v>2106.7171583565664</c:v>
                </c:pt>
                <c:pt idx="1150">
                  <c:v>2106.6126941503421</c:v>
                </c:pt>
                <c:pt idx="1151">
                  <c:v>2106.4972573110103</c:v>
                </c:pt>
                <c:pt idx="1152">
                  <c:v>2106.3589240581773</c:v>
                </c:pt>
                <c:pt idx="1153">
                  <c:v>2106.2278757577155</c:v>
                </c:pt>
                <c:pt idx="1154">
                  <c:v>2106.1239967784745</c:v>
                </c:pt>
                <c:pt idx="1155">
                  <c:v>2106.0236905836896</c:v>
                </c:pt>
                <c:pt idx="1156">
                  <c:v>2105.9182167837707</c:v>
                </c:pt>
                <c:pt idx="1157">
                  <c:v>2105.8002887805592</c:v>
                </c:pt>
                <c:pt idx="1158">
                  <c:v>2105.6803051358884</c:v>
                </c:pt>
                <c:pt idx="1159">
                  <c:v>2105.5732941227466</c:v>
                </c:pt>
                <c:pt idx="1160">
                  <c:v>2105.5121582120887</c:v>
                </c:pt>
                <c:pt idx="1161">
                  <c:v>2105.491407918234</c:v>
                </c:pt>
                <c:pt idx="1162">
                  <c:v>2105.5082893282665</c:v>
                </c:pt>
                <c:pt idx="1163">
                  <c:v>2105.5660027445788</c:v>
                </c:pt>
                <c:pt idx="1164">
                  <c:v>2105.64182682204</c:v>
                </c:pt>
                <c:pt idx="1165">
                  <c:v>2105.747753237712</c:v>
                </c:pt>
                <c:pt idx="1166">
                  <c:v>2105.8701887479529</c:v>
                </c:pt>
                <c:pt idx="1167">
                  <c:v>2106.0039287249092</c:v>
                </c:pt>
                <c:pt idx="1168">
                  <c:v>2106.1439925795098</c:v>
                </c:pt>
                <c:pt idx="1169">
                  <c:v>2106.270247403741</c:v>
                </c:pt>
                <c:pt idx="1170">
                  <c:v>2106.3928707946202</c:v>
                </c:pt>
                <c:pt idx="1171">
                  <c:v>2106.4833130994371</c:v>
                </c:pt>
                <c:pt idx="1172">
                  <c:v>2106.5328198012899</c:v>
                </c:pt>
                <c:pt idx="1173">
                  <c:v>2106.5333260807961</c:v>
                </c:pt>
                <c:pt idx="1174">
                  <c:v>2106.4809841754086</c:v>
                </c:pt>
                <c:pt idx="1175">
                  <c:v>2106.4036097158355</c:v>
                </c:pt>
                <c:pt idx="1176">
                  <c:v>2106.2835631972403</c:v>
                </c:pt>
                <c:pt idx="1177">
                  <c:v>2106.1663558627411</c:v>
                </c:pt>
                <c:pt idx="1178">
                  <c:v>2106.0675086392989</c:v>
                </c:pt>
                <c:pt idx="1179">
                  <c:v>2105.9939086588488</c:v>
                </c:pt>
                <c:pt idx="1180">
                  <c:v>2105.939540616157</c:v>
                </c:pt>
                <c:pt idx="1181">
                  <c:v>2105.8758979390182</c:v>
                </c:pt>
                <c:pt idx="1182">
                  <c:v>2105.8311722627591</c:v>
                </c:pt>
                <c:pt idx="1183">
                  <c:v>2105.8164150617454</c:v>
                </c:pt>
                <c:pt idx="1184">
                  <c:v>2105.8422009528299</c:v>
                </c:pt>
                <c:pt idx="1185">
                  <c:v>2105.944772891296</c:v>
                </c:pt>
                <c:pt idx="1186">
                  <c:v>2106.0808574199491</c:v>
                </c:pt>
                <c:pt idx="1187">
                  <c:v>2106.234099271373</c:v>
                </c:pt>
                <c:pt idx="1188">
                  <c:v>2106.4151288963321</c:v>
                </c:pt>
                <c:pt idx="1189">
                  <c:v>2106.5668375256141</c:v>
                </c:pt>
                <c:pt idx="1190">
                  <c:v>2106.6764107779404</c:v>
                </c:pt>
                <c:pt idx="1191">
                  <c:v>2106.7621053144348</c:v>
                </c:pt>
                <c:pt idx="1192">
                  <c:v>2106.8280611967311</c:v>
                </c:pt>
                <c:pt idx="1193">
                  <c:v>2106.8913784953061</c:v>
                </c:pt>
                <c:pt idx="1194">
                  <c:v>2106.9769232039948</c:v>
                </c:pt>
                <c:pt idx="1195">
                  <c:v>2107.1110867174316</c:v>
                </c:pt>
                <c:pt idx="1196">
                  <c:v>2107.288885270249</c:v>
                </c:pt>
                <c:pt idx="1197">
                  <c:v>2107.5126978079984</c:v>
                </c:pt>
                <c:pt idx="1198">
                  <c:v>2107.8202555321163</c:v>
                </c:pt>
                <c:pt idx="1199">
                  <c:v>2108.1689028773612</c:v>
                </c:pt>
                <c:pt idx="1200">
                  <c:v>2108.5612348514396</c:v>
                </c:pt>
                <c:pt idx="1201">
                  <c:v>2108.9750115512575</c:v>
                </c:pt>
                <c:pt idx="1202">
                  <c:v>2109.3843564085096</c:v>
                </c:pt>
                <c:pt idx="1203">
                  <c:v>2109.7864148363419</c:v>
                </c:pt>
                <c:pt idx="1204">
                  <c:v>2110.1672243229195</c:v>
                </c:pt>
                <c:pt idx="1205">
                  <c:v>2110.5258591719466</c:v>
                </c:pt>
                <c:pt idx="1206">
                  <c:v>2110.8097552251775</c:v>
                </c:pt>
                <c:pt idx="1207">
                  <c:v>2111.0818256539451</c:v>
                </c:pt>
                <c:pt idx="1208">
                  <c:v>2111.3702052637309</c:v>
                </c:pt>
                <c:pt idx="1209">
                  <c:v>2111.6107311308147</c:v>
                </c:pt>
                <c:pt idx="1210">
                  <c:v>2111.7783765936269</c:v>
                </c:pt>
                <c:pt idx="1211">
                  <c:v>2111.9013348237345</c:v>
                </c:pt>
                <c:pt idx="1212">
                  <c:v>2112.0002414192054</c:v>
                </c:pt>
                <c:pt idx="1213">
                  <c:v>2112.1016773240026</c:v>
                </c:pt>
                <c:pt idx="1214">
                  <c:v>2112.1904168819119</c:v>
                </c:pt>
                <c:pt idx="1215">
                  <c:v>2112.2728930011999</c:v>
                </c:pt>
                <c:pt idx="1216">
                  <c:v>2112.3185464884318</c:v>
                </c:pt>
                <c:pt idx="1217">
                  <c:v>2112.424991672186</c:v>
                </c:pt>
                <c:pt idx="1218">
                  <c:v>2112.4507150291579</c:v>
                </c:pt>
                <c:pt idx="1219">
                  <c:v>2112.4187881214766</c:v>
                </c:pt>
                <c:pt idx="1220">
                  <c:v>2112.3803441749847</c:v>
                </c:pt>
                <c:pt idx="1221">
                  <c:v>2112.3738787044636</c:v>
                </c:pt>
                <c:pt idx="1222">
                  <c:v>2112.385407545567</c:v>
                </c:pt>
                <c:pt idx="1223">
                  <c:v>2112.4193031126897</c:v>
                </c:pt>
                <c:pt idx="1224">
                  <c:v>2112.4663256608183</c:v>
                </c:pt>
                <c:pt idx="1225">
                  <c:v>2112.5254336767434</c:v>
                </c:pt>
                <c:pt idx="1226">
                  <c:v>2112.5975979453706</c:v>
                </c:pt>
                <c:pt idx="1227">
                  <c:v>2112.6692491364729</c:v>
                </c:pt>
                <c:pt idx="1228">
                  <c:v>2112.674488151094</c:v>
                </c:pt>
                <c:pt idx="1229">
                  <c:v>2112.6779112362474</c:v>
                </c:pt>
                <c:pt idx="1230">
                  <c:v>2112.6647682574112</c:v>
                </c:pt>
                <c:pt idx="1231">
                  <c:v>2112.6328184743829</c:v>
                </c:pt>
                <c:pt idx="1232">
                  <c:v>2112.5771845215877</c:v>
                </c:pt>
                <c:pt idx="1233">
                  <c:v>2112.5536765875136</c:v>
                </c:pt>
                <c:pt idx="1234">
                  <c:v>2112.5441336486865</c:v>
                </c:pt>
                <c:pt idx="1235">
                  <c:v>2112.5442959471611</c:v>
                </c:pt>
                <c:pt idx="1236">
                  <c:v>2112.5606683814217</c:v>
                </c:pt>
                <c:pt idx="1237">
                  <c:v>2112.6036550685913</c:v>
                </c:pt>
                <c:pt idx="1238">
                  <c:v>2112.663669075107</c:v>
                </c:pt>
                <c:pt idx="1239">
                  <c:v>2112.7220276718244</c:v>
                </c:pt>
                <c:pt idx="1240">
                  <c:v>2112.7767870555635</c:v>
                </c:pt>
                <c:pt idx="1241">
                  <c:v>2112.8289036820129</c:v>
                </c:pt>
                <c:pt idx="1242">
                  <c:v>2112.864476922055</c:v>
                </c:pt>
                <c:pt idx="1243">
                  <c:v>2112.8938440457005</c:v>
                </c:pt>
                <c:pt idx="1244">
                  <c:v>2112.8939103794091</c:v>
                </c:pt>
                <c:pt idx="1245">
                  <c:v>2112.8588550771024</c:v>
                </c:pt>
                <c:pt idx="1246">
                  <c:v>2112.7963594321905</c:v>
                </c:pt>
                <c:pt idx="1247">
                  <c:v>2112.7069111173719</c:v>
                </c:pt>
                <c:pt idx="1248">
                  <c:v>2112.5763827546466</c:v>
                </c:pt>
                <c:pt idx="1249">
                  <c:v>2112.4502101274193</c:v>
                </c:pt>
                <c:pt idx="1250">
                  <c:v>2112.3412128873847</c:v>
                </c:pt>
                <c:pt idx="1251">
                  <c:v>2112.2427135970615</c:v>
                </c:pt>
                <c:pt idx="1252">
                  <c:v>2112.1500344667975</c:v>
                </c:pt>
                <c:pt idx="1253">
                  <c:v>2112.0635891895422</c:v>
                </c:pt>
                <c:pt idx="1254">
                  <c:v>2111.9838198013886</c:v>
                </c:pt>
                <c:pt idx="1255">
                  <c:v>2111.9014564493959</c:v>
                </c:pt>
                <c:pt idx="1256">
                  <c:v>2111.8288596382768</c:v>
                </c:pt>
                <c:pt idx="1257">
                  <c:v>2111.7660694809442</c:v>
                </c:pt>
                <c:pt idx="1258">
                  <c:v>2111.7275767176648</c:v>
                </c:pt>
                <c:pt idx="1259">
                  <c:v>2111.7037360440095</c:v>
                </c:pt>
                <c:pt idx="1260">
                  <c:v>2111.661711797045</c:v>
                </c:pt>
                <c:pt idx="1261">
                  <c:v>2111.6016147057812</c:v>
                </c:pt>
                <c:pt idx="1262">
                  <c:v>2111.5265143039851</c:v>
                </c:pt>
                <c:pt idx="1263">
                  <c:v>2111.4476192420143</c:v>
                </c:pt>
                <c:pt idx="1264">
                  <c:v>2111.3795610322072</c:v>
                </c:pt>
                <c:pt idx="1265">
                  <c:v>2111.3189321313353</c:v>
                </c:pt>
                <c:pt idx="1266">
                  <c:v>2111.2631047866162</c:v>
                </c:pt>
                <c:pt idx="1267">
                  <c:v>2111.2412644071096</c:v>
                </c:pt>
                <c:pt idx="1268">
                  <c:v>2111.2368327862487</c:v>
                </c:pt>
                <c:pt idx="1269">
                  <c:v>2111.2237656072939</c:v>
                </c:pt>
                <c:pt idx="1270">
                  <c:v>2111.2149232229754</c:v>
                </c:pt>
                <c:pt idx="1271">
                  <c:v>2111.2152367024332</c:v>
                </c:pt>
                <c:pt idx="1272">
                  <c:v>2111.2401460504229</c:v>
                </c:pt>
                <c:pt idx="1273">
                  <c:v>2111.2949188925036</c:v>
                </c:pt>
                <c:pt idx="1274">
                  <c:v>2111.3341966882786</c:v>
                </c:pt>
                <c:pt idx="1275">
                  <c:v>2111.3503805507162</c:v>
                </c:pt>
                <c:pt idx="1276">
                  <c:v>2111.3471080990412</c:v>
                </c:pt>
                <c:pt idx="1277">
                  <c:v>2111.3393145995742</c:v>
                </c:pt>
                <c:pt idx="1278">
                  <c:v>2111.2997786718088</c:v>
                </c:pt>
                <c:pt idx="1279">
                  <c:v>2111.2495267182458</c:v>
                </c:pt>
                <c:pt idx="1280">
                  <c:v>2111.2151243298558</c:v>
                </c:pt>
                <c:pt idx="1281">
                  <c:v>2111.2322200810718</c:v>
                </c:pt>
                <c:pt idx="1282">
                  <c:v>2111.297445763254</c:v>
                </c:pt>
                <c:pt idx="1283">
                  <c:v>2111.3836539336085</c:v>
                </c:pt>
                <c:pt idx="1284">
                  <c:v>2111.4655828405221</c:v>
                </c:pt>
                <c:pt idx="1285">
                  <c:v>2111.5904986476321</c:v>
                </c:pt>
                <c:pt idx="1286">
                  <c:v>2111.7508751469236</c:v>
                </c:pt>
                <c:pt idx="1287">
                  <c:v>2111.9322705332461</c:v>
                </c:pt>
                <c:pt idx="1288">
                  <c:v>2112.1354083001406</c:v>
                </c:pt>
                <c:pt idx="1289">
                  <c:v>2112.355027413872</c:v>
                </c:pt>
                <c:pt idx="1290">
                  <c:v>2112.5890247410348</c:v>
                </c:pt>
                <c:pt idx="1291">
                  <c:v>2112.8262484483944</c:v>
                </c:pt>
                <c:pt idx="1292">
                  <c:v>2113.0144210441454</c:v>
                </c:pt>
                <c:pt idx="1293">
                  <c:v>2113.1821972711837</c:v>
                </c:pt>
                <c:pt idx="1294">
                  <c:v>2113.3288616497107</c:v>
                </c:pt>
                <c:pt idx="1295">
                  <c:v>2113.4486854013903</c:v>
                </c:pt>
                <c:pt idx="1296">
                  <c:v>2113.5364232769139</c:v>
                </c:pt>
                <c:pt idx="1297">
                  <c:v>2113.5856519754652</c:v>
                </c:pt>
                <c:pt idx="1298">
                  <c:v>2113.6171348150378</c:v>
                </c:pt>
                <c:pt idx="1299">
                  <c:v>2113.6238191494626</c:v>
                </c:pt>
                <c:pt idx="1300">
                  <c:v>2113.6353206962663</c:v>
                </c:pt>
                <c:pt idx="1301">
                  <c:v>2113.641594377712</c:v>
                </c:pt>
                <c:pt idx="1302">
                  <c:v>2113.6440202459376</c:v>
                </c:pt>
                <c:pt idx="1303">
                  <c:v>2113.6802710163233</c:v>
                </c:pt>
                <c:pt idx="1304">
                  <c:v>2113.7503595858384</c:v>
                </c:pt>
                <c:pt idx="1305">
                  <c:v>2113.8320263281366</c:v>
                </c:pt>
                <c:pt idx="1306">
                  <c:v>2113.9281052912665</c:v>
                </c:pt>
                <c:pt idx="1307">
                  <c:v>2114.0322965754735</c:v>
                </c:pt>
                <c:pt idx="1308">
                  <c:v>2114.15380348177</c:v>
                </c:pt>
                <c:pt idx="1309">
                  <c:v>2114.279996573568</c:v>
                </c:pt>
                <c:pt idx="1310">
                  <c:v>2114.4051020925613</c:v>
                </c:pt>
                <c:pt idx="1311">
                  <c:v>2114.509744984905</c:v>
                </c:pt>
                <c:pt idx="1312">
                  <c:v>2114.6048380699358</c:v>
                </c:pt>
                <c:pt idx="1313">
                  <c:v>2114.6939129652205</c:v>
                </c:pt>
                <c:pt idx="1314">
                  <c:v>2114.7652682096855</c:v>
                </c:pt>
                <c:pt idx="1315">
                  <c:v>2114.8039670167582</c:v>
                </c:pt>
                <c:pt idx="1316">
                  <c:v>2114.8261014121895</c:v>
                </c:pt>
                <c:pt idx="1317">
                  <c:v>2114.852689498739</c:v>
                </c:pt>
                <c:pt idx="1318">
                  <c:v>2114.8859077191514</c:v>
                </c:pt>
                <c:pt idx="1319">
                  <c:v>2114.9666295893167</c:v>
                </c:pt>
                <c:pt idx="1320">
                  <c:v>2115.0582565788213</c:v>
                </c:pt>
                <c:pt idx="1321">
                  <c:v>2115.1799649357872</c:v>
                </c:pt>
                <c:pt idx="1322">
                  <c:v>2115.3150567752086</c:v>
                </c:pt>
                <c:pt idx="1323">
                  <c:v>2115.4599766119468</c:v>
                </c:pt>
                <c:pt idx="1324">
                  <c:v>2115.6473879591244</c:v>
                </c:pt>
                <c:pt idx="1325">
                  <c:v>2115.851513072731</c:v>
                </c:pt>
                <c:pt idx="1326">
                  <c:v>2116.0488016024638</c:v>
                </c:pt>
                <c:pt idx="1327">
                  <c:v>2116.2699495087895</c:v>
                </c:pt>
                <c:pt idx="1328">
                  <c:v>2116.5447469214746</c:v>
                </c:pt>
                <c:pt idx="1329">
                  <c:v>2116.8148108109149</c:v>
                </c:pt>
                <c:pt idx="1330">
                  <c:v>2117.0381732963115</c:v>
                </c:pt>
                <c:pt idx="1331">
                  <c:v>2117.2436544352477</c:v>
                </c:pt>
                <c:pt idx="1332">
                  <c:v>2117.4136042970763</c:v>
                </c:pt>
                <c:pt idx="1333">
                  <c:v>2117.5938757124518</c:v>
                </c:pt>
                <c:pt idx="1334">
                  <c:v>2117.7612493622423</c:v>
                </c:pt>
                <c:pt idx="1335">
                  <c:v>2117.8858556846767</c:v>
                </c:pt>
                <c:pt idx="1336">
                  <c:v>2117.9845722132154</c:v>
                </c:pt>
                <c:pt idx="1337">
                  <c:v>2118.0816802831828</c:v>
                </c:pt>
                <c:pt idx="1338">
                  <c:v>2118.1736621933901</c:v>
                </c:pt>
                <c:pt idx="1339">
                  <c:v>2118.2111182592689</c:v>
                </c:pt>
                <c:pt idx="1340">
                  <c:v>2118.2474080915354</c:v>
                </c:pt>
                <c:pt idx="1341">
                  <c:v>2118.2910549604289</c:v>
                </c:pt>
                <c:pt idx="1342">
                  <c:v>2118.3399124571347</c:v>
                </c:pt>
                <c:pt idx="1343">
                  <c:v>2118.3897834253298</c:v>
                </c:pt>
                <c:pt idx="1344">
                  <c:v>2118.4226793490934</c:v>
                </c:pt>
                <c:pt idx="1345">
                  <c:v>2118.4542054367726</c:v>
                </c:pt>
                <c:pt idx="1346">
                  <c:v>2118.4932982229866</c:v>
                </c:pt>
                <c:pt idx="1347">
                  <c:v>2118.5370967043682</c:v>
                </c:pt>
                <c:pt idx="1348">
                  <c:v>2118.5706390249597</c:v>
                </c:pt>
                <c:pt idx="1349">
                  <c:v>2118.5846755254261</c:v>
                </c:pt>
                <c:pt idx="1350">
                  <c:v>2118.6200068483931</c:v>
                </c:pt>
                <c:pt idx="1351">
                  <c:v>2118.6798770102764</c:v>
                </c:pt>
                <c:pt idx="1352">
                  <c:v>2118.7262738279678</c:v>
                </c:pt>
                <c:pt idx="1353">
                  <c:v>2118.7538487733586</c:v>
                </c:pt>
                <c:pt idx="1354">
                  <c:v>2118.7868341789999</c:v>
                </c:pt>
                <c:pt idx="1355">
                  <c:v>2118.8186227875053</c:v>
                </c:pt>
                <c:pt idx="1356">
                  <c:v>2118.8717875168145</c:v>
                </c:pt>
                <c:pt idx="1357">
                  <c:v>2118.9207621001196</c:v>
                </c:pt>
                <c:pt idx="1358">
                  <c:v>2118.9653122472682</c:v>
                </c:pt>
                <c:pt idx="1359">
                  <c:v>2119.0430500118714</c:v>
                </c:pt>
                <c:pt idx="1360">
                  <c:v>2119.1307932239911</c:v>
                </c:pt>
                <c:pt idx="1361">
                  <c:v>2119.2700873771819</c:v>
                </c:pt>
                <c:pt idx="1362">
                  <c:v>2119.4202104409023</c:v>
                </c:pt>
                <c:pt idx="1363">
                  <c:v>2119.5853806624732</c:v>
                </c:pt>
                <c:pt idx="1364">
                  <c:v>2119.7951848378707</c:v>
                </c:pt>
                <c:pt idx="1365">
                  <c:v>2120.0403395856383</c:v>
                </c:pt>
                <c:pt idx="1366">
                  <c:v>2120.3205426303466</c:v>
                </c:pt>
                <c:pt idx="1367">
                  <c:v>2120.6258607882023</c:v>
                </c:pt>
                <c:pt idx="1368">
                  <c:v>2120.9830883204586</c:v>
                </c:pt>
                <c:pt idx="1369">
                  <c:v>2121.3479675038498</c:v>
                </c:pt>
                <c:pt idx="1370">
                  <c:v>2121.6678503273379</c:v>
                </c:pt>
                <c:pt idx="1371">
                  <c:v>2121.9592551329774</c:v>
                </c:pt>
                <c:pt idx="1372">
                  <c:v>2122.172371673777</c:v>
                </c:pt>
                <c:pt idx="1373">
                  <c:v>2122.3455404104261</c:v>
                </c:pt>
                <c:pt idx="1374">
                  <c:v>2122.5103460285086</c:v>
                </c:pt>
                <c:pt idx="1375">
                  <c:v>2122.6495643417802</c:v>
                </c:pt>
                <c:pt idx="1376">
                  <c:v>2122.7425828791775</c:v>
                </c:pt>
                <c:pt idx="1377">
                  <c:v>2122.8011209242813</c:v>
                </c:pt>
                <c:pt idx="1378">
                  <c:v>2122.8165591779916</c:v>
                </c:pt>
                <c:pt idx="1379">
                  <c:v>2122.7833168576358</c:v>
                </c:pt>
                <c:pt idx="1380">
                  <c:v>2122.7284530983457</c:v>
                </c:pt>
                <c:pt idx="1381">
                  <c:v>2122.6657796631193</c:v>
                </c:pt>
                <c:pt idx="1382">
                  <c:v>2122.5990165572616</c:v>
                </c:pt>
                <c:pt idx="1383">
                  <c:v>2122.5275830615324</c:v>
                </c:pt>
                <c:pt idx="1384">
                  <c:v>2122.458488031823</c:v>
                </c:pt>
                <c:pt idx="1385">
                  <c:v>2122.3992213017923</c:v>
                </c:pt>
                <c:pt idx="1386">
                  <c:v>2122.3346802747878</c:v>
                </c:pt>
                <c:pt idx="1387">
                  <c:v>2122.2895626523186</c:v>
                </c:pt>
                <c:pt idx="1388">
                  <c:v>2122.2476208893086</c:v>
                </c:pt>
                <c:pt idx="1389">
                  <c:v>2122.2072741286606</c:v>
                </c:pt>
                <c:pt idx="1390">
                  <c:v>2122.1551633999252</c:v>
                </c:pt>
                <c:pt idx="1391">
                  <c:v>2122.1236013022008</c:v>
                </c:pt>
                <c:pt idx="1392">
                  <c:v>2122.1257839555756</c:v>
                </c:pt>
                <c:pt idx="1393">
                  <c:v>2122.1534741128776</c:v>
                </c:pt>
                <c:pt idx="1394">
                  <c:v>2122.185806336237</c:v>
                </c:pt>
                <c:pt idx="1395">
                  <c:v>2122.225322308082</c:v>
                </c:pt>
                <c:pt idx="1396">
                  <c:v>2122.2730557351151</c:v>
                </c:pt>
                <c:pt idx="1397">
                  <c:v>2122.356949725915</c:v>
                </c:pt>
                <c:pt idx="1398">
                  <c:v>2122.4578834590325</c:v>
                </c:pt>
                <c:pt idx="1399">
                  <c:v>2122.5683013823596</c:v>
                </c:pt>
                <c:pt idx="1400">
                  <c:v>2122.6732973638277</c:v>
                </c:pt>
                <c:pt idx="1401">
                  <c:v>2122.7707510280711</c:v>
                </c:pt>
                <c:pt idx="1402">
                  <c:v>2122.8443245356693</c:v>
                </c:pt>
                <c:pt idx="1403">
                  <c:v>2122.8979314329008</c:v>
                </c:pt>
                <c:pt idx="1404">
                  <c:v>2122.9417605792023</c:v>
                </c:pt>
                <c:pt idx="1405">
                  <c:v>2122.9911330944815</c:v>
                </c:pt>
                <c:pt idx="1406">
                  <c:v>2123.0235957520804</c:v>
                </c:pt>
                <c:pt idx="1407">
                  <c:v>2123.0243595802876</c:v>
                </c:pt>
                <c:pt idx="1408">
                  <c:v>2122.9847393112282</c:v>
                </c:pt>
                <c:pt idx="1409">
                  <c:v>2122.9157214252309</c:v>
                </c:pt>
                <c:pt idx="1410">
                  <c:v>2122.8270302126807</c:v>
                </c:pt>
                <c:pt idx="1411">
                  <c:v>2122.7347920967204</c:v>
                </c:pt>
                <c:pt idx="1412">
                  <c:v>2122.6404034373759</c:v>
                </c:pt>
                <c:pt idx="1413">
                  <c:v>2122.5641281971725</c:v>
                </c:pt>
                <c:pt idx="1414">
                  <c:v>2122.4756564661252</c:v>
                </c:pt>
                <c:pt idx="1415">
                  <c:v>2122.3741704582585</c:v>
                </c:pt>
                <c:pt idx="1416">
                  <c:v>2122.2580551372698</c:v>
                </c:pt>
                <c:pt idx="1417">
                  <c:v>2122.1424420177418</c:v>
                </c:pt>
                <c:pt idx="1418">
                  <c:v>2122.0313625176768</c:v>
                </c:pt>
                <c:pt idx="1419">
                  <c:v>2121.9190704791731</c:v>
                </c:pt>
                <c:pt idx="1420">
                  <c:v>2121.8007961643925</c:v>
                </c:pt>
                <c:pt idx="1421">
                  <c:v>2121.6795283242345</c:v>
                </c:pt>
                <c:pt idx="1422">
                  <c:v>2121.5480436382322</c:v>
                </c:pt>
                <c:pt idx="1423">
                  <c:v>2121.414013703215</c:v>
                </c:pt>
                <c:pt idx="1424">
                  <c:v>2121.2751541857556</c:v>
                </c:pt>
                <c:pt idx="1425">
                  <c:v>2121.150012453314</c:v>
                </c:pt>
                <c:pt idx="1426">
                  <c:v>2121.0516934899974</c:v>
                </c:pt>
                <c:pt idx="1427">
                  <c:v>2120.9683712173978</c:v>
                </c:pt>
                <c:pt idx="1428">
                  <c:v>2120.8971568963298</c:v>
                </c:pt>
                <c:pt idx="1429">
                  <c:v>2120.8405717086857</c:v>
                </c:pt>
                <c:pt idx="1430">
                  <c:v>2120.8040301154565</c:v>
                </c:pt>
                <c:pt idx="1431">
                  <c:v>2120.8024723341478</c:v>
                </c:pt>
                <c:pt idx="1432">
                  <c:v>2120.83543871243</c:v>
                </c:pt>
                <c:pt idx="1433">
                  <c:v>2120.8882353703648</c:v>
                </c:pt>
                <c:pt idx="1434">
                  <c:v>2120.9743282630789</c:v>
                </c:pt>
                <c:pt idx="1435">
                  <c:v>2121.0868532501422</c:v>
                </c:pt>
                <c:pt idx="1436">
                  <c:v>2121.2082808895952</c:v>
                </c:pt>
                <c:pt idx="1437">
                  <c:v>2121.3154227884352</c:v>
                </c:pt>
                <c:pt idx="1438">
                  <c:v>2121.4197281003535</c:v>
                </c:pt>
                <c:pt idx="1439">
                  <c:v>2121.5269687366676</c:v>
                </c:pt>
                <c:pt idx="1440">
                  <c:v>2121.6417808171095</c:v>
                </c:pt>
                <c:pt idx="1441">
                  <c:v>2121.7432397549887</c:v>
                </c:pt>
                <c:pt idx="1442">
                  <c:v>2121.8204942952852</c:v>
                </c:pt>
                <c:pt idx="1443">
                  <c:v>2121.8674879738069</c:v>
                </c:pt>
                <c:pt idx="1444">
                  <c:v>2121.8983394080806</c:v>
                </c:pt>
                <c:pt idx="1445">
                  <c:v>2121.8923717896378</c:v>
                </c:pt>
                <c:pt idx="1446">
                  <c:v>2121.8314200289788</c:v>
                </c:pt>
                <c:pt idx="1447">
                  <c:v>2121.7420266084109</c:v>
                </c:pt>
                <c:pt idx="1448">
                  <c:v>2121.6396538825675</c:v>
                </c:pt>
                <c:pt idx="1449">
                  <c:v>2121.5141899428277</c:v>
                </c:pt>
                <c:pt idx="1450">
                  <c:v>2121.3625599535681</c:v>
                </c:pt>
                <c:pt idx="1451">
                  <c:v>2121.1852853284336</c:v>
                </c:pt>
                <c:pt idx="1452">
                  <c:v>2121.0004909753134</c:v>
                </c:pt>
                <c:pt idx="1453">
                  <c:v>2120.8066266715296</c:v>
                </c:pt>
                <c:pt idx="1454">
                  <c:v>2120.596384287926</c:v>
                </c:pt>
                <c:pt idx="1455">
                  <c:v>2120.3865392459284</c:v>
                </c:pt>
                <c:pt idx="1456">
                  <c:v>2120.1864619620419</c:v>
                </c:pt>
                <c:pt idx="1457">
                  <c:v>2120.0074750784474</c:v>
                </c:pt>
                <c:pt idx="1458">
                  <c:v>2119.8465207289987</c:v>
                </c:pt>
                <c:pt idx="1459">
                  <c:v>2119.7113083821664</c:v>
                </c:pt>
                <c:pt idx="1460">
                  <c:v>2119.5981673746483</c:v>
                </c:pt>
                <c:pt idx="1461">
                  <c:v>2119.5039262663313</c:v>
                </c:pt>
                <c:pt idx="1462">
                  <c:v>2119.4439829510447</c:v>
                </c:pt>
                <c:pt idx="1463">
                  <c:v>2119.4093607886593</c:v>
                </c:pt>
                <c:pt idx="1464">
                  <c:v>2119.4231613124666</c:v>
                </c:pt>
                <c:pt idx="1465">
                  <c:v>2119.4957051340161</c:v>
                </c:pt>
                <c:pt idx="1466">
                  <c:v>2119.6180403646745</c:v>
                </c:pt>
                <c:pt idx="1467">
                  <c:v>2119.7639764169976</c:v>
                </c:pt>
                <c:pt idx="1468">
                  <c:v>2119.9356396278158</c:v>
                </c:pt>
                <c:pt idx="1469">
                  <c:v>2120.1122367582784</c:v>
                </c:pt>
                <c:pt idx="1470">
                  <c:v>2120.2883577484063</c:v>
                </c:pt>
                <c:pt idx="1471">
                  <c:v>2120.4755756017094</c:v>
                </c:pt>
                <c:pt idx="1472">
                  <c:v>2120.6712094763952</c:v>
                </c:pt>
                <c:pt idx="1473">
                  <c:v>2120.8417601553024</c:v>
                </c:pt>
                <c:pt idx="1474">
                  <c:v>2120.9932562153763</c:v>
                </c:pt>
                <c:pt idx="1475">
                  <c:v>2121.1057390659935</c:v>
                </c:pt>
                <c:pt idx="1476">
                  <c:v>2121.1936960919716</c:v>
                </c:pt>
                <c:pt idx="1477">
                  <c:v>2121.2569322333479</c:v>
                </c:pt>
                <c:pt idx="1478">
                  <c:v>2121.3104613436467</c:v>
                </c:pt>
                <c:pt idx="1479">
                  <c:v>2121.3423389553368</c:v>
                </c:pt>
                <c:pt idx="1480">
                  <c:v>2121.3873316239037</c:v>
                </c:pt>
                <c:pt idx="1481">
                  <c:v>2121.417277733492</c:v>
                </c:pt>
                <c:pt idx="1482">
                  <c:v>2121.4400677832959</c:v>
                </c:pt>
                <c:pt idx="1483">
                  <c:v>2121.4546237275231</c:v>
                </c:pt>
                <c:pt idx="1484">
                  <c:v>2121.5040243555295</c:v>
                </c:pt>
                <c:pt idx="1485">
                  <c:v>2121.5729500832294</c:v>
                </c:pt>
                <c:pt idx="1486">
                  <c:v>2121.6305755764588</c:v>
                </c:pt>
                <c:pt idx="1487">
                  <c:v>2121.6619928313676</c:v>
                </c:pt>
                <c:pt idx="1488">
                  <c:v>2121.6804598729332</c:v>
                </c:pt>
                <c:pt idx="1489">
                  <c:v>2121.6853763075205</c:v>
                </c:pt>
                <c:pt idx="1490">
                  <c:v>2121.6745910347704</c:v>
                </c:pt>
                <c:pt idx="1491">
                  <c:v>2121.6390391380965</c:v>
                </c:pt>
                <c:pt idx="1492">
                  <c:v>2121.6035312272029</c:v>
                </c:pt>
                <c:pt idx="1493">
                  <c:v>2121.564369241913</c:v>
                </c:pt>
                <c:pt idx="1494">
                  <c:v>2121.5183727099411</c:v>
                </c:pt>
                <c:pt idx="1495">
                  <c:v>2121.4247008080392</c:v>
                </c:pt>
                <c:pt idx="1496">
                  <c:v>2121.3030637990319</c:v>
                </c:pt>
                <c:pt idx="1497">
                  <c:v>2121.184195033863</c:v>
                </c:pt>
                <c:pt idx="1498">
                  <c:v>2121.0698852753771</c:v>
                </c:pt>
                <c:pt idx="1499">
                  <c:v>2120.9516132604995</c:v>
                </c:pt>
                <c:pt idx="1500">
                  <c:v>2120.8365467431531</c:v>
                </c:pt>
                <c:pt idx="1501">
                  <c:v>2120.7260503883522</c:v>
                </c:pt>
                <c:pt idx="1502">
                  <c:v>2120.6218880241781</c:v>
                </c:pt>
                <c:pt idx="1503">
                  <c:v>2120.5323848102753</c:v>
                </c:pt>
                <c:pt idx="1504">
                  <c:v>2120.4529636612115</c:v>
                </c:pt>
                <c:pt idx="1505">
                  <c:v>2120.3931791428677</c:v>
                </c:pt>
                <c:pt idx="1506">
                  <c:v>2120.3669500742008</c:v>
                </c:pt>
                <c:pt idx="1507">
                  <c:v>2120.3630303973569</c:v>
                </c:pt>
                <c:pt idx="1508">
                  <c:v>2120.3837771828812</c:v>
                </c:pt>
                <c:pt idx="1509">
                  <c:v>2120.4337400680993</c:v>
                </c:pt>
                <c:pt idx="1510">
                  <c:v>2120.4927843056221</c:v>
                </c:pt>
                <c:pt idx="1511">
                  <c:v>2120.546555412564</c:v>
                </c:pt>
                <c:pt idx="1512">
                  <c:v>2120.5986203861708</c:v>
                </c:pt>
                <c:pt idx="1513">
                  <c:v>2120.6520131457423</c:v>
                </c:pt>
                <c:pt idx="1514">
                  <c:v>2120.6898636514602</c:v>
                </c:pt>
                <c:pt idx="1515">
                  <c:v>2120.7158782065799</c:v>
                </c:pt>
                <c:pt idx="1516">
                  <c:v>2120.7311169697064</c:v>
                </c:pt>
                <c:pt idx="1517">
                  <c:v>2120.7258325711332</c:v>
                </c:pt>
                <c:pt idx="1518">
                  <c:v>2120.722013577993</c:v>
                </c:pt>
                <c:pt idx="1519">
                  <c:v>2120.7074483318979</c:v>
                </c:pt>
                <c:pt idx="1520">
                  <c:v>2120.6731219977078</c:v>
                </c:pt>
                <c:pt idx="1521">
                  <c:v>2120.6388944801997</c:v>
                </c:pt>
                <c:pt idx="1522">
                  <c:v>2120.6353094231968</c:v>
                </c:pt>
                <c:pt idx="1523">
                  <c:v>2120.6646455728978</c:v>
                </c:pt>
                <c:pt idx="1524">
                  <c:v>2120.7089126990873</c:v>
                </c:pt>
                <c:pt idx="1525">
                  <c:v>2120.7908822817667</c:v>
                </c:pt>
                <c:pt idx="1526">
                  <c:v>2120.8950710574154</c:v>
                </c:pt>
                <c:pt idx="1527">
                  <c:v>2120.9998219521194</c:v>
                </c:pt>
                <c:pt idx="1528">
                  <c:v>2121.1140011559855</c:v>
                </c:pt>
                <c:pt idx="1529">
                  <c:v>2121.2146017947935</c:v>
                </c:pt>
                <c:pt idx="1530">
                  <c:v>2121.3039398435826</c:v>
                </c:pt>
                <c:pt idx="1531">
                  <c:v>2121.3987428272917</c:v>
                </c:pt>
                <c:pt idx="1532">
                  <c:v>2121.4958324559893</c:v>
                </c:pt>
                <c:pt idx="1533">
                  <c:v>2121.5929289041583</c:v>
                </c:pt>
                <c:pt idx="1534">
                  <c:v>2121.6807890085188</c:v>
                </c:pt>
                <c:pt idx="1535">
                  <c:v>2121.768012860256</c:v>
                </c:pt>
                <c:pt idx="1536">
                  <c:v>2121.8225326135757</c:v>
                </c:pt>
                <c:pt idx="1537">
                  <c:v>2121.8395544353116</c:v>
                </c:pt>
                <c:pt idx="1538">
                  <c:v>2121.8327229153251</c:v>
                </c:pt>
                <c:pt idx="1539">
                  <c:v>2121.805899380186</c:v>
                </c:pt>
                <c:pt idx="1540">
                  <c:v>2121.7724884683721</c:v>
                </c:pt>
                <c:pt idx="1541">
                  <c:v>2121.7443417735135</c:v>
                </c:pt>
                <c:pt idx="1542">
                  <c:v>2121.7029709615458</c:v>
                </c:pt>
                <c:pt idx="1543">
                  <c:v>2121.650830133191</c:v>
                </c:pt>
                <c:pt idx="1544">
                  <c:v>2121.5753506449537</c:v>
                </c:pt>
                <c:pt idx="1545">
                  <c:v>2121.4752491928025</c:v>
                </c:pt>
                <c:pt idx="1546">
                  <c:v>2121.3455535749213</c:v>
                </c:pt>
                <c:pt idx="1547">
                  <c:v>2121.1996644136711</c:v>
                </c:pt>
                <c:pt idx="1548">
                  <c:v>2121.0541199679919</c:v>
                </c:pt>
                <c:pt idx="1549">
                  <c:v>2120.91274385938</c:v>
                </c:pt>
                <c:pt idx="1550">
                  <c:v>2120.7662367574126</c:v>
                </c:pt>
                <c:pt idx="1551">
                  <c:v>2120.6201983581823</c:v>
                </c:pt>
                <c:pt idx="1552">
                  <c:v>2120.4752384118492</c:v>
                </c:pt>
                <c:pt idx="1553">
                  <c:v>2120.3278919556769</c:v>
                </c:pt>
                <c:pt idx="1554">
                  <c:v>2120.1726367608076</c:v>
                </c:pt>
                <c:pt idx="1555">
                  <c:v>2120.0087682794224</c:v>
                </c:pt>
                <c:pt idx="1556">
                  <c:v>2119.8443844939352</c:v>
                </c:pt>
                <c:pt idx="1557">
                  <c:v>2119.6838372871807</c:v>
                </c:pt>
                <c:pt idx="1558">
                  <c:v>2119.5307766574279</c:v>
                </c:pt>
                <c:pt idx="1559">
                  <c:v>2119.3979403003036</c:v>
                </c:pt>
                <c:pt idx="1560">
                  <c:v>2119.2839978038869</c:v>
                </c:pt>
                <c:pt idx="1561">
                  <c:v>2119.1755942701452</c:v>
                </c:pt>
                <c:pt idx="1562">
                  <c:v>2119.0707757543551</c:v>
                </c:pt>
                <c:pt idx="1563">
                  <c:v>2118.9629258814848</c:v>
                </c:pt>
                <c:pt idx="1564">
                  <c:v>2118.8654383285029</c:v>
                </c:pt>
                <c:pt idx="1565">
                  <c:v>2118.7769632266945</c:v>
                </c:pt>
                <c:pt idx="1566">
                  <c:v>2118.6899731930339</c:v>
                </c:pt>
                <c:pt idx="1567">
                  <c:v>2118.6099923349871</c:v>
                </c:pt>
                <c:pt idx="1568">
                  <c:v>2118.5463133287703</c:v>
                </c:pt>
                <c:pt idx="1569">
                  <c:v>2118.5018134110669</c:v>
                </c:pt>
                <c:pt idx="1570">
                  <c:v>2118.4591881316428</c:v>
                </c:pt>
                <c:pt idx="1571">
                  <c:v>2118.4282555046893</c:v>
                </c:pt>
                <c:pt idx="1572">
                  <c:v>2118.412787210335</c:v>
                </c:pt>
                <c:pt idx="1573">
                  <c:v>2118.39896777691</c:v>
                </c:pt>
                <c:pt idx="1574">
                  <c:v>2118.3854060046165</c:v>
                </c:pt>
                <c:pt idx="1575">
                  <c:v>2118.3533796506108</c:v>
                </c:pt>
                <c:pt idx="1576">
                  <c:v>2118.3190214228184</c:v>
                </c:pt>
                <c:pt idx="1577">
                  <c:v>2118.2903116227785</c:v>
                </c:pt>
                <c:pt idx="1578">
                  <c:v>2118.2606297210509</c:v>
                </c:pt>
                <c:pt idx="1579">
                  <c:v>2118.2178452263292</c:v>
                </c:pt>
                <c:pt idx="1580">
                  <c:v>2118.1535783014365</c:v>
                </c:pt>
                <c:pt idx="1581">
                  <c:v>2118.0764187300751</c:v>
                </c:pt>
                <c:pt idx="1582">
                  <c:v>2117.9855425007631</c:v>
                </c:pt>
                <c:pt idx="1583">
                  <c:v>2117.8971656116428</c:v>
                </c:pt>
                <c:pt idx="1584">
                  <c:v>2117.8227020112422</c:v>
                </c:pt>
                <c:pt idx="1585">
                  <c:v>2117.7461928685848</c:v>
                </c:pt>
                <c:pt idx="1586">
                  <c:v>2117.6745342454033</c:v>
                </c:pt>
                <c:pt idx="1587">
                  <c:v>2117.6007828590173</c:v>
                </c:pt>
                <c:pt idx="1588">
                  <c:v>2117.535236771384</c:v>
                </c:pt>
                <c:pt idx="1589">
                  <c:v>2117.4792004279279</c:v>
                </c:pt>
                <c:pt idx="1590">
                  <c:v>2117.4293405601802</c:v>
                </c:pt>
                <c:pt idx="1591">
                  <c:v>2117.3826474149373</c:v>
                </c:pt>
                <c:pt idx="1592">
                  <c:v>2117.3375737311394</c:v>
                </c:pt>
                <c:pt idx="1593">
                  <c:v>2117.2817656234733</c:v>
                </c:pt>
                <c:pt idx="1594">
                  <c:v>2117.2112707298493</c:v>
                </c:pt>
                <c:pt idx="1595">
                  <c:v>2117.1365594808281</c:v>
                </c:pt>
                <c:pt idx="1596">
                  <c:v>2117.0864817730321</c:v>
                </c:pt>
                <c:pt idx="1597">
                  <c:v>2117.0722206681548</c:v>
                </c:pt>
                <c:pt idx="1598">
                  <c:v>2117.073400745162</c:v>
                </c:pt>
                <c:pt idx="1599">
                  <c:v>2117.0795453670985</c:v>
                </c:pt>
                <c:pt idx="1600">
                  <c:v>2117.0718148805095</c:v>
                </c:pt>
                <c:pt idx="1601">
                  <c:v>2117.0534351181459</c:v>
                </c:pt>
                <c:pt idx="1602">
                  <c:v>2117.0307729751912</c:v>
                </c:pt>
                <c:pt idx="1603">
                  <c:v>2116.999681134218</c:v>
                </c:pt>
                <c:pt idx="1604">
                  <c:v>2116.9691475760574</c:v>
                </c:pt>
                <c:pt idx="1605">
                  <c:v>2116.9427729015765</c:v>
                </c:pt>
                <c:pt idx="1606">
                  <c:v>2116.9073700747554</c:v>
                </c:pt>
                <c:pt idx="1607">
                  <c:v>2116.8503070637157</c:v>
                </c:pt>
                <c:pt idx="1608">
                  <c:v>2116.7608927218812</c:v>
                </c:pt>
                <c:pt idx="1609">
                  <c:v>2116.6604146398745</c:v>
                </c:pt>
                <c:pt idx="1610">
                  <c:v>2116.5470498303425</c:v>
                </c:pt>
                <c:pt idx="1611">
                  <c:v>2116.4491258397361</c:v>
                </c:pt>
                <c:pt idx="1612">
                  <c:v>2116.3766295874798</c:v>
                </c:pt>
                <c:pt idx="1613">
                  <c:v>2116.319021576247</c:v>
                </c:pt>
                <c:pt idx="1614">
                  <c:v>2116.2721073610833</c:v>
                </c:pt>
                <c:pt idx="1615">
                  <c:v>2116.2434990387624</c:v>
                </c:pt>
                <c:pt idx="1616">
                  <c:v>2116.2232558177639</c:v>
                </c:pt>
                <c:pt idx="1617">
                  <c:v>2116.2198165211598</c:v>
                </c:pt>
                <c:pt idx="1618">
                  <c:v>2116.2194450178681</c:v>
                </c:pt>
                <c:pt idx="1619">
                  <c:v>2116.2234762411363</c:v>
                </c:pt>
                <c:pt idx="1620">
                  <c:v>2116.231916146156</c:v>
                </c:pt>
                <c:pt idx="1621">
                  <c:v>2116.2459571834406</c:v>
                </c:pt>
                <c:pt idx="1622">
                  <c:v>2116.2385710591075</c:v>
                </c:pt>
                <c:pt idx="1623">
                  <c:v>2116.2013274542228</c:v>
                </c:pt>
                <c:pt idx="1624">
                  <c:v>2116.1518524457383</c:v>
                </c:pt>
                <c:pt idx="1625">
                  <c:v>2116.0954580899952</c:v>
                </c:pt>
                <c:pt idx="1626">
                  <c:v>2116.0213783856761</c:v>
                </c:pt>
                <c:pt idx="1627">
                  <c:v>2115.9331666180583</c:v>
                </c:pt>
                <c:pt idx="1628">
                  <c:v>2115.8179227022006</c:v>
                </c:pt>
                <c:pt idx="1629">
                  <c:v>2115.6891794716375</c:v>
                </c:pt>
                <c:pt idx="1630">
                  <c:v>2115.552339647933</c:v>
                </c:pt>
                <c:pt idx="1631">
                  <c:v>2115.4017973332343</c:v>
                </c:pt>
                <c:pt idx="1632">
                  <c:v>2115.2384393523648</c:v>
                </c:pt>
                <c:pt idx="1633">
                  <c:v>2115.0823415130935</c:v>
                </c:pt>
                <c:pt idx="1634">
                  <c:v>2114.9364021824435</c:v>
                </c:pt>
                <c:pt idx="1635">
                  <c:v>2114.8099970741728</c:v>
                </c:pt>
                <c:pt idx="1636">
                  <c:v>2114.6905589049838</c:v>
                </c:pt>
                <c:pt idx="1637">
                  <c:v>2114.5668783085589</c:v>
                </c:pt>
                <c:pt idx="1638">
                  <c:v>2114.4488636133042</c:v>
                </c:pt>
                <c:pt idx="1639">
                  <c:v>2114.3534153669448</c:v>
                </c:pt>
                <c:pt idx="1640">
                  <c:v>2114.2800584842739</c:v>
                </c:pt>
                <c:pt idx="1641">
                  <c:v>2114.2180322394775</c:v>
                </c:pt>
                <c:pt idx="1642">
                  <c:v>2114.1631481478512</c:v>
                </c:pt>
                <c:pt idx="1643">
                  <c:v>2114.1225266247475</c:v>
                </c:pt>
                <c:pt idx="1644">
                  <c:v>2114.1024257960662</c:v>
                </c:pt>
                <c:pt idx="1645">
                  <c:v>2114.103997557188</c:v>
                </c:pt>
                <c:pt idx="1646">
                  <c:v>2114.1126974363415</c:v>
                </c:pt>
                <c:pt idx="1647">
                  <c:v>2114.1342396028344</c:v>
                </c:pt>
                <c:pt idx="1648">
                  <c:v>2114.1753576328629</c:v>
                </c:pt>
                <c:pt idx="1649">
                  <c:v>2114.2228365796345</c:v>
                </c:pt>
                <c:pt idx="1650">
                  <c:v>2114.2634503083095</c:v>
                </c:pt>
                <c:pt idx="1651">
                  <c:v>2114.2904359541767</c:v>
                </c:pt>
                <c:pt idx="1652">
                  <c:v>2114.3062521571396</c:v>
                </c:pt>
                <c:pt idx="1653">
                  <c:v>2114.3089447987645</c:v>
                </c:pt>
                <c:pt idx="1654">
                  <c:v>2114.3043488606249</c:v>
                </c:pt>
                <c:pt idx="1655">
                  <c:v>2114.2868952106273</c:v>
                </c:pt>
                <c:pt idx="1656">
                  <c:v>2114.2578407177839</c:v>
                </c:pt>
                <c:pt idx="1657">
                  <c:v>2114.2269678263883</c:v>
                </c:pt>
                <c:pt idx="1658">
                  <c:v>2114.1994608460959</c:v>
                </c:pt>
                <c:pt idx="1659">
                  <c:v>2114.1808848901392</c:v>
                </c:pt>
                <c:pt idx="1660">
                  <c:v>2114.1690931784365</c:v>
                </c:pt>
                <c:pt idx="1661">
                  <c:v>2114.1852374774439</c:v>
                </c:pt>
                <c:pt idx="1662">
                  <c:v>2114.2249545733889</c:v>
                </c:pt>
                <c:pt idx="1663">
                  <c:v>2114.2945949365894</c:v>
                </c:pt>
                <c:pt idx="1664">
                  <c:v>2114.4223664209831</c:v>
                </c:pt>
                <c:pt idx="1665">
                  <c:v>2114.5920211107059</c:v>
                </c:pt>
                <c:pt idx="1666">
                  <c:v>2114.8285626200332</c:v>
                </c:pt>
                <c:pt idx="1667">
                  <c:v>2115.1018815250686</c:v>
                </c:pt>
                <c:pt idx="1668">
                  <c:v>2115.3904229001446</c:v>
                </c:pt>
                <c:pt idx="1669">
                  <c:v>2115.690330932071</c:v>
                </c:pt>
                <c:pt idx="1670">
                  <c:v>2115.9676546222704</c:v>
                </c:pt>
                <c:pt idx="1671">
                  <c:v>2116.2370254011844</c:v>
                </c:pt>
                <c:pt idx="1672">
                  <c:v>2116.4753393091191</c:v>
                </c:pt>
                <c:pt idx="1673">
                  <c:v>2116.6954261943288</c:v>
                </c:pt>
                <c:pt idx="1674">
                  <c:v>2116.8890616267445</c:v>
                </c:pt>
                <c:pt idx="1675">
                  <c:v>2117.040268068743</c:v>
                </c:pt>
                <c:pt idx="1676">
                  <c:v>2117.1486903834648</c:v>
                </c:pt>
                <c:pt idx="1677">
                  <c:v>2117.1884112128546</c:v>
                </c:pt>
                <c:pt idx="1678">
                  <c:v>2117.1758825551642</c:v>
                </c:pt>
                <c:pt idx="1679">
                  <c:v>2117.116896143521</c:v>
                </c:pt>
                <c:pt idx="1680">
                  <c:v>2117.0212425620089</c:v>
                </c:pt>
                <c:pt idx="1681">
                  <c:v>2116.920223949362</c:v>
                </c:pt>
                <c:pt idx="1682">
                  <c:v>2116.8190472362371</c:v>
                </c:pt>
                <c:pt idx="1683">
                  <c:v>2116.7210608158275</c:v>
                </c:pt>
                <c:pt idx="1684">
                  <c:v>2116.6098220913268</c:v>
                </c:pt>
                <c:pt idx="1685">
                  <c:v>2116.5070156882766</c:v>
                </c:pt>
                <c:pt idx="1686">
                  <c:v>2116.4158109658647</c:v>
                </c:pt>
                <c:pt idx="1687">
                  <c:v>2116.33583478223</c:v>
                </c:pt>
                <c:pt idx="1688">
                  <c:v>2116.2508854812108</c:v>
                </c:pt>
                <c:pt idx="1689">
                  <c:v>2116.1753108510961</c:v>
                </c:pt>
                <c:pt idx="1690">
                  <c:v>2116.1106202099304</c:v>
                </c:pt>
                <c:pt idx="1691">
                  <c:v>2116.0464597849091</c:v>
                </c:pt>
                <c:pt idx="1692">
                  <c:v>2115.9784336955436</c:v>
                </c:pt>
                <c:pt idx="1693">
                  <c:v>2115.8983804680583</c:v>
                </c:pt>
                <c:pt idx="1694">
                  <c:v>2115.8060800406661</c:v>
                </c:pt>
                <c:pt idx="1695">
                  <c:v>2115.7111479339005</c:v>
                </c:pt>
                <c:pt idx="1696">
                  <c:v>2115.6147958347815</c:v>
                </c:pt>
                <c:pt idx="1697">
                  <c:v>2115.5093297816643</c:v>
                </c:pt>
                <c:pt idx="1698">
                  <c:v>2115.4097563888977</c:v>
                </c:pt>
                <c:pt idx="1699">
                  <c:v>2115.3295205644645</c:v>
                </c:pt>
                <c:pt idx="1700">
                  <c:v>2115.2648399731597</c:v>
                </c:pt>
                <c:pt idx="1701">
                  <c:v>2115.2134972804552</c:v>
                </c:pt>
                <c:pt idx="1702">
                  <c:v>2115.1739091519466</c:v>
                </c:pt>
                <c:pt idx="1703">
                  <c:v>2115.1609557254146</c:v>
                </c:pt>
                <c:pt idx="1704">
                  <c:v>2115.1560986401241</c:v>
                </c:pt>
                <c:pt idx="1705">
                  <c:v>2115.1566175557286</c:v>
                </c:pt>
                <c:pt idx="1706">
                  <c:v>2115.1657627892287</c:v>
                </c:pt>
                <c:pt idx="1707">
                  <c:v>2115.1697891056674</c:v>
                </c:pt>
                <c:pt idx="1708">
                  <c:v>2115.1507192994368</c:v>
                </c:pt>
                <c:pt idx="1709">
                  <c:v>2115.103344377093</c:v>
                </c:pt>
                <c:pt idx="1710">
                  <c:v>2115.0324425348194</c:v>
                </c:pt>
                <c:pt idx="1711">
                  <c:v>2114.9376666893845</c:v>
                </c:pt>
                <c:pt idx="1712">
                  <c:v>2114.8290628126797</c:v>
                </c:pt>
                <c:pt idx="1713">
                  <c:v>2114.71331607805</c:v>
                </c:pt>
                <c:pt idx="1714">
                  <c:v>2114.5832035994749</c:v>
                </c:pt>
                <c:pt idx="1715">
                  <c:v>2114.4468091881918</c:v>
                </c:pt>
                <c:pt idx="1716">
                  <c:v>2114.3045031853617</c:v>
                </c:pt>
                <c:pt idx="1717">
                  <c:v>2114.166378672016</c:v>
                </c:pt>
                <c:pt idx="1718">
                  <c:v>2114.038979637322</c:v>
                </c:pt>
                <c:pt idx="1719">
                  <c:v>2113.9256243262835</c:v>
                </c:pt>
                <c:pt idx="1720">
                  <c:v>2113.8200720239956</c:v>
                </c:pt>
                <c:pt idx="1721">
                  <c:v>2113.7269326473915</c:v>
                </c:pt>
                <c:pt idx="1722">
                  <c:v>2113.6408496888776</c:v>
                </c:pt>
                <c:pt idx="1723">
                  <c:v>2113.554450997583</c:v>
                </c:pt>
                <c:pt idx="1724">
                  <c:v>2113.4778739733479</c:v>
                </c:pt>
                <c:pt idx="1725">
                  <c:v>2113.4237621984289</c:v>
                </c:pt>
                <c:pt idx="1726">
                  <c:v>2113.3912197617137</c:v>
                </c:pt>
                <c:pt idx="1727">
                  <c:v>2113.3711017974642</c:v>
                </c:pt>
                <c:pt idx="1728">
                  <c:v>2113.3508143387648</c:v>
                </c:pt>
                <c:pt idx="1729">
                  <c:v>2113.331968684166</c:v>
                </c:pt>
                <c:pt idx="1730">
                  <c:v>2113.3116262357057</c:v>
                </c:pt>
                <c:pt idx="1731">
                  <c:v>2113.3218950941005</c:v>
                </c:pt>
                <c:pt idx="1732">
                  <c:v>2113.3256137870221</c:v>
                </c:pt>
                <c:pt idx="1733">
                  <c:v>2113.3364109601002</c:v>
                </c:pt>
                <c:pt idx="1734">
                  <c:v>2113.3520310337731</c:v>
                </c:pt>
                <c:pt idx="1735">
                  <c:v>2113.3610063269412</c:v>
                </c:pt>
                <c:pt idx="1736">
                  <c:v>2113.3467584755999</c:v>
                </c:pt>
                <c:pt idx="1737">
                  <c:v>2113.3358109791807</c:v>
                </c:pt>
                <c:pt idx="1738">
                  <c:v>2113.3325080017617</c:v>
                </c:pt>
                <c:pt idx="1739">
                  <c:v>2113.3404989237283</c:v>
                </c:pt>
                <c:pt idx="1740">
                  <c:v>2113.3521310699948</c:v>
                </c:pt>
                <c:pt idx="1741">
                  <c:v>2113.3779315592087</c:v>
                </c:pt>
                <c:pt idx="1742">
                  <c:v>2113.3996359939288</c:v>
                </c:pt>
                <c:pt idx="1743">
                  <c:v>2113.439696193072</c:v>
                </c:pt>
                <c:pt idx="1744">
                  <c:v>2113.4684056586107</c:v>
                </c:pt>
                <c:pt idx="1745">
                  <c:v>2113.4951434199093</c:v>
                </c:pt>
                <c:pt idx="1746">
                  <c:v>2113.5338791822346</c:v>
                </c:pt>
                <c:pt idx="1747">
                  <c:v>2113.5809415426197</c:v>
                </c:pt>
                <c:pt idx="1748">
                  <c:v>2113.6104430481669</c:v>
                </c:pt>
                <c:pt idx="1749">
                  <c:v>2113.6407204651105</c:v>
                </c:pt>
                <c:pt idx="1750">
                  <c:v>2113.6676267701823</c:v>
                </c:pt>
                <c:pt idx="1751">
                  <c:v>2113.6842524422436</c:v>
                </c:pt>
                <c:pt idx="1752">
                  <c:v>2113.7002060889263</c:v>
                </c:pt>
                <c:pt idx="1753">
                  <c:v>2113.6926876259026</c:v>
                </c:pt>
                <c:pt idx="1754">
                  <c:v>2113.6959051578228</c:v>
                </c:pt>
                <c:pt idx="1755">
                  <c:v>2113.708468895496</c:v>
                </c:pt>
                <c:pt idx="1756">
                  <c:v>2113.7562254220447</c:v>
                </c:pt>
                <c:pt idx="1757">
                  <c:v>2113.8371105018759</c:v>
                </c:pt>
                <c:pt idx="1758">
                  <c:v>2113.9562832052229</c:v>
                </c:pt>
                <c:pt idx="1759">
                  <c:v>2114.0789218072991</c:v>
                </c:pt>
                <c:pt idx="1760">
                  <c:v>2114.1967907625526</c:v>
                </c:pt>
                <c:pt idx="1761">
                  <c:v>2114.3108864233377</c:v>
                </c:pt>
                <c:pt idx="1762">
                  <c:v>2114.4315211263638</c:v>
                </c:pt>
                <c:pt idx="1763">
                  <c:v>2114.5500938463233</c:v>
                </c:pt>
                <c:pt idx="1764">
                  <c:v>2114.6829658073957</c:v>
                </c:pt>
                <c:pt idx="1765">
                  <c:v>2114.7911949274935</c:v>
                </c:pt>
                <c:pt idx="1766">
                  <c:v>2114.8937071773103</c:v>
                </c:pt>
                <c:pt idx="1767">
                  <c:v>2114.9547851434413</c:v>
                </c:pt>
                <c:pt idx="1768">
                  <c:v>2114.9651000594099</c:v>
                </c:pt>
                <c:pt idx="1769">
                  <c:v>2114.9273242821464</c:v>
                </c:pt>
                <c:pt idx="1770">
                  <c:v>2114.87698282062</c:v>
                </c:pt>
                <c:pt idx="1771">
                  <c:v>2114.8081982371946</c:v>
                </c:pt>
                <c:pt idx="1772">
                  <c:v>2114.7303879376927</c:v>
                </c:pt>
                <c:pt idx="1773">
                  <c:v>2114.6457437986505</c:v>
                </c:pt>
                <c:pt idx="1774">
                  <c:v>2114.5592917756662</c:v>
                </c:pt>
                <c:pt idx="1775">
                  <c:v>2114.4659203538185</c:v>
                </c:pt>
                <c:pt idx="1776">
                  <c:v>2114.3849600999765</c:v>
                </c:pt>
                <c:pt idx="1777">
                  <c:v>2114.3178341701887</c:v>
                </c:pt>
                <c:pt idx="1778">
                  <c:v>2114.2449492449441</c:v>
                </c:pt>
                <c:pt idx="1779">
                  <c:v>2114.1638961917147</c:v>
                </c:pt>
                <c:pt idx="1780">
                  <c:v>2114.0799194085675</c:v>
                </c:pt>
                <c:pt idx="1781">
                  <c:v>2114.0126067761894</c:v>
                </c:pt>
                <c:pt idx="1782">
                  <c:v>2113.9549023951181</c:v>
                </c:pt>
                <c:pt idx="1783">
                  <c:v>2113.9005143898225</c:v>
                </c:pt>
                <c:pt idx="1784">
                  <c:v>2113.8401356970639</c:v>
                </c:pt>
                <c:pt idx="1785">
                  <c:v>2113.7770671518674</c:v>
                </c:pt>
                <c:pt idx="1786">
                  <c:v>2113.7107460052162</c:v>
                </c:pt>
                <c:pt idx="1787">
                  <c:v>2113.6381818362852</c:v>
                </c:pt>
                <c:pt idx="1788">
                  <c:v>2113.5555176677472</c:v>
                </c:pt>
                <c:pt idx="1789">
                  <c:v>2113.4791098878445</c:v>
                </c:pt>
                <c:pt idx="1790">
                  <c:v>2113.4139358559114</c:v>
                </c:pt>
                <c:pt idx="1791">
                  <c:v>2113.3508477717537</c:v>
                </c:pt>
                <c:pt idx="1792">
                  <c:v>2113.2840211588386</c:v>
                </c:pt>
                <c:pt idx="1793">
                  <c:v>2113.2310523441342</c:v>
                </c:pt>
                <c:pt idx="1794">
                  <c:v>2113.1807819884989</c:v>
                </c:pt>
                <c:pt idx="1795">
                  <c:v>2113.1312220527757</c:v>
                </c:pt>
                <c:pt idx="1796">
                  <c:v>2113.0740036051898</c:v>
                </c:pt>
                <c:pt idx="1797">
                  <c:v>2113.0131935046352</c:v>
                </c:pt>
                <c:pt idx="1798">
                  <c:v>2112.9379542700726</c:v>
                </c:pt>
                <c:pt idx="1799">
                  <c:v>2112.8597716072463</c:v>
                </c:pt>
                <c:pt idx="1800">
                  <c:v>2112.7814255849535</c:v>
                </c:pt>
                <c:pt idx="1801">
                  <c:v>2112.6964910239058</c:v>
                </c:pt>
                <c:pt idx="1802">
                  <c:v>2112.5965712138891</c:v>
                </c:pt>
                <c:pt idx="1803">
                  <c:v>2112.4755017549533</c:v>
                </c:pt>
                <c:pt idx="1804">
                  <c:v>2112.3281145304268</c:v>
                </c:pt>
                <c:pt idx="1805">
                  <c:v>2112.173325657041</c:v>
                </c:pt>
                <c:pt idx="1806">
                  <c:v>2112.0282007995179</c:v>
                </c:pt>
                <c:pt idx="1807">
                  <c:v>2111.9003494042231</c:v>
                </c:pt>
                <c:pt idx="1808">
                  <c:v>2111.7777760453614</c:v>
                </c:pt>
                <c:pt idx="1809">
                  <c:v>2111.6546261007843</c:v>
                </c:pt>
                <c:pt idx="1810">
                  <c:v>2111.5291804329759</c:v>
                </c:pt>
                <c:pt idx="1811">
                  <c:v>2111.4000605387969</c:v>
                </c:pt>
                <c:pt idx="1812">
                  <c:v>2111.2802564655335</c:v>
                </c:pt>
                <c:pt idx="1813">
                  <c:v>2111.1784152086066</c:v>
                </c:pt>
                <c:pt idx="1814">
                  <c:v>2111.0876121072451</c:v>
                </c:pt>
                <c:pt idx="1815">
                  <c:v>2111.0021837351287</c:v>
                </c:pt>
                <c:pt idx="1816">
                  <c:v>2110.9151830924752</c:v>
                </c:pt>
                <c:pt idx="1817">
                  <c:v>2110.8227752457274</c:v>
                </c:pt>
                <c:pt idx="1818">
                  <c:v>2110.7180958504778</c:v>
                </c:pt>
                <c:pt idx="1819">
                  <c:v>2110.6115486309895</c:v>
                </c:pt>
                <c:pt idx="1820">
                  <c:v>2110.5023116332495</c:v>
                </c:pt>
                <c:pt idx="1821">
                  <c:v>2110.3851457372166</c:v>
                </c:pt>
                <c:pt idx="1822">
                  <c:v>2110.2671613330949</c:v>
                </c:pt>
                <c:pt idx="1823">
                  <c:v>2110.1380252805106</c:v>
                </c:pt>
                <c:pt idx="1824">
                  <c:v>2110.0111894730453</c:v>
                </c:pt>
                <c:pt idx="1825">
                  <c:v>2109.8928483804234</c:v>
                </c:pt>
                <c:pt idx="1826">
                  <c:v>2109.787180446021</c:v>
                </c:pt>
                <c:pt idx="1827">
                  <c:v>2109.6910177906934</c:v>
                </c:pt>
                <c:pt idx="1828">
                  <c:v>2109.6153383180849</c:v>
                </c:pt>
                <c:pt idx="1829">
                  <c:v>2109.5535150612577</c:v>
                </c:pt>
                <c:pt idx="1830">
                  <c:v>2109.5015817546059</c:v>
                </c:pt>
                <c:pt idx="1831">
                  <c:v>2109.465590546592</c:v>
                </c:pt>
                <c:pt idx="1832">
                  <c:v>2109.4577806309462</c:v>
                </c:pt>
                <c:pt idx="1833">
                  <c:v>2109.4606529932162</c:v>
                </c:pt>
                <c:pt idx="1834">
                  <c:v>2109.4922067198263</c:v>
                </c:pt>
                <c:pt idx="1835">
                  <c:v>2109.5705746829667</c:v>
                </c:pt>
                <c:pt idx="1836">
                  <c:v>2109.7075018700839</c:v>
                </c:pt>
                <c:pt idx="1837">
                  <c:v>2109.8732972001994</c:v>
                </c:pt>
                <c:pt idx="1838">
                  <c:v>2110.033208408875</c:v>
                </c:pt>
                <c:pt idx="1839">
                  <c:v>2110.172057906846</c:v>
                </c:pt>
                <c:pt idx="1840">
                  <c:v>2110.3020903653978</c:v>
                </c:pt>
                <c:pt idx="1841">
                  <c:v>2110.428659692855</c:v>
                </c:pt>
                <c:pt idx="1842">
                  <c:v>2110.5529552636253</c:v>
                </c:pt>
                <c:pt idx="1843">
                  <c:v>2110.6645687726868</c:v>
                </c:pt>
                <c:pt idx="1844">
                  <c:v>2110.7708520701176</c:v>
                </c:pt>
                <c:pt idx="1845">
                  <c:v>2110.8621051109521</c:v>
                </c:pt>
                <c:pt idx="1846">
                  <c:v>2110.8961768378181</c:v>
                </c:pt>
                <c:pt idx="1847">
                  <c:v>2110.8596340133295</c:v>
                </c:pt>
                <c:pt idx="1848">
                  <c:v>2110.7808951253046</c:v>
                </c:pt>
                <c:pt idx="1849">
                  <c:v>2110.6959482021375</c:v>
                </c:pt>
                <c:pt idx="1850">
                  <c:v>2110.6079146066218</c:v>
                </c:pt>
                <c:pt idx="1851">
                  <c:v>2110.5228967878274</c:v>
                </c:pt>
                <c:pt idx="1852">
                  <c:v>2110.4397471008883</c:v>
                </c:pt>
                <c:pt idx="1853">
                  <c:v>2110.3561080955419</c:v>
                </c:pt>
                <c:pt idx="1854">
                  <c:v>2110.2675523385064</c:v>
                </c:pt>
                <c:pt idx="1855">
                  <c:v>2110.1829234879415</c:v>
                </c:pt>
                <c:pt idx="1856">
                  <c:v>2110.127231952978</c:v>
                </c:pt>
                <c:pt idx="1857">
                  <c:v>2110.0970027343142</c:v>
                </c:pt>
                <c:pt idx="1858">
                  <c:v>2110.0904613072162</c:v>
                </c:pt>
                <c:pt idx="1859">
                  <c:v>2110.1231175997759</c:v>
                </c:pt>
                <c:pt idx="1860">
                  <c:v>2110.2006662604258</c:v>
                </c:pt>
                <c:pt idx="1861">
                  <c:v>2110.3264117913332</c:v>
                </c:pt>
                <c:pt idx="1862">
                  <c:v>2110.4801649202523</c:v>
                </c:pt>
                <c:pt idx="1863">
                  <c:v>2110.6421852931544</c:v>
                </c:pt>
                <c:pt idx="1864">
                  <c:v>2110.8140942079285</c:v>
                </c:pt>
                <c:pt idx="1865">
                  <c:v>2111.0072618487661</c:v>
                </c:pt>
                <c:pt idx="1866">
                  <c:v>2111.2061789817512</c:v>
                </c:pt>
                <c:pt idx="1867">
                  <c:v>2111.3818902564017</c:v>
                </c:pt>
                <c:pt idx="1868">
                  <c:v>2111.5758548649264</c:v>
                </c:pt>
                <c:pt idx="1869">
                  <c:v>2111.7769562519379</c:v>
                </c:pt>
                <c:pt idx="1870">
                  <c:v>2111.9774649177798</c:v>
                </c:pt>
                <c:pt idx="1871">
                  <c:v>2112.1706839206872</c:v>
                </c:pt>
                <c:pt idx="1872">
                  <c:v>2112.3404235005651</c:v>
                </c:pt>
                <c:pt idx="1873">
                  <c:v>2112.5055882873257</c:v>
                </c:pt>
                <c:pt idx="1874">
                  <c:v>2112.6815008054878</c:v>
                </c:pt>
                <c:pt idx="1875">
                  <c:v>2112.8610605126182</c:v>
                </c:pt>
                <c:pt idx="1876">
                  <c:v>2113.0353810891556</c:v>
                </c:pt>
                <c:pt idx="1877">
                  <c:v>2113.2094726153487</c:v>
                </c:pt>
                <c:pt idx="1878">
                  <c:v>2113.3930428337271</c:v>
                </c:pt>
                <c:pt idx="1879">
                  <c:v>2113.5477463619222</c:v>
                </c:pt>
                <c:pt idx="1880">
                  <c:v>2113.7017084199788</c:v>
                </c:pt>
                <c:pt idx="1881">
                  <c:v>2113.8342125743789</c:v>
                </c:pt>
                <c:pt idx="1882">
                  <c:v>2113.9503800320122</c:v>
                </c:pt>
                <c:pt idx="1883">
                  <c:v>2114.0554237217507</c:v>
                </c:pt>
                <c:pt idx="1884">
                  <c:v>2114.1335589456644</c:v>
                </c:pt>
                <c:pt idx="1885">
                  <c:v>2114.1757508766345</c:v>
                </c:pt>
                <c:pt idx="1886">
                  <c:v>2114.1937102029692</c:v>
                </c:pt>
                <c:pt idx="1887">
                  <c:v>2114.1999163244509</c:v>
                </c:pt>
                <c:pt idx="1888">
                  <c:v>2114.1940510459663</c:v>
                </c:pt>
                <c:pt idx="1889">
                  <c:v>2114.1621516193327</c:v>
                </c:pt>
                <c:pt idx="1890">
                  <c:v>2114.1499419441011</c:v>
                </c:pt>
                <c:pt idx="1891">
                  <c:v>2114.1150997906348</c:v>
                </c:pt>
                <c:pt idx="1892">
                  <c:v>2114.0883668217907</c:v>
                </c:pt>
                <c:pt idx="1893">
                  <c:v>2114.0756372900255</c:v>
                </c:pt>
                <c:pt idx="1894">
                  <c:v>2114.0633097504447</c:v>
                </c:pt>
                <c:pt idx="1895">
                  <c:v>2114.063887447614</c:v>
                </c:pt>
                <c:pt idx="1896">
                  <c:v>2114.0774121743193</c:v>
                </c:pt>
                <c:pt idx="1897">
                  <c:v>2114.1125540492867</c:v>
                </c:pt>
                <c:pt idx="1898">
                  <c:v>2114.1480055061934</c:v>
                </c:pt>
                <c:pt idx="1899">
                  <c:v>2114.1959044823579</c:v>
                </c:pt>
                <c:pt idx="1900">
                  <c:v>2114.2440954140616</c:v>
                </c:pt>
                <c:pt idx="1901">
                  <c:v>2114.2532672528173</c:v>
                </c:pt>
                <c:pt idx="1902">
                  <c:v>2114.2511275702395</c:v>
                </c:pt>
                <c:pt idx="1903">
                  <c:v>2114.2225660125901</c:v>
                </c:pt>
                <c:pt idx="1904">
                  <c:v>2114.1557219035008</c:v>
                </c:pt>
                <c:pt idx="1905">
                  <c:v>2114.0686136205759</c:v>
                </c:pt>
                <c:pt idx="1906">
                  <c:v>2113.9546460986712</c:v>
                </c:pt>
                <c:pt idx="1907">
                  <c:v>2113.8305297788834</c:v>
                </c:pt>
                <c:pt idx="1908">
                  <c:v>2113.6861273010759</c:v>
                </c:pt>
                <c:pt idx="1909">
                  <c:v>2113.538188105294</c:v>
                </c:pt>
                <c:pt idx="1910">
                  <c:v>2113.3859491777421</c:v>
                </c:pt>
                <c:pt idx="1911">
                  <c:v>2113.260428639298</c:v>
                </c:pt>
                <c:pt idx="1912">
                  <c:v>2113.1615794626882</c:v>
                </c:pt>
                <c:pt idx="1913">
                  <c:v>2113.0939535162561</c:v>
                </c:pt>
                <c:pt idx="1914">
                  <c:v>2113.0627479474247</c:v>
                </c:pt>
                <c:pt idx="1915">
                  <c:v>2113.0705425461961</c:v>
                </c:pt>
                <c:pt idx="1916">
                  <c:v>2113.1152651170278</c:v>
                </c:pt>
                <c:pt idx="1917">
                  <c:v>2113.1958301425188</c:v>
                </c:pt>
                <c:pt idx="1918">
                  <c:v>2113.3004441911862</c:v>
                </c:pt>
                <c:pt idx="1919">
                  <c:v>2113.4214337863718</c:v>
                </c:pt>
                <c:pt idx="1920">
                  <c:v>2113.5626751568875</c:v>
                </c:pt>
                <c:pt idx="1921">
                  <c:v>2113.7225533686437</c:v>
                </c:pt>
                <c:pt idx="1922">
                  <c:v>2113.8799563975344</c:v>
                </c:pt>
                <c:pt idx="1923">
                  <c:v>2114.0371342321846</c:v>
                </c:pt>
                <c:pt idx="1924">
                  <c:v>2114.1947437702033</c:v>
                </c:pt>
                <c:pt idx="1925">
                  <c:v>2114.3279157263369</c:v>
                </c:pt>
                <c:pt idx="1926">
                  <c:v>2114.4367208337039</c:v>
                </c:pt>
                <c:pt idx="1927">
                  <c:v>2114.5270264833166</c:v>
                </c:pt>
                <c:pt idx="1928">
                  <c:v>2114.6049180961727</c:v>
                </c:pt>
                <c:pt idx="1929">
                  <c:v>2114.6673357465065</c:v>
                </c:pt>
                <c:pt idx="1930">
                  <c:v>2114.7418519250514</c:v>
                </c:pt>
                <c:pt idx="1931">
                  <c:v>2114.8158235367878</c:v>
                </c:pt>
                <c:pt idx="1932">
                  <c:v>2114.8781365198229</c:v>
                </c:pt>
                <c:pt idx="1933">
                  <c:v>2114.9461944634918</c:v>
                </c:pt>
                <c:pt idx="1934">
                  <c:v>2115.0040139284411</c:v>
                </c:pt>
                <c:pt idx="1935">
                  <c:v>2115.0336875933294</c:v>
                </c:pt>
                <c:pt idx="1936">
                  <c:v>2115.0586606439474</c:v>
                </c:pt>
                <c:pt idx="1937">
                  <c:v>2115.0861897688692</c:v>
                </c:pt>
                <c:pt idx="1938">
                  <c:v>2115.1004256309966</c:v>
                </c:pt>
                <c:pt idx="1939">
                  <c:v>2115.102785223648</c:v>
                </c:pt>
                <c:pt idx="1940">
                  <c:v>2115.0990869242896</c:v>
                </c:pt>
                <c:pt idx="1941">
                  <c:v>2115.0589876584304</c:v>
                </c:pt>
                <c:pt idx="1942">
                  <c:v>2114.9889356308477</c:v>
                </c:pt>
                <c:pt idx="1943">
                  <c:v>2114.9067595185766</c:v>
                </c:pt>
                <c:pt idx="1944">
                  <c:v>2114.7890182788183</c:v>
                </c:pt>
                <c:pt idx="1945">
                  <c:v>2114.6590212592446</c:v>
                </c:pt>
                <c:pt idx="1946">
                  <c:v>2114.5371732132339</c:v>
                </c:pt>
                <c:pt idx="1947">
                  <c:v>2114.4193772923218</c:v>
                </c:pt>
                <c:pt idx="1948">
                  <c:v>2114.2881446604374</c:v>
                </c:pt>
                <c:pt idx="1949">
                  <c:v>2114.1574498689342</c:v>
                </c:pt>
                <c:pt idx="1950">
                  <c:v>2114.0261680881213</c:v>
                </c:pt>
                <c:pt idx="1951">
                  <c:v>2113.9027918329284</c:v>
                </c:pt>
                <c:pt idx="1952">
                  <c:v>2113.805501496824</c:v>
                </c:pt>
                <c:pt idx="1953">
                  <c:v>2113.7251950395812</c:v>
                </c:pt>
                <c:pt idx="1954">
                  <c:v>2113.6490196735076</c:v>
                </c:pt>
                <c:pt idx="1955">
                  <c:v>2113.5857670163382</c:v>
                </c:pt>
                <c:pt idx="1956">
                  <c:v>2113.5268909171432</c:v>
                </c:pt>
                <c:pt idx="1957">
                  <c:v>2113.4604778510666</c:v>
                </c:pt>
                <c:pt idx="1958">
                  <c:v>2113.3806998241125</c:v>
                </c:pt>
                <c:pt idx="1959">
                  <c:v>2113.3039752420832</c:v>
                </c:pt>
                <c:pt idx="1960">
                  <c:v>2113.2246098480077</c:v>
                </c:pt>
                <c:pt idx="1961">
                  <c:v>2113.1359145294778</c:v>
                </c:pt>
                <c:pt idx="1962">
                  <c:v>2113.0285990663974</c:v>
                </c:pt>
                <c:pt idx="1963">
                  <c:v>2112.9056237496638</c:v>
                </c:pt>
                <c:pt idx="1964">
                  <c:v>2112.7713867752022</c:v>
                </c:pt>
                <c:pt idx="1965">
                  <c:v>2112.6272960815163</c:v>
                </c:pt>
                <c:pt idx="1966">
                  <c:v>2112.4798459220588</c:v>
                </c:pt>
                <c:pt idx="1967">
                  <c:v>2112.3367871433843</c:v>
                </c:pt>
                <c:pt idx="1968">
                  <c:v>2112.2056207812707</c:v>
                </c:pt>
                <c:pt idx="1969">
                  <c:v>2112.0922226720768</c:v>
                </c:pt>
                <c:pt idx="1970">
                  <c:v>2111.9822500599048</c:v>
                </c:pt>
                <c:pt idx="1971">
                  <c:v>2111.8776594277365</c:v>
                </c:pt>
                <c:pt idx="1972">
                  <c:v>2111.7798053625197</c:v>
                </c:pt>
                <c:pt idx="1973">
                  <c:v>2111.6916308508999</c:v>
                </c:pt>
                <c:pt idx="1974">
                  <c:v>2111.6122108645363</c:v>
                </c:pt>
                <c:pt idx="1975">
                  <c:v>2111.5644513562625</c:v>
                </c:pt>
                <c:pt idx="1976">
                  <c:v>2111.5610266802632</c:v>
                </c:pt>
                <c:pt idx="1977">
                  <c:v>2111.5655531784064</c:v>
                </c:pt>
                <c:pt idx="1978">
                  <c:v>2111.5682902759772</c:v>
                </c:pt>
                <c:pt idx="1979">
                  <c:v>2111.5699282583541</c:v>
                </c:pt>
                <c:pt idx="1980">
                  <c:v>2111.561637232031</c:v>
                </c:pt>
                <c:pt idx="1981">
                  <c:v>2111.5540129923816</c:v>
                </c:pt>
                <c:pt idx="1982">
                  <c:v>2111.5509265422647</c:v>
                </c:pt>
                <c:pt idx="1983">
                  <c:v>2111.5529134112198</c:v>
                </c:pt>
                <c:pt idx="1984">
                  <c:v>2111.5604350975573</c:v>
                </c:pt>
                <c:pt idx="1985">
                  <c:v>2111.5551606512581</c:v>
                </c:pt>
                <c:pt idx="1986">
                  <c:v>2111.5172906699163</c:v>
                </c:pt>
                <c:pt idx="1987">
                  <c:v>2111.4424251649484</c:v>
                </c:pt>
                <c:pt idx="1988">
                  <c:v>2111.3684550176667</c:v>
                </c:pt>
                <c:pt idx="1989">
                  <c:v>2111.2985346679588</c:v>
                </c:pt>
                <c:pt idx="1990">
                  <c:v>2111.2220586339026</c:v>
                </c:pt>
                <c:pt idx="1991">
                  <c:v>2111.1379714850514</c:v>
                </c:pt>
                <c:pt idx="1992">
                  <c:v>2111.0527440274823</c:v>
                </c:pt>
                <c:pt idx="1993">
                  <c:v>2110.9751736921712</c:v>
                </c:pt>
                <c:pt idx="1994">
                  <c:v>2110.9067378995896</c:v>
                </c:pt>
                <c:pt idx="1995">
                  <c:v>2110.8409181636725</c:v>
                </c:pt>
                <c:pt idx="1996">
                  <c:v>2110.7846815307607</c:v>
                </c:pt>
                <c:pt idx="1997">
                  <c:v>2110.7444979846746</c:v>
                </c:pt>
                <c:pt idx="1998">
                  <c:v>2110.7044573071812</c:v>
                </c:pt>
                <c:pt idx="1999">
                  <c:v>2110.6564716597923</c:v>
                </c:pt>
                <c:pt idx="2000">
                  <c:v>2110.603106773186</c:v>
                </c:pt>
                <c:pt idx="2001">
                  <c:v>2110.5546711476422</c:v>
                </c:pt>
                <c:pt idx="2002">
                  <c:v>2110.5208094334007</c:v>
                </c:pt>
                <c:pt idx="2003">
                  <c:v>2110.4849833130061</c:v>
                </c:pt>
                <c:pt idx="2004">
                  <c:v>2110.4373285302809</c:v>
                </c:pt>
                <c:pt idx="2005">
                  <c:v>2110.3752493803895</c:v>
                </c:pt>
                <c:pt idx="2006">
                  <c:v>2110.3097537251519</c:v>
                </c:pt>
                <c:pt idx="2007">
                  <c:v>2110.2803463866267</c:v>
                </c:pt>
                <c:pt idx="2008">
                  <c:v>2110.2388188478399</c:v>
                </c:pt>
                <c:pt idx="2009">
                  <c:v>2110.1989544926519</c:v>
                </c:pt>
                <c:pt idx="2010">
                  <c:v>2110.1600452659595</c:v>
                </c:pt>
                <c:pt idx="2011">
                  <c:v>2110.1255236371835</c:v>
                </c:pt>
                <c:pt idx="2012">
                  <c:v>2110.0882278964405</c:v>
                </c:pt>
                <c:pt idx="2013">
                  <c:v>2110.0375036646446</c:v>
                </c:pt>
                <c:pt idx="2014">
                  <c:v>2109.9923536571123</c:v>
                </c:pt>
                <c:pt idx="2015">
                  <c:v>2109.9473520331803</c:v>
                </c:pt>
                <c:pt idx="2016">
                  <c:v>2109.923757402833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371-4CF2-B825-83FA474D1F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9257679"/>
        <c:axId val="669261999"/>
      </c:scatterChart>
      <c:valAx>
        <c:axId val="6692576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9261999"/>
        <c:crosses val="autoZero"/>
        <c:crossBetween val="midCat"/>
      </c:valAx>
      <c:valAx>
        <c:axId val="6692619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92576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DobaVVSec!$D$1</c:f>
              <c:strCache>
                <c:ptCount val="1"/>
                <c:pt idx="0">
                  <c:v>Welch cakanie na VV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DobaVVSec!$D$2:$D$2018</c:f>
              <c:numCache>
                <c:formatCode>General</c:formatCode>
                <c:ptCount val="2017"/>
                <c:pt idx="0">
                  <c:v>35.917132959909857</c:v>
                </c:pt>
                <c:pt idx="1">
                  <c:v>43.853607233799067</c:v>
                </c:pt>
                <c:pt idx="2">
                  <c:v>52.028162355400198</c:v>
                </c:pt>
                <c:pt idx="3">
                  <c:v>60.069022637342329</c:v>
                </c:pt>
                <c:pt idx="4">
                  <c:v>67.404491481483532</c:v>
                </c:pt>
                <c:pt idx="5">
                  <c:v>73.735541078596412</c:v>
                </c:pt>
                <c:pt idx="6">
                  <c:v>78.526143102896896</c:v>
                </c:pt>
                <c:pt idx="7">
                  <c:v>82.78627319098635</c:v>
                </c:pt>
                <c:pt idx="8">
                  <c:v>86.476564638868297</c:v>
                </c:pt>
                <c:pt idx="9">
                  <c:v>89.595800489734202</c:v>
                </c:pt>
                <c:pt idx="10">
                  <c:v>91.690844417692034</c:v>
                </c:pt>
                <c:pt idx="11">
                  <c:v>92.743426213670745</c:v>
                </c:pt>
                <c:pt idx="12">
                  <c:v>93.479192573444138</c:v>
                </c:pt>
                <c:pt idx="13">
                  <c:v>93.733413175576331</c:v>
                </c:pt>
                <c:pt idx="14">
                  <c:v>93.751044564923092</c:v>
                </c:pt>
                <c:pt idx="15">
                  <c:v>93.640514525939764</c:v>
                </c:pt>
                <c:pt idx="16">
                  <c:v>93.67970973945458</c:v>
                </c:pt>
                <c:pt idx="17">
                  <c:v>93.942224933484439</c:v>
                </c:pt>
                <c:pt idx="18">
                  <c:v>94.237169484048636</c:v>
                </c:pt>
                <c:pt idx="19">
                  <c:v>94.662847818449976</c:v>
                </c:pt>
                <c:pt idx="20">
                  <c:v>95.524435315905478</c:v>
                </c:pt>
                <c:pt idx="21">
                  <c:v>96.201981131299817</c:v>
                </c:pt>
                <c:pt idx="22">
                  <c:v>96.550674532573524</c:v>
                </c:pt>
                <c:pt idx="23">
                  <c:v>97.027528092177718</c:v>
                </c:pt>
                <c:pt idx="24">
                  <c:v>97.789429475915782</c:v>
                </c:pt>
                <c:pt idx="25">
                  <c:v>98.812705532020743</c:v>
                </c:pt>
                <c:pt idx="26">
                  <c:v>100.21704346683397</c:v>
                </c:pt>
                <c:pt idx="27">
                  <c:v>101.96798504766815</c:v>
                </c:pt>
                <c:pt idx="28">
                  <c:v>103.91829028931885</c:v>
                </c:pt>
                <c:pt idx="29">
                  <c:v>105.98962588999002</c:v>
                </c:pt>
                <c:pt idx="30">
                  <c:v>108.02754707903794</c:v>
                </c:pt>
                <c:pt idx="31">
                  <c:v>109.72003818118172</c:v>
                </c:pt>
                <c:pt idx="32">
                  <c:v>111.33194792999687</c:v>
                </c:pt>
                <c:pt idx="33">
                  <c:v>112.90791689010025</c:v>
                </c:pt>
                <c:pt idx="34">
                  <c:v>114.34097764174972</c:v>
                </c:pt>
                <c:pt idx="35">
                  <c:v>115.51065642157809</c:v>
                </c:pt>
                <c:pt idx="36">
                  <c:v>116.20285260181045</c:v>
                </c:pt>
                <c:pt idx="37">
                  <c:v>116.31523374898521</c:v>
                </c:pt>
                <c:pt idx="38">
                  <c:v>116.2234961687749</c:v>
                </c:pt>
                <c:pt idx="39">
                  <c:v>116.11437854644254</c:v>
                </c:pt>
                <c:pt idx="40">
                  <c:v>116.10349111303168</c:v>
                </c:pt>
                <c:pt idx="41">
                  <c:v>116.24637258981389</c:v>
                </c:pt>
                <c:pt idx="42">
                  <c:v>116.42868064924933</c:v>
                </c:pt>
                <c:pt idx="43">
                  <c:v>116.71789294121632</c:v>
                </c:pt>
                <c:pt idx="44">
                  <c:v>116.94947297963573</c:v>
                </c:pt>
                <c:pt idx="45">
                  <c:v>117.14888576991437</c:v>
                </c:pt>
                <c:pt idx="46">
                  <c:v>117.29396188910654</c:v>
                </c:pt>
                <c:pt idx="47">
                  <c:v>117.37944216387</c:v>
                </c:pt>
                <c:pt idx="48">
                  <c:v>117.50090646298794</c:v>
                </c:pt>
                <c:pt idx="49">
                  <c:v>117.69010806474053</c:v>
                </c:pt>
                <c:pt idx="50">
                  <c:v>117.8188262384917</c:v>
                </c:pt>
                <c:pt idx="51">
                  <c:v>117.74482119948706</c:v>
                </c:pt>
                <c:pt idx="52">
                  <c:v>117.57690133365655</c:v>
                </c:pt>
                <c:pt idx="53">
                  <c:v>117.3753809262296</c:v>
                </c:pt>
                <c:pt idx="54">
                  <c:v>117.07677612928086</c:v>
                </c:pt>
                <c:pt idx="55">
                  <c:v>116.77051464907755</c:v>
                </c:pt>
                <c:pt idx="56">
                  <c:v>116.49196117503371</c:v>
                </c:pt>
                <c:pt idx="57">
                  <c:v>116.30802563337721</c:v>
                </c:pt>
                <c:pt idx="58">
                  <c:v>116.32114228467258</c:v>
                </c:pt>
                <c:pt idx="59">
                  <c:v>116.39470771262059</c:v>
                </c:pt>
                <c:pt idx="60">
                  <c:v>116.52165340211909</c:v>
                </c:pt>
                <c:pt idx="61">
                  <c:v>116.75779786210556</c:v>
                </c:pt>
                <c:pt idx="62">
                  <c:v>117.20144013365083</c:v>
                </c:pt>
                <c:pt idx="63">
                  <c:v>117.78495780221698</c:v>
                </c:pt>
                <c:pt idx="64">
                  <c:v>118.58438328776711</c:v>
                </c:pt>
                <c:pt idx="65">
                  <c:v>119.52548779805466</c:v>
                </c:pt>
                <c:pt idx="66">
                  <c:v>120.44064560494085</c:v>
                </c:pt>
                <c:pt idx="67">
                  <c:v>121.25505557468006</c:v>
                </c:pt>
                <c:pt idx="68">
                  <c:v>121.96170900136741</c:v>
                </c:pt>
                <c:pt idx="69">
                  <c:v>122.57101820325774</c:v>
                </c:pt>
                <c:pt idx="70">
                  <c:v>123.14399205725631</c:v>
                </c:pt>
                <c:pt idx="71">
                  <c:v>123.61095498620553</c:v>
                </c:pt>
                <c:pt idx="72">
                  <c:v>124.0454764121076</c:v>
                </c:pt>
                <c:pt idx="73">
                  <c:v>124.35851183255959</c:v>
                </c:pt>
                <c:pt idx="74">
                  <c:v>124.56927369375117</c:v>
                </c:pt>
                <c:pt idx="75">
                  <c:v>124.58510502386476</c:v>
                </c:pt>
                <c:pt idx="76">
                  <c:v>124.46353972574757</c:v>
                </c:pt>
                <c:pt idx="77">
                  <c:v>124.3281957573582</c:v>
                </c:pt>
                <c:pt idx="78">
                  <c:v>124.1850220933603</c:v>
                </c:pt>
                <c:pt idx="79">
                  <c:v>124.04314619822104</c:v>
                </c:pt>
                <c:pt idx="80">
                  <c:v>123.89208054421141</c:v>
                </c:pt>
                <c:pt idx="81">
                  <c:v>123.69381698535364</c:v>
                </c:pt>
                <c:pt idx="82">
                  <c:v>123.49518146321935</c:v>
                </c:pt>
                <c:pt idx="83">
                  <c:v>123.17557452065779</c:v>
                </c:pt>
                <c:pt idx="84">
                  <c:v>122.73119932750193</c:v>
                </c:pt>
                <c:pt idx="85">
                  <c:v>122.21348730075928</c:v>
                </c:pt>
                <c:pt idx="86">
                  <c:v>121.67841197971551</c:v>
                </c:pt>
                <c:pt idx="87">
                  <c:v>121.1368406239896</c:v>
                </c:pt>
                <c:pt idx="88">
                  <c:v>120.6141586579996</c:v>
                </c:pt>
                <c:pt idx="89">
                  <c:v>120.13042532281503</c:v>
                </c:pt>
                <c:pt idx="90">
                  <c:v>119.63623981105708</c:v>
                </c:pt>
                <c:pt idx="91">
                  <c:v>119.15388687388091</c:v>
                </c:pt>
                <c:pt idx="92">
                  <c:v>118.72013895911786</c:v>
                </c:pt>
                <c:pt idx="93">
                  <c:v>118.24722762893575</c:v>
                </c:pt>
                <c:pt idx="94">
                  <c:v>117.77258266207554</c:v>
                </c:pt>
                <c:pt idx="95">
                  <c:v>117.34901413072099</c:v>
                </c:pt>
                <c:pt idx="96">
                  <c:v>116.91434774442146</c:v>
                </c:pt>
                <c:pt idx="97">
                  <c:v>116.4679390510387</c:v>
                </c:pt>
                <c:pt idx="98">
                  <c:v>116.05431266093434</c:v>
                </c:pt>
                <c:pt idx="99">
                  <c:v>115.6687715811658</c:v>
                </c:pt>
                <c:pt idx="100">
                  <c:v>115.33196865813862</c:v>
                </c:pt>
                <c:pt idx="101">
                  <c:v>115.02178312834532</c:v>
                </c:pt>
                <c:pt idx="102">
                  <c:v>114.7341748994094</c:v>
                </c:pt>
                <c:pt idx="103">
                  <c:v>114.44783458670386</c:v>
                </c:pt>
                <c:pt idx="104">
                  <c:v>114.21324626057259</c:v>
                </c:pt>
                <c:pt idx="105">
                  <c:v>113.98505419866889</c:v>
                </c:pt>
                <c:pt idx="106">
                  <c:v>113.72046433401312</c:v>
                </c:pt>
                <c:pt idx="107">
                  <c:v>113.43256827076183</c:v>
                </c:pt>
                <c:pt idx="108">
                  <c:v>113.15004077892645</c:v>
                </c:pt>
                <c:pt idx="109">
                  <c:v>112.91493554614102</c:v>
                </c:pt>
                <c:pt idx="110">
                  <c:v>112.72938956508675</c:v>
                </c:pt>
                <c:pt idx="111">
                  <c:v>112.48357607512845</c:v>
                </c:pt>
                <c:pt idx="112">
                  <c:v>112.25163229393064</c:v>
                </c:pt>
                <c:pt idx="113">
                  <c:v>112.02837391498701</c:v>
                </c:pt>
                <c:pt idx="114">
                  <c:v>111.7935947155073</c:v>
                </c:pt>
                <c:pt idx="115">
                  <c:v>111.53346472811262</c:v>
                </c:pt>
                <c:pt idx="116">
                  <c:v>111.28647710519289</c:v>
                </c:pt>
                <c:pt idx="117">
                  <c:v>111.06186956231601</c:v>
                </c:pt>
                <c:pt idx="118">
                  <c:v>110.86823958256365</c:v>
                </c:pt>
                <c:pt idx="119">
                  <c:v>110.70825125613132</c:v>
                </c:pt>
                <c:pt idx="120">
                  <c:v>110.51762390993946</c:v>
                </c:pt>
                <c:pt idx="121">
                  <c:v>110.30688029716529</c:v>
                </c:pt>
                <c:pt idx="122">
                  <c:v>110.2617852717471</c:v>
                </c:pt>
                <c:pt idx="123">
                  <c:v>110.34168282408264</c:v>
                </c:pt>
                <c:pt idx="124">
                  <c:v>110.44908230718794</c:v>
                </c:pt>
                <c:pt idx="125">
                  <c:v>110.55528376344037</c:v>
                </c:pt>
                <c:pt idx="126">
                  <c:v>110.65574469792482</c:v>
                </c:pt>
                <c:pt idx="127">
                  <c:v>110.76460618020718</c:v>
                </c:pt>
                <c:pt idx="128">
                  <c:v>110.89745796589592</c:v>
                </c:pt>
                <c:pt idx="129">
                  <c:v>111.07876255872256</c:v>
                </c:pt>
                <c:pt idx="130">
                  <c:v>111.29292640542764</c:v>
                </c:pt>
                <c:pt idx="131">
                  <c:v>111.56663443278495</c:v>
                </c:pt>
                <c:pt idx="132">
                  <c:v>111.85188490531782</c:v>
                </c:pt>
                <c:pt idx="133">
                  <c:v>112.0208216448917</c:v>
                </c:pt>
                <c:pt idx="134">
                  <c:v>112.04756199895137</c:v>
                </c:pt>
                <c:pt idx="135">
                  <c:v>112.05844443525658</c:v>
                </c:pt>
                <c:pt idx="136">
                  <c:v>112.11009683947222</c:v>
                </c:pt>
                <c:pt idx="137">
                  <c:v>112.16392837600365</c:v>
                </c:pt>
                <c:pt idx="138">
                  <c:v>112.21176186207043</c:v>
                </c:pt>
                <c:pt idx="139">
                  <c:v>112.25912254125329</c:v>
                </c:pt>
                <c:pt idx="140">
                  <c:v>112.25388828705947</c:v>
                </c:pt>
                <c:pt idx="141">
                  <c:v>112.19850298438882</c:v>
                </c:pt>
                <c:pt idx="142">
                  <c:v>112.11920042992351</c:v>
                </c:pt>
                <c:pt idx="143">
                  <c:v>112.09141582062229</c:v>
                </c:pt>
                <c:pt idx="144">
                  <c:v>112.10680956887737</c:v>
                </c:pt>
                <c:pt idx="145">
                  <c:v>112.18215338204674</c:v>
                </c:pt>
                <c:pt idx="146">
                  <c:v>112.302436761594</c:v>
                </c:pt>
                <c:pt idx="147">
                  <c:v>112.43614792889885</c:v>
                </c:pt>
                <c:pt idx="148">
                  <c:v>112.63495076446051</c:v>
                </c:pt>
                <c:pt idx="149">
                  <c:v>112.85441752814563</c:v>
                </c:pt>
                <c:pt idx="150">
                  <c:v>113.08575632729521</c:v>
                </c:pt>
                <c:pt idx="151">
                  <c:v>113.37030580472998</c:v>
                </c:pt>
                <c:pt idx="152">
                  <c:v>113.72967224174459</c:v>
                </c:pt>
                <c:pt idx="153">
                  <c:v>114.09483256545856</c:v>
                </c:pt>
                <c:pt idx="154">
                  <c:v>114.40957828284731</c:v>
                </c:pt>
                <c:pt idx="155">
                  <c:v>114.67705567907313</c:v>
                </c:pt>
                <c:pt idx="156">
                  <c:v>114.86639678886418</c:v>
                </c:pt>
                <c:pt idx="157">
                  <c:v>114.97441033490442</c:v>
                </c:pt>
                <c:pt idx="158">
                  <c:v>115.04349064697803</c:v>
                </c:pt>
                <c:pt idx="159">
                  <c:v>115.07267730245935</c:v>
                </c:pt>
                <c:pt idx="160">
                  <c:v>115.13261333479353</c:v>
                </c:pt>
                <c:pt idx="161">
                  <c:v>115.18462087697282</c:v>
                </c:pt>
                <c:pt idx="162">
                  <c:v>115.1874694146838</c:v>
                </c:pt>
                <c:pt idx="163">
                  <c:v>115.12276077443256</c:v>
                </c:pt>
                <c:pt idx="164">
                  <c:v>115.0814978431487</c:v>
                </c:pt>
                <c:pt idx="165">
                  <c:v>115.06672451760961</c:v>
                </c:pt>
                <c:pt idx="166">
                  <c:v>115.05468965833353</c:v>
                </c:pt>
                <c:pt idx="167">
                  <c:v>115.10375045777218</c:v>
                </c:pt>
                <c:pt idx="168">
                  <c:v>115.22364480276524</c:v>
                </c:pt>
                <c:pt idx="169">
                  <c:v>115.411622811988</c:v>
                </c:pt>
                <c:pt idx="170">
                  <c:v>115.61056429438744</c:v>
                </c:pt>
                <c:pt idx="171">
                  <c:v>115.7962852863519</c:v>
                </c:pt>
                <c:pt idx="172">
                  <c:v>116.02367378909724</c:v>
                </c:pt>
                <c:pt idx="173">
                  <c:v>116.29792045392938</c:v>
                </c:pt>
                <c:pt idx="174">
                  <c:v>116.58307393583449</c:v>
                </c:pt>
                <c:pt idx="175">
                  <c:v>116.82028349855624</c:v>
                </c:pt>
                <c:pt idx="176">
                  <c:v>117.03809788165655</c:v>
                </c:pt>
                <c:pt idx="177">
                  <c:v>117.23019453804862</c:v>
                </c:pt>
                <c:pt idx="178">
                  <c:v>117.40659226343892</c:v>
                </c:pt>
                <c:pt idx="179">
                  <c:v>117.51879153802119</c:v>
                </c:pt>
                <c:pt idx="180">
                  <c:v>117.55439174009439</c:v>
                </c:pt>
                <c:pt idx="181">
                  <c:v>117.57295695513686</c:v>
                </c:pt>
                <c:pt idx="182">
                  <c:v>117.54393385346935</c:v>
                </c:pt>
                <c:pt idx="183">
                  <c:v>117.44456148590349</c:v>
                </c:pt>
                <c:pt idx="184">
                  <c:v>117.3121460628125</c:v>
                </c:pt>
                <c:pt idx="185">
                  <c:v>117.16888614635042</c:v>
                </c:pt>
                <c:pt idx="186">
                  <c:v>117.04855052983542</c:v>
                </c:pt>
                <c:pt idx="187">
                  <c:v>116.92057200322533</c:v>
                </c:pt>
                <c:pt idx="188">
                  <c:v>116.84846461366236</c:v>
                </c:pt>
                <c:pt idx="189">
                  <c:v>116.79780384871478</c:v>
                </c:pt>
                <c:pt idx="190">
                  <c:v>116.7882712365178</c:v>
                </c:pt>
                <c:pt idx="191">
                  <c:v>116.80835253814448</c:v>
                </c:pt>
                <c:pt idx="192">
                  <c:v>116.81242856507346</c:v>
                </c:pt>
                <c:pt idx="193">
                  <c:v>116.8127803498182</c:v>
                </c:pt>
                <c:pt idx="194">
                  <c:v>116.80560970494179</c:v>
                </c:pt>
                <c:pt idx="195">
                  <c:v>116.79596075393229</c:v>
                </c:pt>
                <c:pt idx="196">
                  <c:v>116.79523855188951</c:v>
                </c:pt>
                <c:pt idx="197">
                  <c:v>116.78737033266007</c:v>
                </c:pt>
                <c:pt idx="198">
                  <c:v>116.80326022464466</c:v>
                </c:pt>
                <c:pt idx="199">
                  <c:v>116.79791251763594</c:v>
                </c:pt>
                <c:pt idx="200">
                  <c:v>116.78021684247361</c:v>
                </c:pt>
                <c:pt idx="201">
                  <c:v>116.72709061766118</c:v>
                </c:pt>
                <c:pt idx="202">
                  <c:v>116.65962254455549</c:v>
                </c:pt>
                <c:pt idx="203">
                  <c:v>116.68624359243768</c:v>
                </c:pt>
                <c:pt idx="204">
                  <c:v>116.78445860565466</c:v>
                </c:pt>
                <c:pt idx="205">
                  <c:v>116.97998829409767</c:v>
                </c:pt>
                <c:pt idx="206">
                  <c:v>117.28092327117648</c:v>
                </c:pt>
                <c:pt idx="207">
                  <c:v>117.60738443748919</c:v>
                </c:pt>
                <c:pt idx="208">
                  <c:v>117.89578270057198</c:v>
                </c:pt>
                <c:pt idx="209">
                  <c:v>118.10544376862866</c:v>
                </c:pt>
                <c:pt idx="210">
                  <c:v>118.27193987370673</c:v>
                </c:pt>
                <c:pt idx="211">
                  <c:v>118.38915224118318</c:v>
                </c:pt>
                <c:pt idx="212">
                  <c:v>118.51100508341075</c:v>
                </c:pt>
                <c:pt idx="213">
                  <c:v>118.63743404992312</c:v>
                </c:pt>
                <c:pt idx="214">
                  <c:v>118.71234564071982</c:v>
                </c:pt>
                <c:pt idx="215">
                  <c:v>118.74628929637851</c:v>
                </c:pt>
                <c:pt idx="216">
                  <c:v>118.69608071712929</c:v>
                </c:pt>
                <c:pt idx="217">
                  <c:v>118.53806684474445</c:v>
                </c:pt>
                <c:pt idx="218">
                  <c:v>118.3374280506369</c:v>
                </c:pt>
                <c:pt idx="219">
                  <c:v>118.14357973737805</c:v>
                </c:pt>
                <c:pt idx="220">
                  <c:v>117.97777351165078</c:v>
                </c:pt>
                <c:pt idx="221">
                  <c:v>117.84786421024798</c:v>
                </c:pt>
                <c:pt idx="222">
                  <c:v>117.72549173945868</c:v>
                </c:pt>
                <c:pt idx="223">
                  <c:v>117.60896569495245</c:v>
                </c:pt>
                <c:pt idx="224">
                  <c:v>117.47164618020257</c:v>
                </c:pt>
                <c:pt idx="225">
                  <c:v>117.31365622273084</c:v>
                </c:pt>
                <c:pt idx="226">
                  <c:v>117.15942704997984</c:v>
                </c:pt>
                <c:pt idx="227">
                  <c:v>117.02258734930193</c:v>
                </c:pt>
                <c:pt idx="228">
                  <c:v>116.92881992792304</c:v>
                </c:pt>
                <c:pt idx="229">
                  <c:v>116.8913924740741</c:v>
                </c:pt>
                <c:pt idx="230">
                  <c:v>116.93567600313372</c:v>
                </c:pt>
                <c:pt idx="231">
                  <c:v>117.06304542451268</c:v>
                </c:pt>
                <c:pt idx="232">
                  <c:v>117.23665808881029</c:v>
                </c:pt>
                <c:pt idx="233">
                  <c:v>117.47409909560548</c:v>
                </c:pt>
                <c:pt idx="234">
                  <c:v>117.74482085916098</c:v>
                </c:pt>
                <c:pt idx="235">
                  <c:v>118.0839267991273</c:v>
                </c:pt>
                <c:pt idx="236">
                  <c:v>118.50633418478152</c:v>
                </c:pt>
                <c:pt idx="237">
                  <c:v>118.98530488532397</c:v>
                </c:pt>
                <c:pt idx="238">
                  <c:v>119.50224767197906</c:v>
                </c:pt>
                <c:pt idx="239">
                  <c:v>120.03080854898207</c:v>
                </c:pt>
                <c:pt idx="240">
                  <c:v>120.56964003550338</c:v>
                </c:pt>
                <c:pt idx="241">
                  <c:v>121.09201431379709</c:v>
                </c:pt>
                <c:pt idx="242">
                  <c:v>121.59498790666039</c:v>
                </c:pt>
                <c:pt idx="243">
                  <c:v>122.07235361713153</c:v>
                </c:pt>
                <c:pt idx="244">
                  <c:v>122.50111895316604</c:v>
                </c:pt>
                <c:pt idx="245">
                  <c:v>122.89137699913007</c:v>
                </c:pt>
                <c:pt idx="246">
                  <c:v>123.22408596079657</c:v>
                </c:pt>
                <c:pt idx="247">
                  <c:v>123.47857244674337</c:v>
                </c:pt>
                <c:pt idx="248">
                  <c:v>123.65906865625419</c:v>
                </c:pt>
                <c:pt idx="249">
                  <c:v>123.78011257025078</c:v>
                </c:pt>
                <c:pt idx="250">
                  <c:v>123.83769213823075</c:v>
                </c:pt>
                <c:pt idx="251">
                  <c:v>123.82085351043708</c:v>
                </c:pt>
                <c:pt idx="252">
                  <c:v>123.7355016237274</c:v>
                </c:pt>
                <c:pt idx="253">
                  <c:v>123.56082368155957</c:v>
                </c:pt>
                <c:pt idx="254">
                  <c:v>123.33175903904707</c:v>
                </c:pt>
                <c:pt idx="255">
                  <c:v>123.09499562534197</c:v>
                </c:pt>
                <c:pt idx="256">
                  <c:v>122.85847412299346</c:v>
                </c:pt>
                <c:pt idx="257">
                  <c:v>122.63433160424758</c:v>
                </c:pt>
                <c:pt idx="258">
                  <c:v>122.4023229818652</c:v>
                </c:pt>
                <c:pt idx="259">
                  <c:v>122.164513255765</c:v>
                </c:pt>
                <c:pt idx="260">
                  <c:v>121.94189123060569</c:v>
                </c:pt>
                <c:pt idx="261">
                  <c:v>121.73514050645304</c:v>
                </c:pt>
                <c:pt idx="262">
                  <c:v>121.56287416954301</c:v>
                </c:pt>
                <c:pt idx="263">
                  <c:v>121.43112714267922</c:v>
                </c:pt>
                <c:pt idx="264">
                  <c:v>121.34689708508837</c:v>
                </c:pt>
                <c:pt idx="265">
                  <c:v>121.30397118540651</c:v>
                </c:pt>
                <c:pt idx="266">
                  <c:v>121.28814996813126</c:v>
                </c:pt>
                <c:pt idx="267">
                  <c:v>121.30414428572846</c:v>
                </c:pt>
                <c:pt idx="268">
                  <c:v>121.31593160330418</c:v>
                </c:pt>
                <c:pt idx="269">
                  <c:v>121.32839214079077</c:v>
                </c:pt>
                <c:pt idx="270">
                  <c:v>121.35881209559714</c:v>
                </c:pt>
                <c:pt idx="271">
                  <c:v>121.38622494565426</c:v>
                </c:pt>
                <c:pt idx="272">
                  <c:v>121.42290609974249</c:v>
                </c:pt>
                <c:pt idx="273">
                  <c:v>121.43699844903577</c:v>
                </c:pt>
                <c:pt idx="274">
                  <c:v>121.41157305400203</c:v>
                </c:pt>
                <c:pt idx="275">
                  <c:v>121.35590656888206</c:v>
                </c:pt>
                <c:pt idx="276">
                  <c:v>121.27597131106648</c:v>
                </c:pt>
                <c:pt idx="277">
                  <c:v>121.17133441225199</c:v>
                </c:pt>
                <c:pt idx="278">
                  <c:v>121.01913298359415</c:v>
                </c:pt>
                <c:pt idx="279">
                  <c:v>120.84668640133212</c:v>
                </c:pt>
                <c:pt idx="280">
                  <c:v>120.68008312361353</c:v>
                </c:pt>
                <c:pt idx="281">
                  <c:v>120.52644905041167</c:v>
                </c:pt>
                <c:pt idx="282">
                  <c:v>120.40859839365916</c:v>
                </c:pt>
                <c:pt idx="283">
                  <c:v>120.31240923162105</c:v>
                </c:pt>
                <c:pt idx="284">
                  <c:v>120.23103171104376</c:v>
                </c:pt>
                <c:pt idx="285">
                  <c:v>120.16175199899166</c:v>
                </c:pt>
                <c:pt idx="286">
                  <c:v>120.1084379618875</c:v>
                </c:pt>
                <c:pt idx="287">
                  <c:v>120.05244787414399</c:v>
                </c:pt>
                <c:pt idx="288">
                  <c:v>119.98588213957341</c:v>
                </c:pt>
                <c:pt idx="289">
                  <c:v>119.9320198100164</c:v>
                </c:pt>
                <c:pt idx="290">
                  <c:v>119.90845412809966</c:v>
                </c:pt>
                <c:pt idx="291">
                  <c:v>119.88854702989833</c:v>
                </c:pt>
                <c:pt idx="292">
                  <c:v>119.87521031989435</c:v>
                </c:pt>
                <c:pt idx="293">
                  <c:v>119.84434427437868</c:v>
                </c:pt>
                <c:pt idx="294">
                  <c:v>119.81940493441553</c:v>
                </c:pt>
                <c:pt idx="295">
                  <c:v>119.83139391550509</c:v>
                </c:pt>
                <c:pt idx="296">
                  <c:v>119.88709201637781</c:v>
                </c:pt>
                <c:pt idx="297">
                  <c:v>119.95413735581678</c:v>
                </c:pt>
                <c:pt idx="298">
                  <c:v>120.06360485777383</c:v>
                </c:pt>
                <c:pt idx="299">
                  <c:v>120.22327876529442</c:v>
                </c:pt>
                <c:pt idx="300">
                  <c:v>120.43541248326437</c:v>
                </c:pt>
                <c:pt idx="301">
                  <c:v>120.67929700392823</c:v>
                </c:pt>
                <c:pt idx="302">
                  <c:v>120.92734807975279</c:v>
                </c:pt>
                <c:pt idx="303">
                  <c:v>121.18753275439525</c:v>
                </c:pt>
                <c:pt idx="304">
                  <c:v>121.47044367425437</c:v>
                </c:pt>
                <c:pt idx="305">
                  <c:v>121.76746282960572</c:v>
                </c:pt>
                <c:pt idx="306">
                  <c:v>122.02583858242771</c:v>
                </c:pt>
                <c:pt idx="307">
                  <c:v>122.23080044956569</c:v>
                </c:pt>
                <c:pt idx="308">
                  <c:v>122.40344456271299</c:v>
                </c:pt>
                <c:pt idx="309">
                  <c:v>122.52617594568738</c:v>
                </c:pt>
                <c:pt idx="310">
                  <c:v>122.61069334318171</c:v>
                </c:pt>
                <c:pt idx="311">
                  <c:v>122.65618883911407</c:v>
                </c:pt>
                <c:pt idx="312">
                  <c:v>122.66085214746634</c:v>
                </c:pt>
                <c:pt idx="313">
                  <c:v>122.64246872190392</c:v>
                </c:pt>
                <c:pt idx="314">
                  <c:v>122.58312832710338</c:v>
                </c:pt>
                <c:pt idx="315">
                  <c:v>122.49722865910873</c:v>
                </c:pt>
                <c:pt idx="316">
                  <c:v>122.37613105291912</c:v>
                </c:pt>
                <c:pt idx="317">
                  <c:v>122.26314334362952</c:v>
                </c:pt>
                <c:pt idx="318">
                  <c:v>122.15399538851271</c:v>
                </c:pt>
                <c:pt idx="319">
                  <c:v>122.04695838697963</c:v>
                </c:pt>
                <c:pt idx="320">
                  <c:v>121.95303977541413</c:v>
                </c:pt>
                <c:pt idx="321">
                  <c:v>121.87989560177667</c:v>
                </c:pt>
                <c:pt idx="322">
                  <c:v>121.8095202983049</c:v>
                </c:pt>
                <c:pt idx="323">
                  <c:v>121.75457739272156</c:v>
                </c:pt>
                <c:pt idx="324">
                  <c:v>121.71840324008078</c:v>
                </c:pt>
                <c:pt idx="325">
                  <c:v>121.71671788424911</c:v>
                </c:pt>
                <c:pt idx="326">
                  <c:v>121.73644356672111</c:v>
                </c:pt>
                <c:pt idx="327">
                  <c:v>121.82161150603606</c:v>
                </c:pt>
                <c:pt idx="328">
                  <c:v>121.92370205716658</c:v>
                </c:pt>
                <c:pt idx="329">
                  <c:v>122.06081579414185</c:v>
                </c:pt>
                <c:pt idx="330">
                  <c:v>122.23080153813861</c:v>
                </c:pt>
                <c:pt idx="331">
                  <c:v>122.42268919965171</c:v>
                </c:pt>
                <c:pt idx="332">
                  <c:v>122.60374867497057</c:v>
                </c:pt>
                <c:pt idx="333">
                  <c:v>122.76345738419811</c:v>
                </c:pt>
                <c:pt idx="334">
                  <c:v>122.89961995450172</c:v>
                </c:pt>
                <c:pt idx="335">
                  <c:v>123.03228170682215</c:v>
                </c:pt>
                <c:pt idx="336">
                  <c:v>123.15174431098885</c:v>
                </c:pt>
                <c:pt idx="337">
                  <c:v>123.26741473145033</c:v>
                </c:pt>
                <c:pt idx="338">
                  <c:v>123.3362588724699</c:v>
                </c:pt>
                <c:pt idx="339">
                  <c:v>123.44244225082312</c:v>
                </c:pt>
                <c:pt idx="340">
                  <c:v>123.56348475500991</c:v>
                </c:pt>
                <c:pt idx="341">
                  <c:v>123.68037714654501</c:v>
                </c:pt>
                <c:pt idx="342">
                  <c:v>123.7880862144653</c:v>
                </c:pt>
                <c:pt idx="343">
                  <c:v>123.88902859050053</c:v>
                </c:pt>
                <c:pt idx="344">
                  <c:v>124.00348904325868</c:v>
                </c:pt>
                <c:pt idx="345">
                  <c:v>124.1257210229995</c:v>
                </c:pt>
                <c:pt idx="346">
                  <c:v>124.23279369315043</c:v>
                </c:pt>
                <c:pt idx="347">
                  <c:v>124.31161790941897</c:v>
                </c:pt>
                <c:pt idx="348">
                  <c:v>124.35849946920662</c:v>
                </c:pt>
                <c:pt idx="349">
                  <c:v>124.38462531822826</c:v>
                </c:pt>
                <c:pt idx="350">
                  <c:v>124.35127637035947</c:v>
                </c:pt>
                <c:pt idx="351">
                  <c:v>124.27068427999437</c:v>
                </c:pt>
                <c:pt idx="352">
                  <c:v>124.16742682351502</c:v>
                </c:pt>
                <c:pt idx="353">
                  <c:v>124.05212552344038</c:v>
                </c:pt>
                <c:pt idx="354">
                  <c:v>123.93268585978711</c:v>
                </c:pt>
                <c:pt idx="355">
                  <c:v>123.82461346632121</c:v>
                </c:pt>
                <c:pt idx="356">
                  <c:v>123.70572830713542</c:v>
                </c:pt>
                <c:pt idx="357">
                  <c:v>123.59014274657949</c:v>
                </c:pt>
                <c:pt idx="358">
                  <c:v>123.48217838169595</c:v>
                </c:pt>
                <c:pt idx="359">
                  <c:v>123.37632335626871</c:v>
                </c:pt>
                <c:pt idx="360">
                  <c:v>123.26549412235232</c:v>
                </c:pt>
                <c:pt idx="361">
                  <c:v>123.14546173629306</c:v>
                </c:pt>
                <c:pt idx="362">
                  <c:v>123.02974413994981</c:v>
                </c:pt>
                <c:pt idx="363">
                  <c:v>122.93415319761121</c:v>
                </c:pt>
                <c:pt idx="364">
                  <c:v>122.85862410589934</c:v>
                </c:pt>
                <c:pt idx="365">
                  <c:v>122.7766872546092</c:v>
                </c:pt>
                <c:pt idx="366">
                  <c:v>122.69546355889828</c:v>
                </c:pt>
                <c:pt idx="367">
                  <c:v>122.65350585916653</c:v>
                </c:pt>
                <c:pt idx="368">
                  <c:v>122.65211120640971</c:v>
                </c:pt>
                <c:pt idx="369">
                  <c:v>122.7278909648346</c:v>
                </c:pt>
                <c:pt idx="370">
                  <c:v>122.87710363930063</c:v>
                </c:pt>
                <c:pt idx="371">
                  <c:v>123.07729043727777</c:v>
                </c:pt>
                <c:pt idx="372">
                  <c:v>123.32431761333942</c:v>
                </c:pt>
                <c:pt idx="373">
                  <c:v>123.61258441068968</c:v>
                </c:pt>
                <c:pt idx="374">
                  <c:v>123.94870343856047</c:v>
                </c:pt>
                <c:pt idx="375">
                  <c:v>124.32941594299365</c:v>
                </c:pt>
                <c:pt idx="376">
                  <c:v>124.77286177871616</c:v>
                </c:pt>
                <c:pt idx="377">
                  <c:v>125.22028826409338</c:v>
                </c:pt>
                <c:pt idx="378">
                  <c:v>125.63988474370409</c:v>
                </c:pt>
                <c:pt idx="379">
                  <c:v>126.02593578375355</c:v>
                </c:pt>
                <c:pt idx="380">
                  <c:v>126.34883336589087</c:v>
                </c:pt>
                <c:pt idx="381">
                  <c:v>126.61553241457077</c:v>
                </c:pt>
                <c:pt idx="382">
                  <c:v>126.82430495610325</c:v>
                </c:pt>
                <c:pt idx="383">
                  <c:v>126.98314328285549</c:v>
                </c:pt>
                <c:pt idx="384">
                  <c:v>127.11333352007796</c:v>
                </c:pt>
                <c:pt idx="385">
                  <c:v>127.19076462168522</c:v>
                </c:pt>
                <c:pt idx="386">
                  <c:v>127.21436383354609</c:v>
                </c:pt>
                <c:pt idx="387">
                  <c:v>127.18316660887643</c:v>
                </c:pt>
                <c:pt idx="388">
                  <c:v>127.12491106812409</c:v>
                </c:pt>
                <c:pt idx="389">
                  <c:v>127.05634859621765</c:v>
                </c:pt>
                <c:pt idx="390">
                  <c:v>126.98445535274676</c:v>
                </c:pt>
                <c:pt idx="391">
                  <c:v>126.90059097419447</c:v>
                </c:pt>
                <c:pt idx="392">
                  <c:v>126.81211128054314</c:v>
                </c:pt>
                <c:pt idx="393">
                  <c:v>126.73547441561408</c:v>
                </c:pt>
                <c:pt idx="394">
                  <c:v>126.66670645353094</c:v>
                </c:pt>
                <c:pt idx="395">
                  <c:v>126.57793032786888</c:v>
                </c:pt>
                <c:pt idx="396">
                  <c:v>126.47250076546025</c:v>
                </c:pt>
                <c:pt idx="397">
                  <c:v>126.34661283486525</c:v>
                </c:pt>
                <c:pt idx="398">
                  <c:v>126.21562421940189</c:v>
                </c:pt>
                <c:pt idx="399">
                  <c:v>126.08337087512577</c:v>
                </c:pt>
                <c:pt idx="400">
                  <c:v>125.96248137410308</c:v>
                </c:pt>
                <c:pt idx="401">
                  <c:v>125.86060695552069</c:v>
                </c:pt>
                <c:pt idx="402">
                  <c:v>125.77258992752046</c:v>
                </c:pt>
                <c:pt idx="403">
                  <c:v>125.68026999513931</c:v>
                </c:pt>
                <c:pt idx="404">
                  <c:v>125.59393356544584</c:v>
                </c:pt>
                <c:pt idx="405">
                  <c:v>125.5108556087236</c:v>
                </c:pt>
                <c:pt idx="406">
                  <c:v>125.42749948928213</c:v>
                </c:pt>
                <c:pt idx="407">
                  <c:v>125.33734038738545</c:v>
                </c:pt>
                <c:pt idx="408">
                  <c:v>125.24159987174806</c:v>
                </c:pt>
                <c:pt idx="409">
                  <c:v>125.14062685477175</c:v>
                </c:pt>
                <c:pt idx="410">
                  <c:v>125.04847957134881</c:v>
                </c:pt>
                <c:pt idx="411">
                  <c:v>124.95510446114773</c:v>
                </c:pt>
                <c:pt idx="412">
                  <c:v>124.85385664516924</c:v>
                </c:pt>
                <c:pt idx="413">
                  <c:v>124.75510996619279</c:v>
                </c:pt>
                <c:pt idx="414">
                  <c:v>124.66512203366993</c:v>
                </c:pt>
                <c:pt idx="415">
                  <c:v>124.57938499650081</c:v>
                </c:pt>
                <c:pt idx="416">
                  <c:v>124.50023455664235</c:v>
                </c:pt>
                <c:pt idx="417">
                  <c:v>124.43058694830793</c:v>
                </c:pt>
                <c:pt idx="418">
                  <c:v>124.37388289918748</c:v>
                </c:pt>
                <c:pt idx="419">
                  <c:v>124.33308095220937</c:v>
                </c:pt>
                <c:pt idx="420">
                  <c:v>124.29866430647613</c:v>
                </c:pt>
                <c:pt idx="421">
                  <c:v>124.25445490197498</c:v>
                </c:pt>
                <c:pt idx="422">
                  <c:v>124.20247314542726</c:v>
                </c:pt>
                <c:pt idx="423">
                  <c:v>124.13364661774519</c:v>
                </c:pt>
                <c:pt idx="424">
                  <c:v>124.04269593357689</c:v>
                </c:pt>
                <c:pt idx="425">
                  <c:v>123.93699386871627</c:v>
                </c:pt>
                <c:pt idx="426">
                  <c:v>123.82426190487736</c:v>
                </c:pt>
                <c:pt idx="427">
                  <c:v>123.70580412682276</c:v>
                </c:pt>
                <c:pt idx="428">
                  <c:v>123.5935299875172</c:v>
                </c:pt>
                <c:pt idx="429">
                  <c:v>123.48240701370283</c:v>
                </c:pt>
                <c:pt idx="430">
                  <c:v>123.36317272594283</c:v>
                </c:pt>
                <c:pt idx="431">
                  <c:v>123.23667507445039</c:v>
                </c:pt>
                <c:pt idx="432">
                  <c:v>123.11067871414481</c:v>
                </c:pt>
                <c:pt idx="433">
                  <c:v>122.98851588487388</c:v>
                </c:pt>
                <c:pt idx="434">
                  <c:v>122.88120301355042</c:v>
                </c:pt>
                <c:pt idx="435">
                  <c:v>122.80418974299387</c:v>
                </c:pt>
                <c:pt idx="436">
                  <c:v>122.75984524156992</c:v>
                </c:pt>
                <c:pt idx="437">
                  <c:v>122.74753666040789</c:v>
                </c:pt>
                <c:pt idx="438">
                  <c:v>122.75452248168084</c:v>
                </c:pt>
                <c:pt idx="439">
                  <c:v>122.77828783018855</c:v>
                </c:pt>
                <c:pt idx="440">
                  <c:v>122.80243540608352</c:v>
                </c:pt>
                <c:pt idx="441">
                  <c:v>122.82887137770408</c:v>
                </c:pt>
                <c:pt idx="442">
                  <c:v>122.85635098997408</c:v>
                </c:pt>
                <c:pt idx="443">
                  <c:v>122.88838674321019</c:v>
                </c:pt>
                <c:pt idx="444">
                  <c:v>122.9339382116252</c:v>
                </c:pt>
                <c:pt idx="445">
                  <c:v>122.9886352986438</c:v>
                </c:pt>
                <c:pt idx="446">
                  <c:v>123.05621115675184</c:v>
                </c:pt>
                <c:pt idx="447">
                  <c:v>123.1060073354281</c:v>
                </c:pt>
                <c:pt idx="448">
                  <c:v>123.142551379309</c:v>
                </c:pt>
                <c:pt idx="449">
                  <c:v>123.16880444564276</c:v>
                </c:pt>
                <c:pt idx="450">
                  <c:v>123.16665041201399</c:v>
                </c:pt>
                <c:pt idx="451">
                  <c:v>123.16321646527467</c:v>
                </c:pt>
                <c:pt idx="452">
                  <c:v>123.1693569967549</c:v>
                </c:pt>
                <c:pt idx="453">
                  <c:v>123.19601828810264</c:v>
                </c:pt>
                <c:pt idx="454">
                  <c:v>123.24197036123124</c:v>
                </c:pt>
                <c:pt idx="455">
                  <c:v>123.27997848536438</c:v>
                </c:pt>
                <c:pt idx="456">
                  <c:v>123.31444043532147</c:v>
                </c:pt>
                <c:pt idx="457">
                  <c:v>123.32662991338765</c:v>
                </c:pt>
                <c:pt idx="458">
                  <c:v>123.33936430586688</c:v>
                </c:pt>
                <c:pt idx="459">
                  <c:v>123.32950103805575</c:v>
                </c:pt>
                <c:pt idx="460">
                  <c:v>123.32330918644166</c:v>
                </c:pt>
                <c:pt idx="461">
                  <c:v>123.34222893598483</c:v>
                </c:pt>
                <c:pt idx="462">
                  <c:v>123.37200868382988</c:v>
                </c:pt>
                <c:pt idx="463">
                  <c:v>123.39301006496397</c:v>
                </c:pt>
                <c:pt idx="464">
                  <c:v>123.39597954312312</c:v>
                </c:pt>
                <c:pt idx="465">
                  <c:v>123.38370579417078</c:v>
                </c:pt>
                <c:pt idx="466">
                  <c:v>123.37780023893629</c:v>
                </c:pt>
                <c:pt idx="467">
                  <c:v>123.37537347100738</c:v>
                </c:pt>
                <c:pt idx="468">
                  <c:v>123.37394452085736</c:v>
                </c:pt>
                <c:pt idx="469">
                  <c:v>123.35868046480196</c:v>
                </c:pt>
                <c:pt idx="470">
                  <c:v>123.33647433329092</c:v>
                </c:pt>
                <c:pt idx="471">
                  <c:v>123.29810361002592</c:v>
                </c:pt>
                <c:pt idx="472">
                  <c:v>123.2382533330384</c:v>
                </c:pt>
                <c:pt idx="473">
                  <c:v>123.17429598033691</c:v>
                </c:pt>
                <c:pt idx="474">
                  <c:v>123.1194526113875</c:v>
                </c:pt>
                <c:pt idx="475">
                  <c:v>123.07161971836318</c:v>
                </c:pt>
                <c:pt idx="476">
                  <c:v>123.01897963607307</c:v>
                </c:pt>
                <c:pt idx="477">
                  <c:v>122.95500588742406</c:v>
                </c:pt>
                <c:pt idx="478">
                  <c:v>122.87813690045969</c:v>
                </c:pt>
                <c:pt idx="479">
                  <c:v>122.79206155156844</c:v>
                </c:pt>
                <c:pt idx="480">
                  <c:v>122.70626572494858</c:v>
                </c:pt>
                <c:pt idx="481">
                  <c:v>122.63347679001463</c:v>
                </c:pt>
                <c:pt idx="482">
                  <c:v>122.56873086918441</c:v>
                </c:pt>
                <c:pt idx="483">
                  <c:v>122.5086573316044</c:v>
                </c:pt>
                <c:pt idx="484">
                  <c:v>122.43812396133741</c:v>
                </c:pt>
                <c:pt idx="485">
                  <c:v>122.36557694986423</c:v>
                </c:pt>
                <c:pt idx="486">
                  <c:v>122.30766471003686</c:v>
                </c:pt>
                <c:pt idx="487">
                  <c:v>122.27003777663859</c:v>
                </c:pt>
                <c:pt idx="488">
                  <c:v>122.25900067836425</c:v>
                </c:pt>
                <c:pt idx="489">
                  <c:v>122.25699845183649</c:v>
                </c:pt>
                <c:pt idx="490">
                  <c:v>122.25776029348458</c:v>
                </c:pt>
                <c:pt idx="491">
                  <c:v>122.25797618408561</c:v>
                </c:pt>
                <c:pt idx="492">
                  <c:v>122.24528872698048</c:v>
                </c:pt>
                <c:pt idx="493">
                  <c:v>122.22427736531544</c:v>
                </c:pt>
                <c:pt idx="494">
                  <c:v>122.20174339068694</c:v>
                </c:pt>
                <c:pt idx="495">
                  <c:v>122.18625520939118</c:v>
                </c:pt>
                <c:pt idx="496">
                  <c:v>122.16598529255643</c:v>
                </c:pt>
                <c:pt idx="497">
                  <c:v>122.12590155594366</c:v>
                </c:pt>
                <c:pt idx="498">
                  <c:v>122.06719196074874</c:v>
                </c:pt>
                <c:pt idx="499">
                  <c:v>121.98353080011636</c:v>
                </c:pt>
                <c:pt idx="500">
                  <c:v>121.88832364386327</c:v>
                </c:pt>
                <c:pt idx="501">
                  <c:v>121.78674640682365</c:v>
                </c:pt>
                <c:pt idx="502">
                  <c:v>121.68146811042767</c:v>
                </c:pt>
                <c:pt idx="503">
                  <c:v>121.59069078391585</c:v>
                </c:pt>
                <c:pt idx="504">
                  <c:v>121.52069339811804</c:v>
                </c:pt>
                <c:pt idx="505">
                  <c:v>121.47006385071913</c:v>
                </c:pt>
                <c:pt idx="506">
                  <c:v>121.42856847145703</c:v>
                </c:pt>
                <c:pt idx="507">
                  <c:v>121.40419192338082</c:v>
                </c:pt>
                <c:pt idx="508">
                  <c:v>121.40172310464892</c:v>
                </c:pt>
                <c:pt idx="509">
                  <c:v>121.43836928666225</c:v>
                </c:pt>
                <c:pt idx="510">
                  <c:v>121.49715759420987</c:v>
                </c:pt>
                <c:pt idx="511">
                  <c:v>121.57495933532222</c:v>
                </c:pt>
                <c:pt idx="512">
                  <c:v>121.65863700799822</c:v>
                </c:pt>
                <c:pt idx="513">
                  <c:v>121.75073269767127</c:v>
                </c:pt>
                <c:pt idx="514">
                  <c:v>121.84733924320217</c:v>
                </c:pt>
                <c:pt idx="515">
                  <c:v>121.94004026957818</c:v>
                </c:pt>
                <c:pt idx="516">
                  <c:v>122.01925579009244</c:v>
                </c:pt>
                <c:pt idx="517">
                  <c:v>122.10354782302232</c:v>
                </c:pt>
                <c:pt idx="518">
                  <c:v>122.18421821266512</c:v>
                </c:pt>
                <c:pt idx="519">
                  <c:v>122.25539668781843</c:v>
                </c:pt>
                <c:pt idx="520">
                  <c:v>122.2992826731097</c:v>
                </c:pt>
                <c:pt idx="521">
                  <c:v>122.31591481305672</c:v>
                </c:pt>
                <c:pt idx="522">
                  <c:v>122.31086409875357</c:v>
                </c:pt>
                <c:pt idx="523">
                  <c:v>122.30277012090819</c:v>
                </c:pt>
                <c:pt idx="524">
                  <c:v>122.28587227620888</c:v>
                </c:pt>
                <c:pt idx="525">
                  <c:v>122.24590484638193</c:v>
                </c:pt>
                <c:pt idx="526">
                  <c:v>122.18715639515349</c:v>
                </c:pt>
                <c:pt idx="527">
                  <c:v>122.12722147486016</c:v>
                </c:pt>
                <c:pt idx="528">
                  <c:v>122.05645849250372</c:v>
                </c:pt>
                <c:pt idx="529">
                  <c:v>121.97237055352812</c:v>
                </c:pt>
                <c:pt idx="530">
                  <c:v>121.8817537063488</c:v>
                </c:pt>
                <c:pt idx="531">
                  <c:v>121.79044972755359</c:v>
                </c:pt>
                <c:pt idx="532">
                  <c:v>121.71395952149918</c:v>
                </c:pt>
                <c:pt idx="533">
                  <c:v>121.64674907022874</c:v>
                </c:pt>
                <c:pt idx="534">
                  <c:v>121.58027922912946</c:v>
                </c:pt>
                <c:pt idx="535">
                  <c:v>121.52335573312001</c:v>
                </c:pt>
                <c:pt idx="536">
                  <c:v>121.48274379955947</c:v>
                </c:pt>
                <c:pt idx="537">
                  <c:v>121.4622256034536</c:v>
                </c:pt>
                <c:pt idx="538">
                  <c:v>121.45455700497665</c:v>
                </c:pt>
                <c:pt idx="539">
                  <c:v>121.45313137387279</c:v>
                </c:pt>
                <c:pt idx="540">
                  <c:v>121.45540378827405</c:v>
                </c:pt>
                <c:pt idx="541">
                  <c:v>121.45136658910188</c:v>
                </c:pt>
                <c:pt idx="542">
                  <c:v>121.43843281101846</c:v>
                </c:pt>
                <c:pt idx="543">
                  <c:v>121.42073176681519</c:v>
                </c:pt>
                <c:pt idx="544">
                  <c:v>121.40545419701584</c:v>
                </c:pt>
                <c:pt idx="545">
                  <c:v>121.40857129692372</c:v>
                </c:pt>
                <c:pt idx="546">
                  <c:v>121.42844931508692</c:v>
                </c:pt>
                <c:pt idx="547">
                  <c:v>121.45261717120746</c:v>
                </c:pt>
                <c:pt idx="548">
                  <c:v>121.48296158933385</c:v>
                </c:pt>
                <c:pt idx="549">
                  <c:v>121.50807045856263</c:v>
                </c:pt>
                <c:pt idx="550">
                  <c:v>121.53933503616828</c:v>
                </c:pt>
                <c:pt idx="551">
                  <c:v>121.59265209564336</c:v>
                </c:pt>
                <c:pt idx="552">
                  <c:v>121.67598465260954</c:v>
                </c:pt>
                <c:pt idx="553">
                  <c:v>121.77764089847165</c:v>
                </c:pt>
                <c:pt idx="554">
                  <c:v>121.89461086670407</c:v>
                </c:pt>
                <c:pt idx="555">
                  <c:v>122.00872179283812</c:v>
                </c:pt>
                <c:pt idx="556">
                  <c:v>122.09780235611112</c:v>
                </c:pt>
                <c:pt idx="557">
                  <c:v>122.16081061217133</c:v>
                </c:pt>
                <c:pt idx="558">
                  <c:v>122.22088731178368</c:v>
                </c:pt>
                <c:pt idx="559">
                  <c:v>122.27058262606987</c:v>
                </c:pt>
                <c:pt idx="560">
                  <c:v>122.32329116038551</c:v>
                </c:pt>
                <c:pt idx="561">
                  <c:v>122.37948157995393</c:v>
                </c:pt>
                <c:pt idx="562">
                  <c:v>122.43428888963591</c:v>
                </c:pt>
                <c:pt idx="563">
                  <c:v>122.46539858327606</c:v>
                </c:pt>
                <c:pt idx="564">
                  <c:v>122.48124119061703</c:v>
                </c:pt>
                <c:pt idx="565">
                  <c:v>122.48873068018789</c:v>
                </c:pt>
                <c:pt idx="566">
                  <c:v>122.50459099385179</c:v>
                </c:pt>
                <c:pt idx="567">
                  <c:v>122.53670193127486</c:v>
                </c:pt>
                <c:pt idx="568">
                  <c:v>122.57738584239119</c:v>
                </c:pt>
                <c:pt idx="569">
                  <c:v>122.60304232453919</c:v>
                </c:pt>
                <c:pt idx="570">
                  <c:v>122.61162294393669</c:v>
                </c:pt>
                <c:pt idx="571">
                  <c:v>122.59884821703118</c:v>
                </c:pt>
                <c:pt idx="572">
                  <c:v>122.56378164822287</c:v>
                </c:pt>
                <c:pt idx="573">
                  <c:v>122.50632877402387</c:v>
                </c:pt>
                <c:pt idx="574">
                  <c:v>122.45145420786871</c:v>
                </c:pt>
                <c:pt idx="575">
                  <c:v>122.40121488777048</c:v>
                </c:pt>
                <c:pt idx="576">
                  <c:v>122.35139970258466</c:v>
                </c:pt>
                <c:pt idx="577">
                  <c:v>122.29402528760428</c:v>
                </c:pt>
                <c:pt idx="578">
                  <c:v>122.22908968847436</c:v>
                </c:pt>
                <c:pt idx="579">
                  <c:v>122.17779179490653</c:v>
                </c:pt>
                <c:pt idx="580">
                  <c:v>122.12996908429204</c:v>
                </c:pt>
                <c:pt idx="581">
                  <c:v>122.08872561720418</c:v>
                </c:pt>
                <c:pt idx="582">
                  <c:v>122.05198626259826</c:v>
                </c:pt>
                <c:pt idx="583">
                  <c:v>122.01170382181571</c:v>
                </c:pt>
                <c:pt idx="584">
                  <c:v>121.96482527865142</c:v>
                </c:pt>
                <c:pt idx="585">
                  <c:v>121.90855130665787</c:v>
                </c:pt>
                <c:pt idx="586">
                  <c:v>121.84514331057653</c:v>
                </c:pt>
                <c:pt idx="587">
                  <c:v>121.76827193541476</c:v>
                </c:pt>
                <c:pt idx="588">
                  <c:v>121.68834210035229</c:v>
                </c:pt>
                <c:pt idx="589">
                  <c:v>121.60812230810306</c:v>
                </c:pt>
                <c:pt idx="590">
                  <c:v>121.50877439915138</c:v>
                </c:pt>
                <c:pt idx="591">
                  <c:v>121.42179010650626</c:v>
                </c:pt>
                <c:pt idx="592">
                  <c:v>121.33991677119367</c:v>
                </c:pt>
                <c:pt idx="593">
                  <c:v>121.27107738744375</c:v>
                </c:pt>
                <c:pt idx="594">
                  <c:v>121.22571465067834</c:v>
                </c:pt>
                <c:pt idx="595">
                  <c:v>121.2111348418472</c:v>
                </c:pt>
                <c:pt idx="596">
                  <c:v>121.22868018415761</c:v>
                </c:pt>
                <c:pt idx="597">
                  <c:v>121.27158124029019</c:v>
                </c:pt>
                <c:pt idx="598">
                  <c:v>121.33495054827222</c:v>
                </c:pt>
                <c:pt idx="599">
                  <c:v>121.41190712511757</c:v>
                </c:pt>
                <c:pt idx="600">
                  <c:v>121.4968187601572</c:v>
                </c:pt>
                <c:pt idx="601">
                  <c:v>121.60318370610757</c:v>
                </c:pt>
                <c:pt idx="602">
                  <c:v>121.73291775577349</c:v>
                </c:pt>
                <c:pt idx="603">
                  <c:v>121.86210837159041</c:v>
                </c:pt>
                <c:pt idx="604">
                  <c:v>121.98664938574194</c:v>
                </c:pt>
                <c:pt idx="605">
                  <c:v>122.09545433247264</c:v>
                </c:pt>
                <c:pt idx="606">
                  <c:v>122.17717202676045</c:v>
                </c:pt>
                <c:pt idx="607">
                  <c:v>122.22893988912845</c:v>
                </c:pt>
                <c:pt idx="608">
                  <c:v>122.25754622474916</c:v>
                </c:pt>
                <c:pt idx="609">
                  <c:v>122.26920298660299</c:v>
                </c:pt>
                <c:pt idx="610">
                  <c:v>122.26606485718079</c:v>
                </c:pt>
                <c:pt idx="611">
                  <c:v>122.24683590698645</c:v>
                </c:pt>
                <c:pt idx="612">
                  <c:v>122.2069899920257</c:v>
                </c:pt>
                <c:pt idx="613">
                  <c:v>122.13933950114856</c:v>
                </c:pt>
                <c:pt idx="614">
                  <c:v>122.06909112716808</c:v>
                </c:pt>
                <c:pt idx="615">
                  <c:v>121.9917533277637</c:v>
                </c:pt>
                <c:pt idx="616">
                  <c:v>121.90762569007794</c:v>
                </c:pt>
                <c:pt idx="617">
                  <c:v>121.82585726104755</c:v>
                </c:pt>
                <c:pt idx="618">
                  <c:v>121.74906411943911</c:v>
                </c:pt>
                <c:pt idx="619">
                  <c:v>121.67775854566422</c:v>
                </c:pt>
                <c:pt idx="620">
                  <c:v>121.62290275368873</c:v>
                </c:pt>
                <c:pt idx="621">
                  <c:v>121.58600234215119</c:v>
                </c:pt>
                <c:pt idx="622">
                  <c:v>121.57379547795132</c:v>
                </c:pt>
                <c:pt idx="623">
                  <c:v>121.58071206072378</c:v>
                </c:pt>
                <c:pt idx="624">
                  <c:v>121.6092848656704</c:v>
                </c:pt>
                <c:pt idx="625">
                  <c:v>121.66279815557868</c:v>
                </c:pt>
                <c:pt idx="626">
                  <c:v>121.73591859553864</c:v>
                </c:pt>
                <c:pt idx="627">
                  <c:v>121.81992590246254</c:v>
                </c:pt>
                <c:pt idx="628">
                  <c:v>121.91512971442529</c:v>
                </c:pt>
                <c:pt idx="629">
                  <c:v>122.01467237909569</c:v>
                </c:pt>
                <c:pt idx="630">
                  <c:v>122.10150666054564</c:v>
                </c:pt>
                <c:pt idx="631">
                  <c:v>122.16934819174504</c:v>
                </c:pt>
                <c:pt idx="632">
                  <c:v>122.224706152601</c:v>
                </c:pt>
                <c:pt idx="633">
                  <c:v>122.26801860519343</c:v>
                </c:pt>
                <c:pt idx="634">
                  <c:v>122.2984760234789</c:v>
                </c:pt>
                <c:pt idx="635">
                  <c:v>122.3087192638166</c:v>
                </c:pt>
                <c:pt idx="636">
                  <c:v>122.30663444333312</c:v>
                </c:pt>
                <c:pt idx="637">
                  <c:v>122.29661275996845</c:v>
                </c:pt>
                <c:pt idx="638">
                  <c:v>122.29543853867757</c:v>
                </c:pt>
                <c:pt idx="639">
                  <c:v>122.29286550619932</c:v>
                </c:pt>
                <c:pt idx="640">
                  <c:v>122.29121008739739</c:v>
                </c:pt>
                <c:pt idx="641">
                  <c:v>122.28932466214313</c:v>
                </c:pt>
                <c:pt idx="642">
                  <c:v>122.28885758720203</c:v>
                </c:pt>
                <c:pt idx="643">
                  <c:v>122.28555977650787</c:v>
                </c:pt>
                <c:pt idx="644">
                  <c:v>122.28347016834928</c:v>
                </c:pt>
                <c:pt idx="645">
                  <c:v>122.28910277347408</c:v>
                </c:pt>
                <c:pt idx="646">
                  <c:v>122.28589901679229</c:v>
                </c:pt>
                <c:pt idx="647">
                  <c:v>122.26670446003341</c:v>
                </c:pt>
                <c:pt idx="648">
                  <c:v>122.23202871147076</c:v>
                </c:pt>
                <c:pt idx="649">
                  <c:v>122.17639709554805</c:v>
                </c:pt>
                <c:pt idx="650">
                  <c:v>122.10726358060646</c:v>
                </c:pt>
                <c:pt idx="651">
                  <c:v>122.02516526537418</c:v>
                </c:pt>
                <c:pt idx="652">
                  <c:v>121.94655966233199</c:v>
                </c:pt>
                <c:pt idx="653">
                  <c:v>121.86347528752809</c:v>
                </c:pt>
                <c:pt idx="654">
                  <c:v>121.77323417442426</c:v>
                </c:pt>
                <c:pt idx="655">
                  <c:v>121.67562658903934</c:v>
                </c:pt>
                <c:pt idx="656">
                  <c:v>121.57831402658486</c:v>
                </c:pt>
                <c:pt idx="657">
                  <c:v>121.50882868106297</c:v>
                </c:pt>
                <c:pt idx="658">
                  <c:v>121.46914693117198</c:v>
                </c:pt>
                <c:pt idx="659">
                  <c:v>121.44985817369735</c:v>
                </c:pt>
                <c:pt idx="660">
                  <c:v>121.46780674782812</c:v>
                </c:pt>
                <c:pt idx="661">
                  <c:v>121.51137907250923</c:v>
                </c:pt>
                <c:pt idx="662">
                  <c:v>121.57291349901257</c:v>
                </c:pt>
                <c:pt idx="663">
                  <c:v>121.65386723032266</c:v>
                </c:pt>
                <c:pt idx="664">
                  <c:v>121.74439814478325</c:v>
                </c:pt>
                <c:pt idx="665">
                  <c:v>121.84959365722521</c:v>
                </c:pt>
                <c:pt idx="666">
                  <c:v>121.96337296836735</c:v>
                </c:pt>
                <c:pt idx="667">
                  <c:v>122.08034552286723</c:v>
                </c:pt>
                <c:pt idx="668">
                  <c:v>122.19238094458832</c:v>
                </c:pt>
                <c:pt idx="669">
                  <c:v>122.27971939645091</c:v>
                </c:pt>
                <c:pt idx="670">
                  <c:v>122.35810602305479</c:v>
                </c:pt>
                <c:pt idx="671">
                  <c:v>122.4121941601295</c:v>
                </c:pt>
                <c:pt idx="672">
                  <c:v>122.44969827509834</c:v>
                </c:pt>
                <c:pt idx="673">
                  <c:v>122.48610564105542</c:v>
                </c:pt>
                <c:pt idx="674">
                  <c:v>122.51773787752472</c:v>
                </c:pt>
                <c:pt idx="675">
                  <c:v>122.56576707555055</c:v>
                </c:pt>
                <c:pt idx="676">
                  <c:v>122.61310519673629</c:v>
                </c:pt>
                <c:pt idx="677">
                  <c:v>122.66560064942563</c:v>
                </c:pt>
                <c:pt idx="678">
                  <c:v>122.70705323922992</c:v>
                </c:pt>
                <c:pt idx="679">
                  <c:v>122.73547550209126</c:v>
                </c:pt>
                <c:pt idx="680">
                  <c:v>122.77189035516872</c:v>
                </c:pt>
                <c:pt idx="681">
                  <c:v>122.81083733319251</c:v>
                </c:pt>
                <c:pt idx="682">
                  <c:v>122.8594596680427</c:v>
                </c:pt>
                <c:pt idx="683">
                  <c:v>122.91284200074028</c:v>
                </c:pt>
                <c:pt idx="684">
                  <c:v>122.96058364732167</c:v>
                </c:pt>
                <c:pt idx="685">
                  <c:v>122.99424436522806</c:v>
                </c:pt>
                <c:pt idx="686">
                  <c:v>123.01587140241135</c:v>
                </c:pt>
                <c:pt idx="687">
                  <c:v>123.03681933447497</c:v>
                </c:pt>
                <c:pt idx="688">
                  <c:v>123.04786026883303</c:v>
                </c:pt>
                <c:pt idx="689">
                  <c:v>123.05390749506695</c:v>
                </c:pt>
                <c:pt idx="690">
                  <c:v>123.05019458362275</c:v>
                </c:pt>
                <c:pt idx="691">
                  <c:v>123.04002326861372</c:v>
                </c:pt>
                <c:pt idx="692">
                  <c:v>123.03287551405356</c:v>
                </c:pt>
                <c:pt idx="693">
                  <c:v>123.01281606032836</c:v>
                </c:pt>
                <c:pt idx="694">
                  <c:v>122.98514523507009</c:v>
                </c:pt>
                <c:pt idx="695">
                  <c:v>122.95984236305459</c:v>
                </c:pt>
                <c:pt idx="696">
                  <c:v>122.94613330864489</c:v>
                </c:pt>
                <c:pt idx="697">
                  <c:v>122.94229786609058</c:v>
                </c:pt>
                <c:pt idx="698">
                  <c:v>122.96533090591306</c:v>
                </c:pt>
                <c:pt idx="699">
                  <c:v>123.00282631296349</c:v>
                </c:pt>
                <c:pt idx="700">
                  <c:v>123.06230051601041</c:v>
                </c:pt>
                <c:pt idx="701">
                  <c:v>123.15108477698277</c:v>
                </c:pt>
                <c:pt idx="702">
                  <c:v>123.25725490956621</c:v>
                </c:pt>
                <c:pt idx="703">
                  <c:v>123.36326804278032</c:v>
                </c:pt>
                <c:pt idx="704">
                  <c:v>123.47713166077989</c:v>
                </c:pt>
                <c:pt idx="705">
                  <c:v>123.59954099981836</c:v>
                </c:pt>
                <c:pt idx="706">
                  <c:v>123.71760089508804</c:v>
                </c:pt>
                <c:pt idx="707">
                  <c:v>123.82601928627277</c:v>
                </c:pt>
                <c:pt idx="708">
                  <c:v>123.91719688213502</c:v>
                </c:pt>
                <c:pt idx="709">
                  <c:v>123.97364181097288</c:v>
                </c:pt>
                <c:pt idx="710">
                  <c:v>124.01319976393742</c:v>
                </c:pt>
                <c:pt idx="711">
                  <c:v>124.0391948706594</c:v>
                </c:pt>
                <c:pt idx="712">
                  <c:v>124.05274191694934</c:v>
                </c:pt>
                <c:pt idx="713">
                  <c:v>124.06868305401508</c:v>
                </c:pt>
                <c:pt idx="714">
                  <c:v>124.07954285322944</c:v>
                </c:pt>
                <c:pt idx="715">
                  <c:v>124.08255570884909</c:v>
                </c:pt>
                <c:pt idx="716">
                  <c:v>124.08001633467248</c:v>
                </c:pt>
                <c:pt idx="717">
                  <c:v>124.07224108610745</c:v>
                </c:pt>
                <c:pt idx="718">
                  <c:v>124.0635195695485</c:v>
                </c:pt>
                <c:pt idx="719">
                  <c:v>124.04935831259318</c:v>
                </c:pt>
                <c:pt idx="720">
                  <c:v>124.03042703364564</c:v>
                </c:pt>
                <c:pt idx="721">
                  <c:v>124.01095663858032</c:v>
                </c:pt>
                <c:pt idx="722">
                  <c:v>123.99232135776484</c:v>
                </c:pt>
                <c:pt idx="723">
                  <c:v>123.96867534117273</c:v>
                </c:pt>
                <c:pt idx="724">
                  <c:v>123.9223702086398</c:v>
                </c:pt>
                <c:pt idx="725">
                  <c:v>123.87622938663857</c:v>
                </c:pt>
                <c:pt idx="726">
                  <c:v>123.83285238202951</c:v>
                </c:pt>
                <c:pt idx="727">
                  <c:v>123.78297739934915</c:v>
                </c:pt>
                <c:pt idx="728">
                  <c:v>123.7315298257695</c:v>
                </c:pt>
                <c:pt idx="729">
                  <c:v>123.68081771552765</c:v>
                </c:pt>
                <c:pt idx="730">
                  <c:v>123.64136791976438</c:v>
                </c:pt>
                <c:pt idx="731">
                  <c:v>123.61912048592421</c:v>
                </c:pt>
                <c:pt idx="732">
                  <c:v>123.60520214298403</c:v>
                </c:pt>
                <c:pt idx="733">
                  <c:v>123.5925712813858</c:v>
                </c:pt>
                <c:pt idx="734">
                  <c:v>123.59171422940045</c:v>
                </c:pt>
                <c:pt idx="735">
                  <c:v>123.618114539149</c:v>
                </c:pt>
                <c:pt idx="736">
                  <c:v>123.65754838390816</c:v>
                </c:pt>
                <c:pt idx="737">
                  <c:v>123.71505337389566</c:v>
                </c:pt>
                <c:pt idx="738">
                  <c:v>123.79838495013813</c:v>
                </c:pt>
                <c:pt idx="739">
                  <c:v>123.90980644300649</c:v>
                </c:pt>
                <c:pt idx="740">
                  <c:v>124.04031790441168</c:v>
                </c:pt>
                <c:pt idx="741">
                  <c:v>124.18046999869861</c:v>
                </c:pt>
                <c:pt idx="742">
                  <c:v>124.32485433877545</c:v>
                </c:pt>
                <c:pt idx="743">
                  <c:v>124.4800258414304</c:v>
                </c:pt>
                <c:pt idx="744">
                  <c:v>124.64253597348073</c:v>
                </c:pt>
                <c:pt idx="745">
                  <c:v>124.79349955037846</c:v>
                </c:pt>
                <c:pt idx="746">
                  <c:v>124.92071392826504</c:v>
                </c:pt>
                <c:pt idx="747">
                  <c:v>125.02685490784015</c:v>
                </c:pt>
                <c:pt idx="748">
                  <c:v>125.11426491155375</c:v>
                </c:pt>
                <c:pt idx="749">
                  <c:v>125.18917532809054</c:v>
                </c:pt>
                <c:pt idx="750">
                  <c:v>125.2469484037039</c:v>
                </c:pt>
                <c:pt idx="751">
                  <c:v>125.29395174513705</c:v>
                </c:pt>
                <c:pt idx="752">
                  <c:v>125.33099474879344</c:v>
                </c:pt>
                <c:pt idx="753">
                  <c:v>125.35796518333221</c:v>
                </c:pt>
                <c:pt idx="754">
                  <c:v>125.36475796207583</c:v>
                </c:pt>
                <c:pt idx="755">
                  <c:v>125.35426961965281</c:v>
                </c:pt>
                <c:pt idx="756">
                  <c:v>125.33984223439866</c:v>
                </c:pt>
                <c:pt idx="757">
                  <c:v>125.32647047213801</c:v>
                </c:pt>
                <c:pt idx="758">
                  <c:v>125.31590911346956</c:v>
                </c:pt>
                <c:pt idx="759">
                  <c:v>125.30355493417369</c:v>
                </c:pt>
                <c:pt idx="760">
                  <c:v>125.28461479075101</c:v>
                </c:pt>
                <c:pt idx="761">
                  <c:v>125.25252234024001</c:v>
                </c:pt>
                <c:pt idx="762">
                  <c:v>125.21091946105234</c:v>
                </c:pt>
                <c:pt idx="763">
                  <c:v>125.16353661942216</c:v>
                </c:pt>
                <c:pt idx="764">
                  <c:v>125.11628558600513</c:v>
                </c:pt>
                <c:pt idx="765">
                  <c:v>125.06919589776658</c:v>
                </c:pt>
                <c:pt idx="766">
                  <c:v>125.0251316666498</c:v>
                </c:pt>
                <c:pt idx="767">
                  <c:v>124.99087799825223</c:v>
                </c:pt>
                <c:pt idx="768">
                  <c:v>124.97102624717569</c:v>
                </c:pt>
                <c:pt idx="769">
                  <c:v>124.96427505278898</c:v>
                </c:pt>
                <c:pt idx="770">
                  <c:v>124.97738672643426</c:v>
                </c:pt>
                <c:pt idx="771">
                  <c:v>124.99829815719634</c:v>
                </c:pt>
                <c:pt idx="772">
                  <c:v>125.04585076002776</c:v>
                </c:pt>
                <c:pt idx="773">
                  <c:v>125.10438998456635</c:v>
                </c:pt>
                <c:pt idx="774">
                  <c:v>125.16795109104454</c:v>
                </c:pt>
                <c:pt idx="775">
                  <c:v>125.23095663291225</c:v>
                </c:pt>
                <c:pt idx="776">
                  <c:v>125.29804112080902</c:v>
                </c:pt>
                <c:pt idx="777">
                  <c:v>125.36243671988423</c:v>
                </c:pt>
                <c:pt idx="778">
                  <c:v>125.41474002557332</c:v>
                </c:pt>
                <c:pt idx="779">
                  <c:v>125.4485357497561</c:v>
                </c:pt>
                <c:pt idx="780">
                  <c:v>125.47187466165821</c:v>
                </c:pt>
                <c:pt idx="781">
                  <c:v>125.47818064404088</c:v>
                </c:pt>
                <c:pt idx="782">
                  <c:v>125.47776753977099</c:v>
                </c:pt>
                <c:pt idx="783">
                  <c:v>125.46174240606946</c:v>
                </c:pt>
                <c:pt idx="784">
                  <c:v>125.4441610264376</c:v>
                </c:pt>
                <c:pt idx="785">
                  <c:v>125.43052520397791</c:v>
                </c:pt>
                <c:pt idx="786">
                  <c:v>125.41096605959889</c:v>
                </c:pt>
                <c:pt idx="787">
                  <c:v>125.38584860890715</c:v>
                </c:pt>
                <c:pt idx="788">
                  <c:v>125.35747564436775</c:v>
                </c:pt>
                <c:pt idx="789">
                  <c:v>125.32823611218406</c:v>
                </c:pt>
                <c:pt idx="790">
                  <c:v>125.29924918936281</c:v>
                </c:pt>
                <c:pt idx="791">
                  <c:v>125.26480924883948</c:v>
                </c:pt>
                <c:pt idx="792">
                  <c:v>125.2221073312673</c:v>
                </c:pt>
                <c:pt idx="793">
                  <c:v>125.17278140037341</c:v>
                </c:pt>
                <c:pt idx="794">
                  <c:v>125.11921296750511</c:v>
                </c:pt>
                <c:pt idx="795">
                  <c:v>125.05921351898691</c:v>
                </c:pt>
                <c:pt idx="796">
                  <c:v>124.99011826565457</c:v>
                </c:pt>
                <c:pt idx="797">
                  <c:v>124.92038060964472</c:v>
                </c:pt>
                <c:pt idx="798">
                  <c:v>124.85537297068139</c:v>
                </c:pt>
                <c:pt idx="799">
                  <c:v>124.79497482488755</c:v>
                </c:pt>
                <c:pt idx="800">
                  <c:v>124.72853193964161</c:v>
                </c:pt>
                <c:pt idx="801">
                  <c:v>124.65743834060849</c:v>
                </c:pt>
                <c:pt idx="802">
                  <c:v>124.58635641227588</c:v>
                </c:pt>
                <c:pt idx="803">
                  <c:v>124.51813804738872</c:v>
                </c:pt>
                <c:pt idx="804">
                  <c:v>124.45532065716499</c:v>
                </c:pt>
                <c:pt idx="805">
                  <c:v>124.40328548725488</c:v>
                </c:pt>
                <c:pt idx="806">
                  <c:v>124.35905121862028</c:v>
                </c:pt>
                <c:pt idx="807">
                  <c:v>124.32219416313229</c:v>
                </c:pt>
                <c:pt idx="808">
                  <c:v>124.29517144147749</c:v>
                </c:pt>
                <c:pt idx="809">
                  <c:v>124.27306142139464</c:v>
                </c:pt>
                <c:pt idx="810">
                  <c:v>124.25611128961032</c:v>
                </c:pt>
                <c:pt idx="811">
                  <c:v>124.24160065475009</c:v>
                </c:pt>
                <c:pt idx="812">
                  <c:v>124.23202915880678</c:v>
                </c:pt>
                <c:pt idx="813">
                  <c:v>124.22879878856148</c:v>
                </c:pt>
                <c:pt idx="814">
                  <c:v>124.23165356695976</c:v>
                </c:pt>
                <c:pt idx="815">
                  <c:v>124.23423644689693</c:v>
                </c:pt>
                <c:pt idx="816">
                  <c:v>124.22487559465353</c:v>
                </c:pt>
                <c:pt idx="817">
                  <c:v>124.20699042555128</c:v>
                </c:pt>
                <c:pt idx="818">
                  <c:v>124.1808590119888</c:v>
                </c:pt>
                <c:pt idx="819">
                  <c:v>124.14378813866864</c:v>
                </c:pt>
                <c:pt idx="820">
                  <c:v>124.10493758102002</c:v>
                </c:pt>
                <c:pt idx="821">
                  <c:v>124.06630789314458</c:v>
                </c:pt>
                <c:pt idx="822">
                  <c:v>124.02807865320405</c:v>
                </c:pt>
                <c:pt idx="823">
                  <c:v>123.98893907580927</c:v>
                </c:pt>
                <c:pt idx="824">
                  <c:v>123.94254113772327</c:v>
                </c:pt>
                <c:pt idx="825">
                  <c:v>123.88949884384911</c:v>
                </c:pt>
                <c:pt idx="826">
                  <c:v>123.83041748011948</c:v>
                </c:pt>
                <c:pt idx="827">
                  <c:v>123.76909148733522</c:v>
                </c:pt>
                <c:pt idx="828">
                  <c:v>123.7120769112409</c:v>
                </c:pt>
                <c:pt idx="829">
                  <c:v>123.6564128196586</c:v>
                </c:pt>
                <c:pt idx="830">
                  <c:v>123.59931151040855</c:v>
                </c:pt>
                <c:pt idx="831">
                  <c:v>123.53257131107584</c:v>
                </c:pt>
                <c:pt idx="832">
                  <c:v>123.45502795616495</c:v>
                </c:pt>
                <c:pt idx="833">
                  <c:v>123.37736592263724</c:v>
                </c:pt>
                <c:pt idx="834">
                  <c:v>123.29873108804109</c:v>
                </c:pt>
                <c:pt idx="835">
                  <c:v>123.22417938383123</c:v>
                </c:pt>
                <c:pt idx="836">
                  <c:v>123.14936907539919</c:v>
                </c:pt>
                <c:pt idx="837">
                  <c:v>123.07391004600707</c:v>
                </c:pt>
                <c:pt idx="838">
                  <c:v>123.00223519796897</c:v>
                </c:pt>
                <c:pt idx="839">
                  <c:v>122.93053741784119</c:v>
                </c:pt>
                <c:pt idx="840">
                  <c:v>122.856732734659</c:v>
                </c:pt>
                <c:pt idx="841">
                  <c:v>122.78561344115691</c:v>
                </c:pt>
                <c:pt idx="842">
                  <c:v>122.71796781255028</c:v>
                </c:pt>
                <c:pt idx="843">
                  <c:v>122.65503632984341</c:v>
                </c:pt>
                <c:pt idx="844">
                  <c:v>122.59400501856656</c:v>
                </c:pt>
                <c:pt idx="845">
                  <c:v>122.53436853969721</c:v>
                </c:pt>
                <c:pt idx="846">
                  <c:v>122.47456592389648</c:v>
                </c:pt>
                <c:pt idx="847">
                  <c:v>122.42164625089208</c:v>
                </c:pt>
                <c:pt idx="848">
                  <c:v>122.37646105157174</c:v>
                </c:pt>
                <c:pt idx="849">
                  <c:v>122.33126921211446</c:v>
                </c:pt>
                <c:pt idx="850">
                  <c:v>122.28728329075449</c:v>
                </c:pt>
                <c:pt idx="851">
                  <c:v>122.25449266933842</c:v>
                </c:pt>
                <c:pt idx="852">
                  <c:v>122.23197359207501</c:v>
                </c:pt>
                <c:pt idx="853">
                  <c:v>122.22769704034339</c:v>
                </c:pt>
                <c:pt idx="854">
                  <c:v>122.22860472378989</c:v>
                </c:pt>
                <c:pt idx="855">
                  <c:v>122.23265377544145</c:v>
                </c:pt>
                <c:pt idx="856">
                  <c:v>122.251943033198</c:v>
                </c:pt>
                <c:pt idx="857">
                  <c:v>122.28455648894318</c:v>
                </c:pt>
                <c:pt idx="858">
                  <c:v>122.31320206797569</c:v>
                </c:pt>
                <c:pt idx="859">
                  <c:v>122.33569881689633</c:v>
                </c:pt>
                <c:pt idx="860">
                  <c:v>122.35907294789381</c:v>
                </c:pt>
                <c:pt idx="861">
                  <c:v>122.38840409152141</c:v>
                </c:pt>
                <c:pt idx="862">
                  <c:v>122.42057418198374</c:v>
                </c:pt>
                <c:pt idx="863">
                  <c:v>122.44627846826566</c:v>
                </c:pt>
                <c:pt idx="864">
                  <c:v>122.46602250714417</c:v>
                </c:pt>
                <c:pt idx="865">
                  <c:v>122.50606429369526</c:v>
                </c:pt>
                <c:pt idx="866">
                  <c:v>122.56957326855189</c:v>
                </c:pt>
                <c:pt idx="867">
                  <c:v>122.63118836894546</c:v>
                </c:pt>
                <c:pt idx="868">
                  <c:v>122.6957113294165</c:v>
                </c:pt>
                <c:pt idx="869">
                  <c:v>122.76738011716894</c:v>
                </c:pt>
                <c:pt idx="870">
                  <c:v>122.8421062532616</c:v>
                </c:pt>
                <c:pt idx="871">
                  <c:v>122.91290872952756</c:v>
                </c:pt>
                <c:pt idx="872">
                  <c:v>122.97092258161956</c:v>
                </c:pt>
                <c:pt idx="873">
                  <c:v>123.01415830986372</c:v>
                </c:pt>
                <c:pt idx="874">
                  <c:v>123.05079825027536</c:v>
                </c:pt>
                <c:pt idx="875">
                  <c:v>123.07514152792788</c:v>
                </c:pt>
                <c:pt idx="876">
                  <c:v>123.07397093752316</c:v>
                </c:pt>
                <c:pt idx="877">
                  <c:v>123.05015092239077</c:v>
                </c:pt>
                <c:pt idx="878">
                  <c:v>123.02011123495687</c:v>
                </c:pt>
                <c:pt idx="879">
                  <c:v>122.98425001694585</c:v>
                </c:pt>
                <c:pt idx="880">
                  <c:v>122.94931816003704</c:v>
                </c:pt>
                <c:pt idx="881">
                  <c:v>122.92374761241244</c:v>
                </c:pt>
                <c:pt idx="882">
                  <c:v>122.91813695253069</c:v>
                </c:pt>
                <c:pt idx="883">
                  <c:v>122.93120570800056</c:v>
                </c:pt>
                <c:pt idx="884">
                  <c:v>122.95651780284787</c:v>
                </c:pt>
                <c:pt idx="885">
                  <c:v>122.9988051111764</c:v>
                </c:pt>
                <c:pt idx="886">
                  <c:v>123.04510783257193</c:v>
                </c:pt>
                <c:pt idx="887">
                  <c:v>123.09058352561314</c:v>
                </c:pt>
                <c:pt idx="888">
                  <c:v>123.13223770546875</c:v>
                </c:pt>
                <c:pt idx="889">
                  <c:v>123.16809820531789</c:v>
                </c:pt>
                <c:pt idx="890">
                  <c:v>123.18949411328235</c:v>
                </c:pt>
                <c:pt idx="891">
                  <c:v>123.19880518769961</c:v>
                </c:pt>
                <c:pt idx="892">
                  <c:v>123.1966647333263</c:v>
                </c:pt>
                <c:pt idx="893">
                  <c:v>123.17720129568711</c:v>
                </c:pt>
                <c:pt idx="894">
                  <c:v>123.14484073230712</c:v>
                </c:pt>
                <c:pt idx="895">
                  <c:v>123.10023468033263</c:v>
                </c:pt>
                <c:pt idx="896">
                  <c:v>123.04064458532217</c:v>
                </c:pt>
                <c:pt idx="897">
                  <c:v>122.97398272371143</c:v>
                </c:pt>
                <c:pt idx="898">
                  <c:v>122.9034636427357</c:v>
                </c:pt>
                <c:pt idx="899">
                  <c:v>122.83139302403916</c:v>
                </c:pt>
                <c:pt idx="900">
                  <c:v>122.75721898583114</c:v>
                </c:pt>
                <c:pt idx="901">
                  <c:v>122.6849450112929</c:v>
                </c:pt>
                <c:pt idx="902">
                  <c:v>122.6148353868207</c:v>
                </c:pt>
                <c:pt idx="903">
                  <c:v>122.5478854422711</c:v>
                </c:pt>
                <c:pt idx="904">
                  <c:v>122.4826915645946</c:v>
                </c:pt>
                <c:pt idx="905">
                  <c:v>122.41054655140418</c:v>
                </c:pt>
                <c:pt idx="906">
                  <c:v>122.33769193491918</c:v>
                </c:pt>
                <c:pt idx="907">
                  <c:v>122.26277436811547</c:v>
                </c:pt>
                <c:pt idx="908">
                  <c:v>122.19059591034816</c:v>
                </c:pt>
                <c:pt idx="909">
                  <c:v>122.12070978452253</c:v>
                </c:pt>
                <c:pt idx="910">
                  <c:v>122.05286427833921</c:v>
                </c:pt>
                <c:pt idx="911">
                  <c:v>121.99108302052096</c:v>
                </c:pt>
                <c:pt idx="912">
                  <c:v>121.93334967372742</c:v>
                </c:pt>
                <c:pt idx="913">
                  <c:v>121.87660502348817</c:v>
                </c:pt>
                <c:pt idx="914">
                  <c:v>121.81782813688392</c:v>
                </c:pt>
                <c:pt idx="915">
                  <c:v>121.75424960764899</c:v>
                </c:pt>
                <c:pt idx="916">
                  <c:v>121.69221135817681</c:v>
                </c:pt>
                <c:pt idx="917">
                  <c:v>121.63472317380575</c:v>
                </c:pt>
                <c:pt idx="918">
                  <c:v>121.58233811360411</c:v>
                </c:pt>
                <c:pt idx="919">
                  <c:v>121.52709540196228</c:v>
                </c:pt>
                <c:pt idx="920">
                  <c:v>121.46961577301421</c:v>
                </c:pt>
                <c:pt idx="921">
                  <c:v>121.40938130141025</c:v>
                </c:pt>
                <c:pt idx="922">
                  <c:v>121.34688669768583</c:v>
                </c:pt>
                <c:pt idx="923">
                  <c:v>121.28358652954176</c:v>
                </c:pt>
                <c:pt idx="924">
                  <c:v>121.21983927238644</c:v>
                </c:pt>
                <c:pt idx="925">
                  <c:v>121.16302760674917</c:v>
                </c:pt>
                <c:pt idx="926">
                  <c:v>121.118291907027</c:v>
                </c:pt>
                <c:pt idx="927">
                  <c:v>121.08080592482216</c:v>
                </c:pt>
                <c:pt idx="928">
                  <c:v>121.05067680066121</c:v>
                </c:pt>
                <c:pt idx="929">
                  <c:v>121.02695782514783</c:v>
                </c:pt>
                <c:pt idx="930">
                  <c:v>121.01020498402357</c:v>
                </c:pt>
                <c:pt idx="931">
                  <c:v>121.01120825417352</c:v>
                </c:pt>
                <c:pt idx="932">
                  <c:v>121.03068393456046</c:v>
                </c:pt>
                <c:pt idx="933">
                  <c:v>121.04906338302895</c:v>
                </c:pt>
                <c:pt idx="934">
                  <c:v>121.06706764392543</c:v>
                </c:pt>
                <c:pt idx="935">
                  <c:v>121.08708254496347</c:v>
                </c:pt>
                <c:pt idx="936">
                  <c:v>121.09765161285767</c:v>
                </c:pt>
                <c:pt idx="937">
                  <c:v>121.09486511413706</c:v>
                </c:pt>
                <c:pt idx="938">
                  <c:v>121.08276061321079</c:v>
                </c:pt>
                <c:pt idx="939">
                  <c:v>121.06293456595876</c:v>
                </c:pt>
                <c:pt idx="940">
                  <c:v>121.04495945956891</c:v>
                </c:pt>
                <c:pt idx="941">
                  <c:v>121.03543383509432</c:v>
                </c:pt>
                <c:pt idx="942">
                  <c:v>121.01090101519348</c:v>
                </c:pt>
                <c:pt idx="943">
                  <c:v>120.9704427283874</c:v>
                </c:pt>
                <c:pt idx="944">
                  <c:v>120.93215738292821</c:v>
                </c:pt>
                <c:pt idx="945">
                  <c:v>120.89916876207855</c:v>
                </c:pt>
                <c:pt idx="946">
                  <c:v>120.86651079919858</c:v>
                </c:pt>
                <c:pt idx="947">
                  <c:v>120.83455797858193</c:v>
                </c:pt>
                <c:pt idx="948">
                  <c:v>120.80287671775932</c:v>
                </c:pt>
                <c:pt idx="949">
                  <c:v>120.77226492969727</c:v>
                </c:pt>
                <c:pt idx="950">
                  <c:v>120.74881269736706</c:v>
                </c:pt>
                <c:pt idx="951">
                  <c:v>120.73871975731733</c:v>
                </c:pt>
                <c:pt idx="952">
                  <c:v>120.72727383166129</c:v>
                </c:pt>
                <c:pt idx="953">
                  <c:v>120.71888526355514</c:v>
                </c:pt>
                <c:pt idx="954">
                  <c:v>120.71307993876259</c:v>
                </c:pt>
                <c:pt idx="955">
                  <c:v>120.71281088153968</c:v>
                </c:pt>
                <c:pt idx="956">
                  <c:v>120.71272604494276</c:v>
                </c:pt>
                <c:pt idx="957">
                  <c:v>120.71449582444001</c:v>
                </c:pt>
                <c:pt idx="958">
                  <c:v>120.7235859793857</c:v>
                </c:pt>
                <c:pt idx="959">
                  <c:v>120.7453436360957</c:v>
                </c:pt>
                <c:pt idx="960">
                  <c:v>120.77604453912414</c:v>
                </c:pt>
                <c:pt idx="961">
                  <c:v>120.80665743733721</c:v>
                </c:pt>
                <c:pt idx="962">
                  <c:v>120.83316850764299</c:v>
                </c:pt>
                <c:pt idx="963">
                  <c:v>120.87249019764536</c:v>
                </c:pt>
                <c:pt idx="964">
                  <c:v>120.92582960033093</c:v>
                </c:pt>
                <c:pt idx="965">
                  <c:v>120.99883367005118</c:v>
                </c:pt>
                <c:pt idx="966">
                  <c:v>121.07379947403487</c:v>
                </c:pt>
                <c:pt idx="967">
                  <c:v>121.14801298249563</c:v>
                </c:pt>
                <c:pt idx="968">
                  <c:v>121.21476381967736</c:v>
                </c:pt>
                <c:pt idx="969">
                  <c:v>121.27290910578776</c:v>
                </c:pt>
                <c:pt idx="970">
                  <c:v>121.32221645981463</c:v>
                </c:pt>
                <c:pt idx="971">
                  <c:v>121.37003129450791</c:v>
                </c:pt>
                <c:pt idx="972">
                  <c:v>121.42203518036568</c:v>
                </c:pt>
                <c:pt idx="973">
                  <c:v>121.48370376055014</c:v>
                </c:pt>
                <c:pt idx="974">
                  <c:v>121.54143667236393</c:v>
                </c:pt>
                <c:pt idx="975">
                  <c:v>121.58570930286045</c:v>
                </c:pt>
                <c:pt idx="976">
                  <c:v>121.61037115318203</c:v>
                </c:pt>
                <c:pt idx="977">
                  <c:v>121.62662593183246</c:v>
                </c:pt>
                <c:pt idx="978">
                  <c:v>121.63872284709528</c:v>
                </c:pt>
                <c:pt idx="979">
                  <c:v>121.65313186035655</c:v>
                </c:pt>
                <c:pt idx="980">
                  <c:v>121.67368070096569</c:v>
                </c:pt>
                <c:pt idx="981">
                  <c:v>121.70009981120153</c:v>
                </c:pt>
                <c:pt idx="982">
                  <c:v>121.7236051248602</c:v>
                </c:pt>
                <c:pt idx="983">
                  <c:v>121.73579999780164</c:v>
                </c:pt>
                <c:pt idx="984">
                  <c:v>121.71813226718244</c:v>
                </c:pt>
                <c:pt idx="985">
                  <c:v>121.68258848960872</c:v>
                </c:pt>
                <c:pt idx="986">
                  <c:v>121.64541590938974</c:v>
                </c:pt>
                <c:pt idx="987">
                  <c:v>121.61067165316167</c:v>
                </c:pt>
                <c:pt idx="988">
                  <c:v>121.57716736392949</c:v>
                </c:pt>
                <c:pt idx="989">
                  <c:v>121.5444743921506</c:v>
                </c:pt>
                <c:pt idx="990">
                  <c:v>121.51189223874445</c:v>
                </c:pt>
                <c:pt idx="991">
                  <c:v>121.47732387631915</c:v>
                </c:pt>
                <c:pt idx="992">
                  <c:v>121.43569836606849</c:v>
                </c:pt>
                <c:pt idx="993">
                  <c:v>121.39113735498368</c:v>
                </c:pt>
                <c:pt idx="994">
                  <c:v>121.34551885447939</c:v>
                </c:pt>
                <c:pt idx="995">
                  <c:v>121.30387391891381</c:v>
                </c:pt>
                <c:pt idx="996">
                  <c:v>121.26503632243458</c:v>
                </c:pt>
                <c:pt idx="997">
                  <c:v>121.23379644169383</c:v>
                </c:pt>
                <c:pt idx="998">
                  <c:v>121.21806621656975</c:v>
                </c:pt>
                <c:pt idx="999">
                  <c:v>121.22601194105309</c:v>
                </c:pt>
                <c:pt idx="1000">
                  <c:v>121.24855734522122</c:v>
                </c:pt>
                <c:pt idx="1001">
                  <c:v>121.28658689646494</c:v>
                </c:pt>
                <c:pt idx="1002">
                  <c:v>121.34941694736575</c:v>
                </c:pt>
                <c:pt idx="1003">
                  <c:v>121.43272523617497</c:v>
                </c:pt>
                <c:pt idx="1004">
                  <c:v>121.5317327366336</c:v>
                </c:pt>
                <c:pt idx="1005">
                  <c:v>121.6391614056654</c:v>
                </c:pt>
                <c:pt idx="1006">
                  <c:v>121.74493511420833</c:v>
                </c:pt>
                <c:pt idx="1007">
                  <c:v>121.84685279067848</c:v>
                </c:pt>
                <c:pt idx="1008">
                  <c:v>121.94015361181827</c:v>
                </c:pt>
                <c:pt idx="1009">
                  <c:v>122.01232480060827</c:v>
                </c:pt>
                <c:pt idx="1010">
                  <c:v>122.0617977077286</c:v>
                </c:pt>
                <c:pt idx="1011">
                  <c:v>122.10651645691001</c:v>
                </c:pt>
                <c:pt idx="1012">
                  <c:v>122.14711407358146</c:v>
                </c:pt>
                <c:pt idx="1013">
                  <c:v>122.16601536225382</c:v>
                </c:pt>
                <c:pt idx="1014">
                  <c:v>122.16724124802921</c:v>
                </c:pt>
                <c:pt idx="1015">
                  <c:v>122.15157880605533</c:v>
                </c:pt>
                <c:pt idx="1016">
                  <c:v>122.12540695244039</c:v>
                </c:pt>
                <c:pt idx="1017">
                  <c:v>122.10127321003773</c:v>
                </c:pt>
                <c:pt idx="1018">
                  <c:v>122.08126999607408</c:v>
                </c:pt>
                <c:pt idx="1019">
                  <c:v>122.07243691636917</c:v>
                </c:pt>
                <c:pt idx="1020">
                  <c:v>122.07735009052793</c:v>
                </c:pt>
                <c:pt idx="1021">
                  <c:v>122.08279471152923</c:v>
                </c:pt>
                <c:pt idx="1022">
                  <c:v>122.07862008327875</c:v>
                </c:pt>
                <c:pt idx="1023">
                  <c:v>122.06595731391018</c:v>
                </c:pt>
                <c:pt idx="1024">
                  <c:v>122.05060695805878</c:v>
                </c:pt>
                <c:pt idx="1025">
                  <c:v>122.03935552801444</c:v>
                </c:pt>
                <c:pt idx="1026">
                  <c:v>122.04105195965471</c:v>
                </c:pt>
                <c:pt idx="1027">
                  <c:v>122.05197758029794</c:v>
                </c:pt>
                <c:pt idx="1028">
                  <c:v>122.06506216065598</c:v>
                </c:pt>
                <c:pt idx="1029">
                  <c:v>122.079504948845</c:v>
                </c:pt>
                <c:pt idx="1030">
                  <c:v>122.09244068607968</c:v>
                </c:pt>
                <c:pt idx="1031">
                  <c:v>122.09728038273374</c:v>
                </c:pt>
                <c:pt idx="1032">
                  <c:v>122.10130491116944</c:v>
                </c:pt>
                <c:pt idx="1033">
                  <c:v>122.10808703989204</c:v>
                </c:pt>
                <c:pt idx="1034">
                  <c:v>122.11185868867824</c:v>
                </c:pt>
                <c:pt idx="1035">
                  <c:v>122.11963795394063</c:v>
                </c:pt>
                <c:pt idx="1036">
                  <c:v>122.12457045983078</c:v>
                </c:pt>
                <c:pt idx="1037">
                  <c:v>122.12212225228772</c:v>
                </c:pt>
                <c:pt idx="1038">
                  <c:v>122.12261892751009</c:v>
                </c:pt>
                <c:pt idx="1039">
                  <c:v>122.11760676356177</c:v>
                </c:pt>
                <c:pt idx="1040">
                  <c:v>122.1077231072789</c:v>
                </c:pt>
                <c:pt idx="1041">
                  <c:v>122.08567047101559</c:v>
                </c:pt>
                <c:pt idx="1042">
                  <c:v>122.05734221245993</c:v>
                </c:pt>
                <c:pt idx="1043">
                  <c:v>122.02461727181435</c:v>
                </c:pt>
                <c:pt idx="1044">
                  <c:v>121.98542200702224</c:v>
                </c:pt>
                <c:pt idx="1045">
                  <c:v>121.94653903150824</c:v>
                </c:pt>
                <c:pt idx="1046">
                  <c:v>121.90074547177392</c:v>
                </c:pt>
                <c:pt idx="1047">
                  <c:v>121.85316998475373</c:v>
                </c:pt>
                <c:pt idx="1048">
                  <c:v>121.80096377564809</c:v>
                </c:pt>
                <c:pt idx="1049">
                  <c:v>121.7407118713853</c:v>
                </c:pt>
                <c:pt idx="1050">
                  <c:v>121.68484504690763</c:v>
                </c:pt>
                <c:pt idx="1051">
                  <c:v>121.62979561864523</c:v>
                </c:pt>
                <c:pt idx="1052">
                  <c:v>121.58308487284877</c:v>
                </c:pt>
                <c:pt idx="1053">
                  <c:v>121.54703083798377</c:v>
                </c:pt>
                <c:pt idx="1054">
                  <c:v>121.52082827233244</c:v>
                </c:pt>
                <c:pt idx="1055">
                  <c:v>121.50747535274451</c:v>
                </c:pt>
                <c:pt idx="1056">
                  <c:v>121.5081856088532</c:v>
                </c:pt>
                <c:pt idx="1057">
                  <c:v>121.51691910038208</c:v>
                </c:pt>
                <c:pt idx="1058">
                  <c:v>121.52800211623084</c:v>
                </c:pt>
                <c:pt idx="1059">
                  <c:v>121.54272232612766</c:v>
                </c:pt>
                <c:pt idx="1060">
                  <c:v>121.55891183701837</c:v>
                </c:pt>
                <c:pt idx="1061">
                  <c:v>121.57235883631155</c:v>
                </c:pt>
                <c:pt idx="1062">
                  <c:v>121.58356284731376</c:v>
                </c:pt>
                <c:pt idx="1063">
                  <c:v>121.59263717011522</c:v>
                </c:pt>
                <c:pt idx="1064">
                  <c:v>121.5923044530543</c:v>
                </c:pt>
                <c:pt idx="1065">
                  <c:v>121.58282215953547</c:v>
                </c:pt>
                <c:pt idx="1066">
                  <c:v>121.56126864417492</c:v>
                </c:pt>
                <c:pt idx="1067">
                  <c:v>121.52781401125249</c:v>
                </c:pt>
                <c:pt idx="1068">
                  <c:v>121.49317942454309</c:v>
                </c:pt>
                <c:pt idx="1069">
                  <c:v>121.46448089428394</c:v>
                </c:pt>
                <c:pt idx="1070">
                  <c:v>121.43805489678812</c:v>
                </c:pt>
                <c:pt idx="1071">
                  <c:v>121.40801999720246</c:v>
                </c:pt>
                <c:pt idx="1072">
                  <c:v>121.37909934636104</c:v>
                </c:pt>
                <c:pt idx="1073">
                  <c:v>121.3533455736676</c:v>
                </c:pt>
                <c:pt idx="1074">
                  <c:v>121.32487683106623</c:v>
                </c:pt>
                <c:pt idx="1075">
                  <c:v>121.29741850044223</c:v>
                </c:pt>
                <c:pt idx="1076">
                  <c:v>121.27183744518692</c:v>
                </c:pt>
                <c:pt idx="1077">
                  <c:v>121.25132716608049</c:v>
                </c:pt>
                <c:pt idx="1078">
                  <c:v>121.23301513099295</c:v>
                </c:pt>
                <c:pt idx="1079">
                  <c:v>121.2183233386104</c:v>
                </c:pt>
                <c:pt idx="1080">
                  <c:v>121.1940853988021</c:v>
                </c:pt>
                <c:pt idx="1081">
                  <c:v>121.1619812557516</c:v>
                </c:pt>
                <c:pt idx="1082">
                  <c:v>121.12924670634484</c:v>
                </c:pt>
                <c:pt idx="1083">
                  <c:v>121.0949226267936</c:v>
                </c:pt>
                <c:pt idx="1084">
                  <c:v>121.06156384629956</c:v>
                </c:pt>
                <c:pt idx="1085">
                  <c:v>121.03210405138448</c:v>
                </c:pt>
                <c:pt idx="1086">
                  <c:v>121.00707255525658</c:v>
                </c:pt>
                <c:pt idx="1087">
                  <c:v>120.9844466809048</c:v>
                </c:pt>
                <c:pt idx="1088">
                  <c:v>120.96155348971932</c:v>
                </c:pt>
                <c:pt idx="1089">
                  <c:v>120.94255764443496</c:v>
                </c:pt>
                <c:pt idx="1090">
                  <c:v>120.92305505846417</c:v>
                </c:pt>
                <c:pt idx="1091">
                  <c:v>120.92167910451558</c:v>
                </c:pt>
                <c:pt idx="1092">
                  <c:v>120.93181195468684</c:v>
                </c:pt>
                <c:pt idx="1093">
                  <c:v>120.95222338339293</c:v>
                </c:pt>
                <c:pt idx="1094">
                  <c:v>120.97614334849328</c:v>
                </c:pt>
                <c:pt idx="1095">
                  <c:v>120.9982069101486</c:v>
                </c:pt>
                <c:pt idx="1096">
                  <c:v>121.01494857130545</c:v>
                </c:pt>
                <c:pt idx="1097">
                  <c:v>121.02816884194118</c:v>
                </c:pt>
                <c:pt idx="1098">
                  <c:v>121.04015268110942</c:v>
                </c:pt>
                <c:pt idx="1099">
                  <c:v>121.05177830124904</c:v>
                </c:pt>
                <c:pt idx="1100">
                  <c:v>121.05936785060671</c:v>
                </c:pt>
                <c:pt idx="1101">
                  <c:v>121.06733945142861</c:v>
                </c:pt>
                <c:pt idx="1102">
                  <c:v>121.06612273335845</c:v>
                </c:pt>
                <c:pt idx="1103">
                  <c:v>121.06572777006681</c:v>
                </c:pt>
                <c:pt idx="1104">
                  <c:v>121.06496097858462</c:v>
                </c:pt>
                <c:pt idx="1105">
                  <c:v>121.06321318801373</c:v>
                </c:pt>
                <c:pt idx="1106">
                  <c:v>121.06098265193127</c:v>
                </c:pt>
                <c:pt idx="1107">
                  <c:v>121.05924897284943</c:v>
                </c:pt>
                <c:pt idx="1108">
                  <c:v>121.05820934489466</c:v>
                </c:pt>
                <c:pt idx="1109">
                  <c:v>121.05788980013246</c:v>
                </c:pt>
                <c:pt idx="1110">
                  <c:v>121.05920202045321</c:v>
                </c:pt>
                <c:pt idx="1111">
                  <c:v>121.05814749242646</c:v>
                </c:pt>
                <c:pt idx="1112">
                  <c:v>121.04892205287665</c:v>
                </c:pt>
                <c:pt idx="1113">
                  <c:v>121.03076925352478</c:v>
                </c:pt>
                <c:pt idx="1114">
                  <c:v>121.0085386725966</c:v>
                </c:pt>
                <c:pt idx="1115">
                  <c:v>120.98539854786965</c:v>
                </c:pt>
                <c:pt idx="1116">
                  <c:v>120.97706826398976</c:v>
                </c:pt>
                <c:pt idx="1117">
                  <c:v>120.99042650487162</c:v>
                </c:pt>
                <c:pt idx="1118">
                  <c:v>121.01494198193487</c:v>
                </c:pt>
                <c:pt idx="1119">
                  <c:v>121.04817884543856</c:v>
                </c:pt>
                <c:pt idx="1120">
                  <c:v>121.08456305690842</c:v>
                </c:pt>
                <c:pt idx="1121">
                  <c:v>121.11699312997358</c:v>
                </c:pt>
                <c:pt idx="1122">
                  <c:v>121.14843295961433</c:v>
                </c:pt>
                <c:pt idx="1123">
                  <c:v>121.17995410855437</c:v>
                </c:pt>
                <c:pt idx="1124">
                  <c:v>121.21203249950874</c:v>
                </c:pt>
                <c:pt idx="1125">
                  <c:v>121.2372249067988</c:v>
                </c:pt>
                <c:pt idx="1126">
                  <c:v>121.25897685556629</c:v>
                </c:pt>
                <c:pt idx="1127">
                  <c:v>121.26663863499067</c:v>
                </c:pt>
                <c:pt idx="1128">
                  <c:v>121.25810842126167</c:v>
                </c:pt>
                <c:pt idx="1129">
                  <c:v>121.24458755660481</c:v>
                </c:pt>
                <c:pt idx="1130">
                  <c:v>121.22972111643698</c:v>
                </c:pt>
                <c:pt idx="1131">
                  <c:v>121.21874794323658</c:v>
                </c:pt>
                <c:pt idx="1132">
                  <c:v>121.20732453653655</c:v>
                </c:pt>
                <c:pt idx="1133">
                  <c:v>121.19699743267643</c:v>
                </c:pt>
                <c:pt idx="1134">
                  <c:v>121.18746779442887</c:v>
                </c:pt>
                <c:pt idx="1135">
                  <c:v>121.18186927566661</c:v>
                </c:pt>
                <c:pt idx="1136">
                  <c:v>121.18215532342241</c:v>
                </c:pt>
                <c:pt idx="1137">
                  <c:v>121.17997848646252</c:v>
                </c:pt>
                <c:pt idx="1138">
                  <c:v>121.17653628247776</c:v>
                </c:pt>
                <c:pt idx="1139">
                  <c:v>121.17377210311011</c:v>
                </c:pt>
                <c:pt idx="1140">
                  <c:v>121.17111327241865</c:v>
                </c:pt>
                <c:pt idx="1141">
                  <c:v>121.15639522258745</c:v>
                </c:pt>
                <c:pt idx="1142">
                  <c:v>121.12927990584309</c:v>
                </c:pt>
                <c:pt idx="1143">
                  <c:v>121.10304035504781</c:v>
                </c:pt>
                <c:pt idx="1144">
                  <c:v>121.08431769826558</c:v>
                </c:pt>
                <c:pt idx="1145">
                  <c:v>121.06829731834263</c:v>
                </c:pt>
                <c:pt idx="1146">
                  <c:v>121.04696420222217</c:v>
                </c:pt>
                <c:pt idx="1147">
                  <c:v>121.01916049706479</c:v>
                </c:pt>
                <c:pt idx="1148">
                  <c:v>120.99104607494537</c:v>
                </c:pt>
                <c:pt idx="1149">
                  <c:v>120.96840551532806</c:v>
                </c:pt>
                <c:pt idx="1150">
                  <c:v>120.94062217222503</c:v>
                </c:pt>
                <c:pt idx="1151">
                  <c:v>120.91016017379083</c:v>
                </c:pt>
                <c:pt idx="1152">
                  <c:v>120.88316299607358</c:v>
                </c:pt>
                <c:pt idx="1153">
                  <c:v>120.85759124354166</c:v>
                </c:pt>
                <c:pt idx="1154">
                  <c:v>120.82961138995584</c:v>
                </c:pt>
                <c:pt idx="1155">
                  <c:v>120.79482035915544</c:v>
                </c:pt>
                <c:pt idx="1156">
                  <c:v>120.76060233382631</c:v>
                </c:pt>
                <c:pt idx="1157">
                  <c:v>120.73844179628644</c:v>
                </c:pt>
                <c:pt idx="1158">
                  <c:v>120.72714451208577</c:v>
                </c:pt>
                <c:pt idx="1159">
                  <c:v>120.73193014041104</c:v>
                </c:pt>
                <c:pt idx="1160">
                  <c:v>120.74449889750021</c:v>
                </c:pt>
                <c:pt idx="1161">
                  <c:v>120.77083749865265</c:v>
                </c:pt>
                <c:pt idx="1162">
                  <c:v>120.80674789277313</c:v>
                </c:pt>
                <c:pt idx="1163">
                  <c:v>120.85259762370482</c:v>
                </c:pt>
                <c:pt idx="1164">
                  <c:v>120.91144118947715</c:v>
                </c:pt>
                <c:pt idx="1165">
                  <c:v>120.97501964910522</c:v>
                </c:pt>
                <c:pt idx="1166">
                  <c:v>121.03788215006389</c:v>
                </c:pt>
                <c:pt idx="1167">
                  <c:v>121.09891846324463</c:v>
                </c:pt>
                <c:pt idx="1168">
                  <c:v>121.15035460688182</c:v>
                </c:pt>
                <c:pt idx="1169">
                  <c:v>121.19586618708333</c:v>
                </c:pt>
                <c:pt idx="1170">
                  <c:v>121.22612658535718</c:v>
                </c:pt>
                <c:pt idx="1171">
                  <c:v>121.24380936543403</c:v>
                </c:pt>
                <c:pt idx="1172">
                  <c:v>121.24557477967087</c:v>
                </c:pt>
                <c:pt idx="1173">
                  <c:v>121.23279541510291</c:v>
                </c:pt>
                <c:pt idx="1174">
                  <c:v>121.20953791012562</c:v>
                </c:pt>
                <c:pt idx="1175">
                  <c:v>121.17646800510391</c:v>
                </c:pt>
                <c:pt idx="1176">
                  <c:v>121.14643314859978</c:v>
                </c:pt>
                <c:pt idx="1177">
                  <c:v>121.12783828239752</c:v>
                </c:pt>
                <c:pt idx="1178">
                  <c:v>121.11657115373013</c:v>
                </c:pt>
                <c:pt idx="1179">
                  <c:v>121.11022687760122</c:v>
                </c:pt>
                <c:pt idx="1180">
                  <c:v>121.11323208786629</c:v>
                </c:pt>
                <c:pt idx="1181">
                  <c:v>121.12808704954159</c:v>
                </c:pt>
                <c:pt idx="1182">
                  <c:v>121.16070010129292</c:v>
                </c:pt>
                <c:pt idx="1183">
                  <c:v>121.20659198972407</c:v>
                </c:pt>
                <c:pt idx="1184">
                  <c:v>121.26490790989983</c:v>
                </c:pt>
                <c:pt idx="1185">
                  <c:v>121.32866607158441</c:v>
                </c:pt>
                <c:pt idx="1186">
                  <c:v>121.39855011252445</c:v>
                </c:pt>
                <c:pt idx="1187">
                  <c:v>121.46899989471436</c:v>
                </c:pt>
                <c:pt idx="1188">
                  <c:v>121.53002571198499</c:v>
                </c:pt>
                <c:pt idx="1189">
                  <c:v>121.58948046230483</c:v>
                </c:pt>
                <c:pt idx="1190">
                  <c:v>121.65046329491226</c:v>
                </c:pt>
                <c:pt idx="1191">
                  <c:v>121.71114759285958</c:v>
                </c:pt>
                <c:pt idx="1192">
                  <c:v>121.77381691440422</c:v>
                </c:pt>
                <c:pt idx="1193">
                  <c:v>121.82902029892988</c:v>
                </c:pt>
                <c:pt idx="1194">
                  <c:v>121.89046416960149</c:v>
                </c:pt>
                <c:pt idx="1195">
                  <c:v>121.96219118085133</c:v>
                </c:pt>
                <c:pt idx="1196">
                  <c:v>122.05900954640033</c:v>
                </c:pt>
                <c:pt idx="1197">
                  <c:v>122.17598229712941</c:v>
                </c:pt>
                <c:pt idx="1198">
                  <c:v>122.30209712253158</c:v>
                </c:pt>
                <c:pt idx="1199">
                  <c:v>122.42943287191729</c:v>
                </c:pt>
                <c:pt idx="1200">
                  <c:v>122.54951691726859</c:v>
                </c:pt>
                <c:pt idx="1201">
                  <c:v>122.66849709863445</c:v>
                </c:pt>
                <c:pt idx="1202">
                  <c:v>122.77554525652617</c:v>
                </c:pt>
                <c:pt idx="1203">
                  <c:v>122.86459873020571</c:v>
                </c:pt>
                <c:pt idx="1204">
                  <c:v>122.94012936334653</c:v>
                </c:pt>
                <c:pt idx="1205">
                  <c:v>122.99765313475881</c:v>
                </c:pt>
                <c:pt idx="1206">
                  <c:v>123.03613260770038</c:v>
                </c:pt>
                <c:pt idx="1207">
                  <c:v>123.04227787550153</c:v>
                </c:pt>
                <c:pt idx="1208">
                  <c:v>123.01696111049651</c:v>
                </c:pt>
                <c:pt idx="1209">
                  <c:v>122.97299050093793</c:v>
                </c:pt>
                <c:pt idx="1210">
                  <c:v>122.92265402420989</c:v>
                </c:pt>
                <c:pt idx="1211">
                  <c:v>122.86910400604502</c:v>
                </c:pt>
                <c:pt idx="1212">
                  <c:v>122.8066754801921</c:v>
                </c:pt>
                <c:pt idx="1213">
                  <c:v>122.74514966336423</c:v>
                </c:pt>
                <c:pt idx="1214">
                  <c:v>122.68560195829959</c:v>
                </c:pt>
                <c:pt idx="1215">
                  <c:v>122.62779248244125</c:v>
                </c:pt>
                <c:pt idx="1216">
                  <c:v>122.57583202952841</c:v>
                </c:pt>
                <c:pt idx="1217">
                  <c:v>122.52217818273266</c:v>
                </c:pt>
                <c:pt idx="1218">
                  <c:v>122.47184425922683</c:v>
                </c:pt>
                <c:pt idx="1219">
                  <c:v>122.42570701028313</c:v>
                </c:pt>
                <c:pt idx="1220">
                  <c:v>122.38557084777877</c:v>
                </c:pt>
                <c:pt idx="1221">
                  <c:v>122.35062908433036</c:v>
                </c:pt>
                <c:pt idx="1222">
                  <c:v>122.32423609629433</c:v>
                </c:pt>
                <c:pt idx="1223">
                  <c:v>122.3029650746786</c:v>
                </c:pt>
                <c:pt idx="1224">
                  <c:v>122.2804582863897</c:v>
                </c:pt>
                <c:pt idx="1225">
                  <c:v>122.25562442968815</c:v>
                </c:pt>
                <c:pt idx="1226">
                  <c:v>122.23217217752435</c:v>
                </c:pt>
                <c:pt idx="1227">
                  <c:v>122.20781035809232</c:v>
                </c:pt>
                <c:pt idx="1228">
                  <c:v>122.19144824957897</c:v>
                </c:pt>
                <c:pt idx="1229">
                  <c:v>122.18187263336021</c:v>
                </c:pt>
                <c:pt idx="1230">
                  <c:v>122.18039555658137</c:v>
                </c:pt>
                <c:pt idx="1231">
                  <c:v>122.18420313360735</c:v>
                </c:pt>
                <c:pt idx="1232">
                  <c:v>122.1921803103112</c:v>
                </c:pt>
                <c:pt idx="1233">
                  <c:v>122.19837477852849</c:v>
                </c:pt>
                <c:pt idx="1234">
                  <c:v>122.20603750193126</c:v>
                </c:pt>
                <c:pt idx="1235">
                  <c:v>122.22168072276358</c:v>
                </c:pt>
                <c:pt idx="1236">
                  <c:v>122.24503913322881</c:v>
                </c:pt>
                <c:pt idx="1237">
                  <c:v>122.26846408484995</c:v>
                </c:pt>
                <c:pt idx="1238">
                  <c:v>122.28742501685316</c:v>
                </c:pt>
                <c:pt idx="1239">
                  <c:v>122.3017866607228</c:v>
                </c:pt>
                <c:pt idx="1240">
                  <c:v>122.30944843824135</c:v>
                </c:pt>
                <c:pt idx="1241">
                  <c:v>122.3098829429499</c:v>
                </c:pt>
                <c:pt idx="1242">
                  <c:v>122.30848286862707</c:v>
                </c:pt>
                <c:pt idx="1243">
                  <c:v>122.30171607005227</c:v>
                </c:pt>
                <c:pt idx="1244">
                  <c:v>122.28908894660817</c:v>
                </c:pt>
                <c:pt idx="1245">
                  <c:v>122.27230782170463</c:v>
                </c:pt>
                <c:pt idx="1246">
                  <c:v>122.24745976171495</c:v>
                </c:pt>
                <c:pt idx="1247">
                  <c:v>122.22183287500212</c:v>
                </c:pt>
                <c:pt idx="1248">
                  <c:v>122.20339136049174</c:v>
                </c:pt>
                <c:pt idx="1249">
                  <c:v>122.18696577815302</c:v>
                </c:pt>
                <c:pt idx="1250">
                  <c:v>122.17243558305694</c:v>
                </c:pt>
                <c:pt idx="1251">
                  <c:v>122.1573255408141</c:v>
                </c:pt>
                <c:pt idx="1252">
                  <c:v>122.14095724835987</c:v>
                </c:pt>
                <c:pt idx="1253">
                  <c:v>122.12325514885107</c:v>
                </c:pt>
                <c:pt idx="1254">
                  <c:v>122.10670748928258</c:v>
                </c:pt>
                <c:pt idx="1255">
                  <c:v>122.09326395922453</c:v>
                </c:pt>
                <c:pt idx="1256">
                  <c:v>122.07685864242659</c:v>
                </c:pt>
                <c:pt idx="1257">
                  <c:v>122.06171300361918</c:v>
                </c:pt>
                <c:pt idx="1258">
                  <c:v>122.04553118369472</c:v>
                </c:pt>
                <c:pt idx="1259">
                  <c:v>122.02260127737328</c:v>
                </c:pt>
                <c:pt idx="1260">
                  <c:v>121.99776289122637</c:v>
                </c:pt>
                <c:pt idx="1261">
                  <c:v>121.97026044332345</c:v>
                </c:pt>
                <c:pt idx="1262">
                  <c:v>121.94513144607787</c:v>
                </c:pt>
                <c:pt idx="1263">
                  <c:v>121.92490752256718</c:v>
                </c:pt>
                <c:pt idx="1264">
                  <c:v>121.90910222059578</c:v>
                </c:pt>
                <c:pt idx="1265">
                  <c:v>121.89492609041844</c:v>
                </c:pt>
                <c:pt idx="1266">
                  <c:v>121.88228169811774</c:v>
                </c:pt>
                <c:pt idx="1267">
                  <c:v>121.87357324848539</c:v>
                </c:pt>
                <c:pt idx="1268">
                  <c:v>121.8645569050948</c:v>
                </c:pt>
                <c:pt idx="1269">
                  <c:v>121.8523660055772</c:v>
                </c:pt>
                <c:pt idx="1270">
                  <c:v>121.84186556529839</c:v>
                </c:pt>
                <c:pt idx="1271">
                  <c:v>121.83139614463543</c:v>
                </c:pt>
                <c:pt idx="1272">
                  <c:v>121.81854165841304</c:v>
                </c:pt>
                <c:pt idx="1273">
                  <c:v>121.80141434113288</c:v>
                </c:pt>
                <c:pt idx="1274">
                  <c:v>121.77929977542762</c:v>
                </c:pt>
                <c:pt idx="1275">
                  <c:v>121.74985781673701</c:v>
                </c:pt>
                <c:pt idx="1276">
                  <c:v>121.71640952973658</c:v>
                </c:pt>
                <c:pt idx="1277">
                  <c:v>121.68227036872476</c:v>
                </c:pt>
                <c:pt idx="1278">
                  <c:v>121.64942184884659</c:v>
                </c:pt>
                <c:pt idx="1279">
                  <c:v>121.62227443167939</c:v>
                </c:pt>
                <c:pt idx="1280">
                  <c:v>121.60311087681781</c:v>
                </c:pt>
                <c:pt idx="1281">
                  <c:v>121.58831269926078</c:v>
                </c:pt>
                <c:pt idx="1282">
                  <c:v>121.5812525642465</c:v>
                </c:pt>
                <c:pt idx="1283">
                  <c:v>121.58111783290134</c:v>
                </c:pt>
                <c:pt idx="1284">
                  <c:v>121.59255926412361</c:v>
                </c:pt>
                <c:pt idx="1285">
                  <c:v>121.61065889652217</c:v>
                </c:pt>
                <c:pt idx="1286">
                  <c:v>121.63490616978712</c:v>
                </c:pt>
                <c:pt idx="1287">
                  <c:v>121.66766764364493</c:v>
                </c:pt>
                <c:pt idx="1288">
                  <c:v>121.70066058177289</c:v>
                </c:pt>
                <c:pt idx="1289">
                  <c:v>121.73275647594964</c:v>
                </c:pt>
                <c:pt idx="1290">
                  <c:v>121.76300032541685</c:v>
                </c:pt>
                <c:pt idx="1291">
                  <c:v>121.79383541252632</c:v>
                </c:pt>
                <c:pt idx="1292">
                  <c:v>121.82908071776046</c:v>
                </c:pt>
                <c:pt idx="1293">
                  <c:v>121.86012378180203</c:v>
                </c:pt>
                <c:pt idx="1294">
                  <c:v>121.88683989603145</c:v>
                </c:pt>
                <c:pt idx="1295">
                  <c:v>121.9013638209838</c:v>
                </c:pt>
                <c:pt idx="1296">
                  <c:v>121.91213834180262</c:v>
                </c:pt>
                <c:pt idx="1297">
                  <c:v>121.91671788461882</c:v>
                </c:pt>
                <c:pt idx="1298">
                  <c:v>121.91916143932477</c:v>
                </c:pt>
                <c:pt idx="1299">
                  <c:v>121.92812587807374</c:v>
                </c:pt>
                <c:pt idx="1300">
                  <c:v>121.94906629730021</c:v>
                </c:pt>
                <c:pt idx="1301">
                  <c:v>121.97310882428172</c:v>
                </c:pt>
                <c:pt idx="1302">
                  <c:v>122.00306406236922</c:v>
                </c:pt>
                <c:pt idx="1303">
                  <c:v>122.03624018768504</c:v>
                </c:pt>
                <c:pt idx="1304">
                  <c:v>122.06869559248811</c:v>
                </c:pt>
                <c:pt idx="1305">
                  <c:v>122.10103073838887</c:v>
                </c:pt>
                <c:pt idx="1306">
                  <c:v>122.1376230658651</c:v>
                </c:pt>
                <c:pt idx="1307">
                  <c:v>122.17611079652879</c:v>
                </c:pt>
                <c:pt idx="1308">
                  <c:v>122.21501727283452</c:v>
                </c:pt>
                <c:pt idx="1309">
                  <c:v>122.24978022731548</c:v>
                </c:pt>
                <c:pt idx="1310">
                  <c:v>122.27958147470831</c:v>
                </c:pt>
                <c:pt idx="1311">
                  <c:v>122.30253678630761</c:v>
                </c:pt>
                <c:pt idx="1312">
                  <c:v>122.32662707903646</c:v>
                </c:pt>
                <c:pt idx="1313">
                  <c:v>122.345508426899</c:v>
                </c:pt>
                <c:pt idx="1314">
                  <c:v>122.35688075402763</c:v>
                </c:pt>
                <c:pt idx="1315">
                  <c:v>122.3687488061442</c:v>
                </c:pt>
                <c:pt idx="1316">
                  <c:v>122.3787400231632</c:v>
                </c:pt>
                <c:pt idx="1317">
                  <c:v>122.38935188466968</c:v>
                </c:pt>
                <c:pt idx="1318">
                  <c:v>122.40463263331344</c:v>
                </c:pt>
                <c:pt idx="1319">
                  <c:v>122.4264702058054</c:v>
                </c:pt>
                <c:pt idx="1320">
                  <c:v>122.45562649194677</c:v>
                </c:pt>
                <c:pt idx="1321">
                  <c:v>122.49337751658769</c:v>
                </c:pt>
                <c:pt idx="1322">
                  <c:v>122.53822924629507</c:v>
                </c:pt>
                <c:pt idx="1323">
                  <c:v>122.58990075672399</c:v>
                </c:pt>
                <c:pt idx="1324">
                  <c:v>122.64772417397559</c:v>
                </c:pt>
                <c:pt idx="1325">
                  <c:v>122.70678331015732</c:v>
                </c:pt>
                <c:pt idx="1326">
                  <c:v>122.77071092751321</c:v>
                </c:pt>
                <c:pt idx="1327">
                  <c:v>122.84059664864527</c:v>
                </c:pt>
                <c:pt idx="1328">
                  <c:v>122.91315320325262</c:v>
                </c:pt>
                <c:pt idx="1329">
                  <c:v>122.97716135795112</c:v>
                </c:pt>
                <c:pt idx="1330">
                  <c:v>123.03226347317576</c:v>
                </c:pt>
                <c:pt idx="1331">
                  <c:v>123.07768760732269</c:v>
                </c:pt>
                <c:pt idx="1332">
                  <c:v>123.11246942483976</c:v>
                </c:pt>
                <c:pt idx="1333">
                  <c:v>123.13933293715918</c:v>
                </c:pt>
                <c:pt idx="1334">
                  <c:v>123.15622381443903</c:v>
                </c:pt>
                <c:pt idx="1335">
                  <c:v>123.16680567300673</c:v>
                </c:pt>
                <c:pt idx="1336">
                  <c:v>123.17352343692941</c:v>
                </c:pt>
                <c:pt idx="1337">
                  <c:v>123.17254471945999</c:v>
                </c:pt>
                <c:pt idx="1338">
                  <c:v>123.16759158906369</c:v>
                </c:pt>
                <c:pt idx="1339">
                  <c:v>123.16374574932591</c:v>
                </c:pt>
                <c:pt idx="1340">
                  <c:v>123.16180670900211</c:v>
                </c:pt>
                <c:pt idx="1341">
                  <c:v>123.16062916588213</c:v>
                </c:pt>
                <c:pt idx="1342">
                  <c:v>123.16077182437651</c:v>
                </c:pt>
                <c:pt idx="1343">
                  <c:v>123.16554019916093</c:v>
                </c:pt>
                <c:pt idx="1344">
                  <c:v>123.1717846967852</c:v>
                </c:pt>
                <c:pt idx="1345">
                  <c:v>123.18423143306156</c:v>
                </c:pt>
                <c:pt idx="1346">
                  <c:v>123.19906194470586</c:v>
                </c:pt>
                <c:pt idx="1347">
                  <c:v>123.212311306358</c:v>
                </c:pt>
                <c:pt idx="1348">
                  <c:v>123.23256677271178</c:v>
                </c:pt>
                <c:pt idx="1349">
                  <c:v>123.26334728864248</c:v>
                </c:pt>
                <c:pt idx="1350">
                  <c:v>123.29178472536323</c:v>
                </c:pt>
                <c:pt idx="1351">
                  <c:v>123.31694214095734</c:v>
                </c:pt>
                <c:pt idx="1352">
                  <c:v>123.34236585757543</c:v>
                </c:pt>
                <c:pt idx="1353">
                  <c:v>123.36980890437002</c:v>
                </c:pt>
                <c:pt idx="1354">
                  <c:v>123.3969085186769</c:v>
                </c:pt>
                <c:pt idx="1355">
                  <c:v>123.42285757794251</c:v>
                </c:pt>
                <c:pt idx="1356">
                  <c:v>123.44437260272144</c:v>
                </c:pt>
                <c:pt idx="1357">
                  <c:v>123.4641666942035</c:v>
                </c:pt>
                <c:pt idx="1358">
                  <c:v>123.48641497572815</c:v>
                </c:pt>
                <c:pt idx="1359">
                  <c:v>123.50544184860786</c:v>
                </c:pt>
                <c:pt idx="1360">
                  <c:v>123.5178890092627</c:v>
                </c:pt>
                <c:pt idx="1361">
                  <c:v>123.52900468354979</c:v>
                </c:pt>
                <c:pt idx="1362">
                  <c:v>123.54522243489274</c:v>
                </c:pt>
                <c:pt idx="1363">
                  <c:v>123.5732260300951</c:v>
                </c:pt>
                <c:pt idx="1364">
                  <c:v>123.61834309088414</c:v>
                </c:pt>
                <c:pt idx="1365">
                  <c:v>123.67026675654566</c:v>
                </c:pt>
                <c:pt idx="1366">
                  <c:v>123.7315529562091</c:v>
                </c:pt>
                <c:pt idx="1367">
                  <c:v>123.79665370384059</c:v>
                </c:pt>
                <c:pt idx="1368">
                  <c:v>123.85811880764408</c:v>
                </c:pt>
                <c:pt idx="1369">
                  <c:v>123.91571794704222</c:v>
                </c:pt>
                <c:pt idx="1370">
                  <c:v>123.96985855331928</c:v>
                </c:pt>
                <c:pt idx="1371">
                  <c:v>124.02491688441343</c:v>
                </c:pt>
                <c:pt idx="1372">
                  <c:v>124.08086882790957</c:v>
                </c:pt>
                <c:pt idx="1373">
                  <c:v>124.135334315855</c:v>
                </c:pt>
                <c:pt idx="1374">
                  <c:v>124.17487931971746</c:v>
                </c:pt>
                <c:pt idx="1375">
                  <c:v>124.19407164782334</c:v>
                </c:pt>
                <c:pt idx="1376">
                  <c:v>124.20317942898377</c:v>
                </c:pt>
                <c:pt idx="1377">
                  <c:v>124.19907896309327</c:v>
                </c:pt>
                <c:pt idx="1378">
                  <c:v>124.18496240584919</c:v>
                </c:pt>
                <c:pt idx="1379">
                  <c:v>124.16383168849839</c:v>
                </c:pt>
                <c:pt idx="1380">
                  <c:v>124.14084474471323</c:v>
                </c:pt>
                <c:pt idx="1381">
                  <c:v>124.12081104047401</c:v>
                </c:pt>
                <c:pt idx="1382">
                  <c:v>124.10081939949549</c:v>
                </c:pt>
                <c:pt idx="1383">
                  <c:v>124.08726767324073</c:v>
                </c:pt>
                <c:pt idx="1384">
                  <c:v>124.07611928399685</c:v>
                </c:pt>
                <c:pt idx="1385">
                  <c:v>124.0700820843043</c:v>
                </c:pt>
                <c:pt idx="1386">
                  <c:v>124.0658955153402</c:v>
                </c:pt>
                <c:pt idx="1387">
                  <c:v>124.06134986143037</c:v>
                </c:pt>
                <c:pt idx="1388">
                  <c:v>124.05691963853123</c:v>
                </c:pt>
                <c:pt idx="1389">
                  <c:v>124.05755396758212</c:v>
                </c:pt>
                <c:pt idx="1390">
                  <c:v>124.06382418990023</c:v>
                </c:pt>
                <c:pt idx="1391">
                  <c:v>124.07461911282563</c:v>
                </c:pt>
                <c:pt idx="1392">
                  <c:v>124.08753109991399</c:v>
                </c:pt>
                <c:pt idx="1393">
                  <c:v>124.10140985280674</c:v>
                </c:pt>
                <c:pt idx="1394">
                  <c:v>124.11207796550816</c:v>
                </c:pt>
                <c:pt idx="1395">
                  <c:v>124.11837308229306</c:v>
                </c:pt>
                <c:pt idx="1396">
                  <c:v>124.12362068169286</c:v>
                </c:pt>
                <c:pt idx="1397">
                  <c:v>124.13157979187223</c:v>
                </c:pt>
                <c:pt idx="1398">
                  <c:v>124.13878094562797</c:v>
                </c:pt>
                <c:pt idx="1399">
                  <c:v>124.14418408691375</c:v>
                </c:pt>
                <c:pt idx="1400">
                  <c:v>124.14388106369552</c:v>
                </c:pt>
                <c:pt idx="1401">
                  <c:v>124.14436255734371</c:v>
                </c:pt>
                <c:pt idx="1402">
                  <c:v>124.14313096233113</c:v>
                </c:pt>
                <c:pt idx="1403">
                  <c:v>124.1404526042858</c:v>
                </c:pt>
                <c:pt idx="1404">
                  <c:v>124.13777896759088</c:v>
                </c:pt>
                <c:pt idx="1405">
                  <c:v>124.12811384618432</c:v>
                </c:pt>
                <c:pt idx="1406">
                  <c:v>124.11975364784766</c:v>
                </c:pt>
                <c:pt idx="1407">
                  <c:v>124.11351834071864</c:v>
                </c:pt>
                <c:pt idx="1408">
                  <c:v>124.10440855086057</c:v>
                </c:pt>
                <c:pt idx="1409">
                  <c:v>124.09781931583321</c:v>
                </c:pt>
                <c:pt idx="1410">
                  <c:v>124.09386742239522</c:v>
                </c:pt>
                <c:pt idx="1411">
                  <c:v>124.09622000021719</c:v>
                </c:pt>
                <c:pt idx="1412">
                  <c:v>124.09627434024905</c:v>
                </c:pt>
                <c:pt idx="1413">
                  <c:v>124.09640523516387</c:v>
                </c:pt>
                <c:pt idx="1414">
                  <c:v>124.09105720229128</c:v>
                </c:pt>
                <c:pt idx="1415">
                  <c:v>124.07937302984192</c:v>
                </c:pt>
                <c:pt idx="1416">
                  <c:v>124.07034359221815</c:v>
                </c:pt>
                <c:pt idx="1417">
                  <c:v>124.06104693125853</c:v>
                </c:pt>
                <c:pt idx="1418">
                  <c:v>124.04720617933923</c:v>
                </c:pt>
                <c:pt idx="1419">
                  <c:v>124.03183351790204</c:v>
                </c:pt>
                <c:pt idx="1420">
                  <c:v>124.01301714618445</c:v>
                </c:pt>
                <c:pt idx="1421">
                  <c:v>123.99279327561499</c:v>
                </c:pt>
                <c:pt idx="1422">
                  <c:v>123.97177501695643</c:v>
                </c:pt>
                <c:pt idx="1423">
                  <c:v>123.95255854272774</c:v>
                </c:pt>
                <c:pt idx="1424">
                  <c:v>123.9396696194422</c:v>
                </c:pt>
                <c:pt idx="1425">
                  <c:v>123.93532104399354</c:v>
                </c:pt>
                <c:pt idx="1426">
                  <c:v>123.93332820433767</c:v>
                </c:pt>
                <c:pt idx="1427">
                  <c:v>123.93172148753629</c:v>
                </c:pt>
                <c:pt idx="1428">
                  <c:v>123.9358012301299</c:v>
                </c:pt>
                <c:pt idx="1429">
                  <c:v>123.95285847188021</c:v>
                </c:pt>
                <c:pt idx="1430">
                  <c:v>123.97933663791677</c:v>
                </c:pt>
                <c:pt idx="1431">
                  <c:v>124.01054026026544</c:v>
                </c:pt>
                <c:pt idx="1432">
                  <c:v>124.0459624331771</c:v>
                </c:pt>
                <c:pt idx="1433">
                  <c:v>124.07698707617678</c:v>
                </c:pt>
                <c:pt idx="1434">
                  <c:v>124.10417129728843</c:v>
                </c:pt>
                <c:pt idx="1435">
                  <c:v>124.12383854707763</c:v>
                </c:pt>
                <c:pt idx="1436">
                  <c:v>124.13954242216288</c:v>
                </c:pt>
                <c:pt idx="1437">
                  <c:v>124.15840167067758</c:v>
                </c:pt>
                <c:pt idx="1438">
                  <c:v>124.18374320715834</c:v>
                </c:pt>
                <c:pt idx="1439">
                  <c:v>124.20516845032863</c:v>
                </c:pt>
                <c:pt idx="1440">
                  <c:v>124.21892655571273</c:v>
                </c:pt>
                <c:pt idx="1441">
                  <c:v>124.22705659002878</c:v>
                </c:pt>
                <c:pt idx="1442">
                  <c:v>124.23233654225041</c:v>
                </c:pt>
                <c:pt idx="1443">
                  <c:v>124.23046649712505</c:v>
                </c:pt>
                <c:pt idx="1444">
                  <c:v>124.22606549839014</c:v>
                </c:pt>
                <c:pt idx="1445">
                  <c:v>124.21906555698473</c:v>
                </c:pt>
                <c:pt idx="1446">
                  <c:v>124.20903416988939</c:v>
                </c:pt>
                <c:pt idx="1447">
                  <c:v>124.19380933088587</c:v>
                </c:pt>
                <c:pt idx="1448">
                  <c:v>124.16964403544699</c:v>
                </c:pt>
                <c:pt idx="1449">
                  <c:v>124.13529723839028</c:v>
                </c:pt>
                <c:pt idx="1450">
                  <c:v>124.0970988771241</c:v>
                </c:pt>
                <c:pt idx="1451">
                  <c:v>124.05296185531141</c:v>
                </c:pt>
                <c:pt idx="1452">
                  <c:v>124.00353976673908</c:v>
                </c:pt>
                <c:pt idx="1453">
                  <c:v>123.95234644227391</c:v>
                </c:pt>
                <c:pt idx="1454">
                  <c:v>123.90520936194046</c:v>
                </c:pt>
                <c:pt idx="1455">
                  <c:v>123.86198339000747</c:v>
                </c:pt>
                <c:pt idx="1456">
                  <c:v>123.82491316789556</c:v>
                </c:pt>
                <c:pt idx="1457">
                  <c:v>123.79339659019678</c:v>
                </c:pt>
                <c:pt idx="1458">
                  <c:v>123.77212836277063</c:v>
                </c:pt>
                <c:pt idx="1459">
                  <c:v>123.7579763983867</c:v>
                </c:pt>
                <c:pt idx="1460">
                  <c:v>123.75061460877941</c:v>
                </c:pt>
                <c:pt idx="1461">
                  <c:v>123.75629486134636</c:v>
                </c:pt>
                <c:pt idx="1462">
                  <c:v>123.77776058184942</c:v>
                </c:pt>
                <c:pt idx="1463">
                  <c:v>123.80454708499187</c:v>
                </c:pt>
                <c:pt idx="1464">
                  <c:v>123.83521100920643</c:v>
                </c:pt>
                <c:pt idx="1465">
                  <c:v>123.86764352099034</c:v>
                </c:pt>
                <c:pt idx="1466">
                  <c:v>123.90594461756299</c:v>
                </c:pt>
                <c:pt idx="1467">
                  <c:v>123.94409370925709</c:v>
                </c:pt>
                <c:pt idx="1468">
                  <c:v>123.98135517495301</c:v>
                </c:pt>
                <c:pt idx="1469">
                  <c:v>124.01114765183725</c:v>
                </c:pt>
                <c:pt idx="1470">
                  <c:v>124.03664342856619</c:v>
                </c:pt>
                <c:pt idx="1471">
                  <c:v>124.05546820060636</c:v>
                </c:pt>
                <c:pt idx="1472">
                  <c:v>124.0614587907483</c:v>
                </c:pt>
                <c:pt idx="1473">
                  <c:v>124.05580093001483</c:v>
                </c:pt>
                <c:pt idx="1474">
                  <c:v>124.05106563141065</c:v>
                </c:pt>
                <c:pt idx="1475">
                  <c:v>124.05396616181021</c:v>
                </c:pt>
                <c:pt idx="1476">
                  <c:v>124.05770273306516</c:v>
                </c:pt>
                <c:pt idx="1477">
                  <c:v>124.05896767261071</c:v>
                </c:pt>
                <c:pt idx="1478">
                  <c:v>124.05746667454223</c:v>
                </c:pt>
                <c:pt idx="1479">
                  <c:v>124.05361593949306</c:v>
                </c:pt>
                <c:pt idx="1480">
                  <c:v>124.05102438863132</c:v>
                </c:pt>
                <c:pt idx="1481">
                  <c:v>124.05090815568025</c:v>
                </c:pt>
                <c:pt idx="1482">
                  <c:v>124.05024655879689</c:v>
                </c:pt>
                <c:pt idx="1483">
                  <c:v>124.05131786693406</c:v>
                </c:pt>
                <c:pt idx="1484">
                  <c:v>124.04847036860041</c:v>
                </c:pt>
                <c:pt idx="1485">
                  <c:v>124.03999082602868</c:v>
                </c:pt>
                <c:pt idx="1486">
                  <c:v>124.02031166238508</c:v>
                </c:pt>
                <c:pt idx="1487">
                  <c:v>123.99512235230767</c:v>
                </c:pt>
                <c:pt idx="1488">
                  <c:v>123.96574894670158</c:v>
                </c:pt>
                <c:pt idx="1489">
                  <c:v>123.93925521029929</c:v>
                </c:pt>
                <c:pt idx="1490">
                  <c:v>123.91521450125664</c:v>
                </c:pt>
                <c:pt idx="1491">
                  <c:v>123.89407055724331</c:v>
                </c:pt>
                <c:pt idx="1492">
                  <c:v>123.87305039691823</c:v>
                </c:pt>
                <c:pt idx="1493">
                  <c:v>123.85135555297157</c:v>
                </c:pt>
                <c:pt idx="1494">
                  <c:v>123.82609514665873</c:v>
                </c:pt>
                <c:pt idx="1495">
                  <c:v>123.80210963922281</c:v>
                </c:pt>
                <c:pt idx="1496">
                  <c:v>123.77882808691608</c:v>
                </c:pt>
                <c:pt idx="1497">
                  <c:v>123.75625429560428</c:v>
                </c:pt>
                <c:pt idx="1498">
                  <c:v>123.73480931554236</c:v>
                </c:pt>
                <c:pt idx="1499">
                  <c:v>123.71134320753355</c:v>
                </c:pt>
                <c:pt idx="1500">
                  <c:v>123.68426375802197</c:v>
                </c:pt>
                <c:pt idx="1501">
                  <c:v>123.65912296180535</c:v>
                </c:pt>
                <c:pt idx="1502">
                  <c:v>123.63456329778369</c:v>
                </c:pt>
                <c:pt idx="1503">
                  <c:v>123.6142589167261</c:v>
                </c:pt>
                <c:pt idx="1504">
                  <c:v>123.60183358145463</c:v>
                </c:pt>
                <c:pt idx="1505">
                  <c:v>123.59830486928996</c:v>
                </c:pt>
                <c:pt idx="1506">
                  <c:v>123.60377890421272</c:v>
                </c:pt>
                <c:pt idx="1507">
                  <c:v>123.62035100072585</c:v>
                </c:pt>
                <c:pt idx="1508">
                  <c:v>123.64234928981091</c:v>
                </c:pt>
                <c:pt idx="1509">
                  <c:v>123.66538826082096</c:v>
                </c:pt>
                <c:pt idx="1510">
                  <c:v>123.68902804628759</c:v>
                </c:pt>
                <c:pt idx="1511">
                  <c:v>123.71538801450164</c:v>
                </c:pt>
                <c:pt idx="1512">
                  <c:v>123.74185535044435</c:v>
                </c:pt>
                <c:pt idx="1513">
                  <c:v>123.76472949802688</c:v>
                </c:pt>
                <c:pt idx="1514">
                  <c:v>123.78364210380406</c:v>
                </c:pt>
                <c:pt idx="1515">
                  <c:v>123.7982639109557</c:v>
                </c:pt>
                <c:pt idx="1516">
                  <c:v>123.80601881609245</c:v>
                </c:pt>
                <c:pt idx="1517">
                  <c:v>123.80944903501296</c:v>
                </c:pt>
                <c:pt idx="1518">
                  <c:v>123.80572874193582</c:v>
                </c:pt>
                <c:pt idx="1519">
                  <c:v>123.79859281360331</c:v>
                </c:pt>
                <c:pt idx="1520">
                  <c:v>123.79760614431449</c:v>
                </c:pt>
                <c:pt idx="1521">
                  <c:v>123.80791314260024</c:v>
                </c:pt>
                <c:pt idx="1522">
                  <c:v>123.82429115846634</c:v>
                </c:pt>
                <c:pt idx="1523">
                  <c:v>123.84679762823531</c:v>
                </c:pt>
                <c:pt idx="1524">
                  <c:v>123.87447391119085</c:v>
                </c:pt>
                <c:pt idx="1525">
                  <c:v>123.90390608288266</c:v>
                </c:pt>
                <c:pt idx="1526">
                  <c:v>123.93485015495732</c:v>
                </c:pt>
                <c:pt idx="1527">
                  <c:v>123.97202966611312</c:v>
                </c:pt>
                <c:pt idx="1528">
                  <c:v>124.00913276144752</c:v>
                </c:pt>
                <c:pt idx="1529">
                  <c:v>124.0476390421375</c:v>
                </c:pt>
                <c:pt idx="1530">
                  <c:v>124.09155408396053</c:v>
                </c:pt>
                <c:pt idx="1531">
                  <c:v>124.13648444985711</c:v>
                </c:pt>
                <c:pt idx="1532">
                  <c:v>124.17906898274919</c:v>
                </c:pt>
                <c:pt idx="1533">
                  <c:v>124.22115504099442</c:v>
                </c:pt>
                <c:pt idx="1534">
                  <c:v>124.25860027074232</c:v>
                </c:pt>
                <c:pt idx="1535">
                  <c:v>124.29085966959423</c:v>
                </c:pt>
                <c:pt idx="1536">
                  <c:v>124.31928084225579</c:v>
                </c:pt>
                <c:pt idx="1537">
                  <c:v>124.34299950246377</c:v>
                </c:pt>
                <c:pt idx="1538">
                  <c:v>124.35936548500666</c:v>
                </c:pt>
                <c:pt idx="1539">
                  <c:v>124.37024237495422</c:v>
                </c:pt>
                <c:pt idx="1540">
                  <c:v>124.37638604587833</c:v>
                </c:pt>
                <c:pt idx="1541">
                  <c:v>124.37601858585084</c:v>
                </c:pt>
                <c:pt idx="1542">
                  <c:v>124.37141593969544</c:v>
                </c:pt>
                <c:pt idx="1543">
                  <c:v>124.35886609497737</c:v>
                </c:pt>
                <c:pt idx="1544">
                  <c:v>124.33697402160901</c:v>
                </c:pt>
                <c:pt idx="1545">
                  <c:v>124.30699944506829</c:v>
                </c:pt>
                <c:pt idx="1546">
                  <c:v>124.27268609800808</c:v>
                </c:pt>
                <c:pt idx="1547">
                  <c:v>124.2346225486035</c:v>
                </c:pt>
                <c:pt idx="1548">
                  <c:v>124.19744566707573</c:v>
                </c:pt>
                <c:pt idx="1549">
                  <c:v>124.16010474481678</c:v>
                </c:pt>
                <c:pt idx="1550">
                  <c:v>124.12653437954928</c:v>
                </c:pt>
                <c:pt idx="1551">
                  <c:v>124.09560631472064</c:v>
                </c:pt>
                <c:pt idx="1552">
                  <c:v>124.06287708628423</c:v>
                </c:pt>
                <c:pt idx="1553">
                  <c:v>124.0256808067992</c:v>
                </c:pt>
                <c:pt idx="1554">
                  <c:v>123.98879540584498</c:v>
                </c:pt>
                <c:pt idx="1555">
                  <c:v>123.95145557514792</c:v>
                </c:pt>
                <c:pt idx="1556">
                  <c:v>123.91665391396327</c:v>
                </c:pt>
                <c:pt idx="1557">
                  <c:v>123.88636559290286</c:v>
                </c:pt>
                <c:pt idx="1558">
                  <c:v>123.86730561821459</c:v>
                </c:pt>
                <c:pt idx="1559">
                  <c:v>123.8515142136075</c:v>
                </c:pt>
                <c:pt idx="1560">
                  <c:v>123.83704959062007</c:v>
                </c:pt>
                <c:pt idx="1561">
                  <c:v>123.81800499199434</c:v>
                </c:pt>
                <c:pt idx="1562">
                  <c:v>123.79800963413263</c:v>
                </c:pt>
                <c:pt idx="1563">
                  <c:v>123.78256795010348</c:v>
                </c:pt>
                <c:pt idx="1564">
                  <c:v>123.76966587355263</c:v>
                </c:pt>
                <c:pt idx="1565">
                  <c:v>123.75729149212462</c:v>
                </c:pt>
                <c:pt idx="1566">
                  <c:v>123.74980354020018</c:v>
                </c:pt>
                <c:pt idx="1567">
                  <c:v>123.74710607684437</c:v>
                </c:pt>
                <c:pt idx="1568">
                  <c:v>123.74516675767318</c:v>
                </c:pt>
                <c:pt idx="1569">
                  <c:v>123.73653838540339</c:v>
                </c:pt>
                <c:pt idx="1570">
                  <c:v>123.72935818169111</c:v>
                </c:pt>
                <c:pt idx="1571">
                  <c:v>123.72133497557417</c:v>
                </c:pt>
                <c:pt idx="1572">
                  <c:v>123.71437607267261</c:v>
                </c:pt>
                <c:pt idx="1573">
                  <c:v>123.70384635288268</c:v>
                </c:pt>
                <c:pt idx="1574">
                  <c:v>123.68719553561874</c:v>
                </c:pt>
                <c:pt idx="1575">
                  <c:v>123.66914016990373</c:v>
                </c:pt>
                <c:pt idx="1576">
                  <c:v>123.64976842387827</c:v>
                </c:pt>
                <c:pt idx="1577">
                  <c:v>123.62634771373419</c:v>
                </c:pt>
                <c:pt idx="1578">
                  <c:v>123.59701118675383</c:v>
                </c:pt>
                <c:pt idx="1579">
                  <c:v>123.56533083156792</c:v>
                </c:pt>
                <c:pt idx="1580">
                  <c:v>123.53653146802675</c:v>
                </c:pt>
                <c:pt idx="1581">
                  <c:v>123.50614728426245</c:v>
                </c:pt>
                <c:pt idx="1582">
                  <c:v>123.47909795477362</c:v>
                </c:pt>
                <c:pt idx="1583">
                  <c:v>123.4536478809288</c:v>
                </c:pt>
                <c:pt idx="1584">
                  <c:v>123.42831356423018</c:v>
                </c:pt>
                <c:pt idx="1585">
                  <c:v>123.40274623395553</c:v>
                </c:pt>
                <c:pt idx="1586">
                  <c:v>123.37703935419813</c:v>
                </c:pt>
                <c:pt idx="1587">
                  <c:v>123.35456188044826</c:v>
                </c:pt>
                <c:pt idx="1588">
                  <c:v>123.33780423737971</c:v>
                </c:pt>
                <c:pt idx="1589">
                  <c:v>123.32119597761303</c:v>
                </c:pt>
                <c:pt idx="1590">
                  <c:v>123.30438857086357</c:v>
                </c:pt>
                <c:pt idx="1591">
                  <c:v>123.2836943244923</c:v>
                </c:pt>
                <c:pt idx="1592">
                  <c:v>123.2617204908811</c:v>
                </c:pt>
                <c:pt idx="1593">
                  <c:v>123.2388199276168</c:v>
                </c:pt>
                <c:pt idx="1594">
                  <c:v>123.22104472486444</c:v>
                </c:pt>
                <c:pt idx="1595">
                  <c:v>123.21882249287323</c:v>
                </c:pt>
                <c:pt idx="1596">
                  <c:v>123.23087189985812</c:v>
                </c:pt>
                <c:pt idx="1597">
                  <c:v>123.24771243078408</c:v>
                </c:pt>
                <c:pt idx="1598">
                  <c:v>123.26041423241777</c:v>
                </c:pt>
                <c:pt idx="1599">
                  <c:v>123.26766853819012</c:v>
                </c:pt>
                <c:pt idx="1600">
                  <c:v>123.27495693713699</c:v>
                </c:pt>
                <c:pt idx="1601">
                  <c:v>123.28103849858613</c:v>
                </c:pt>
                <c:pt idx="1602">
                  <c:v>123.28398870895818</c:v>
                </c:pt>
                <c:pt idx="1603">
                  <c:v>123.2865060220773</c:v>
                </c:pt>
                <c:pt idx="1604">
                  <c:v>123.28773166068112</c:v>
                </c:pt>
                <c:pt idx="1605">
                  <c:v>123.28416381150782</c:v>
                </c:pt>
                <c:pt idx="1606">
                  <c:v>123.27018571895793</c:v>
                </c:pt>
                <c:pt idx="1607">
                  <c:v>123.24501701887256</c:v>
                </c:pt>
                <c:pt idx="1608">
                  <c:v>123.21670891272593</c:v>
                </c:pt>
                <c:pt idx="1609">
                  <c:v>123.19237662812556</c:v>
                </c:pt>
                <c:pt idx="1610">
                  <c:v>123.17311637471721</c:v>
                </c:pt>
                <c:pt idx="1611">
                  <c:v>123.15835262642662</c:v>
                </c:pt>
                <c:pt idx="1612">
                  <c:v>123.15021937179053</c:v>
                </c:pt>
                <c:pt idx="1613">
                  <c:v>123.14692049855442</c:v>
                </c:pt>
                <c:pt idx="1614">
                  <c:v>123.14681516593419</c:v>
                </c:pt>
                <c:pt idx="1615">
                  <c:v>123.14837300323167</c:v>
                </c:pt>
                <c:pt idx="1616">
                  <c:v>123.15157064799382</c:v>
                </c:pt>
                <c:pt idx="1617">
                  <c:v>123.15313045463584</c:v>
                </c:pt>
                <c:pt idx="1618">
                  <c:v>123.15417652299301</c:v>
                </c:pt>
                <c:pt idx="1619">
                  <c:v>123.15247143535517</c:v>
                </c:pt>
                <c:pt idx="1620">
                  <c:v>123.14717256427485</c:v>
                </c:pt>
                <c:pt idx="1621">
                  <c:v>123.13712591554003</c:v>
                </c:pt>
                <c:pt idx="1622">
                  <c:v>123.1237413222611</c:v>
                </c:pt>
                <c:pt idx="1623">
                  <c:v>123.10494764644683</c:v>
                </c:pt>
                <c:pt idx="1624">
                  <c:v>123.08237998894695</c:v>
                </c:pt>
                <c:pt idx="1625">
                  <c:v>123.05506502188136</c:v>
                </c:pt>
                <c:pt idx="1626">
                  <c:v>123.02347981198626</c:v>
                </c:pt>
                <c:pt idx="1627">
                  <c:v>122.98741947734716</c:v>
                </c:pt>
                <c:pt idx="1628">
                  <c:v>122.9485559126898</c:v>
                </c:pt>
                <c:pt idx="1629">
                  <c:v>122.90875461633253</c:v>
                </c:pt>
                <c:pt idx="1630">
                  <c:v>122.86850952979024</c:v>
                </c:pt>
                <c:pt idx="1631">
                  <c:v>122.82851892125892</c:v>
                </c:pt>
                <c:pt idx="1632">
                  <c:v>122.78880491188488</c:v>
                </c:pt>
                <c:pt idx="1633">
                  <c:v>122.74630717086347</c:v>
                </c:pt>
                <c:pt idx="1634">
                  <c:v>122.7015245005171</c:v>
                </c:pt>
                <c:pt idx="1635">
                  <c:v>122.65677062625687</c:v>
                </c:pt>
                <c:pt idx="1636">
                  <c:v>122.61153408180208</c:v>
                </c:pt>
                <c:pt idx="1637">
                  <c:v>122.57385212247019</c:v>
                </c:pt>
                <c:pt idx="1638">
                  <c:v>122.54743326285084</c:v>
                </c:pt>
                <c:pt idx="1639">
                  <c:v>122.52767513196395</c:v>
                </c:pt>
                <c:pt idx="1640">
                  <c:v>122.50845579595283</c:v>
                </c:pt>
                <c:pt idx="1641">
                  <c:v>122.49189650045683</c:v>
                </c:pt>
                <c:pt idx="1642">
                  <c:v>122.47939228983904</c:v>
                </c:pt>
                <c:pt idx="1643">
                  <c:v>122.47166774809894</c:v>
                </c:pt>
                <c:pt idx="1644">
                  <c:v>122.47588342764813</c:v>
                </c:pt>
                <c:pt idx="1645">
                  <c:v>122.49288554725</c:v>
                </c:pt>
                <c:pt idx="1646">
                  <c:v>122.51267719246772</c:v>
                </c:pt>
                <c:pt idx="1647">
                  <c:v>122.53613650184879</c:v>
                </c:pt>
                <c:pt idx="1648">
                  <c:v>122.55343472796854</c:v>
                </c:pt>
                <c:pt idx="1649">
                  <c:v>122.55937241015857</c:v>
                </c:pt>
                <c:pt idx="1650">
                  <c:v>122.55867230317149</c:v>
                </c:pt>
                <c:pt idx="1651">
                  <c:v>122.55581809296082</c:v>
                </c:pt>
                <c:pt idx="1652">
                  <c:v>122.55164956368903</c:v>
                </c:pt>
                <c:pt idx="1653">
                  <c:v>122.5483096531691</c:v>
                </c:pt>
                <c:pt idx="1654">
                  <c:v>122.54375495911012</c:v>
                </c:pt>
                <c:pt idx="1655">
                  <c:v>122.53460609602689</c:v>
                </c:pt>
                <c:pt idx="1656">
                  <c:v>122.52156445109375</c:v>
                </c:pt>
                <c:pt idx="1657">
                  <c:v>122.51224283724406</c:v>
                </c:pt>
                <c:pt idx="1658">
                  <c:v>122.507692349544</c:v>
                </c:pt>
                <c:pt idx="1659">
                  <c:v>122.50766437445662</c:v>
                </c:pt>
                <c:pt idx="1660">
                  <c:v>122.52283331095914</c:v>
                </c:pt>
                <c:pt idx="1661">
                  <c:v>122.55356783205433</c:v>
                </c:pt>
                <c:pt idx="1662">
                  <c:v>122.5960652692627</c:v>
                </c:pt>
                <c:pt idx="1663">
                  <c:v>122.65014179972299</c:v>
                </c:pt>
                <c:pt idx="1664">
                  <c:v>122.71824107118209</c:v>
                </c:pt>
                <c:pt idx="1665">
                  <c:v>122.79549048674015</c:v>
                </c:pt>
                <c:pt idx="1666">
                  <c:v>122.8791067339815</c:v>
                </c:pt>
                <c:pt idx="1667">
                  <c:v>122.96065618779448</c:v>
                </c:pt>
                <c:pt idx="1668">
                  <c:v>123.03696610283282</c:v>
                </c:pt>
                <c:pt idx="1669">
                  <c:v>123.10702878287651</c:v>
                </c:pt>
                <c:pt idx="1670">
                  <c:v>123.17754314674586</c:v>
                </c:pt>
                <c:pt idx="1671">
                  <c:v>123.23545098763105</c:v>
                </c:pt>
                <c:pt idx="1672">
                  <c:v>123.2782626622984</c:v>
                </c:pt>
                <c:pt idx="1673">
                  <c:v>123.31174061769148</c:v>
                </c:pt>
                <c:pt idx="1674">
                  <c:v>123.33470803038554</c:v>
                </c:pt>
                <c:pt idx="1675">
                  <c:v>123.34138626900561</c:v>
                </c:pt>
                <c:pt idx="1676">
                  <c:v>123.33723939686156</c:v>
                </c:pt>
                <c:pt idx="1677">
                  <c:v>123.31921173939348</c:v>
                </c:pt>
                <c:pt idx="1678">
                  <c:v>123.29620728852278</c:v>
                </c:pt>
                <c:pt idx="1679">
                  <c:v>123.27194701584448</c:v>
                </c:pt>
                <c:pt idx="1680">
                  <c:v>123.24711712376151</c:v>
                </c:pt>
                <c:pt idx="1681">
                  <c:v>123.21915244538899</c:v>
                </c:pt>
                <c:pt idx="1682">
                  <c:v>123.19153751500261</c:v>
                </c:pt>
                <c:pt idx="1683">
                  <c:v>123.16429288854505</c:v>
                </c:pt>
                <c:pt idx="1684">
                  <c:v>123.13779761347051</c:v>
                </c:pt>
                <c:pt idx="1685">
                  <c:v>123.11427854903125</c:v>
                </c:pt>
                <c:pt idx="1686">
                  <c:v>123.09006844542756</c:v>
                </c:pt>
                <c:pt idx="1687">
                  <c:v>123.06474237443331</c:v>
                </c:pt>
                <c:pt idx="1688">
                  <c:v>123.04538192337768</c:v>
                </c:pt>
                <c:pt idx="1689">
                  <c:v>123.02701106781406</c:v>
                </c:pt>
                <c:pt idx="1690">
                  <c:v>123.01084524788294</c:v>
                </c:pt>
                <c:pt idx="1691">
                  <c:v>122.99443754683161</c:v>
                </c:pt>
                <c:pt idx="1692">
                  <c:v>122.9775674591323</c:v>
                </c:pt>
                <c:pt idx="1693">
                  <c:v>122.96059912279817</c:v>
                </c:pt>
                <c:pt idx="1694">
                  <c:v>122.94416862435082</c:v>
                </c:pt>
                <c:pt idx="1695">
                  <c:v>122.93090668232217</c:v>
                </c:pt>
                <c:pt idx="1696">
                  <c:v>122.91822094228729</c:v>
                </c:pt>
                <c:pt idx="1697">
                  <c:v>122.90951295962833</c:v>
                </c:pt>
                <c:pt idx="1698">
                  <c:v>122.90411941328092</c:v>
                </c:pt>
                <c:pt idx="1699">
                  <c:v>122.89495159793897</c:v>
                </c:pt>
                <c:pt idx="1700">
                  <c:v>122.88733429478056</c:v>
                </c:pt>
                <c:pt idx="1701">
                  <c:v>122.88200525859179</c:v>
                </c:pt>
                <c:pt idx="1702">
                  <c:v>122.87602178059683</c:v>
                </c:pt>
                <c:pt idx="1703">
                  <c:v>122.87173925301026</c:v>
                </c:pt>
                <c:pt idx="1704">
                  <c:v>122.8689993374784</c:v>
                </c:pt>
                <c:pt idx="1705">
                  <c:v>122.86772194246518</c:v>
                </c:pt>
                <c:pt idx="1706">
                  <c:v>122.86302230608244</c:v>
                </c:pt>
                <c:pt idx="1707">
                  <c:v>122.85162063136669</c:v>
                </c:pt>
                <c:pt idx="1708">
                  <c:v>122.83395166120546</c:v>
                </c:pt>
                <c:pt idx="1709">
                  <c:v>122.81209184484256</c:v>
                </c:pt>
                <c:pt idx="1710">
                  <c:v>122.78991863943421</c:v>
                </c:pt>
                <c:pt idx="1711">
                  <c:v>122.76718726888311</c:v>
                </c:pt>
                <c:pt idx="1712">
                  <c:v>122.74228072363321</c:v>
                </c:pt>
                <c:pt idx="1713">
                  <c:v>122.7164038326447</c:v>
                </c:pt>
                <c:pt idx="1714">
                  <c:v>122.68599443202302</c:v>
                </c:pt>
                <c:pt idx="1715">
                  <c:v>122.65091274656547</c:v>
                </c:pt>
                <c:pt idx="1716">
                  <c:v>122.61409867858166</c:v>
                </c:pt>
                <c:pt idx="1717">
                  <c:v>122.57598858873703</c:v>
                </c:pt>
                <c:pt idx="1718">
                  <c:v>122.54043652215886</c:v>
                </c:pt>
                <c:pt idx="1719">
                  <c:v>122.50845869456084</c:v>
                </c:pt>
                <c:pt idx="1720">
                  <c:v>122.47899201163554</c:v>
                </c:pt>
                <c:pt idx="1721">
                  <c:v>122.45164872392439</c:v>
                </c:pt>
                <c:pt idx="1722">
                  <c:v>122.42479647267488</c:v>
                </c:pt>
                <c:pt idx="1723">
                  <c:v>122.40362845467625</c:v>
                </c:pt>
                <c:pt idx="1724">
                  <c:v>122.39269450369672</c:v>
                </c:pt>
                <c:pt idx="1725">
                  <c:v>122.38697680939853</c:v>
                </c:pt>
                <c:pt idx="1726">
                  <c:v>122.39039418713678</c:v>
                </c:pt>
                <c:pt idx="1727">
                  <c:v>122.39693998684557</c:v>
                </c:pt>
                <c:pt idx="1728">
                  <c:v>122.40387746432219</c:v>
                </c:pt>
                <c:pt idx="1729">
                  <c:v>122.40952371387981</c:v>
                </c:pt>
                <c:pt idx="1730">
                  <c:v>122.41203956020378</c:v>
                </c:pt>
                <c:pt idx="1731">
                  <c:v>122.41306773921052</c:v>
                </c:pt>
                <c:pt idx="1732">
                  <c:v>122.41443365545398</c:v>
                </c:pt>
                <c:pt idx="1733">
                  <c:v>122.41521267757858</c:v>
                </c:pt>
                <c:pt idx="1734">
                  <c:v>122.41122148754515</c:v>
                </c:pt>
                <c:pt idx="1735">
                  <c:v>122.40165259349251</c:v>
                </c:pt>
                <c:pt idx="1736">
                  <c:v>122.39133574396246</c:v>
                </c:pt>
                <c:pt idx="1737">
                  <c:v>122.38436885322376</c:v>
                </c:pt>
                <c:pt idx="1738">
                  <c:v>122.38284384094035</c:v>
                </c:pt>
                <c:pt idx="1739">
                  <c:v>122.38771006558501</c:v>
                </c:pt>
                <c:pt idx="1740">
                  <c:v>122.39844933828816</c:v>
                </c:pt>
                <c:pt idx="1741">
                  <c:v>122.41236045206318</c:v>
                </c:pt>
                <c:pt idx="1742">
                  <c:v>122.42680136970458</c:v>
                </c:pt>
                <c:pt idx="1743">
                  <c:v>122.44200636472029</c:v>
                </c:pt>
                <c:pt idx="1744">
                  <c:v>122.45922484110737</c:v>
                </c:pt>
                <c:pt idx="1745">
                  <c:v>122.47747735474394</c:v>
                </c:pt>
                <c:pt idx="1746">
                  <c:v>122.49721173708689</c:v>
                </c:pt>
                <c:pt idx="1747">
                  <c:v>122.52005070393834</c:v>
                </c:pt>
                <c:pt idx="1748">
                  <c:v>122.53943402955859</c:v>
                </c:pt>
                <c:pt idx="1749">
                  <c:v>122.55481181784853</c:v>
                </c:pt>
                <c:pt idx="1750">
                  <c:v>122.56780032294729</c:v>
                </c:pt>
                <c:pt idx="1751">
                  <c:v>122.58016252454159</c:v>
                </c:pt>
                <c:pt idx="1752">
                  <c:v>122.59292142469043</c:v>
                </c:pt>
                <c:pt idx="1753">
                  <c:v>122.60663030128421</c:v>
                </c:pt>
                <c:pt idx="1754">
                  <c:v>122.62231288026187</c:v>
                </c:pt>
                <c:pt idx="1755">
                  <c:v>122.64183515241137</c:v>
                </c:pt>
                <c:pt idx="1756">
                  <c:v>122.66108562834238</c:v>
                </c:pt>
                <c:pt idx="1757">
                  <c:v>122.67780978244554</c:v>
                </c:pt>
                <c:pt idx="1758">
                  <c:v>122.68990835529357</c:v>
                </c:pt>
                <c:pt idx="1759">
                  <c:v>122.6972871557291</c:v>
                </c:pt>
                <c:pt idx="1760">
                  <c:v>122.70212069109404</c:v>
                </c:pt>
                <c:pt idx="1761">
                  <c:v>122.70471433066494</c:v>
                </c:pt>
                <c:pt idx="1762">
                  <c:v>122.70178028592223</c:v>
                </c:pt>
                <c:pt idx="1763">
                  <c:v>122.69733586097909</c:v>
                </c:pt>
                <c:pt idx="1764">
                  <c:v>122.69455646941891</c:v>
                </c:pt>
                <c:pt idx="1765">
                  <c:v>122.68796511857948</c:v>
                </c:pt>
                <c:pt idx="1766">
                  <c:v>122.67491944364934</c:v>
                </c:pt>
                <c:pt idx="1767">
                  <c:v>122.6615492387084</c:v>
                </c:pt>
                <c:pt idx="1768">
                  <c:v>122.64736897905313</c:v>
                </c:pt>
                <c:pt idx="1769">
                  <c:v>122.63206199855468</c:v>
                </c:pt>
                <c:pt idx="1770">
                  <c:v>122.6161842377186</c:v>
                </c:pt>
                <c:pt idx="1771">
                  <c:v>122.601918052979</c:v>
                </c:pt>
                <c:pt idx="1772">
                  <c:v>122.58795611902389</c:v>
                </c:pt>
                <c:pt idx="1773">
                  <c:v>122.57967215131727</c:v>
                </c:pt>
                <c:pt idx="1774">
                  <c:v>122.57339063498461</c:v>
                </c:pt>
                <c:pt idx="1775">
                  <c:v>122.56711885619922</c:v>
                </c:pt>
                <c:pt idx="1776">
                  <c:v>122.55925153177348</c:v>
                </c:pt>
                <c:pt idx="1777">
                  <c:v>122.5484325272388</c:v>
                </c:pt>
                <c:pt idx="1778">
                  <c:v>122.53456521164748</c:v>
                </c:pt>
                <c:pt idx="1779">
                  <c:v>122.52132379312229</c:v>
                </c:pt>
                <c:pt idx="1780">
                  <c:v>122.51189291412398</c:v>
                </c:pt>
                <c:pt idx="1781">
                  <c:v>122.50381084035621</c:v>
                </c:pt>
                <c:pt idx="1782">
                  <c:v>122.49256453692375</c:v>
                </c:pt>
                <c:pt idx="1783">
                  <c:v>122.48002786262553</c:v>
                </c:pt>
                <c:pt idx="1784">
                  <c:v>122.46348988146278</c:v>
                </c:pt>
                <c:pt idx="1785">
                  <c:v>122.44628088945628</c:v>
                </c:pt>
                <c:pt idx="1786">
                  <c:v>122.42597794015889</c:v>
                </c:pt>
                <c:pt idx="1787">
                  <c:v>122.4049878140423</c:v>
                </c:pt>
                <c:pt idx="1788">
                  <c:v>122.38595442162267</c:v>
                </c:pt>
                <c:pt idx="1789">
                  <c:v>122.36876983264825</c:v>
                </c:pt>
                <c:pt idx="1790">
                  <c:v>122.34994407772187</c:v>
                </c:pt>
                <c:pt idx="1791">
                  <c:v>122.328754181178</c:v>
                </c:pt>
                <c:pt idx="1792">
                  <c:v>122.30795424819662</c:v>
                </c:pt>
                <c:pt idx="1793">
                  <c:v>122.28654751600233</c:v>
                </c:pt>
                <c:pt idx="1794">
                  <c:v>122.2630189006663</c:v>
                </c:pt>
                <c:pt idx="1795">
                  <c:v>122.23704429778363</c:v>
                </c:pt>
                <c:pt idx="1796">
                  <c:v>122.208077847703</c:v>
                </c:pt>
                <c:pt idx="1797">
                  <c:v>122.17971233228292</c:v>
                </c:pt>
                <c:pt idx="1798">
                  <c:v>122.15177642131206</c:v>
                </c:pt>
                <c:pt idx="1799">
                  <c:v>122.12324434785714</c:v>
                </c:pt>
                <c:pt idx="1800">
                  <c:v>122.09138907806187</c:v>
                </c:pt>
                <c:pt idx="1801">
                  <c:v>122.05665548999811</c:v>
                </c:pt>
                <c:pt idx="1802">
                  <c:v>122.02004257744439</c:v>
                </c:pt>
                <c:pt idx="1803">
                  <c:v>121.97895189919895</c:v>
                </c:pt>
                <c:pt idx="1804">
                  <c:v>121.94111069584871</c:v>
                </c:pt>
                <c:pt idx="1805">
                  <c:v>121.91027574394091</c:v>
                </c:pt>
                <c:pt idx="1806">
                  <c:v>121.88708070004751</c:v>
                </c:pt>
                <c:pt idx="1807">
                  <c:v>121.86426821244008</c:v>
                </c:pt>
                <c:pt idx="1808">
                  <c:v>121.8401356594317</c:v>
                </c:pt>
                <c:pt idx="1809">
                  <c:v>121.8169789282701</c:v>
                </c:pt>
                <c:pt idx="1810">
                  <c:v>121.79783518982991</c:v>
                </c:pt>
                <c:pt idx="1811">
                  <c:v>121.78627383944036</c:v>
                </c:pt>
                <c:pt idx="1812">
                  <c:v>121.77986569724563</c:v>
                </c:pt>
                <c:pt idx="1813">
                  <c:v>121.77366900274673</c:v>
                </c:pt>
                <c:pt idx="1814">
                  <c:v>121.76770769483218</c:v>
                </c:pt>
                <c:pt idx="1815">
                  <c:v>121.76128677665041</c:v>
                </c:pt>
                <c:pt idx="1816">
                  <c:v>121.75324640664168</c:v>
                </c:pt>
                <c:pt idx="1817">
                  <c:v>121.74258602090818</c:v>
                </c:pt>
                <c:pt idx="1818">
                  <c:v>121.73177347212449</c:v>
                </c:pt>
                <c:pt idx="1819">
                  <c:v>121.72020135294416</c:v>
                </c:pt>
                <c:pt idx="1820">
                  <c:v>121.70934399783506</c:v>
                </c:pt>
                <c:pt idx="1821">
                  <c:v>121.69350071823801</c:v>
                </c:pt>
                <c:pt idx="1822">
                  <c:v>121.67081847867125</c:v>
                </c:pt>
                <c:pt idx="1823">
                  <c:v>121.64728643901411</c:v>
                </c:pt>
                <c:pt idx="1824">
                  <c:v>121.63017903597756</c:v>
                </c:pt>
                <c:pt idx="1825">
                  <c:v>121.61917093347719</c:v>
                </c:pt>
                <c:pt idx="1826">
                  <c:v>121.61237330729138</c:v>
                </c:pt>
                <c:pt idx="1827">
                  <c:v>121.60973047300685</c:v>
                </c:pt>
                <c:pt idx="1828">
                  <c:v>121.60773847550389</c:v>
                </c:pt>
                <c:pt idx="1829">
                  <c:v>121.60671016564183</c:v>
                </c:pt>
                <c:pt idx="1830">
                  <c:v>121.60654843801854</c:v>
                </c:pt>
                <c:pt idx="1831">
                  <c:v>121.60662463813763</c:v>
                </c:pt>
                <c:pt idx="1832">
                  <c:v>121.6140742434343</c:v>
                </c:pt>
                <c:pt idx="1833">
                  <c:v>121.63013924167525</c:v>
                </c:pt>
                <c:pt idx="1834">
                  <c:v>121.64950567925224</c:v>
                </c:pt>
                <c:pt idx="1835">
                  <c:v>121.66521386500612</c:v>
                </c:pt>
                <c:pt idx="1836">
                  <c:v>121.67700207998591</c:v>
                </c:pt>
                <c:pt idx="1837">
                  <c:v>121.6832826841039</c:v>
                </c:pt>
                <c:pt idx="1838">
                  <c:v>121.68488796753246</c:v>
                </c:pt>
                <c:pt idx="1839">
                  <c:v>121.68721792614852</c:v>
                </c:pt>
                <c:pt idx="1840">
                  <c:v>121.69072902082388</c:v>
                </c:pt>
                <c:pt idx="1841">
                  <c:v>121.69390247732332</c:v>
                </c:pt>
                <c:pt idx="1842">
                  <c:v>121.69462744141627</c:v>
                </c:pt>
                <c:pt idx="1843">
                  <c:v>121.69105613793394</c:v>
                </c:pt>
                <c:pt idx="1844">
                  <c:v>121.68159615936344</c:v>
                </c:pt>
                <c:pt idx="1845">
                  <c:v>121.66586493719852</c:v>
                </c:pt>
                <c:pt idx="1846">
                  <c:v>121.64698028085571</c:v>
                </c:pt>
                <c:pt idx="1847">
                  <c:v>121.62650763512062</c:v>
                </c:pt>
                <c:pt idx="1848">
                  <c:v>121.60438558469373</c:v>
                </c:pt>
                <c:pt idx="1849">
                  <c:v>121.58134983539657</c:v>
                </c:pt>
                <c:pt idx="1850">
                  <c:v>121.56119039933536</c:v>
                </c:pt>
                <c:pt idx="1851">
                  <c:v>121.54080995821478</c:v>
                </c:pt>
                <c:pt idx="1852">
                  <c:v>121.52420465781525</c:v>
                </c:pt>
                <c:pt idx="1853">
                  <c:v>121.51169924791975</c:v>
                </c:pt>
                <c:pt idx="1854">
                  <c:v>121.50079898296268</c:v>
                </c:pt>
                <c:pt idx="1855">
                  <c:v>121.49409112184007</c:v>
                </c:pt>
                <c:pt idx="1856">
                  <c:v>121.49279899442769</c:v>
                </c:pt>
                <c:pt idx="1857">
                  <c:v>121.49615425491702</c:v>
                </c:pt>
                <c:pt idx="1858">
                  <c:v>121.51319538404191</c:v>
                </c:pt>
                <c:pt idx="1859">
                  <c:v>121.53971579226355</c:v>
                </c:pt>
                <c:pt idx="1860">
                  <c:v>121.57289321324484</c:v>
                </c:pt>
                <c:pt idx="1861">
                  <c:v>121.61125509027829</c:v>
                </c:pt>
                <c:pt idx="1862">
                  <c:v>121.65696155933388</c:v>
                </c:pt>
                <c:pt idx="1863">
                  <c:v>121.70068449343529</c:v>
                </c:pt>
                <c:pt idx="1864">
                  <c:v>121.74342801536514</c:v>
                </c:pt>
                <c:pt idx="1865">
                  <c:v>121.78887102091977</c:v>
                </c:pt>
                <c:pt idx="1866">
                  <c:v>121.83753233650511</c:v>
                </c:pt>
                <c:pt idx="1867">
                  <c:v>121.88698191969428</c:v>
                </c:pt>
                <c:pt idx="1868">
                  <c:v>121.93822734132897</c:v>
                </c:pt>
                <c:pt idx="1869">
                  <c:v>121.98216008313317</c:v>
                </c:pt>
                <c:pt idx="1870">
                  <c:v>122.02490906666343</c:v>
                </c:pt>
                <c:pt idx="1871">
                  <c:v>122.0632073610696</c:v>
                </c:pt>
                <c:pt idx="1872">
                  <c:v>122.09427124702432</c:v>
                </c:pt>
                <c:pt idx="1873">
                  <c:v>122.12034919403804</c:v>
                </c:pt>
                <c:pt idx="1874">
                  <c:v>122.14858180530831</c:v>
                </c:pt>
                <c:pt idx="1875">
                  <c:v>122.17373069398901</c:v>
                </c:pt>
                <c:pt idx="1876">
                  <c:v>122.1940449379118</c:v>
                </c:pt>
                <c:pt idx="1877">
                  <c:v>122.20870580629598</c:v>
                </c:pt>
                <c:pt idx="1878">
                  <c:v>122.22333203024746</c:v>
                </c:pt>
                <c:pt idx="1879">
                  <c:v>122.23629480075492</c:v>
                </c:pt>
                <c:pt idx="1880">
                  <c:v>122.24577282861024</c:v>
                </c:pt>
                <c:pt idx="1881">
                  <c:v>122.25022655964962</c:v>
                </c:pt>
                <c:pt idx="1882">
                  <c:v>122.25542002752216</c:v>
                </c:pt>
                <c:pt idx="1883">
                  <c:v>122.25927903866365</c:v>
                </c:pt>
                <c:pt idx="1884">
                  <c:v>122.25906604067109</c:v>
                </c:pt>
                <c:pt idx="1885">
                  <c:v>122.25593416820756</c:v>
                </c:pt>
                <c:pt idx="1886">
                  <c:v>122.25398628447701</c:v>
                </c:pt>
                <c:pt idx="1887">
                  <c:v>122.25068263136667</c:v>
                </c:pt>
                <c:pt idx="1888">
                  <c:v>122.24641276578214</c:v>
                </c:pt>
                <c:pt idx="1889">
                  <c:v>122.24249858912508</c:v>
                </c:pt>
                <c:pt idx="1890">
                  <c:v>122.24019957052437</c:v>
                </c:pt>
                <c:pt idx="1891">
                  <c:v>122.24171304659789</c:v>
                </c:pt>
                <c:pt idx="1892">
                  <c:v>122.24871599339826</c:v>
                </c:pt>
                <c:pt idx="1893">
                  <c:v>122.25764975431512</c:v>
                </c:pt>
                <c:pt idx="1894">
                  <c:v>122.2694994024036</c:v>
                </c:pt>
                <c:pt idx="1895">
                  <c:v>122.28641742696118</c:v>
                </c:pt>
                <c:pt idx="1896">
                  <c:v>122.30596050804293</c:v>
                </c:pt>
                <c:pt idx="1897">
                  <c:v>122.32486303179957</c:v>
                </c:pt>
                <c:pt idx="1898">
                  <c:v>122.34344053014024</c:v>
                </c:pt>
                <c:pt idx="1899">
                  <c:v>122.35846676534311</c:v>
                </c:pt>
                <c:pt idx="1900">
                  <c:v>122.36664970748947</c:v>
                </c:pt>
                <c:pt idx="1901">
                  <c:v>122.36788466816023</c:v>
                </c:pt>
                <c:pt idx="1902">
                  <c:v>122.36106410425128</c:v>
                </c:pt>
                <c:pt idx="1903">
                  <c:v>122.34433216618554</c:v>
                </c:pt>
                <c:pt idx="1904">
                  <c:v>122.31859282695432</c:v>
                </c:pt>
                <c:pt idx="1905">
                  <c:v>122.284925153011</c:v>
                </c:pt>
                <c:pt idx="1906">
                  <c:v>122.24532224585347</c:v>
                </c:pt>
                <c:pt idx="1907">
                  <c:v>122.20212443785522</c:v>
                </c:pt>
                <c:pt idx="1908">
                  <c:v>122.16213592709774</c:v>
                </c:pt>
                <c:pt idx="1909">
                  <c:v>122.12779671634873</c:v>
                </c:pt>
                <c:pt idx="1910">
                  <c:v>122.10533990906846</c:v>
                </c:pt>
                <c:pt idx="1911">
                  <c:v>122.09217892575411</c:v>
                </c:pt>
                <c:pt idx="1912">
                  <c:v>122.0898603337106</c:v>
                </c:pt>
                <c:pt idx="1913">
                  <c:v>122.09977685842173</c:v>
                </c:pt>
                <c:pt idx="1914">
                  <c:v>122.11930330316176</c:v>
                </c:pt>
                <c:pt idx="1915">
                  <c:v>122.15133363435963</c:v>
                </c:pt>
                <c:pt idx="1916">
                  <c:v>122.18964376199965</c:v>
                </c:pt>
                <c:pt idx="1917">
                  <c:v>122.2355717172842</c:v>
                </c:pt>
                <c:pt idx="1918">
                  <c:v>122.2901890165509</c:v>
                </c:pt>
                <c:pt idx="1919">
                  <c:v>122.351414500579</c:v>
                </c:pt>
                <c:pt idx="1920">
                  <c:v>122.41137205981467</c:v>
                </c:pt>
                <c:pt idx="1921">
                  <c:v>122.46333746782066</c:v>
                </c:pt>
                <c:pt idx="1922">
                  <c:v>122.51088465064169</c:v>
                </c:pt>
                <c:pt idx="1923">
                  <c:v>122.55044771689487</c:v>
                </c:pt>
                <c:pt idx="1924">
                  <c:v>122.58059940302054</c:v>
                </c:pt>
                <c:pt idx="1925">
                  <c:v>122.60605739894308</c:v>
                </c:pt>
                <c:pt idx="1926">
                  <c:v>122.62677596834692</c:v>
                </c:pt>
                <c:pt idx="1927">
                  <c:v>122.64710085572341</c:v>
                </c:pt>
                <c:pt idx="1928">
                  <c:v>122.66586650138069</c:v>
                </c:pt>
                <c:pt idx="1929">
                  <c:v>122.68126125652901</c:v>
                </c:pt>
                <c:pt idx="1930">
                  <c:v>122.69297308567469</c:v>
                </c:pt>
                <c:pt idx="1931">
                  <c:v>122.71106966873285</c:v>
                </c:pt>
                <c:pt idx="1932">
                  <c:v>122.73444209512276</c:v>
                </c:pt>
                <c:pt idx="1933">
                  <c:v>122.75591090312929</c:v>
                </c:pt>
                <c:pt idx="1934">
                  <c:v>122.77645348030102</c:v>
                </c:pt>
                <c:pt idx="1935">
                  <c:v>122.79750125379378</c:v>
                </c:pt>
                <c:pt idx="1936">
                  <c:v>122.81936541354121</c:v>
                </c:pt>
                <c:pt idx="1937">
                  <c:v>122.83639224600876</c:v>
                </c:pt>
                <c:pt idx="1938">
                  <c:v>122.85086869366046</c:v>
                </c:pt>
                <c:pt idx="1939">
                  <c:v>122.8591708998065</c:v>
                </c:pt>
                <c:pt idx="1940">
                  <c:v>122.86189189543974</c:v>
                </c:pt>
                <c:pt idx="1941">
                  <c:v>122.8576706113582</c:v>
                </c:pt>
                <c:pt idx="1942">
                  <c:v>122.84158606617574</c:v>
                </c:pt>
                <c:pt idx="1943">
                  <c:v>122.81738948492807</c:v>
                </c:pt>
                <c:pt idx="1944">
                  <c:v>122.79345862162241</c:v>
                </c:pt>
                <c:pt idx="1945">
                  <c:v>122.77313991971855</c:v>
                </c:pt>
                <c:pt idx="1946">
                  <c:v>122.75212381202432</c:v>
                </c:pt>
                <c:pt idx="1947">
                  <c:v>122.72824104481693</c:v>
                </c:pt>
                <c:pt idx="1948">
                  <c:v>122.704920861576</c:v>
                </c:pt>
                <c:pt idx="1949">
                  <c:v>122.68344855442682</c:v>
                </c:pt>
                <c:pt idx="1950">
                  <c:v>122.66776971180562</c:v>
                </c:pt>
                <c:pt idx="1951">
                  <c:v>122.65584014662258</c:v>
                </c:pt>
                <c:pt idx="1952">
                  <c:v>122.64889395867704</c:v>
                </c:pt>
                <c:pt idx="1953">
                  <c:v>122.64600893141466</c:v>
                </c:pt>
                <c:pt idx="1954">
                  <c:v>122.64340625094104</c:v>
                </c:pt>
                <c:pt idx="1955">
                  <c:v>122.6386747554221</c:v>
                </c:pt>
                <c:pt idx="1956">
                  <c:v>122.6282899280336</c:v>
                </c:pt>
                <c:pt idx="1957">
                  <c:v>122.61564297097607</c:v>
                </c:pt>
                <c:pt idx="1958">
                  <c:v>122.60077900046714</c:v>
                </c:pt>
                <c:pt idx="1959">
                  <c:v>122.58325189455567</c:v>
                </c:pt>
                <c:pt idx="1960">
                  <c:v>122.56106356114486</c:v>
                </c:pt>
                <c:pt idx="1961">
                  <c:v>122.53453275990746</c:v>
                </c:pt>
                <c:pt idx="1962">
                  <c:v>122.50551350116847</c:v>
                </c:pt>
                <c:pt idx="1963">
                  <c:v>122.47402850381518</c:v>
                </c:pt>
                <c:pt idx="1964">
                  <c:v>122.44089193077397</c:v>
                </c:pt>
                <c:pt idx="1965">
                  <c:v>122.40730438486149</c:v>
                </c:pt>
                <c:pt idx="1966">
                  <c:v>122.37483667373859</c:v>
                </c:pt>
                <c:pt idx="1967">
                  <c:v>122.34939828486107</c:v>
                </c:pt>
                <c:pt idx="1968">
                  <c:v>122.32854556132547</c:v>
                </c:pt>
                <c:pt idx="1969">
                  <c:v>122.31021925871168</c:v>
                </c:pt>
                <c:pt idx="1970">
                  <c:v>122.29349528092716</c:v>
                </c:pt>
                <c:pt idx="1971">
                  <c:v>122.27765550339835</c:v>
                </c:pt>
                <c:pt idx="1972">
                  <c:v>122.26418422030491</c:v>
                </c:pt>
                <c:pt idx="1973">
                  <c:v>122.25698643361694</c:v>
                </c:pt>
                <c:pt idx="1974">
                  <c:v>122.25608077702478</c:v>
                </c:pt>
                <c:pt idx="1975">
                  <c:v>122.2579370023589</c:v>
                </c:pt>
                <c:pt idx="1976">
                  <c:v>122.26331780207289</c:v>
                </c:pt>
                <c:pt idx="1977">
                  <c:v>122.26797399850699</c:v>
                </c:pt>
                <c:pt idx="1978">
                  <c:v>122.26630665965693</c:v>
                </c:pt>
                <c:pt idx="1979">
                  <c:v>122.26171200697401</c:v>
                </c:pt>
                <c:pt idx="1980">
                  <c:v>122.2572558348278</c:v>
                </c:pt>
                <c:pt idx="1981">
                  <c:v>122.25410755300159</c:v>
                </c:pt>
                <c:pt idx="1982">
                  <c:v>122.25393861550263</c:v>
                </c:pt>
                <c:pt idx="1983">
                  <c:v>122.25213619688866</c:v>
                </c:pt>
                <c:pt idx="1984">
                  <c:v>122.24217994252056</c:v>
                </c:pt>
                <c:pt idx="1985">
                  <c:v>122.22672242455532</c:v>
                </c:pt>
                <c:pt idx="1986">
                  <c:v>122.21106830403977</c:v>
                </c:pt>
                <c:pt idx="1987">
                  <c:v>122.19372686273969</c:v>
                </c:pt>
                <c:pt idx="1988">
                  <c:v>122.17652361080154</c:v>
                </c:pt>
                <c:pt idx="1989">
                  <c:v>122.16077687817169</c:v>
                </c:pt>
                <c:pt idx="1990">
                  <c:v>122.14660376188255</c:v>
                </c:pt>
                <c:pt idx="1991">
                  <c:v>122.13470249638812</c:v>
                </c:pt>
                <c:pt idx="1992">
                  <c:v>122.12327267677848</c:v>
                </c:pt>
                <c:pt idx="1993">
                  <c:v>122.1117941297985</c:v>
                </c:pt>
                <c:pt idx="1994">
                  <c:v>122.10328141789573</c:v>
                </c:pt>
                <c:pt idx="1995">
                  <c:v>122.10158974867272</c:v>
                </c:pt>
                <c:pt idx="1996">
                  <c:v>122.09976619490968</c:v>
                </c:pt>
                <c:pt idx="1997">
                  <c:v>122.0940950374746</c:v>
                </c:pt>
                <c:pt idx="1998">
                  <c:v>122.08671723543549</c:v>
                </c:pt>
                <c:pt idx="1999">
                  <c:v>122.07906864614876</c:v>
                </c:pt>
                <c:pt idx="2000">
                  <c:v>122.0723356615421</c:v>
                </c:pt>
                <c:pt idx="2001">
                  <c:v>122.06732782582203</c:v>
                </c:pt>
                <c:pt idx="2002">
                  <c:v>122.05896605799126</c:v>
                </c:pt>
                <c:pt idx="2003">
                  <c:v>122.05005697488596</c:v>
                </c:pt>
                <c:pt idx="2004">
                  <c:v>122.04022141053082</c:v>
                </c:pt>
                <c:pt idx="2005">
                  <c:v>122.03097826528764</c:v>
                </c:pt>
                <c:pt idx="2006">
                  <c:v>122.0187825524757</c:v>
                </c:pt>
                <c:pt idx="2007">
                  <c:v>122.00895108194057</c:v>
                </c:pt>
                <c:pt idx="2008">
                  <c:v>122.00074295645396</c:v>
                </c:pt>
                <c:pt idx="2009">
                  <c:v>121.99440164175091</c:v>
                </c:pt>
                <c:pt idx="2010">
                  <c:v>121.99084188566867</c:v>
                </c:pt>
                <c:pt idx="2011">
                  <c:v>121.98842563975207</c:v>
                </c:pt>
                <c:pt idx="2012">
                  <c:v>121.98376594851126</c:v>
                </c:pt>
                <c:pt idx="2013">
                  <c:v>121.98289853017258</c:v>
                </c:pt>
                <c:pt idx="2014">
                  <c:v>121.98525429292533</c:v>
                </c:pt>
                <c:pt idx="2015">
                  <c:v>121.99268575379475</c:v>
                </c:pt>
                <c:pt idx="2016">
                  <c:v>121.99180692646929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83C-44E1-9B71-0E796FA555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9254319"/>
        <c:axId val="669271119"/>
      </c:scatterChart>
      <c:valAx>
        <c:axId val="6692543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9271119"/>
        <c:crosses val="autoZero"/>
        <c:crossBetween val="midCat"/>
      </c:valAx>
      <c:valAx>
        <c:axId val="669271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92543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DobaVVSanitkaSec!$D$1</c:f>
              <c:strCache>
                <c:ptCount val="1"/>
                <c:pt idx="0">
                  <c:v>Welch cakanie na VV sanitka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DobaVVSanitkaSec!$D$2:$D$2018</c:f>
              <c:numCache>
                <c:formatCode>General</c:formatCode>
                <c:ptCount val="2017"/>
                <c:pt idx="0">
                  <c:v>15.475001943472591</c:v>
                </c:pt>
                <c:pt idx="1">
                  <c:v>18.673057683685844</c:v>
                </c:pt>
                <c:pt idx="2">
                  <c:v>21.678273316723757</c:v>
                </c:pt>
                <c:pt idx="3">
                  <c:v>24.299254114872056</c:v>
                </c:pt>
                <c:pt idx="4">
                  <c:v>26.584009906544363</c:v>
                </c:pt>
                <c:pt idx="5">
                  <c:v>28.75479285410989</c:v>
                </c:pt>
                <c:pt idx="6">
                  <c:v>30.554334661238268</c:v>
                </c:pt>
                <c:pt idx="7">
                  <c:v>32.125911081215762</c:v>
                </c:pt>
                <c:pt idx="8">
                  <c:v>33.289465799163708</c:v>
                </c:pt>
                <c:pt idx="9">
                  <c:v>34.317640849711069</c:v>
                </c:pt>
                <c:pt idx="10">
                  <c:v>34.939436261795919</c:v>
                </c:pt>
                <c:pt idx="11">
                  <c:v>35.221551335937249</c:v>
                </c:pt>
                <c:pt idx="12">
                  <c:v>35.2332210347437</c:v>
                </c:pt>
                <c:pt idx="13">
                  <c:v>35.417965601178594</c:v>
                </c:pt>
                <c:pt idx="14">
                  <c:v>35.588476385425224</c:v>
                </c:pt>
                <c:pt idx="15">
                  <c:v>35.639231464894941</c:v>
                </c:pt>
                <c:pt idx="16">
                  <c:v>35.719218239183903</c:v>
                </c:pt>
                <c:pt idx="17">
                  <c:v>35.875242566111126</c:v>
                </c:pt>
                <c:pt idx="18">
                  <c:v>36.098236063047025</c:v>
                </c:pt>
                <c:pt idx="19">
                  <c:v>36.429144771154554</c:v>
                </c:pt>
                <c:pt idx="20">
                  <c:v>36.75966936260204</c:v>
                </c:pt>
                <c:pt idx="21">
                  <c:v>37.085850445986196</c:v>
                </c:pt>
                <c:pt idx="22">
                  <c:v>37.333232338107926</c:v>
                </c:pt>
                <c:pt idx="23">
                  <c:v>37.582612367103998</c:v>
                </c:pt>
                <c:pt idx="24">
                  <c:v>37.697574756394303</c:v>
                </c:pt>
                <c:pt idx="25">
                  <c:v>37.83943170598792</c:v>
                </c:pt>
                <c:pt idx="26">
                  <c:v>38.108309766431894</c:v>
                </c:pt>
                <c:pt idx="27">
                  <c:v>38.432029947253994</c:v>
                </c:pt>
                <c:pt idx="28">
                  <c:v>38.786151139665932</c:v>
                </c:pt>
                <c:pt idx="29">
                  <c:v>39.170779055849351</c:v>
                </c:pt>
                <c:pt idx="30">
                  <c:v>39.472523827122274</c:v>
                </c:pt>
                <c:pt idx="31">
                  <c:v>39.738172864264918</c:v>
                </c:pt>
                <c:pt idx="32">
                  <c:v>39.947461651592398</c:v>
                </c:pt>
                <c:pt idx="33">
                  <c:v>40.23503014052757</c:v>
                </c:pt>
                <c:pt idx="34">
                  <c:v>40.54841747004992</c:v>
                </c:pt>
                <c:pt idx="35">
                  <c:v>40.81210915285056</c:v>
                </c:pt>
                <c:pt idx="36">
                  <c:v>40.957433725426192</c:v>
                </c:pt>
                <c:pt idx="37">
                  <c:v>41.074726453071612</c:v>
                </c:pt>
                <c:pt idx="38">
                  <c:v>41.201149615272172</c:v>
                </c:pt>
                <c:pt idx="39">
                  <c:v>41.329785627855728</c:v>
                </c:pt>
                <c:pt idx="40">
                  <c:v>41.442980962981444</c:v>
                </c:pt>
                <c:pt idx="41">
                  <c:v>41.566338008093972</c:v>
                </c:pt>
                <c:pt idx="42">
                  <c:v>41.709163620913529</c:v>
                </c:pt>
                <c:pt idx="43">
                  <c:v>41.897162666548127</c:v>
                </c:pt>
                <c:pt idx="44">
                  <c:v>42.065878180149419</c:v>
                </c:pt>
                <c:pt idx="45">
                  <c:v>42.186718600346417</c:v>
                </c:pt>
                <c:pt idx="46">
                  <c:v>42.304371117047872</c:v>
                </c:pt>
                <c:pt idx="47">
                  <c:v>42.43122262180362</c:v>
                </c:pt>
                <c:pt idx="48">
                  <c:v>42.538178550877376</c:v>
                </c:pt>
                <c:pt idx="49">
                  <c:v>42.644028071384405</c:v>
                </c:pt>
                <c:pt idx="50">
                  <c:v>42.732303011276578</c:v>
                </c:pt>
                <c:pt idx="51">
                  <c:v>42.774438023334824</c:v>
                </c:pt>
                <c:pt idx="52">
                  <c:v>42.800105321921819</c:v>
                </c:pt>
                <c:pt idx="53">
                  <c:v>42.833607169178052</c:v>
                </c:pt>
                <c:pt idx="54">
                  <c:v>42.854492600986987</c:v>
                </c:pt>
                <c:pt idx="55">
                  <c:v>42.875161691553011</c:v>
                </c:pt>
                <c:pt idx="56">
                  <c:v>42.88780751794549</c:v>
                </c:pt>
                <c:pt idx="57">
                  <c:v>42.912701984916026</c:v>
                </c:pt>
                <c:pt idx="58">
                  <c:v>43.000246873043913</c:v>
                </c:pt>
                <c:pt idx="59">
                  <c:v>43.098153614592228</c:v>
                </c:pt>
                <c:pt idx="60">
                  <c:v>43.203168776764123</c:v>
                </c:pt>
                <c:pt idx="61">
                  <c:v>43.302572299069091</c:v>
                </c:pt>
                <c:pt idx="62">
                  <c:v>43.435032892282102</c:v>
                </c:pt>
                <c:pt idx="63">
                  <c:v>43.606809559131811</c:v>
                </c:pt>
                <c:pt idx="64">
                  <c:v>43.78140833467755</c:v>
                </c:pt>
                <c:pt idx="65">
                  <c:v>43.972756880804766</c:v>
                </c:pt>
                <c:pt idx="66">
                  <c:v>44.170112469013937</c:v>
                </c:pt>
                <c:pt idx="67">
                  <c:v>44.364643470399876</c:v>
                </c:pt>
                <c:pt idx="68">
                  <c:v>44.547047579328748</c:v>
                </c:pt>
                <c:pt idx="69">
                  <c:v>44.696591749322472</c:v>
                </c:pt>
                <c:pt idx="70">
                  <c:v>44.818629147332551</c:v>
                </c:pt>
                <c:pt idx="71">
                  <c:v>44.901953008994006</c:v>
                </c:pt>
                <c:pt idx="72">
                  <c:v>45.003082074406237</c:v>
                </c:pt>
                <c:pt idx="73">
                  <c:v>45.080827764704331</c:v>
                </c:pt>
                <c:pt idx="74">
                  <c:v>45.137064974110622</c:v>
                </c:pt>
                <c:pt idx="75">
                  <c:v>45.167186534854153</c:v>
                </c:pt>
                <c:pt idx="76">
                  <c:v>45.157768274239466</c:v>
                </c:pt>
                <c:pt idx="77">
                  <c:v>45.106407409814445</c:v>
                </c:pt>
                <c:pt idx="78">
                  <c:v>45.038081111149317</c:v>
                </c:pt>
                <c:pt idx="79">
                  <c:v>44.97641228153752</c:v>
                </c:pt>
                <c:pt idx="80">
                  <c:v>44.905610158593667</c:v>
                </c:pt>
                <c:pt idx="81">
                  <c:v>44.835379854998905</c:v>
                </c:pt>
                <c:pt idx="82">
                  <c:v>44.776549456653207</c:v>
                </c:pt>
                <c:pt idx="83">
                  <c:v>44.683315962295111</c:v>
                </c:pt>
                <c:pt idx="84">
                  <c:v>44.578604573231374</c:v>
                </c:pt>
                <c:pt idx="85">
                  <c:v>44.497184948402143</c:v>
                </c:pt>
                <c:pt idx="86">
                  <c:v>44.419921447038021</c:v>
                </c:pt>
                <c:pt idx="87">
                  <c:v>44.352433710844409</c:v>
                </c:pt>
                <c:pt idx="88">
                  <c:v>44.293473524903241</c:v>
                </c:pt>
                <c:pt idx="89">
                  <c:v>44.2440167494359</c:v>
                </c:pt>
                <c:pt idx="90">
                  <c:v>44.185776573355184</c:v>
                </c:pt>
                <c:pt idx="91">
                  <c:v>44.128392279472465</c:v>
                </c:pt>
                <c:pt idx="92">
                  <c:v>44.082406776446767</c:v>
                </c:pt>
                <c:pt idx="93">
                  <c:v>44.026837164526405</c:v>
                </c:pt>
                <c:pt idx="94">
                  <c:v>43.974835882684296</c:v>
                </c:pt>
                <c:pt idx="95">
                  <c:v>43.918828683049675</c:v>
                </c:pt>
                <c:pt idx="96">
                  <c:v>43.833389833084205</c:v>
                </c:pt>
                <c:pt idx="97">
                  <c:v>43.742040256867924</c:v>
                </c:pt>
                <c:pt idx="98">
                  <c:v>43.662306521029357</c:v>
                </c:pt>
                <c:pt idx="99">
                  <c:v>43.591522162683951</c:v>
                </c:pt>
                <c:pt idx="100">
                  <c:v>43.528649296212691</c:v>
                </c:pt>
                <c:pt idx="101">
                  <c:v>43.465390005416538</c:v>
                </c:pt>
                <c:pt idx="102">
                  <c:v>43.388723184142052</c:v>
                </c:pt>
                <c:pt idx="103">
                  <c:v>43.292645144528755</c:v>
                </c:pt>
                <c:pt idx="104">
                  <c:v>43.196865850270022</c:v>
                </c:pt>
                <c:pt idx="105">
                  <c:v>43.096081725824433</c:v>
                </c:pt>
                <c:pt idx="106">
                  <c:v>43.001972098868848</c:v>
                </c:pt>
                <c:pt idx="107">
                  <c:v>42.89853126916217</c:v>
                </c:pt>
                <c:pt idx="108">
                  <c:v>42.791424045424293</c:v>
                </c:pt>
                <c:pt idx="109">
                  <c:v>42.676750644790253</c:v>
                </c:pt>
                <c:pt idx="110">
                  <c:v>42.57463972304695</c:v>
                </c:pt>
                <c:pt idx="111">
                  <c:v>42.470669123144724</c:v>
                </c:pt>
                <c:pt idx="112">
                  <c:v>42.36789259711761</c:v>
                </c:pt>
                <c:pt idx="113">
                  <c:v>42.283538946719084</c:v>
                </c:pt>
                <c:pt idx="114">
                  <c:v>42.215487779098616</c:v>
                </c:pt>
                <c:pt idx="115">
                  <c:v>42.141840127143617</c:v>
                </c:pt>
                <c:pt idx="116">
                  <c:v>42.064042787783031</c:v>
                </c:pt>
                <c:pt idx="117">
                  <c:v>41.985782322069603</c:v>
                </c:pt>
                <c:pt idx="118">
                  <c:v>41.934139339734493</c:v>
                </c:pt>
                <c:pt idx="119">
                  <c:v>41.905652709576643</c:v>
                </c:pt>
                <c:pt idx="120">
                  <c:v>41.881046154977291</c:v>
                </c:pt>
                <c:pt idx="121">
                  <c:v>41.861550419457394</c:v>
                </c:pt>
                <c:pt idx="122">
                  <c:v>41.855979394208745</c:v>
                </c:pt>
                <c:pt idx="123">
                  <c:v>41.85722092991827</c:v>
                </c:pt>
                <c:pt idx="124">
                  <c:v>41.858104933564952</c:v>
                </c:pt>
                <c:pt idx="125">
                  <c:v>41.853598395022942</c:v>
                </c:pt>
                <c:pt idx="126">
                  <c:v>41.845815584121823</c:v>
                </c:pt>
                <c:pt idx="127">
                  <c:v>41.848009629149949</c:v>
                </c:pt>
                <c:pt idx="128">
                  <c:v>41.856949835332173</c:v>
                </c:pt>
                <c:pt idx="129">
                  <c:v>41.858769559846777</c:v>
                </c:pt>
                <c:pt idx="130">
                  <c:v>41.847703263117353</c:v>
                </c:pt>
                <c:pt idx="131">
                  <c:v>41.84293212488857</c:v>
                </c:pt>
                <c:pt idx="132">
                  <c:v>41.828851003448371</c:v>
                </c:pt>
                <c:pt idx="133">
                  <c:v>41.807008689096044</c:v>
                </c:pt>
                <c:pt idx="134">
                  <c:v>41.771372526985935</c:v>
                </c:pt>
                <c:pt idx="135">
                  <c:v>41.731572096825509</c:v>
                </c:pt>
                <c:pt idx="136">
                  <c:v>41.700349072818931</c:v>
                </c:pt>
                <c:pt idx="137">
                  <c:v>41.677783571300544</c:v>
                </c:pt>
                <c:pt idx="138">
                  <c:v>41.651851776559091</c:v>
                </c:pt>
                <c:pt idx="139">
                  <c:v>41.623074717640442</c:v>
                </c:pt>
                <c:pt idx="140">
                  <c:v>41.586022050357357</c:v>
                </c:pt>
                <c:pt idx="141">
                  <c:v>41.563474809580292</c:v>
                </c:pt>
                <c:pt idx="142">
                  <c:v>41.551340105333082</c:v>
                </c:pt>
                <c:pt idx="143">
                  <c:v>41.545875269028876</c:v>
                </c:pt>
                <c:pt idx="144">
                  <c:v>41.541583656806708</c:v>
                </c:pt>
                <c:pt idx="145">
                  <c:v>41.563048159285273</c:v>
                </c:pt>
                <c:pt idx="146">
                  <c:v>41.602142168011397</c:v>
                </c:pt>
                <c:pt idx="147">
                  <c:v>41.647090416609394</c:v>
                </c:pt>
                <c:pt idx="148">
                  <c:v>41.698221157473291</c:v>
                </c:pt>
                <c:pt idx="149">
                  <c:v>41.754539713459579</c:v>
                </c:pt>
                <c:pt idx="150">
                  <c:v>41.824579659837376</c:v>
                </c:pt>
                <c:pt idx="151">
                  <c:v>41.917843173770216</c:v>
                </c:pt>
                <c:pt idx="152">
                  <c:v>42.016817764129549</c:v>
                </c:pt>
                <c:pt idx="153">
                  <c:v>42.10314177392565</c:v>
                </c:pt>
                <c:pt idx="154">
                  <c:v>42.178413639836499</c:v>
                </c:pt>
                <c:pt idx="155">
                  <c:v>42.255913196637827</c:v>
                </c:pt>
                <c:pt idx="156">
                  <c:v>42.307451837719746</c:v>
                </c:pt>
                <c:pt idx="157">
                  <c:v>42.339873754404103</c:v>
                </c:pt>
                <c:pt idx="158">
                  <c:v>42.365869415753735</c:v>
                </c:pt>
                <c:pt idx="159">
                  <c:v>42.383912229097966</c:v>
                </c:pt>
                <c:pt idx="160">
                  <c:v>42.400937153282712</c:v>
                </c:pt>
                <c:pt idx="161">
                  <c:v>42.406793454824872</c:v>
                </c:pt>
                <c:pt idx="162">
                  <c:v>42.390787607206384</c:v>
                </c:pt>
                <c:pt idx="163">
                  <c:v>42.366222403157359</c:v>
                </c:pt>
                <c:pt idx="164">
                  <c:v>42.354018201649005</c:v>
                </c:pt>
                <c:pt idx="165">
                  <c:v>42.363833601630262</c:v>
                </c:pt>
                <c:pt idx="166">
                  <c:v>42.381876194173664</c:v>
                </c:pt>
                <c:pt idx="167">
                  <c:v>42.417089038919016</c:v>
                </c:pt>
                <c:pt idx="168">
                  <c:v>42.457746483122357</c:v>
                </c:pt>
                <c:pt idx="169">
                  <c:v>42.492946663555159</c:v>
                </c:pt>
                <c:pt idx="170">
                  <c:v>42.52621662680761</c:v>
                </c:pt>
                <c:pt idx="171">
                  <c:v>42.549410993892387</c:v>
                </c:pt>
                <c:pt idx="172">
                  <c:v>42.556642113515458</c:v>
                </c:pt>
                <c:pt idx="173">
                  <c:v>42.567325327921267</c:v>
                </c:pt>
                <c:pt idx="174">
                  <c:v>42.573884922962627</c:v>
                </c:pt>
                <c:pt idx="175">
                  <c:v>42.567100283697862</c:v>
                </c:pt>
                <c:pt idx="176">
                  <c:v>42.54840302708606</c:v>
                </c:pt>
                <c:pt idx="177">
                  <c:v>42.51717566451331</c:v>
                </c:pt>
                <c:pt idx="178">
                  <c:v>42.484278967060391</c:v>
                </c:pt>
                <c:pt idx="179">
                  <c:v>42.447307528073132</c:v>
                </c:pt>
                <c:pt idx="180">
                  <c:v>42.409346342635693</c:v>
                </c:pt>
                <c:pt idx="181">
                  <c:v>42.372134241394434</c:v>
                </c:pt>
                <c:pt idx="182">
                  <c:v>42.339910767683946</c:v>
                </c:pt>
                <c:pt idx="183">
                  <c:v>42.327436376814688</c:v>
                </c:pt>
                <c:pt idx="184">
                  <c:v>42.312316269168747</c:v>
                </c:pt>
                <c:pt idx="185">
                  <c:v>42.305020491433567</c:v>
                </c:pt>
                <c:pt idx="186">
                  <c:v>42.322104690708329</c:v>
                </c:pt>
                <c:pt idx="187">
                  <c:v>42.340136469046804</c:v>
                </c:pt>
                <c:pt idx="188">
                  <c:v>42.359060851209598</c:v>
                </c:pt>
                <c:pt idx="189">
                  <c:v>42.375582195913665</c:v>
                </c:pt>
                <c:pt idx="190">
                  <c:v>42.391515511097928</c:v>
                </c:pt>
                <c:pt idx="191">
                  <c:v>42.40397154578919</c:v>
                </c:pt>
                <c:pt idx="192">
                  <c:v>42.413324720368479</c:v>
                </c:pt>
                <c:pt idx="193">
                  <c:v>42.422539162534761</c:v>
                </c:pt>
                <c:pt idx="194">
                  <c:v>42.431002048006789</c:v>
                </c:pt>
                <c:pt idx="195">
                  <c:v>42.451111704930604</c:v>
                </c:pt>
                <c:pt idx="196">
                  <c:v>42.47362334520998</c:v>
                </c:pt>
                <c:pt idx="197">
                  <c:v>42.489699146446426</c:v>
                </c:pt>
                <c:pt idx="198">
                  <c:v>42.514085450336843</c:v>
                </c:pt>
                <c:pt idx="199">
                  <c:v>42.548084182330761</c:v>
                </c:pt>
                <c:pt idx="200">
                  <c:v>42.576990459743449</c:v>
                </c:pt>
                <c:pt idx="201">
                  <c:v>42.604937279744696</c:v>
                </c:pt>
                <c:pt idx="202">
                  <c:v>42.641377157053086</c:v>
                </c:pt>
                <c:pt idx="203">
                  <c:v>42.690980815268908</c:v>
                </c:pt>
                <c:pt idx="204">
                  <c:v>42.750743001702581</c:v>
                </c:pt>
                <c:pt idx="205">
                  <c:v>42.817451381192761</c:v>
                </c:pt>
                <c:pt idx="206">
                  <c:v>42.880173695957161</c:v>
                </c:pt>
                <c:pt idx="207">
                  <c:v>42.92991086495153</c:v>
                </c:pt>
                <c:pt idx="208">
                  <c:v>42.953494379456281</c:v>
                </c:pt>
                <c:pt idx="209">
                  <c:v>42.951038691216809</c:v>
                </c:pt>
                <c:pt idx="210">
                  <c:v>42.932846133693467</c:v>
                </c:pt>
                <c:pt idx="211">
                  <c:v>42.913236139972653</c:v>
                </c:pt>
                <c:pt idx="212">
                  <c:v>42.899417256387707</c:v>
                </c:pt>
                <c:pt idx="213">
                  <c:v>42.88974224072669</c:v>
                </c:pt>
                <c:pt idx="214">
                  <c:v>42.879447740051013</c:v>
                </c:pt>
                <c:pt idx="215">
                  <c:v>42.861882518601988</c:v>
                </c:pt>
                <c:pt idx="216">
                  <c:v>42.833522334520886</c:v>
                </c:pt>
                <c:pt idx="217">
                  <c:v>42.801786358701953</c:v>
                </c:pt>
                <c:pt idx="218">
                  <c:v>42.76806391661141</c:v>
                </c:pt>
                <c:pt idx="219">
                  <c:v>42.73582163228172</c:v>
                </c:pt>
                <c:pt idx="220">
                  <c:v>42.715827744360922</c:v>
                </c:pt>
                <c:pt idx="221">
                  <c:v>42.706188607808343</c:v>
                </c:pt>
                <c:pt idx="222">
                  <c:v>42.697263409610144</c:v>
                </c:pt>
                <c:pt idx="223">
                  <c:v>42.68801321203464</c:v>
                </c:pt>
                <c:pt idx="224">
                  <c:v>42.671285826053932</c:v>
                </c:pt>
                <c:pt idx="225">
                  <c:v>42.650291794206325</c:v>
                </c:pt>
                <c:pt idx="226">
                  <c:v>42.625137739236514</c:v>
                </c:pt>
                <c:pt idx="227">
                  <c:v>42.599705246316098</c:v>
                </c:pt>
                <c:pt idx="228">
                  <c:v>42.572740079889009</c:v>
                </c:pt>
                <c:pt idx="229">
                  <c:v>42.552887190193189</c:v>
                </c:pt>
                <c:pt idx="230">
                  <c:v>42.540604261908172</c:v>
                </c:pt>
                <c:pt idx="231">
                  <c:v>42.535226934885777</c:v>
                </c:pt>
                <c:pt idx="232">
                  <c:v>42.53774827387317</c:v>
                </c:pt>
                <c:pt idx="233">
                  <c:v>42.549210563492181</c:v>
                </c:pt>
                <c:pt idx="234">
                  <c:v>42.560618155482331</c:v>
                </c:pt>
                <c:pt idx="235">
                  <c:v>42.58246329621371</c:v>
                </c:pt>
                <c:pt idx="236">
                  <c:v>42.61575375355487</c:v>
                </c:pt>
                <c:pt idx="237">
                  <c:v>42.664579868737924</c:v>
                </c:pt>
                <c:pt idx="238">
                  <c:v>42.717661775048192</c:v>
                </c:pt>
                <c:pt idx="239">
                  <c:v>42.775382278998329</c:v>
                </c:pt>
                <c:pt idx="240">
                  <c:v>42.831288608644584</c:v>
                </c:pt>
                <c:pt idx="241">
                  <c:v>42.891049703369262</c:v>
                </c:pt>
                <c:pt idx="242">
                  <c:v>42.946145662590041</c:v>
                </c:pt>
                <c:pt idx="243">
                  <c:v>42.996433612137032</c:v>
                </c:pt>
                <c:pt idx="244">
                  <c:v>43.053397283443047</c:v>
                </c:pt>
                <c:pt idx="245">
                  <c:v>43.11399077676127</c:v>
                </c:pt>
                <c:pt idx="246">
                  <c:v>43.166807588411487</c:v>
                </c:pt>
                <c:pt idx="247">
                  <c:v>43.213169607770929</c:v>
                </c:pt>
                <c:pt idx="248">
                  <c:v>43.25189810627522</c:v>
                </c:pt>
                <c:pt idx="249">
                  <c:v>43.285202054953587</c:v>
                </c:pt>
                <c:pt idx="250">
                  <c:v>43.306713751305693</c:v>
                </c:pt>
                <c:pt idx="251">
                  <c:v>43.315945416259659</c:v>
                </c:pt>
                <c:pt idx="252">
                  <c:v>43.31624143022561</c:v>
                </c:pt>
                <c:pt idx="253">
                  <c:v>43.303132323086942</c:v>
                </c:pt>
                <c:pt idx="254">
                  <c:v>43.278301611507111</c:v>
                </c:pt>
                <c:pt idx="255">
                  <c:v>43.241375411885095</c:v>
                </c:pt>
                <c:pt idx="256">
                  <c:v>43.19964664754368</c:v>
                </c:pt>
                <c:pt idx="257">
                  <c:v>43.156605676365281</c:v>
                </c:pt>
                <c:pt idx="258">
                  <c:v>43.103692225298374</c:v>
                </c:pt>
                <c:pt idx="259">
                  <c:v>43.039982462764883</c:v>
                </c:pt>
                <c:pt idx="260">
                  <c:v>42.977550416861632</c:v>
                </c:pt>
                <c:pt idx="261">
                  <c:v>42.922602199111168</c:v>
                </c:pt>
                <c:pt idx="262">
                  <c:v>42.88771354852269</c:v>
                </c:pt>
                <c:pt idx="263">
                  <c:v>42.874948547833839</c:v>
                </c:pt>
                <c:pt idx="264">
                  <c:v>42.876630905125253</c:v>
                </c:pt>
                <c:pt idx="265">
                  <c:v>42.893414107255623</c:v>
                </c:pt>
                <c:pt idx="266">
                  <c:v>42.91529160905133</c:v>
                </c:pt>
                <c:pt idx="267">
                  <c:v>42.945376927929104</c:v>
                </c:pt>
                <c:pt idx="268">
                  <c:v>42.979185056706974</c:v>
                </c:pt>
                <c:pt idx="269">
                  <c:v>43.011309648165316</c:v>
                </c:pt>
                <c:pt idx="270">
                  <c:v>43.043742913998841</c:v>
                </c:pt>
                <c:pt idx="271">
                  <c:v>43.072549076104707</c:v>
                </c:pt>
                <c:pt idx="272">
                  <c:v>43.102368519481089</c:v>
                </c:pt>
                <c:pt idx="273">
                  <c:v>43.117688367006274</c:v>
                </c:pt>
                <c:pt idx="274">
                  <c:v>43.110894315873146</c:v>
                </c:pt>
                <c:pt idx="275">
                  <c:v>43.096781945740219</c:v>
                </c:pt>
                <c:pt idx="276">
                  <c:v>43.072002422039184</c:v>
                </c:pt>
                <c:pt idx="277">
                  <c:v>43.040203543635023</c:v>
                </c:pt>
                <c:pt idx="278">
                  <c:v>42.999169776766074</c:v>
                </c:pt>
                <c:pt idx="279">
                  <c:v>42.952279812519414</c:v>
                </c:pt>
                <c:pt idx="280">
                  <c:v>42.912783614811943</c:v>
                </c:pt>
                <c:pt idx="281">
                  <c:v>42.887497257311949</c:v>
                </c:pt>
                <c:pt idx="282">
                  <c:v>42.872034860333493</c:v>
                </c:pt>
                <c:pt idx="283">
                  <c:v>42.855259291383639</c:v>
                </c:pt>
                <c:pt idx="284">
                  <c:v>42.847198829526242</c:v>
                </c:pt>
                <c:pt idx="285">
                  <c:v>42.847629934193712</c:v>
                </c:pt>
                <c:pt idx="286">
                  <c:v>42.853584311714954</c:v>
                </c:pt>
                <c:pt idx="287">
                  <c:v>42.860641780623574</c:v>
                </c:pt>
                <c:pt idx="288">
                  <c:v>42.86661802286995</c:v>
                </c:pt>
                <c:pt idx="289">
                  <c:v>42.874100550338269</c:v>
                </c:pt>
                <c:pt idx="290">
                  <c:v>42.888333885260458</c:v>
                </c:pt>
                <c:pt idx="291">
                  <c:v>42.909969437004484</c:v>
                </c:pt>
                <c:pt idx="292">
                  <c:v>42.9313960786262</c:v>
                </c:pt>
                <c:pt idx="293">
                  <c:v>42.947671840411019</c:v>
                </c:pt>
                <c:pt idx="294">
                  <c:v>42.973226168878689</c:v>
                </c:pt>
                <c:pt idx="295">
                  <c:v>43.006150837291074</c:v>
                </c:pt>
                <c:pt idx="296">
                  <c:v>43.04584759296182</c:v>
                </c:pt>
                <c:pt idx="297">
                  <c:v>43.085636958801075</c:v>
                </c:pt>
                <c:pt idx="298">
                  <c:v>43.134109685331964</c:v>
                </c:pt>
                <c:pt idx="299">
                  <c:v>43.190006170764192</c:v>
                </c:pt>
                <c:pt idx="300">
                  <c:v>43.255485707655389</c:v>
                </c:pt>
                <c:pt idx="301">
                  <c:v>43.326212475283477</c:v>
                </c:pt>
                <c:pt idx="302">
                  <c:v>43.395615217509317</c:v>
                </c:pt>
                <c:pt idx="303">
                  <c:v>43.477821321826532</c:v>
                </c:pt>
                <c:pt idx="304">
                  <c:v>43.568580877230211</c:v>
                </c:pt>
                <c:pt idx="305">
                  <c:v>43.652244022212841</c:v>
                </c:pt>
                <c:pt idx="306">
                  <c:v>43.725799910072418</c:v>
                </c:pt>
                <c:pt idx="307">
                  <c:v>43.788891491328371</c:v>
                </c:pt>
                <c:pt idx="308">
                  <c:v>43.847540043189305</c:v>
                </c:pt>
                <c:pt idx="309">
                  <c:v>43.897362038221303</c:v>
                </c:pt>
                <c:pt idx="310">
                  <c:v>43.945235484946672</c:v>
                </c:pt>
                <c:pt idx="311">
                  <c:v>43.98444727771777</c:v>
                </c:pt>
                <c:pt idx="312">
                  <c:v>44.011863806610329</c:v>
                </c:pt>
                <c:pt idx="313">
                  <c:v>44.027141876030186</c:v>
                </c:pt>
                <c:pt idx="314">
                  <c:v>44.022897197097706</c:v>
                </c:pt>
                <c:pt idx="315">
                  <c:v>44.013587039566261</c:v>
                </c:pt>
                <c:pt idx="316">
                  <c:v>44.009934446126913</c:v>
                </c:pt>
                <c:pt idx="317">
                  <c:v>44.009894572852147</c:v>
                </c:pt>
                <c:pt idx="318">
                  <c:v>44.008944967653939</c:v>
                </c:pt>
                <c:pt idx="319">
                  <c:v>44.007430589287566</c:v>
                </c:pt>
                <c:pt idx="320">
                  <c:v>44.010611158732416</c:v>
                </c:pt>
                <c:pt idx="321">
                  <c:v>44.008681222447898</c:v>
                </c:pt>
                <c:pt idx="322">
                  <c:v>44.010455489726382</c:v>
                </c:pt>
                <c:pt idx="323">
                  <c:v>44.024539810578879</c:v>
                </c:pt>
                <c:pt idx="324">
                  <c:v>44.047897336863677</c:v>
                </c:pt>
                <c:pt idx="325">
                  <c:v>44.084457400523689</c:v>
                </c:pt>
                <c:pt idx="326">
                  <c:v>44.12167322877243</c:v>
                </c:pt>
                <c:pt idx="327">
                  <c:v>44.154670302101039</c:v>
                </c:pt>
                <c:pt idx="328">
                  <c:v>44.186844202880913</c:v>
                </c:pt>
                <c:pt idx="329">
                  <c:v>44.225016127538105</c:v>
                </c:pt>
                <c:pt idx="330">
                  <c:v>44.261879154559551</c:v>
                </c:pt>
                <c:pt idx="331">
                  <c:v>44.289432369686295</c:v>
                </c:pt>
                <c:pt idx="332">
                  <c:v>44.314965855909612</c:v>
                </c:pt>
                <c:pt idx="333">
                  <c:v>44.336393327702496</c:v>
                </c:pt>
                <c:pt idx="334">
                  <c:v>44.349413696147273</c:v>
                </c:pt>
                <c:pt idx="335">
                  <c:v>44.360938731642406</c:v>
                </c:pt>
                <c:pt idx="336">
                  <c:v>44.369581766862886</c:v>
                </c:pt>
                <c:pt idx="337">
                  <c:v>44.385644451024902</c:v>
                </c:pt>
                <c:pt idx="338">
                  <c:v>44.417222895634517</c:v>
                </c:pt>
                <c:pt idx="339">
                  <c:v>44.456820455852771</c:v>
                </c:pt>
                <c:pt idx="340">
                  <c:v>44.497854901495749</c:v>
                </c:pt>
                <c:pt idx="341">
                  <c:v>44.547400601560689</c:v>
                </c:pt>
                <c:pt idx="342">
                  <c:v>44.60507192052934</c:v>
                </c:pt>
                <c:pt idx="343">
                  <c:v>44.672173070314514</c:v>
                </c:pt>
                <c:pt idx="344">
                  <c:v>44.739844208479028</c:v>
                </c:pt>
                <c:pt idx="345">
                  <c:v>44.801109063942221</c:v>
                </c:pt>
                <c:pt idx="346">
                  <c:v>44.850853737809011</c:v>
                </c:pt>
                <c:pt idx="347">
                  <c:v>44.885612328640441</c:v>
                </c:pt>
                <c:pt idx="348">
                  <c:v>44.903979394495842</c:v>
                </c:pt>
                <c:pt idx="349">
                  <c:v>44.901688343069083</c:v>
                </c:pt>
                <c:pt idx="350">
                  <c:v>44.888208194934528</c:v>
                </c:pt>
                <c:pt idx="351">
                  <c:v>44.865061052799746</c:v>
                </c:pt>
                <c:pt idx="352">
                  <c:v>44.830948340280855</c:v>
                </c:pt>
                <c:pt idx="353">
                  <c:v>44.78851583885389</c:v>
                </c:pt>
                <c:pt idx="354">
                  <c:v>44.738798171233981</c:v>
                </c:pt>
                <c:pt idx="355">
                  <c:v>44.685547871152828</c:v>
                </c:pt>
                <c:pt idx="356">
                  <c:v>44.633942989710597</c:v>
                </c:pt>
                <c:pt idx="357">
                  <c:v>44.584947324472942</c:v>
                </c:pt>
                <c:pt idx="358">
                  <c:v>44.539764233633896</c:v>
                </c:pt>
                <c:pt idx="359">
                  <c:v>44.498780302783004</c:v>
                </c:pt>
                <c:pt idx="360">
                  <c:v>44.460274995757764</c:v>
                </c:pt>
                <c:pt idx="361">
                  <c:v>44.419693801281774</c:v>
                </c:pt>
                <c:pt idx="362">
                  <c:v>44.385301273091095</c:v>
                </c:pt>
                <c:pt idx="363">
                  <c:v>44.357328875128708</c:v>
                </c:pt>
                <c:pt idx="364">
                  <c:v>44.330615591518701</c:v>
                </c:pt>
                <c:pt idx="365">
                  <c:v>44.301867704460648</c:v>
                </c:pt>
                <c:pt idx="366">
                  <c:v>44.279340694114573</c:v>
                </c:pt>
                <c:pt idx="367">
                  <c:v>44.260224301185872</c:v>
                </c:pt>
                <c:pt idx="368">
                  <c:v>44.254129435526465</c:v>
                </c:pt>
                <c:pt idx="369">
                  <c:v>44.259809462856111</c:v>
                </c:pt>
                <c:pt idx="370">
                  <c:v>44.274443154147853</c:v>
                </c:pt>
                <c:pt idx="371">
                  <c:v>44.306223410495562</c:v>
                </c:pt>
                <c:pt idx="372">
                  <c:v>44.350616239723394</c:v>
                </c:pt>
                <c:pt idx="373">
                  <c:v>44.40032792616492</c:v>
                </c:pt>
                <c:pt idx="374">
                  <c:v>44.454592749329407</c:v>
                </c:pt>
                <c:pt idx="375">
                  <c:v>44.51594451873995</c:v>
                </c:pt>
                <c:pt idx="376">
                  <c:v>44.581267841212643</c:v>
                </c:pt>
                <c:pt idx="377">
                  <c:v>44.645249275062845</c:v>
                </c:pt>
                <c:pt idx="378">
                  <c:v>44.709089161611189</c:v>
                </c:pt>
                <c:pt idx="379">
                  <c:v>44.76180780258133</c:v>
                </c:pt>
                <c:pt idx="380">
                  <c:v>44.806223805698522</c:v>
                </c:pt>
                <c:pt idx="381">
                  <c:v>44.843567937891692</c:v>
                </c:pt>
                <c:pt idx="382">
                  <c:v>44.860319201780705</c:v>
                </c:pt>
                <c:pt idx="383">
                  <c:v>44.865284036432378</c:v>
                </c:pt>
                <c:pt idx="384">
                  <c:v>44.863088419478878</c:v>
                </c:pt>
                <c:pt idx="385">
                  <c:v>44.856722454000213</c:v>
                </c:pt>
                <c:pt idx="386">
                  <c:v>44.84646066313082</c:v>
                </c:pt>
                <c:pt idx="387">
                  <c:v>44.835589283427929</c:v>
                </c:pt>
                <c:pt idx="388">
                  <c:v>44.819692251884049</c:v>
                </c:pt>
                <c:pt idx="389">
                  <c:v>44.800635483199343</c:v>
                </c:pt>
                <c:pt idx="390">
                  <c:v>44.784146144981619</c:v>
                </c:pt>
                <c:pt idx="391">
                  <c:v>44.764309954236154</c:v>
                </c:pt>
                <c:pt idx="392">
                  <c:v>44.745376296779966</c:v>
                </c:pt>
                <c:pt idx="393">
                  <c:v>44.732829281711922</c:v>
                </c:pt>
                <c:pt idx="394">
                  <c:v>44.721171539470184</c:v>
                </c:pt>
                <c:pt idx="395">
                  <c:v>44.708133475595631</c:v>
                </c:pt>
                <c:pt idx="396">
                  <c:v>44.693673617072527</c:v>
                </c:pt>
                <c:pt idx="397">
                  <c:v>44.676999168363174</c:v>
                </c:pt>
                <c:pt idx="398">
                  <c:v>44.659278303388874</c:v>
                </c:pt>
                <c:pt idx="399">
                  <c:v>44.64143387452831</c:v>
                </c:pt>
                <c:pt idx="400">
                  <c:v>44.62871464261903</c:v>
                </c:pt>
                <c:pt idx="401">
                  <c:v>44.619441568290277</c:v>
                </c:pt>
                <c:pt idx="402">
                  <c:v>44.611068896426644</c:v>
                </c:pt>
                <c:pt idx="403">
                  <c:v>44.600021581864809</c:v>
                </c:pt>
                <c:pt idx="404">
                  <c:v>44.587923796691712</c:v>
                </c:pt>
                <c:pt idx="405">
                  <c:v>44.573283439200075</c:v>
                </c:pt>
                <c:pt idx="406">
                  <c:v>44.556604697242896</c:v>
                </c:pt>
                <c:pt idx="407">
                  <c:v>44.53334105012874</c:v>
                </c:pt>
                <c:pt idx="408">
                  <c:v>44.507956456605839</c:v>
                </c:pt>
                <c:pt idx="409">
                  <c:v>44.482175085477358</c:v>
                </c:pt>
                <c:pt idx="410">
                  <c:v>44.460360284689664</c:v>
                </c:pt>
                <c:pt idx="411">
                  <c:v>44.442479114107861</c:v>
                </c:pt>
                <c:pt idx="412">
                  <c:v>44.423441848864407</c:v>
                </c:pt>
                <c:pt idx="413">
                  <c:v>44.405571915722092</c:v>
                </c:pt>
                <c:pt idx="414">
                  <c:v>44.389339147176401</c:v>
                </c:pt>
                <c:pt idx="415">
                  <c:v>44.376178584237778</c:v>
                </c:pt>
                <c:pt idx="416">
                  <c:v>44.370178463009033</c:v>
                </c:pt>
                <c:pt idx="417">
                  <c:v>44.373886399516032</c:v>
                </c:pt>
                <c:pt idx="418">
                  <c:v>44.386492495549724</c:v>
                </c:pt>
                <c:pt idx="419">
                  <c:v>44.400190350590606</c:v>
                </c:pt>
                <c:pt idx="420">
                  <c:v>44.411224742429546</c:v>
                </c:pt>
                <c:pt idx="421">
                  <c:v>44.420443382693215</c:v>
                </c:pt>
                <c:pt idx="422">
                  <c:v>44.424259464257858</c:v>
                </c:pt>
                <c:pt idx="423">
                  <c:v>44.420054685998018</c:v>
                </c:pt>
                <c:pt idx="424">
                  <c:v>44.411339239865811</c:v>
                </c:pt>
                <c:pt idx="425">
                  <c:v>44.403957579320313</c:v>
                </c:pt>
                <c:pt idx="426">
                  <c:v>44.396035168156935</c:v>
                </c:pt>
                <c:pt idx="427">
                  <c:v>44.385196248366377</c:v>
                </c:pt>
                <c:pt idx="428">
                  <c:v>44.365747743712795</c:v>
                </c:pt>
                <c:pt idx="429">
                  <c:v>44.343183519953328</c:v>
                </c:pt>
                <c:pt idx="430">
                  <c:v>44.318912821190168</c:v>
                </c:pt>
                <c:pt idx="431">
                  <c:v>44.293777007428602</c:v>
                </c:pt>
                <c:pt idx="432">
                  <c:v>44.265150124463702</c:v>
                </c:pt>
                <c:pt idx="433">
                  <c:v>44.237720066015953</c:v>
                </c:pt>
                <c:pt idx="434">
                  <c:v>44.217989818447371</c:v>
                </c:pt>
                <c:pt idx="435">
                  <c:v>44.205465518153396</c:v>
                </c:pt>
                <c:pt idx="436">
                  <c:v>44.194698273309363</c:v>
                </c:pt>
                <c:pt idx="437">
                  <c:v>44.182594735867809</c:v>
                </c:pt>
                <c:pt idx="438">
                  <c:v>44.178755980769466</c:v>
                </c:pt>
                <c:pt idx="439">
                  <c:v>44.182594727645466</c:v>
                </c:pt>
                <c:pt idx="440">
                  <c:v>44.18585915427083</c:v>
                </c:pt>
                <c:pt idx="441">
                  <c:v>44.193004092559825</c:v>
                </c:pt>
                <c:pt idx="442">
                  <c:v>44.201879868835604</c:v>
                </c:pt>
                <c:pt idx="443">
                  <c:v>44.216721037923037</c:v>
                </c:pt>
                <c:pt idx="444">
                  <c:v>44.23484085985303</c:v>
                </c:pt>
                <c:pt idx="445">
                  <c:v>44.254231745404326</c:v>
                </c:pt>
                <c:pt idx="446">
                  <c:v>44.27304815288489</c:v>
                </c:pt>
                <c:pt idx="447">
                  <c:v>44.289064434776954</c:v>
                </c:pt>
                <c:pt idx="448">
                  <c:v>44.304851682989948</c:v>
                </c:pt>
                <c:pt idx="449">
                  <c:v>44.313273132813322</c:v>
                </c:pt>
                <c:pt idx="450">
                  <c:v>44.314642285423069</c:v>
                </c:pt>
                <c:pt idx="451">
                  <c:v>44.320991059813487</c:v>
                </c:pt>
                <c:pt idx="452">
                  <c:v>44.330261967711856</c:v>
                </c:pt>
                <c:pt idx="453">
                  <c:v>44.344578989456778</c:v>
                </c:pt>
                <c:pt idx="454">
                  <c:v>44.355408758599722</c:v>
                </c:pt>
                <c:pt idx="455">
                  <c:v>44.364449140989251</c:v>
                </c:pt>
                <c:pt idx="456">
                  <c:v>44.372723963112975</c:v>
                </c:pt>
                <c:pt idx="457">
                  <c:v>44.378702867526634</c:v>
                </c:pt>
                <c:pt idx="458">
                  <c:v>44.38886084520103</c:v>
                </c:pt>
                <c:pt idx="459">
                  <c:v>44.39797316510986</c:v>
                </c:pt>
                <c:pt idx="460">
                  <c:v>44.413337808038001</c:v>
                </c:pt>
                <c:pt idx="461">
                  <c:v>44.436727044073137</c:v>
                </c:pt>
                <c:pt idx="462">
                  <c:v>44.457710048557949</c:v>
                </c:pt>
                <c:pt idx="463">
                  <c:v>44.477753423359552</c:v>
                </c:pt>
                <c:pt idx="464">
                  <c:v>44.496928185197902</c:v>
                </c:pt>
                <c:pt idx="465">
                  <c:v>44.514222456395686</c:v>
                </c:pt>
                <c:pt idx="466">
                  <c:v>44.527513933331164</c:v>
                </c:pt>
                <c:pt idx="467">
                  <c:v>44.537765750143414</c:v>
                </c:pt>
                <c:pt idx="468">
                  <c:v>44.547642658533732</c:v>
                </c:pt>
                <c:pt idx="469">
                  <c:v>44.550668655958638</c:v>
                </c:pt>
                <c:pt idx="470">
                  <c:v>44.552415476388283</c:v>
                </c:pt>
                <c:pt idx="471">
                  <c:v>44.545751122948623</c:v>
                </c:pt>
                <c:pt idx="472">
                  <c:v>44.533915680087894</c:v>
                </c:pt>
                <c:pt idx="473">
                  <c:v>44.521089012784053</c:v>
                </c:pt>
                <c:pt idx="474">
                  <c:v>44.513090515420146</c:v>
                </c:pt>
                <c:pt idx="475">
                  <c:v>44.505605481490768</c:v>
                </c:pt>
                <c:pt idx="476">
                  <c:v>44.499195046675922</c:v>
                </c:pt>
                <c:pt idx="477">
                  <c:v>44.495137190042932</c:v>
                </c:pt>
                <c:pt idx="478">
                  <c:v>44.492174415060227</c:v>
                </c:pt>
                <c:pt idx="479">
                  <c:v>44.487548552631218</c:v>
                </c:pt>
                <c:pt idx="480">
                  <c:v>44.48306807498264</c:v>
                </c:pt>
                <c:pt idx="481">
                  <c:v>44.478365293509732</c:v>
                </c:pt>
                <c:pt idx="482">
                  <c:v>44.478715395421439</c:v>
                </c:pt>
                <c:pt idx="483">
                  <c:v>44.476947410892492</c:v>
                </c:pt>
                <c:pt idx="484">
                  <c:v>44.473826925959813</c:v>
                </c:pt>
                <c:pt idx="485">
                  <c:v>44.465302042881106</c:v>
                </c:pt>
                <c:pt idx="486">
                  <c:v>44.458632350060945</c:v>
                </c:pt>
                <c:pt idx="487">
                  <c:v>44.462472437596858</c:v>
                </c:pt>
                <c:pt idx="488">
                  <c:v>44.468228440389346</c:v>
                </c:pt>
                <c:pt idx="489">
                  <c:v>44.472720206979957</c:v>
                </c:pt>
                <c:pt idx="490">
                  <c:v>44.475626393584463</c:v>
                </c:pt>
                <c:pt idx="491">
                  <c:v>44.480638763884066</c:v>
                </c:pt>
                <c:pt idx="492">
                  <c:v>44.490485425509434</c:v>
                </c:pt>
                <c:pt idx="493">
                  <c:v>44.496863913950854</c:v>
                </c:pt>
                <c:pt idx="494">
                  <c:v>44.503295585570555</c:v>
                </c:pt>
                <c:pt idx="495">
                  <c:v>44.511533404811139</c:v>
                </c:pt>
                <c:pt idx="496">
                  <c:v>44.517674136042338</c:v>
                </c:pt>
                <c:pt idx="497">
                  <c:v>44.516334476293736</c:v>
                </c:pt>
                <c:pt idx="498">
                  <c:v>44.505681119530756</c:v>
                </c:pt>
                <c:pt idx="499">
                  <c:v>44.491843579003138</c:v>
                </c:pt>
                <c:pt idx="500">
                  <c:v>44.473002507630696</c:v>
                </c:pt>
                <c:pt idx="501">
                  <c:v>44.453028006680604</c:v>
                </c:pt>
                <c:pt idx="502">
                  <c:v>44.426389690843969</c:v>
                </c:pt>
                <c:pt idx="503">
                  <c:v>44.392643991237087</c:v>
                </c:pt>
                <c:pt idx="504">
                  <c:v>44.358233145412051</c:v>
                </c:pt>
                <c:pt idx="505">
                  <c:v>44.325471471502482</c:v>
                </c:pt>
                <c:pt idx="506">
                  <c:v>44.293775053351588</c:v>
                </c:pt>
                <c:pt idx="507">
                  <c:v>44.266532535892502</c:v>
                </c:pt>
                <c:pt idx="508">
                  <c:v>44.242146553917458</c:v>
                </c:pt>
                <c:pt idx="509">
                  <c:v>44.218788129534978</c:v>
                </c:pt>
                <c:pt idx="510">
                  <c:v>44.199214724354789</c:v>
                </c:pt>
                <c:pt idx="511">
                  <c:v>44.186419043462472</c:v>
                </c:pt>
                <c:pt idx="512">
                  <c:v>44.176131993872055</c:v>
                </c:pt>
                <c:pt idx="513">
                  <c:v>44.168981254268559</c:v>
                </c:pt>
                <c:pt idx="514">
                  <c:v>44.163748132555277</c:v>
                </c:pt>
                <c:pt idx="515">
                  <c:v>44.159641629230158</c:v>
                </c:pt>
                <c:pt idx="516">
                  <c:v>44.157409277369247</c:v>
                </c:pt>
                <c:pt idx="517">
                  <c:v>44.157282035694031</c:v>
                </c:pt>
                <c:pt idx="518">
                  <c:v>44.158509474344925</c:v>
                </c:pt>
                <c:pt idx="519">
                  <c:v>44.165594179217976</c:v>
                </c:pt>
                <c:pt idx="520">
                  <c:v>44.171085657498303</c:v>
                </c:pt>
                <c:pt idx="521">
                  <c:v>44.170087621260521</c:v>
                </c:pt>
                <c:pt idx="522">
                  <c:v>44.166344510028274</c:v>
                </c:pt>
                <c:pt idx="523">
                  <c:v>44.163127448612315</c:v>
                </c:pt>
                <c:pt idx="524">
                  <c:v>44.158443718150323</c:v>
                </c:pt>
                <c:pt idx="525">
                  <c:v>44.149477554256556</c:v>
                </c:pt>
                <c:pt idx="526">
                  <c:v>44.136154093602066</c:v>
                </c:pt>
                <c:pt idx="527">
                  <c:v>44.122466423845708</c:v>
                </c:pt>
                <c:pt idx="528">
                  <c:v>44.104292486034744</c:v>
                </c:pt>
                <c:pt idx="529">
                  <c:v>44.080689059106305</c:v>
                </c:pt>
                <c:pt idx="530">
                  <c:v>44.055410581883685</c:v>
                </c:pt>
                <c:pt idx="531">
                  <c:v>44.038648312204735</c:v>
                </c:pt>
                <c:pt idx="532">
                  <c:v>44.027249630225832</c:v>
                </c:pt>
                <c:pt idx="533">
                  <c:v>44.017142952042995</c:v>
                </c:pt>
                <c:pt idx="534">
                  <c:v>44.008837149135829</c:v>
                </c:pt>
                <c:pt idx="535">
                  <c:v>44.004307670720586</c:v>
                </c:pt>
                <c:pt idx="536">
                  <c:v>44.009385699411069</c:v>
                </c:pt>
                <c:pt idx="537">
                  <c:v>44.024878969632709</c:v>
                </c:pt>
                <c:pt idx="538">
                  <c:v>44.041916637679762</c:v>
                </c:pt>
                <c:pt idx="539">
                  <c:v>44.060899593153131</c:v>
                </c:pt>
                <c:pt idx="540">
                  <c:v>44.080455432136773</c:v>
                </c:pt>
                <c:pt idx="541">
                  <c:v>44.095516173165386</c:v>
                </c:pt>
                <c:pt idx="542">
                  <c:v>44.106691294686094</c:v>
                </c:pt>
                <c:pt idx="543">
                  <c:v>44.116429734536517</c:v>
                </c:pt>
                <c:pt idx="544">
                  <c:v>44.13029803860185</c:v>
                </c:pt>
                <c:pt idx="545">
                  <c:v>44.145229212517165</c:v>
                </c:pt>
                <c:pt idx="546">
                  <c:v>44.160286686404191</c:v>
                </c:pt>
                <c:pt idx="547">
                  <c:v>44.167249444044721</c:v>
                </c:pt>
                <c:pt idx="548">
                  <c:v>44.16489960194987</c:v>
                </c:pt>
                <c:pt idx="549">
                  <c:v>44.160034906149612</c:v>
                </c:pt>
                <c:pt idx="550">
                  <c:v>44.153922368490193</c:v>
                </c:pt>
                <c:pt idx="551">
                  <c:v>44.150077945148361</c:v>
                </c:pt>
                <c:pt idx="552">
                  <c:v>44.146731548211214</c:v>
                </c:pt>
                <c:pt idx="553">
                  <c:v>44.144830882162928</c:v>
                </c:pt>
                <c:pt idx="554">
                  <c:v>44.143634675857299</c:v>
                </c:pt>
                <c:pt idx="555">
                  <c:v>44.137025894129152</c:v>
                </c:pt>
                <c:pt idx="556">
                  <c:v>44.124489531360481</c:v>
                </c:pt>
                <c:pt idx="557">
                  <c:v>44.109045309511885</c:v>
                </c:pt>
                <c:pt idx="558">
                  <c:v>44.097274333589738</c:v>
                </c:pt>
                <c:pt idx="559">
                  <c:v>44.089505552345614</c:v>
                </c:pt>
                <c:pt idx="560">
                  <c:v>44.081739183900773</c:v>
                </c:pt>
                <c:pt idx="561">
                  <c:v>44.074860823728265</c:v>
                </c:pt>
                <c:pt idx="562">
                  <c:v>44.066843290146736</c:v>
                </c:pt>
                <c:pt idx="563">
                  <c:v>44.057558801627323</c:v>
                </c:pt>
                <c:pt idx="564">
                  <c:v>44.044554726095718</c:v>
                </c:pt>
                <c:pt idx="565">
                  <c:v>44.02952781669898</c:v>
                </c:pt>
                <c:pt idx="566">
                  <c:v>44.013869735646317</c:v>
                </c:pt>
                <c:pt idx="567">
                  <c:v>44.006098087302419</c:v>
                </c:pt>
                <c:pt idx="568">
                  <c:v>44.00127568359963</c:v>
                </c:pt>
                <c:pt idx="569">
                  <c:v>43.993713067010091</c:v>
                </c:pt>
                <c:pt idx="570">
                  <c:v>43.981136078963779</c:v>
                </c:pt>
                <c:pt idx="571">
                  <c:v>43.964345155707377</c:v>
                </c:pt>
                <c:pt idx="572">
                  <c:v>43.945491958581229</c:v>
                </c:pt>
                <c:pt idx="573">
                  <c:v>43.928683149236164</c:v>
                </c:pt>
                <c:pt idx="574">
                  <c:v>43.914574862848426</c:v>
                </c:pt>
                <c:pt idx="575">
                  <c:v>43.900359835425235</c:v>
                </c:pt>
                <c:pt idx="576">
                  <c:v>43.884275870843673</c:v>
                </c:pt>
                <c:pt idx="577">
                  <c:v>43.868337087496933</c:v>
                </c:pt>
                <c:pt idx="578">
                  <c:v>43.848338475257719</c:v>
                </c:pt>
                <c:pt idx="579">
                  <c:v>43.826135088089529</c:v>
                </c:pt>
                <c:pt idx="580">
                  <c:v>43.805136177443721</c:v>
                </c:pt>
                <c:pt idx="581">
                  <c:v>43.78550929952079</c:v>
                </c:pt>
                <c:pt idx="582">
                  <c:v>43.767562601832566</c:v>
                </c:pt>
                <c:pt idx="583">
                  <c:v>43.748496481151911</c:v>
                </c:pt>
                <c:pt idx="584">
                  <c:v>43.724111465502723</c:v>
                </c:pt>
                <c:pt idx="585">
                  <c:v>43.697429179017938</c:v>
                </c:pt>
                <c:pt idx="586">
                  <c:v>43.668887455482157</c:v>
                </c:pt>
                <c:pt idx="587">
                  <c:v>43.640035579771762</c:v>
                </c:pt>
                <c:pt idx="588">
                  <c:v>43.6138705242331</c:v>
                </c:pt>
                <c:pt idx="589">
                  <c:v>43.588376822474906</c:v>
                </c:pt>
                <c:pt idx="590">
                  <c:v>43.562847853130009</c:v>
                </c:pt>
                <c:pt idx="591">
                  <c:v>43.536371344264239</c:v>
                </c:pt>
                <c:pt idx="592">
                  <c:v>43.511456480755797</c:v>
                </c:pt>
                <c:pt idx="593">
                  <c:v>43.489976392074993</c:v>
                </c:pt>
                <c:pt idx="594">
                  <c:v>43.473837216645308</c:v>
                </c:pt>
                <c:pt idx="595">
                  <c:v>43.463672418735435</c:v>
                </c:pt>
                <c:pt idx="596">
                  <c:v>43.457300146785364</c:v>
                </c:pt>
                <c:pt idx="597">
                  <c:v>43.453536190932851</c:v>
                </c:pt>
                <c:pt idx="598">
                  <c:v>43.45477692388296</c:v>
                </c:pt>
                <c:pt idx="599">
                  <c:v>43.456783336045582</c:v>
                </c:pt>
                <c:pt idx="600">
                  <c:v>43.460016664967718</c:v>
                </c:pt>
                <c:pt idx="601">
                  <c:v>43.469783960618209</c:v>
                </c:pt>
                <c:pt idx="602">
                  <c:v>43.486970086369105</c:v>
                </c:pt>
                <c:pt idx="603">
                  <c:v>43.50708555942348</c:v>
                </c:pt>
                <c:pt idx="604">
                  <c:v>43.527504192892522</c:v>
                </c:pt>
                <c:pt idx="605">
                  <c:v>43.545230348291014</c:v>
                </c:pt>
                <c:pt idx="606">
                  <c:v>43.558649752565287</c:v>
                </c:pt>
                <c:pt idx="607">
                  <c:v>43.569489081260173</c:v>
                </c:pt>
                <c:pt idx="608">
                  <c:v>43.578831448304975</c:v>
                </c:pt>
                <c:pt idx="609">
                  <c:v>43.588188043225777</c:v>
                </c:pt>
                <c:pt idx="610">
                  <c:v>43.597402268014235</c:v>
                </c:pt>
                <c:pt idx="611">
                  <c:v>43.603464581756988</c:v>
                </c:pt>
                <c:pt idx="612">
                  <c:v>43.604937412682069</c:v>
                </c:pt>
                <c:pt idx="613">
                  <c:v>43.601928463215629</c:v>
                </c:pt>
                <c:pt idx="614">
                  <c:v>43.598279248852691</c:v>
                </c:pt>
                <c:pt idx="615">
                  <c:v>43.59447805727072</c:v>
                </c:pt>
                <c:pt idx="616">
                  <c:v>43.590111649428962</c:v>
                </c:pt>
                <c:pt idx="617">
                  <c:v>43.588938173065912</c:v>
                </c:pt>
                <c:pt idx="618">
                  <c:v>43.590238472981625</c:v>
                </c:pt>
                <c:pt idx="619">
                  <c:v>43.593533303866415</c:v>
                </c:pt>
                <c:pt idx="620">
                  <c:v>43.599210971086038</c:v>
                </c:pt>
                <c:pt idx="621">
                  <c:v>43.605440831678308</c:v>
                </c:pt>
                <c:pt idx="622">
                  <c:v>43.621503150231518</c:v>
                </c:pt>
                <c:pt idx="623">
                  <c:v>43.642351876885208</c:v>
                </c:pt>
                <c:pt idx="624">
                  <c:v>43.66291475432967</c:v>
                </c:pt>
                <c:pt idx="625">
                  <c:v>43.683916674623219</c:v>
                </c:pt>
                <c:pt idx="626">
                  <c:v>43.705747609707934</c:v>
                </c:pt>
                <c:pt idx="627">
                  <c:v>43.729395264661143</c:v>
                </c:pt>
                <c:pt idx="628">
                  <c:v>43.752279224314734</c:v>
                </c:pt>
                <c:pt idx="629">
                  <c:v>43.77146350555293</c:v>
                </c:pt>
                <c:pt idx="630">
                  <c:v>43.785979487087694</c:v>
                </c:pt>
                <c:pt idx="631">
                  <c:v>43.796136499411084</c:v>
                </c:pt>
                <c:pt idx="632">
                  <c:v>43.806117733107129</c:v>
                </c:pt>
                <c:pt idx="633">
                  <c:v>43.811889680647887</c:v>
                </c:pt>
                <c:pt idx="634">
                  <c:v>43.815782193410264</c:v>
                </c:pt>
                <c:pt idx="635">
                  <c:v>43.819999512389046</c:v>
                </c:pt>
                <c:pt idx="636">
                  <c:v>43.824318205342983</c:v>
                </c:pt>
                <c:pt idx="637">
                  <c:v>43.829296347516454</c:v>
                </c:pt>
                <c:pt idx="638">
                  <c:v>43.837593741796894</c:v>
                </c:pt>
                <c:pt idx="639">
                  <c:v>43.849103085240671</c:v>
                </c:pt>
                <c:pt idx="640">
                  <c:v>43.863347919239111</c:v>
                </c:pt>
                <c:pt idx="641">
                  <c:v>43.877502851331997</c:v>
                </c:pt>
                <c:pt idx="642">
                  <c:v>43.890025105099603</c:v>
                </c:pt>
                <c:pt idx="643">
                  <c:v>43.899527107320765</c:v>
                </c:pt>
                <c:pt idx="644">
                  <c:v>43.907001010883263</c:v>
                </c:pt>
                <c:pt idx="645">
                  <c:v>43.912038658672969</c:v>
                </c:pt>
                <c:pt idx="646">
                  <c:v>43.914913002602638</c:v>
                </c:pt>
                <c:pt idx="647">
                  <c:v>43.914342301158406</c:v>
                </c:pt>
                <c:pt idx="648">
                  <c:v>43.907579958762554</c:v>
                </c:pt>
                <c:pt idx="649">
                  <c:v>43.893125645612798</c:v>
                </c:pt>
                <c:pt idx="650">
                  <c:v>43.872137234250097</c:v>
                </c:pt>
                <c:pt idx="651">
                  <c:v>43.848314783533773</c:v>
                </c:pt>
                <c:pt idx="652">
                  <c:v>43.828683515821098</c:v>
                </c:pt>
                <c:pt idx="653">
                  <c:v>43.808632588214515</c:v>
                </c:pt>
                <c:pt idx="654">
                  <c:v>43.786825667266847</c:v>
                </c:pt>
                <c:pt idx="655">
                  <c:v>43.763963966473902</c:v>
                </c:pt>
                <c:pt idx="656">
                  <c:v>43.744848355154652</c:v>
                </c:pt>
                <c:pt idx="657">
                  <c:v>43.72881190427168</c:v>
                </c:pt>
                <c:pt idx="658">
                  <c:v>43.715381064996855</c:v>
                </c:pt>
                <c:pt idx="659">
                  <c:v>43.707692711987448</c:v>
                </c:pt>
                <c:pt idx="660">
                  <c:v>43.704865116963838</c:v>
                </c:pt>
                <c:pt idx="661">
                  <c:v>43.709309966476205</c:v>
                </c:pt>
                <c:pt idx="662">
                  <c:v>43.719284397378487</c:v>
                </c:pt>
                <c:pt idx="663">
                  <c:v>43.729357415440639</c:v>
                </c:pt>
                <c:pt idx="664">
                  <c:v>43.739992422666035</c:v>
                </c:pt>
                <c:pt idx="665">
                  <c:v>43.751195159027596</c:v>
                </c:pt>
                <c:pt idx="666">
                  <c:v>43.763137672382271</c:v>
                </c:pt>
                <c:pt idx="667">
                  <c:v>43.772181269735079</c:v>
                </c:pt>
                <c:pt idx="668">
                  <c:v>43.782743154416067</c:v>
                </c:pt>
                <c:pt idx="669">
                  <c:v>43.791147634925757</c:v>
                </c:pt>
                <c:pt idx="670">
                  <c:v>43.798119291084816</c:v>
                </c:pt>
                <c:pt idx="671">
                  <c:v>43.806022728749063</c:v>
                </c:pt>
                <c:pt idx="672">
                  <c:v>43.810549633349012</c:v>
                </c:pt>
                <c:pt idx="673">
                  <c:v>43.811729552333581</c:v>
                </c:pt>
                <c:pt idx="674">
                  <c:v>43.811893276797072</c:v>
                </c:pt>
                <c:pt idx="675">
                  <c:v>43.815579806713338</c:v>
                </c:pt>
                <c:pt idx="676">
                  <c:v>43.822611725078396</c:v>
                </c:pt>
                <c:pt idx="677">
                  <c:v>43.830467284584586</c:v>
                </c:pt>
                <c:pt idx="678">
                  <c:v>43.837284704626178</c:v>
                </c:pt>
                <c:pt idx="679">
                  <c:v>43.84184475864236</c:v>
                </c:pt>
                <c:pt idx="680">
                  <c:v>43.846885285498054</c:v>
                </c:pt>
                <c:pt idx="681">
                  <c:v>43.852900654291481</c:v>
                </c:pt>
                <c:pt idx="682">
                  <c:v>43.860476618231331</c:v>
                </c:pt>
                <c:pt idx="683">
                  <c:v>43.868518560752221</c:v>
                </c:pt>
                <c:pt idx="684">
                  <c:v>43.876077036596548</c:v>
                </c:pt>
                <c:pt idx="685">
                  <c:v>43.884294297723599</c:v>
                </c:pt>
                <c:pt idx="686">
                  <c:v>43.892842314960966</c:v>
                </c:pt>
                <c:pt idx="687">
                  <c:v>43.903005519004608</c:v>
                </c:pt>
                <c:pt idx="688">
                  <c:v>43.910298188372849</c:v>
                </c:pt>
                <c:pt idx="689">
                  <c:v>43.916649551490906</c:v>
                </c:pt>
                <c:pt idx="690">
                  <c:v>43.921425981800695</c:v>
                </c:pt>
                <c:pt idx="691">
                  <c:v>43.931902285094992</c:v>
                </c:pt>
                <c:pt idx="692">
                  <c:v>43.945036417999255</c:v>
                </c:pt>
                <c:pt idx="693">
                  <c:v>43.955954372510426</c:v>
                </c:pt>
                <c:pt idx="694">
                  <c:v>43.968009242099924</c:v>
                </c:pt>
                <c:pt idx="695">
                  <c:v>43.983155146575612</c:v>
                </c:pt>
                <c:pt idx="696">
                  <c:v>44.002350350285987</c:v>
                </c:pt>
                <c:pt idx="697">
                  <c:v>44.025346732183543</c:v>
                </c:pt>
                <c:pt idx="698">
                  <c:v>44.049223529253496</c:v>
                </c:pt>
                <c:pt idx="699">
                  <c:v>44.072786748996684</c:v>
                </c:pt>
                <c:pt idx="700">
                  <c:v>44.099780043543923</c:v>
                </c:pt>
                <c:pt idx="701">
                  <c:v>44.131250588029815</c:v>
                </c:pt>
                <c:pt idx="702">
                  <c:v>44.160266993266497</c:v>
                </c:pt>
                <c:pt idx="703">
                  <c:v>44.187320869463228</c:v>
                </c:pt>
                <c:pt idx="704">
                  <c:v>44.21445741863851</c:v>
                </c:pt>
                <c:pt idx="705">
                  <c:v>44.242954760691994</c:v>
                </c:pt>
                <c:pt idx="706">
                  <c:v>44.271270541903938</c:v>
                </c:pt>
                <c:pt idx="707">
                  <c:v>44.294468567771197</c:v>
                </c:pt>
                <c:pt idx="708">
                  <c:v>44.312504738866693</c:v>
                </c:pt>
                <c:pt idx="709">
                  <c:v>44.327106525823055</c:v>
                </c:pt>
                <c:pt idx="710">
                  <c:v>44.343240633050101</c:v>
                </c:pt>
                <c:pt idx="711">
                  <c:v>44.356973742948206</c:v>
                </c:pt>
                <c:pt idx="712">
                  <c:v>44.370331524033389</c:v>
                </c:pt>
                <c:pt idx="713">
                  <c:v>44.383273213886248</c:v>
                </c:pt>
                <c:pt idx="714">
                  <c:v>44.391634875265488</c:v>
                </c:pt>
                <c:pt idx="715">
                  <c:v>44.402537248847921</c:v>
                </c:pt>
                <c:pt idx="716">
                  <c:v>44.411963590498424</c:v>
                </c:pt>
                <c:pt idx="717">
                  <c:v>44.419156056354893</c:v>
                </c:pt>
                <c:pt idx="718">
                  <c:v>44.426998962701731</c:v>
                </c:pt>
                <c:pt idx="719">
                  <c:v>44.431824871809461</c:v>
                </c:pt>
                <c:pt idx="720">
                  <c:v>44.433549689987053</c:v>
                </c:pt>
                <c:pt idx="721">
                  <c:v>44.433426897723578</c:v>
                </c:pt>
                <c:pt idx="722">
                  <c:v>44.432289542839982</c:v>
                </c:pt>
                <c:pt idx="723">
                  <c:v>44.426106949802886</c:v>
                </c:pt>
                <c:pt idx="724">
                  <c:v>44.41719696610253</c:v>
                </c:pt>
                <c:pt idx="725">
                  <c:v>44.41079694788651</c:v>
                </c:pt>
                <c:pt idx="726">
                  <c:v>44.398708674332489</c:v>
                </c:pt>
                <c:pt idx="727">
                  <c:v>44.382785830034557</c:v>
                </c:pt>
                <c:pt idx="728">
                  <c:v>44.363964530585157</c:v>
                </c:pt>
                <c:pt idx="729">
                  <c:v>44.342414115771106</c:v>
                </c:pt>
                <c:pt idx="730">
                  <c:v>44.322698268826649</c:v>
                </c:pt>
                <c:pt idx="731">
                  <c:v>44.305929404974307</c:v>
                </c:pt>
                <c:pt idx="732">
                  <c:v>44.290580622832699</c:v>
                </c:pt>
                <c:pt idx="733">
                  <c:v>44.277495112721503</c:v>
                </c:pt>
                <c:pt idx="734">
                  <c:v>44.272287535692612</c:v>
                </c:pt>
                <c:pt idx="735">
                  <c:v>44.274382568088271</c:v>
                </c:pt>
                <c:pt idx="736">
                  <c:v>44.288529425135131</c:v>
                </c:pt>
                <c:pt idx="737">
                  <c:v>44.313606030082141</c:v>
                </c:pt>
                <c:pt idx="738">
                  <c:v>44.346669482773557</c:v>
                </c:pt>
                <c:pt idx="739">
                  <c:v>44.383852295721276</c:v>
                </c:pt>
                <c:pt idx="740">
                  <c:v>44.427613262429496</c:v>
                </c:pt>
                <c:pt idx="741">
                  <c:v>44.474613346508143</c:v>
                </c:pt>
                <c:pt idx="742">
                  <c:v>44.524588304653982</c:v>
                </c:pt>
                <c:pt idx="743">
                  <c:v>44.575467853720241</c:v>
                </c:pt>
                <c:pt idx="744">
                  <c:v>44.628975505409564</c:v>
                </c:pt>
                <c:pt idx="745">
                  <c:v>44.679761484973213</c:v>
                </c:pt>
                <c:pt idx="746">
                  <c:v>44.72521868961109</c:v>
                </c:pt>
                <c:pt idx="747">
                  <c:v>44.757327156859965</c:v>
                </c:pt>
                <c:pt idx="748">
                  <c:v>44.784072255962087</c:v>
                </c:pt>
                <c:pt idx="749">
                  <c:v>44.807687483482489</c:v>
                </c:pt>
                <c:pt idx="750">
                  <c:v>44.832550206735739</c:v>
                </c:pt>
                <c:pt idx="751">
                  <c:v>44.854948205031739</c:v>
                </c:pt>
                <c:pt idx="752">
                  <c:v>44.874658612390768</c:v>
                </c:pt>
                <c:pt idx="753">
                  <c:v>44.894095197860707</c:v>
                </c:pt>
                <c:pt idx="754">
                  <c:v>44.911953167900542</c:v>
                </c:pt>
                <c:pt idx="755">
                  <c:v>44.924060230812685</c:v>
                </c:pt>
                <c:pt idx="756">
                  <c:v>44.932556713256069</c:v>
                </c:pt>
                <c:pt idx="757">
                  <c:v>44.939366758344732</c:v>
                </c:pt>
                <c:pt idx="758">
                  <c:v>44.945660214723304</c:v>
                </c:pt>
                <c:pt idx="759">
                  <c:v>44.946782697348496</c:v>
                </c:pt>
                <c:pt idx="760">
                  <c:v>44.944527610591791</c:v>
                </c:pt>
                <c:pt idx="761">
                  <c:v>44.9350978772773</c:v>
                </c:pt>
                <c:pt idx="762">
                  <c:v>44.920575273845856</c:v>
                </c:pt>
                <c:pt idx="763">
                  <c:v>44.903978694384051</c:v>
                </c:pt>
                <c:pt idx="764">
                  <c:v>44.883735417452975</c:v>
                </c:pt>
                <c:pt idx="765">
                  <c:v>44.862489090415039</c:v>
                </c:pt>
                <c:pt idx="766">
                  <c:v>44.84347257868108</c:v>
                </c:pt>
                <c:pt idx="767">
                  <c:v>44.826036125642332</c:v>
                </c:pt>
                <c:pt idx="768">
                  <c:v>44.808905938157018</c:v>
                </c:pt>
                <c:pt idx="769">
                  <c:v>44.793610620359523</c:v>
                </c:pt>
                <c:pt idx="770">
                  <c:v>44.781969600843979</c:v>
                </c:pt>
                <c:pt idx="771">
                  <c:v>44.777174816803722</c:v>
                </c:pt>
                <c:pt idx="772">
                  <c:v>44.781186887401056</c:v>
                </c:pt>
                <c:pt idx="773">
                  <c:v>44.789182707988033</c:v>
                </c:pt>
                <c:pt idx="774">
                  <c:v>44.799408033834503</c:v>
                </c:pt>
                <c:pt idx="775">
                  <c:v>44.811057790535784</c:v>
                </c:pt>
                <c:pt idx="776">
                  <c:v>44.823074116267684</c:v>
                </c:pt>
                <c:pt idx="777">
                  <c:v>44.832933315330479</c:v>
                </c:pt>
                <c:pt idx="778">
                  <c:v>44.842891733293058</c:v>
                </c:pt>
                <c:pt idx="779">
                  <c:v>44.852788197509454</c:v>
                </c:pt>
                <c:pt idx="780">
                  <c:v>44.864064026888883</c:v>
                </c:pt>
                <c:pt idx="781">
                  <c:v>44.875976151346563</c:v>
                </c:pt>
                <c:pt idx="782">
                  <c:v>44.882332316945281</c:v>
                </c:pt>
                <c:pt idx="783">
                  <c:v>44.882883156543869</c:v>
                </c:pt>
                <c:pt idx="784">
                  <c:v>44.885691036486747</c:v>
                </c:pt>
                <c:pt idx="785">
                  <c:v>44.890139463112284</c:v>
                </c:pt>
                <c:pt idx="786">
                  <c:v>44.89194667333922</c:v>
                </c:pt>
                <c:pt idx="787">
                  <c:v>44.894887469500098</c:v>
                </c:pt>
                <c:pt idx="788">
                  <c:v>44.896725598891173</c:v>
                </c:pt>
                <c:pt idx="789">
                  <c:v>44.896431911745282</c:v>
                </c:pt>
                <c:pt idx="790">
                  <c:v>44.895348477189906</c:v>
                </c:pt>
                <c:pt idx="791">
                  <c:v>44.889644950500717</c:v>
                </c:pt>
                <c:pt idx="792">
                  <c:v>44.879858694535137</c:v>
                </c:pt>
                <c:pt idx="793">
                  <c:v>44.867726100057673</c:v>
                </c:pt>
                <c:pt idx="794">
                  <c:v>44.856964740864484</c:v>
                </c:pt>
                <c:pt idx="795">
                  <c:v>44.844412979695562</c:v>
                </c:pt>
                <c:pt idx="796">
                  <c:v>44.829666929231124</c:v>
                </c:pt>
                <c:pt idx="797">
                  <c:v>44.817421057822401</c:v>
                </c:pt>
                <c:pt idx="798">
                  <c:v>44.805324067204246</c:v>
                </c:pt>
                <c:pt idx="799">
                  <c:v>44.79651144922429</c:v>
                </c:pt>
                <c:pt idx="800">
                  <c:v>44.788284062490874</c:v>
                </c:pt>
                <c:pt idx="801">
                  <c:v>44.779209604869394</c:v>
                </c:pt>
                <c:pt idx="802">
                  <c:v>44.771372678713668</c:v>
                </c:pt>
                <c:pt idx="803">
                  <c:v>44.765516837299046</c:v>
                </c:pt>
                <c:pt idx="804">
                  <c:v>44.761533166938435</c:v>
                </c:pt>
                <c:pt idx="805">
                  <c:v>44.758213794960362</c:v>
                </c:pt>
                <c:pt idx="806">
                  <c:v>44.75529625668424</c:v>
                </c:pt>
                <c:pt idx="807">
                  <c:v>44.753941407820818</c:v>
                </c:pt>
                <c:pt idx="808">
                  <c:v>44.750969659582793</c:v>
                </c:pt>
                <c:pt idx="809">
                  <c:v>44.749077682572555</c:v>
                </c:pt>
                <c:pt idx="810">
                  <c:v>44.748523931435585</c:v>
                </c:pt>
                <c:pt idx="811">
                  <c:v>44.748747252121532</c:v>
                </c:pt>
                <c:pt idx="812">
                  <c:v>44.752146564365653</c:v>
                </c:pt>
                <c:pt idx="813">
                  <c:v>44.759516539060193</c:v>
                </c:pt>
                <c:pt idx="814">
                  <c:v>44.766353406285987</c:v>
                </c:pt>
                <c:pt idx="815">
                  <c:v>44.773189013408128</c:v>
                </c:pt>
                <c:pt idx="816">
                  <c:v>44.778279141501365</c:v>
                </c:pt>
                <c:pt idx="817">
                  <c:v>44.779856473902854</c:v>
                </c:pt>
                <c:pt idx="818">
                  <c:v>44.778288692563393</c:v>
                </c:pt>
                <c:pt idx="819">
                  <c:v>44.776766768750029</c:v>
                </c:pt>
                <c:pt idx="820">
                  <c:v>44.776757344672205</c:v>
                </c:pt>
                <c:pt idx="821">
                  <c:v>44.777908022529736</c:v>
                </c:pt>
                <c:pt idx="822">
                  <c:v>44.777660483888617</c:v>
                </c:pt>
                <c:pt idx="823">
                  <c:v>44.775931621688223</c:v>
                </c:pt>
                <c:pt idx="824">
                  <c:v>44.770063710361541</c:v>
                </c:pt>
                <c:pt idx="825">
                  <c:v>44.764482263430097</c:v>
                </c:pt>
                <c:pt idx="826">
                  <c:v>44.757157315343221</c:v>
                </c:pt>
                <c:pt idx="827">
                  <c:v>44.74900408322722</c:v>
                </c:pt>
                <c:pt idx="828">
                  <c:v>44.745034602208484</c:v>
                </c:pt>
                <c:pt idx="829">
                  <c:v>44.740539224169396</c:v>
                </c:pt>
                <c:pt idx="830">
                  <c:v>44.737184334902786</c:v>
                </c:pt>
                <c:pt idx="831">
                  <c:v>44.730123186780446</c:v>
                </c:pt>
                <c:pt idx="832">
                  <c:v>44.7188209436082</c:v>
                </c:pt>
                <c:pt idx="833">
                  <c:v>44.706687389503777</c:v>
                </c:pt>
                <c:pt idx="834">
                  <c:v>44.692185256668466</c:v>
                </c:pt>
                <c:pt idx="835">
                  <c:v>44.678057426960876</c:v>
                </c:pt>
                <c:pt idx="836">
                  <c:v>44.661732596468511</c:v>
                </c:pt>
                <c:pt idx="837">
                  <c:v>44.645016920124192</c:v>
                </c:pt>
                <c:pt idx="838">
                  <c:v>44.629353278476032</c:v>
                </c:pt>
                <c:pt idx="839">
                  <c:v>44.612942095072803</c:v>
                </c:pt>
                <c:pt idx="840">
                  <c:v>44.597455152892771</c:v>
                </c:pt>
                <c:pt idx="841">
                  <c:v>44.580993152327011</c:v>
                </c:pt>
                <c:pt idx="842">
                  <c:v>44.56453623720838</c:v>
                </c:pt>
                <c:pt idx="843">
                  <c:v>44.548490738379002</c:v>
                </c:pt>
                <c:pt idx="844">
                  <c:v>44.533186241326518</c:v>
                </c:pt>
                <c:pt idx="845">
                  <c:v>44.519106840979489</c:v>
                </c:pt>
                <c:pt idx="846">
                  <c:v>44.506304874698827</c:v>
                </c:pt>
                <c:pt idx="847">
                  <c:v>44.495446373730552</c:v>
                </c:pt>
                <c:pt idx="848">
                  <c:v>44.48544063346224</c:v>
                </c:pt>
                <c:pt idx="849">
                  <c:v>44.475419684140292</c:v>
                </c:pt>
                <c:pt idx="850">
                  <c:v>44.465077374365826</c:v>
                </c:pt>
                <c:pt idx="851">
                  <c:v>44.457410958353314</c:v>
                </c:pt>
                <c:pt idx="852">
                  <c:v>44.450689522089178</c:v>
                </c:pt>
                <c:pt idx="853">
                  <c:v>44.445649943182076</c:v>
                </c:pt>
                <c:pt idx="854">
                  <c:v>44.44111332049976</c:v>
                </c:pt>
                <c:pt idx="855">
                  <c:v>44.437226381924091</c:v>
                </c:pt>
                <c:pt idx="856">
                  <c:v>44.435559036751933</c:v>
                </c:pt>
                <c:pt idx="857">
                  <c:v>44.434581519061616</c:v>
                </c:pt>
                <c:pt idx="858">
                  <c:v>44.433314587447988</c:v>
                </c:pt>
                <c:pt idx="859">
                  <c:v>44.432368079041019</c:v>
                </c:pt>
                <c:pt idx="860">
                  <c:v>44.433346765272482</c:v>
                </c:pt>
                <c:pt idx="861">
                  <c:v>44.435159318367269</c:v>
                </c:pt>
                <c:pt idx="862">
                  <c:v>44.436874032166678</c:v>
                </c:pt>
                <c:pt idx="863">
                  <c:v>44.438814036752852</c:v>
                </c:pt>
                <c:pt idx="864">
                  <c:v>44.441577891350157</c:v>
                </c:pt>
                <c:pt idx="865">
                  <c:v>44.446204656269089</c:v>
                </c:pt>
                <c:pt idx="866">
                  <c:v>44.453068139372654</c:v>
                </c:pt>
                <c:pt idx="867">
                  <c:v>44.459691521140684</c:v>
                </c:pt>
                <c:pt idx="868">
                  <c:v>44.466264150491945</c:v>
                </c:pt>
                <c:pt idx="869">
                  <c:v>44.471570788975335</c:v>
                </c:pt>
                <c:pt idx="870">
                  <c:v>44.477720763413984</c:v>
                </c:pt>
                <c:pt idx="871">
                  <c:v>44.481488368579804</c:v>
                </c:pt>
                <c:pt idx="872">
                  <c:v>44.483556369077</c:v>
                </c:pt>
                <c:pt idx="873">
                  <c:v>44.482383770268932</c:v>
                </c:pt>
                <c:pt idx="874">
                  <c:v>44.479296864725463</c:v>
                </c:pt>
                <c:pt idx="875">
                  <c:v>44.474920997971253</c:v>
                </c:pt>
                <c:pt idx="876">
                  <c:v>44.469531254801858</c:v>
                </c:pt>
                <c:pt idx="877">
                  <c:v>44.463278105229023</c:v>
                </c:pt>
                <c:pt idx="878">
                  <c:v>44.459613570405367</c:v>
                </c:pt>
                <c:pt idx="879">
                  <c:v>44.455898369832227</c:v>
                </c:pt>
                <c:pt idx="880">
                  <c:v>44.455241684494453</c:v>
                </c:pt>
                <c:pt idx="881">
                  <c:v>44.458464940121388</c:v>
                </c:pt>
                <c:pt idx="882">
                  <c:v>44.468710999331506</c:v>
                </c:pt>
                <c:pt idx="883">
                  <c:v>44.483506835284942</c:v>
                </c:pt>
                <c:pt idx="884">
                  <c:v>44.499882004216055</c:v>
                </c:pt>
                <c:pt idx="885">
                  <c:v>44.517860879654783</c:v>
                </c:pt>
                <c:pt idx="886">
                  <c:v>44.535303125661862</c:v>
                </c:pt>
                <c:pt idx="887">
                  <c:v>44.552077622461795</c:v>
                </c:pt>
                <c:pt idx="888">
                  <c:v>44.568877484372315</c:v>
                </c:pt>
                <c:pt idx="889">
                  <c:v>44.580940278249699</c:v>
                </c:pt>
                <c:pt idx="890">
                  <c:v>44.590005100140843</c:v>
                </c:pt>
                <c:pt idx="891">
                  <c:v>44.595557112925398</c:v>
                </c:pt>
                <c:pt idx="892">
                  <c:v>44.596119055043374</c:v>
                </c:pt>
                <c:pt idx="893">
                  <c:v>44.58975700405405</c:v>
                </c:pt>
                <c:pt idx="894">
                  <c:v>44.578304702714519</c:v>
                </c:pt>
                <c:pt idx="895">
                  <c:v>44.565173476582714</c:v>
                </c:pt>
                <c:pt idx="896">
                  <c:v>44.551125615214211</c:v>
                </c:pt>
                <c:pt idx="897">
                  <c:v>44.534775479852478</c:v>
                </c:pt>
                <c:pt idx="898">
                  <c:v>44.516214781442152</c:v>
                </c:pt>
                <c:pt idx="899">
                  <c:v>44.495695419758583</c:v>
                </c:pt>
                <c:pt idx="900">
                  <c:v>44.474989378333412</c:v>
                </c:pt>
                <c:pt idx="901">
                  <c:v>44.456817339175295</c:v>
                </c:pt>
                <c:pt idx="902">
                  <c:v>44.441659258337907</c:v>
                </c:pt>
                <c:pt idx="903">
                  <c:v>44.426815263129697</c:v>
                </c:pt>
                <c:pt idx="904">
                  <c:v>44.411471294951674</c:v>
                </c:pt>
                <c:pt idx="905">
                  <c:v>44.394250674747603</c:v>
                </c:pt>
                <c:pt idx="906">
                  <c:v>44.377062310871786</c:v>
                </c:pt>
                <c:pt idx="907">
                  <c:v>44.356988905571718</c:v>
                </c:pt>
                <c:pt idx="908">
                  <c:v>44.338311720473911</c:v>
                </c:pt>
                <c:pt idx="909">
                  <c:v>44.320461652916457</c:v>
                </c:pt>
                <c:pt idx="910">
                  <c:v>44.302486678581346</c:v>
                </c:pt>
                <c:pt idx="911">
                  <c:v>44.286391279707125</c:v>
                </c:pt>
                <c:pt idx="912">
                  <c:v>44.269897390179217</c:v>
                </c:pt>
                <c:pt idx="913">
                  <c:v>44.251530154892926</c:v>
                </c:pt>
                <c:pt idx="914">
                  <c:v>44.232531380538838</c:v>
                </c:pt>
                <c:pt idx="915">
                  <c:v>44.214045822798994</c:v>
                </c:pt>
                <c:pt idx="916">
                  <c:v>44.198546552719215</c:v>
                </c:pt>
                <c:pt idx="917">
                  <c:v>44.187838105427559</c:v>
                </c:pt>
                <c:pt idx="918">
                  <c:v>44.182705434787238</c:v>
                </c:pt>
                <c:pt idx="919">
                  <c:v>44.176728776997273</c:v>
                </c:pt>
                <c:pt idx="920">
                  <c:v>44.170304436281938</c:v>
                </c:pt>
                <c:pt idx="921">
                  <c:v>44.163784560585349</c:v>
                </c:pt>
                <c:pt idx="922">
                  <c:v>44.157473690058112</c:v>
                </c:pt>
                <c:pt idx="923">
                  <c:v>44.150479848151008</c:v>
                </c:pt>
                <c:pt idx="924">
                  <c:v>44.143415127180667</c:v>
                </c:pt>
                <c:pt idx="925">
                  <c:v>44.1393759566553</c:v>
                </c:pt>
                <c:pt idx="926">
                  <c:v>44.136306165354249</c:v>
                </c:pt>
                <c:pt idx="927">
                  <c:v>44.132103696309557</c:v>
                </c:pt>
                <c:pt idx="928">
                  <c:v>44.127278237463983</c:v>
                </c:pt>
                <c:pt idx="929">
                  <c:v>44.120807473114724</c:v>
                </c:pt>
                <c:pt idx="930">
                  <c:v>44.1171632980273</c:v>
                </c:pt>
                <c:pt idx="931">
                  <c:v>44.11700298740498</c:v>
                </c:pt>
                <c:pt idx="932">
                  <c:v>44.118788611301916</c:v>
                </c:pt>
                <c:pt idx="933">
                  <c:v>44.120693206584264</c:v>
                </c:pt>
                <c:pt idx="934">
                  <c:v>44.123264770558457</c:v>
                </c:pt>
                <c:pt idx="935">
                  <c:v>44.125266203990314</c:v>
                </c:pt>
                <c:pt idx="936">
                  <c:v>44.123423770255719</c:v>
                </c:pt>
                <c:pt idx="937">
                  <c:v>44.119890690137161</c:v>
                </c:pt>
                <c:pt idx="938">
                  <c:v>44.116921290046029</c:v>
                </c:pt>
                <c:pt idx="939">
                  <c:v>44.112921131795026</c:v>
                </c:pt>
                <c:pt idx="940">
                  <c:v>44.111827269799996</c:v>
                </c:pt>
                <c:pt idx="941">
                  <c:v>44.11209714859104</c:v>
                </c:pt>
                <c:pt idx="942">
                  <c:v>44.11026091914561</c:v>
                </c:pt>
                <c:pt idx="943">
                  <c:v>44.107642302949642</c:v>
                </c:pt>
                <c:pt idx="944">
                  <c:v>44.10483002967554</c:v>
                </c:pt>
                <c:pt idx="945">
                  <c:v>44.102702333751964</c:v>
                </c:pt>
                <c:pt idx="946">
                  <c:v>44.103647420471589</c:v>
                </c:pt>
                <c:pt idx="947">
                  <c:v>44.105389754844097</c:v>
                </c:pt>
                <c:pt idx="948">
                  <c:v>44.106686050830142</c:v>
                </c:pt>
                <c:pt idx="949">
                  <c:v>44.106379853594717</c:v>
                </c:pt>
                <c:pt idx="950">
                  <c:v>44.106132420355941</c:v>
                </c:pt>
                <c:pt idx="951">
                  <c:v>44.104506160141476</c:v>
                </c:pt>
                <c:pt idx="952">
                  <c:v>44.10355886275768</c:v>
                </c:pt>
                <c:pt idx="953">
                  <c:v>44.103364781866588</c:v>
                </c:pt>
                <c:pt idx="954">
                  <c:v>44.103683990288943</c:v>
                </c:pt>
                <c:pt idx="955">
                  <c:v>44.105437894422181</c:v>
                </c:pt>
                <c:pt idx="956">
                  <c:v>44.108344108785786</c:v>
                </c:pt>
                <c:pt idx="957">
                  <c:v>44.111824428301752</c:v>
                </c:pt>
                <c:pt idx="958">
                  <c:v>44.11880591002204</c:v>
                </c:pt>
                <c:pt idx="959">
                  <c:v>44.127648909292247</c:v>
                </c:pt>
                <c:pt idx="960">
                  <c:v>44.139764155300391</c:v>
                </c:pt>
                <c:pt idx="961">
                  <c:v>44.151218612297193</c:v>
                </c:pt>
                <c:pt idx="962">
                  <c:v>44.16271248496534</c:v>
                </c:pt>
                <c:pt idx="963">
                  <c:v>44.173400902080829</c:v>
                </c:pt>
                <c:pt idx="964">
                  <c:v>44.184391105136221</c:v>
                </c:pt>
                <c:pt idx="965">
                  <c:v>44.193777773321557</c:v>
                </c:pt>
                <c:pt idx="966">
                  <c:v>44.205650070957127</c:v>
                </c:pt>
                <c:pt idx="967">
                  <c:v>44.216111943542941</c:v>
                </c:pt>
                <c:pt idx="968">
                  <c:v>44.222893152952388</c:v>
                </c:pt>
                <c:pt idx="969">
                  <c:v>44.225111365312749</c:v>
                </c:pt>
                <c:pt idx="970">
                  <c:v>44.225767959339898</c:v>
                </c:pt>
                <c:pt idx="971">
                  <c:v>44.224187404051364</c:v>
                </c:pt>
                <c:pt idx="972">
                  <c:v>44.223686669281022</c:v>
                </c:pt>
                <c:pt idx="973">
                  <c:v>44.222050764817467</c:v>
                </c:pt>
                <c:pt idx="974">
                  <c:v>44.217616544029248</c:v>
                </c:pt>
                <c:pt idx="975">
                  <c:v>44.212053294516053</c:v>
                </c:pt>
                <c:pt idx="976">
                  <c:v>44.207225937257512</c:v>
                </c:pt>
                <c:pt idx="977">
                  <c:v>44.197920551716201</c:v>
                </c:pt>
                <c:pt idx="978">
                  <c:v>44.18866766215428</c:v>
                </c:pt>
                <c:pt idx="979">
                  <c:v>44.178997591000034</c:v>
                </c:pt>
                <c:pt idx="980">
                  <c:v>44.172424950884412</c:v>
                </c:pt>
                <c:pt idx="981">
                  <c:v>44.16900470114512</c:v>
                </c:pt>
                <c:pt idx="982">
                  <c:v>44.166102386643139</c:v>
                </c:pt>
                <c:pt idx="983">
                  <c:v>44.163277181757159</c:v>
                </c:pt>
                <c:pt idx="984">
                  <c:v>44.158425318858185</c:v>
                </c:pt>
                <c:pt idx="985">
                  <c:v>44.152943937336545</c:v>
                </c:pt>
                <c:pt idx="986">
                  <c:v>44.145853896827148</c:v>
                </c:pt>
                <c:pt idx="987">
                  <c:v>44.137231743200481</c:v>
                </c:pt>
                <c:pt idx="988">
                  <c:v>44.12728493049471</c:v>
                </c:pt>
                <c:pt idx="989">
                  <c:v>44.116543695037151</c:v>
                </c:pt>
                <c:pt idx="990">
                  <c:v>44.107471414153089</c:v>
                </c:pt>
                <c:pt idx="991">
                  <c:v>44.096606615070705</c:v>
                </c:pt>
                <c:pt idx="992">
                  <c:v>44.083026734487134</c:v>
                </c:pt>
                <c:pt idx="993">
                  <c:v>44.067544232747274</c:v>
                </c:pt>
                <c:pt idx="994">
                  <c:v>44.049432780098186</c:v>
                </c:pt>
                <c:pt idx="995">
                  <c:v>44.032499935197791</c:v>
                </c:pt>
                <c:pt idx="996">
                  <c:v>44.01751907435635</c:v>
                </c:pt>
                <c:pt idx="997">
                  <c:v>44.007011668585683</c:v>
                </c:pt>
                <c:pt idx="998">
                  <c:v>43.998208526140814</c:v>
                </c:pt>
                <c:pt idx="999">
                  <c:v>43.992155283818548</c:v>
                </c:pt>
                <c:pt idx="1000">
                  <c:v>43.986854650545737</c:v>
                </c:pt>
                <c:pt idx="1001">
                  <c:v>43.981410756014654</c:v>
                </c:pt>
                <c:pt idx="1002">
                  <c:v>43.979378192844251</c:v>
                </c:pt>
                <c:pt idx="1003">
                  <c:v>43.980897202121483</c:v>
                </c:pt>
                <c:pt idx="1004">
                  <c:v>43.984708579106432</c:v>
                </c:pt>
                <c:pt idx="1005">
                  <c:v>43.989180173193503</c:v>
                </c:pt>
                <c:pt idx="1006">
                  <c:v>43.993797379103</c:v>
                </c:pt>
                <c:pt idx="1007">
                  <c:v>43.997082713507211</c:v>
                </c:pt>
                <c:pt idx="1008">
                  <c:v>43.997118735288403</c:v>
                </c:pt>
                <c:pt idx="1009">
                  <c:v>43.996940632571409</c:v>
                </c:pt>
                <c:pt idx="1010">
                  <c:v>43.997344661504826</c:v>
                </c:pt>
                <c:pt idx="1011">
                  <c:v>43.999176486661916</c:v>
                </c:pt>
                <c:pt idx="1012">
                  <c:v>44.002010893390235</c:v>
                </c:pt>
                <c:pt idx="1013">
                  <c:v>44.001523377048869</c:v>
                </c:pt>
                <c:pt idx="1014">
                  <c:v>43.998494200658619</c:v>
                </c:pt>
                <c:pt idx="1015">
                  <c:v>43.99253440427001</c:v>
                </c:pt>
                <c:pt idx="1016">
                  <c:v>43.985319051060564</c:v>
                </c:pt>
                <c:pt idx="1017">
                  <c:v>43.978748174957111</c:v>
                </c:pt>
                <c:pt idx="1018">
                  <c:v>43.973634693737999</c:v>
                </c:pt>
                <c:pt idx="1019">
                  <c:v>43.970174491641728</c:v>
                </c:pt>
                <c:pt idx="1020">
                  <c:v>43.970190234367713</c:v>
                </c:pt>
                <c:pt idx="1021">
                  <c:v>43.970124620285574</c:v>
                </c:pt>
                <c:pt idx="1022">
                  <c:v>43.968903437723206</c:v>
                </c:pt>
                <c:pt idx="1023">
                  <c:v>43.967583057220267</c:v>
                </c:pt>
                <c:pt idx="1024">
                  <c:v>43.967566052488721</c:v>
                </c:pt>
                <c:pt idx="1025">
                  <c:v>43.970479460331497</c:v>
                </c:pt>
                <c:pt idx="1026">
                  <c:v>43.976562950892223</c:v>
                </c:pt>
                <c:pt idx="1027">
                  <c:v>43.984693345175394</c:v>
                </c:pt>
                <c:pt idx="1028">
                  <c:v>43.993125012302762</c:v>
                </c:pt>
                <c:pt idx="1029">
                  <c:v>44.000919097109588</c:v>
                </c:pt>
                <c:pt idx="1030">
                  <c:v>44.009065455240822</c:v>
                </c:pt>
                <c:pt idx="1031">
                  <c:v>44.014985183522271</c:v>
                </c:pt>
                <c:pt idx="1032">
                  <c:v>44.019764966928356</c:v>
                </c:pt>
                <c:pt idx="1033">
                  <c:v>44.023402693639134</c:v>
                </c:pt>
                <c:pt idx="1034">
                  <c:v>44.025494277764558</c:v>
                </c:pt>
                <c:pt idx="1035">
                  <c:v>44.027269040006239</c:v>
                </c:pt>
                <c:pt idx="1036">
                  <c:v>44.024476216142688</c:v>
                </c:pt>
                <c:pt idx="1037">
                  <c:v>44.020903531493516</c:v>
                </c:pt>
                <c:pt idx="1038">
                  <c:v>44.016223688667928</c:v>
                </c:pt>
                <c:pt idx="1039">
                  <c:v>44.008439613654929</c:v>
                </c:pt>
                <c:pt idx="1040">
                  <c:v>43.999270939370405</c:v>
                </c:pt>
                <c:pt idx="1041">
                  <c:v>43.987727769133478</c:v>
                </c:pt>
                <c:pt idx="1042">
                  <c:v>43.974450192611059</c:v>
                </c:pt>
                <c:pt idx="1043">
                  <c:v>43.960082823224909</c:v>
                </c:pt>
                <c:pt idx="1044">
                  <c:v>43.94506417104288</c:v>
                </c:pt>
                <c:pt idx="1045">
                  <c:v>43.929534686387427</c:v>
                </c:pt>
                <c:pt idx="1046">
                  <c:v>43.912561075089485</c:v>
                </c:pt>
                <c:pt idx="1047">
                  <c:v>43.896816955537609</c:v>
                </c:pt>
                <c:pt idx="1048">
                  <c:v>43.880540065740895</c:v>
                </c:pt>
                <c:pt idx="1049">
                  <c:v>43.864500318106955</c:v>
                </c:pt>
                <c:pt idx="1050">
                  <c:v>43.849388482256046</c:v>
                </c:pt>
                <c:pt idx="1051">
                  <c:v>43.835801375951583</c:v>
                </c:pt>
                <c:pt idx="1052">
                  <c:v>43.824965992371695</c:v>
                </c:pt>
                <c:pt idx="1053">
                  <c:v>43.816075630593744</c:v>
                </c:pt>
                <c:pt idx="1054">
                  <c:v>43.811031193022671</c:v>
                </c:pt>
                <c:pt idx="1055">
                  <c:v>43.809435555374286</c:v>
                </c:pt>
                <c:pt idx="1056">
                  <c:v>43.809813782881868</c:v>
                </c:pt>
                <c:pt idx="1057">
                  <c:v>43.812836572816984</c:v>
                </c:pt>
                <c:pt idx="1058">
                  <c:v>43.816671184487809</c:v>
                </c:pt>
                <c:pt idx="1059">
                  <c:v>43.82051659101927</c:v>
                </c:pt>
                <c:pt idx="1060">
                  <c:v>43.823728556064637</c:v>
                </c:pt>
                <c:pt idx="1061">
                  <c:v>43.827754506132408</c:v>
                </c:pt>
                <c:pt idx="1062">
                  <c:v>43.83143171312215</c:v>
                </c:pt>
                <c:pt idx="1063">
                  <c:v>43.833777872925189</c:v>
                </c:pt>
                <c:pt idx="1064">
                  <c:v>43.834690233442707</c:v>
                </c:pt>
                <c:pt idx="1065">
                  <c:v>43.830863261931036</c:v>
                </c:pt>
                <c:pt idx="1066">
                  <c:v>43.824158720507882</c:v>
                </c:pt>
                <c:pt idx="1067">
                  <c:v>43.815169210098084</c:v>
                </c:pt>
                <c:pt idx="1068">
                  <c:v>43.803493671832875</c:v>
                </c:pt>
                <c:pt idx="1069">
                  <c:v>43.794226701960518</c:v>
                </c:pt>
                <c:pt idx="1070">
                  <c:v>43.786327004980343</c:v>
                </c:pt>
                <c:pt idx="1071">
                  <c:v>43.779196394899586</c:v>
                </c:pt>
                <c:pt idx="1072">
                  <c:v>43.77212809028785</c:v>
                </c:pt>
                <c:pt idx="1073">
                  <c:v>43.764783561657573</c:v>
                </c:pt>
                <c:pt idx="1074">
                  <c:v>43.756692037491796</c:v>
                </c:pt>
                <c:pt idx="1075">
                  <c:v>43.746784677284957</c:v>
                </c:pt>
                <c:pt idx="1076">
                  <c:v>43.737422384461176</c:v>
                </c:pt>
                <c:pt idx="1077">
                  <c:v>43.728825603630575</c:v>
                </c:pt>
                <c:pt idx="1078">
                  <c:v>43.72330866404473</c:v>
                </c:pt>
                <c:pt idx="1079">
                  <c:v>43.720733377123778</c:v>
                </c:pt>
                <c:pt idx="1080">
                  <c:v>43.713486073857467</c:v>
                </c:pt>
                <c:pt idx="1081">
                  <c:v>43.703358650601928</c:v>
                </c:pt>
                <c:pt idx="1082">
                  <c:v>43.692052843780147</c:v>
                </c:pt>
                <c:pt idx="1083">
                  <c:v>43.681569422734647</c:v>
                </c:pt>
                <c:pt idx="1084">
                  <c:v>43.671935684748981</c:v>
                </c:pt>
                <c:pt idx="1085">
                  <c:v>43.662462292473833</c:v>
                </c:pt>
                <c:pt idx="1086">
                  <c:v>43.654694109081234</c:v>
                </c:pt>
                <c:pt idx="1087">
                  <c:v>43.647813663772787</c:v>
                </c:pt>
                <c:pt idx="1088">
                  <c:v>43.641142076062117</c:v>
                </c:pt>
                <c:pt idx="1089">
                  <c:v>43.634961815416311</c:v>
                </c:pt>
                <c:pt idx="1090">
                  <c:v>43.629944913309821</c:v>
                </c:pt>
                <c:pt idx="1091">
                  <c:v>43.627806433675978</c:v>
                </c:pt>
                <c:pt idx="1092">
                  <c:v>43.629258249771304</c:v>
                </c:pt>
                <c:pt idx="1093">
                  <c:v>43.632945748336951</c:v>
                </c:pt>
                <c:pt idx="1094">
                  <c:v>43.636461774479407</c:v>
                </c:pt>
                <c:pt idx="1095">
                  <c:v>43.638456260256866</c:v>
                </c:pt>
                <c:pt idx="1096">
                  <c:v>43.639525938573946</c:v>
                </c:pt>
                <c:pt idx="1097">
                  <c:v>43.639978059233144</c:v>
                </c:pt>
                <c:pt idx="1098">
                  <c:v>43.641798981345765</c:v>
                </c:pt>
                <c:pt idx="1099">
                  <c:v>43.643895689110735</c:v>
                </c:pt>
                <c:pt idx="1100">
                  <c:v>43.645337616108755</c:v>
                </c:pt>
                <c:pt idx="1101">
                  <c:v>43.646250803349339</c:v>
                </c:pt>
                <c:pt idx="1102">
                  <c:v>43.648494970586285</c:v>
                </c:pt>
                <c:pt idx="1103">
                  <c:v>43.650444533282837</c:v>
                </c:pt>
                <c:pt idx="1104">
                  <c:v>43.65161329590007</c:v>
                </c:pt>
                <c:pt idx="1105">
                  <c:v>43.652405885580855</c:v>
                </c:pt>
                <c:pt idx="1106">
                  <c:v>43.653788462717536</c:v>
                </c:pt>
                <c:pt idx="1107">
                  <c:v>43.655636304808993</c:v>
                </c:pt>
                <c:pt idx="1108">
                  <c:v>43.657611689068759</c:v>
                </c:pt>
                <c:pt idx="1109">
                  <c:v>43.658669945370448</c:v>
                </c:pt>
                <c:pt idx="1110">
                  <c:v>43.660241342859045</c:v>
                </c:pt>
                <c:pt idx="1111">
                  <c:v>43.659462560210791</c:v>
                </c:pt>
                <c:pt idx="1112">
                  <c:v>43.655198420354346</c:v>
                </c:pt>
                <c:pt idx="1113">
                  <c:v>43.647655751398872</c:v>
                </c:pt>
                <c:pt idx="1114">
                  <c:v>43.63892030201233</c:v>
                </c:pt>
                <c:pt idx="1115">
                  <c:v>43.631129855637262</c:v>
                </c:pt>
                <c:pt idx="1116">
                  <c:v>43.625755622744876</c:v>
                </c:pt>
                <c:pt idx="1117">
                  <c:v>43.621888495251532</c:v>
                </c:pt>
                <c:pt idx="1118">
                  <c:v>43.62015662116336</c:v>
                </c:pt>
                <c:pt idx="1119">
                  <c:v>43.621479637530541</c:v>
                </c:pt>
                <c:pt idx="1120">
                  <c:v>43.624510309584714</c:v>
                </c:pt>
                <c:pt idx="1121">
                  <c:v>43.626844319521858</c:v>
                </c:pt>
                <c:pt idx="1122">
                  <c:v>43.628655080065592</c:v>
                </c:pt>
                <c:pt idx="1123">
                  <c:v>43.632218713160846</c:v>
                </c:pt>
                <c:pt idx="1124">
                  <c:v>43.636608181844785</c:v>
                </c:pt>
                <c:pt idx="1125">
                  <c:v>43.63976144022395</c:v>
                </c:pt>
                <c:pt idx="1126">
                  <c:v>43.641786731211134</c:v>
                </c:pt>
                <c:pt idx="1127">
                  <c:v>43.64291113027388</c:v>
                </c:pt>
                <c:pt idx="1128">
                  <c:v>43.643555361550625</c:v>
                </c:pt>
                <c:pt idx="1129">
                  <c:v>43.643549164376857</c:v>
                </c:pt>
                <c:pt idx="1130">
                  <c:v>43.643867039063828</c:v>
                </c:pt>
                <c:pt idx="1131">
                  <c:v>43.643698045064362</c:v>
                </c:pt>
                <c:pt idx="1132">
                  <c:v>43.643003054347403</c:v>
                </c:pt>
                <c:pt idx="1133">
                  <c:v>43.643668995887772</c:v>
                </c:pt>
                <c:pt idx="1134">
                  <c:v>43.643308031304834</c:v>
                </c:pt>
                <c:pt idx="1135">
                  <c:v>43.642366008400451</c:v>
                </c:pt>
                <c:pt idx="1136">
                  <c:v>43.64089247175702</c:v>
                </c:pt>
                <c:pt idx="1137">
                  <c:v>43.638786050861306</c:v>
                </c:pt>
                <c:pt idx="1138">
                  <c:v>43.634981437670142</c:v>
                </c:pt>
                <c:pt idx="1139">
                  <c:v>43.629227313887505</c:v>
                </c:pt>
                <c:pt idx="1140">
                  <c:v>43.621425490418133</c:v>
                </c:pt>
                <c:pt idx="1141">
                  <c:v>43.609835588266641</c:v>
                </c:pt>
                <c:pt idx="1142">
                  <c:v>43.597475369397479</c:v>
                </c:pt>
                <c:pt idx="1143">
                  <c:v>43.586178091249955</c:v>
                </c:pt>
                <c:pt idx="1144">
                  <c:v>43.575528557009164</c:v>
                </c:pt>
                <c:pt idx="1145">
                  <c:v>43.565723047003452</c:v>
                </c:pt>
                <c:pt idx="1146">
                  <c:v>43.554983218329852</c:v>
                </c:pt>
                <c:pt idx="1147">
                  <c:v>43.5444556188165</c:v>
                </c:pt>
                <c:pt idx="1148">
                  <c:v>43.534490125667567</c:v>
                </c:pt>
                <c:pt idx="1149">
                  <c:v>43.526229220893441</c:v>
                </c:pt>
                <c:pt idx="1150">
                  <c:v>43.518818772205229</c:v>
                </c:pt>
                <c:pt idx="1151">
                  <c:v>43.51175176916486</c:v>
                </c:pt>
                <c:pt idx="1152">
                  <c:v>43.50573416226959</c:v>
                </c:pt>
                <c:pt idx="1153">
                  <c:v>43.498817109317386</c:v>
                </c:pt>
                <c:pt idx="1154">
                  <c:v>43.490552443771008</c:v>
                </c:pt>
                <c:pt idx="1155">
                  <c:v>43.483073345394814</c:v>
                </c:pt>
                <c:pt idx="1156">
                  <c:v>43.478041460046832</c:v>
                </c:pt>
                <c:pt idx="1157">
                  <c:v>43.477345232713759</c:v>
                </c:pt>
                <c:pt idx="1158">
                  <c:v>43.480089604056083</c:v>
                </c:pt>
                <c:pt idx="1159">
                  <c:v>43.486618527186785</c:v>
                </c:pt>
                <c:pt idx="1160">
                  <c:v>43.494468498449514</c:v>
                </c:pt>
                <c:pt idx="1161">
                  <c:v>43.505595129810686</c:v>
                </c:pt>
                <c:pt idx="1162">
                  <c:v>43.519097632962762</c:v>
                </c:pt>
                <c:pt idx="1163">
                  <c:v>43.535356266411625</c:v>
                </c:pt>
                <c:pt idx="1164">
                  <c:v>43.554207033166328</c:v>
                </c:pt>
                <c:pt idx="1165">
                  <c:v>43.573761368105593</c:v>
                </c:pt>
                <c:pt idx="1166">
                  <c:v>43.591521627388722</c:v>
                </c:pt>
                <c:pt idx="1167">
                  <c:v>43.605907301137172</c:v>
                </c:pt>
                <c:pt idx="1168">
                  <c:v>43.617674854584294</c:v>
                </c:pt>
                <c:pt idx="1169">
                  <c:v>43.627498761794136</c:v>
                </c:pt>
                <c:pt idx="1170">
                  <c:v>43.633293064368353</c:v>
                </c:pt>
                <c:pt idx="1171">
                  <c:v>43.636015016723206</c:v>
                </c:pt>
                <c:pt idx="1172">
                  <c:v>43.635313597777014</c:v>
                </c:pt>
                <c:pt idx="1173">
                  <c:v>43.632798451128501</c:v>
                </c:pt>
                <c:pt idx="1174">
                  <c:v>43.628579021577693</c:v>
                </c:pt>
                <c:pt idx="1175">
                  <c:v>43.6237572751835</c:v>
                </c:pt>
                <c:pt idx="1176">
                  <c:v>43.621587827876823</c:v>
                </c:pt>
                <c:pt idx="1177">
                  <c:v>43.624159101496268</c:v>
                </c:pt>
                <c:pt idx="1178">
                  <c:v>43.629581302830537</c:v>
                </c:pt>
                <c:pt idx="1179">
                  <c:v>43.634285694159352</c:v>
                </c:pt>
                <c:pt idx="1180">
                  <c:v>43.639065154282676</c:v>
                </c:pt>
                <c:pt idx="1181">
                  <c:v>43.646558346130178</c:v>
                </c:pt>
                <c:pt idx="1182">
                  <c:v>43.656299214261018</c:v>
                </c:pt>
                <c:pt idx="1183">
                  <c:v>43.669325007634001</c:v>
                </c:pt>
                <c:pt idx="1184">
                  <c:v>43.684587555122924</c:v>
                </c:pt>
                <c:pt idx="1185">
                  <c:v>43.699268435352693</c:v>
                </c:pt>
                <c:pt idx="1186">
                  <c:v>43.712128650999098</c:v>
                </c:pt>
                <c:pt idx="1187">
                  <c:v>43.721787724340338</c:v>
                </c:pt>
                <c:pt idx="1188">
                  <c:v>43.726728139924944</c:v>
                </c:pt>
                <c:pt idx="1189">
                  <c:v>43.729367925086727</c:v>
                </c:pt>
                <c:pt idx="1190">
                  <c:v>43.732642235165251</c:v>
                </c:pt>
                <c:pt idx="1191">
                  <c:v>43.735289692166809</c:v>
                </c:pt>
                <c:pt idx="1192">
                  <c:v>43.734589770392169</c:v>
                </c:pt>
                <c:pt idx="1193">
                  <c:v>43.732084195360336</c:v>
                </c:pt>
                <c:pt idx="1194">
                  <c:v>43.728684374919062</c:v>
                </c:pt>
                <c:pt idx="1195">
                  <c:v>43.726896800206866</c:v>
                </c:pt>
                <c:pt idx="1196">
                  <c:v>43.728314061468041</c:v>
                </c:pt>
                <c:pt idx="1197">
                  <c:v>43.733772019522853</c:v>
                </c:pt>
                <c:pt idx="1198">
                  <c:v>43.740644973788953</c:v>
                </c:pt>
                <c:pt idx="1199">
                  <c:v>43.747653147651903</c:v>
                </c:pt>
                <c:pt idx="1200">
                  <c:v>43.753093598281339</c:v>
                </c:pt>
                <c:pt idx="1201">
                  <c:v>43.758136566443305</c:v>
                </c:pt>
                <c:pt idx="1202">
                  <c:v>43.762468238367347</c:v>
                </c:pt>
                <c:pt idx="1203">
                  <c:v>43.766099796666118</c:v>
                </c:pt>
                <c:pt idx="1204">
                  <c:v>43.769131868334334</c:v>
                </c:pt>
                <c:pt idx="1205">
                  <c:v>43.770497046963833</c:v>
                </c:pt>
                <c:pt idx="1206">
                  <c:v>43.767122055520659</c:v>
                </c:pt>
                <c:pt idx="1207">
                  <c:v>43.759108527975123</c:v>
                </c:pt>
                <c:pt idx="1208">
                  <c:v>43.74542463978635</c:v>
                </c:pt>
                <c:pt idx="1209">
                  <c:v>43.729526681727471</c:v>
                </c:pt>
                <c:pt idx="1210">
                  <c:v>43.714102630210526</c:v>
                </c:pt>
                <c:pt idx="1211">
                  <c:v>43.699623949840365</c:v>
                </c:pt>
                <c:pt idx="1212">
                  <c:v>43.684330071169796</c:v>
                </c:pt>
                <c:pt idx="1213">
                  <c:v>43.670025819703511</c:v>
                </c:pt>
                <c:pt idx="1214">
                  <c:v>43.657418145714026</c:v>
                </c:pt>
                <c:pt idx="1215">
                  <c:v>43.646743498461028</c:v>
                </c:pt>
                <c:pt idx="1216">
                  <c:v>43.637589278431186</c:v>
                </c:pt>
                <c:pt idx="1217">
                  <c:v>43.6286354416997</c:v>
                </c:pt>
                <c:pt idx="1218">
                  <c:v>43.620867459152187</c:v>
                </c:pt>
                <c:pt idx="1219">
                  <c:v>43.614983995671963</c:v>
                </c:pt>
                <c:pt idx="1220">
                  <c:v>43.611219361428638</c:v>
                </c:pt>
                <c:pt idx="1221">
                  <c:v>43.607986904780439</c:v>
                </c:pt>
                <c:pt idx="1222">
                  <c:v>43.60762427395985</c:v>
                </c:pt>
                <c:pt idx="1223">
                  <c:v>43.609673344506099</c:v>
                </c:pt>
                <c:pt idx="1224">
                  <c:v>43.610778073301951</c:v>
                </c:pt>
                <c:pt idx="1225">
                  <c:v>43.609875149113456</c:v>
                </c:pt>
                <c:pt idx="1226">
                  <c:v>43.607443424638134</c:v>
                </c:pt>
                <c:pt idx="1227">
                  <c:v>43.604303239569965</c:v>
                </c:pt>
                <c:pt idx="1228">
                  <c:v>43.603708553077354</c:v>
                </c:pt>
                <c:pt idx="1229">
                  <c:v>43.604372011118315</c:v>
                </c:pt>
                <c:pt idx="1230">
                  <c:v>43.605747255313375</c:v>
                </c:pt>
                <c:pt idx="1231">
                  <c:v>43.609025257327396</c:v>
                </c:pt>
                <c:pt idx="1232">
                  <c:v>43.612207074534837</c:v>
                </c:pt>
                <c:pt idx="1233">
                  <c:v>43.616020347915502</c:v>
                </c:pt>
                <c:pt idx="1234">
                  <c:v>43.622004916332337</c:v>
                </c:pt>
                <c:pt idx="1235">
                  <c:v>43.6303278820508</c:v>
                </c:pt>
                <c:pt idx="1236">
                  <c:v>43.640921094920614</c:v>
                </c:pt>
                <c:pt idx="1237">
                  <c:v>43.652184113605728</c:v>
                </c:pt>
                <c:pt idx="1238">
                  <c:v>43.662239542965409</c:v>
                </c:pt>
                <c:pt idx="1239">
                  <c:v>43.670777168987158</c:v>
                </c:pt>
                <c:pt idx="1240">
                  <c:v>43.678023437358881</c:v>
                </c:pt>
                <c:pt idx="1241">
                  <c:v>43.684116478912514</c:v>
                </c:pt>
                <c:pt idx="1242">
                  <c:v>43.688374347907022</c:v>
                </c:pt>
                <c:pt idx="1243">
                  <c:v>43.692325198725634</c:v>
                </c:pt>
                <c:pt idx="1244">
                  <c:v>43.692166618471539</c:v>
                </c:pt>
                <c:pt idx="1245">
                  <c:v>43.688102296258378</c:v>
                </c:pt>
                <c:pt idx="1246">
                  <c:v>43.682371304096861</c:v>
                </c:pt>
                <c:pt idx="1247">
                  <c:v>43.677956751479343</c:v>
                </c:pt>
                <c:pt idx="1248">
                  <c:v>43.674714103917317</c:v>
                </c:pt>
                <c:pt idx="1249">
                  <c:v>43.672651277853333</c:v>
                </c:pt>
                <c:pt idx="1250">
                  <c:v>43.671157826553326</c:v>
                </c:pt>
                <c:pt idx="1251">
                  <c:v>43.669717390837754</c:v>
                </c:pt>
                <c:pt idx="1252">
                  <c:v>43.668578664662746</c:v>
                </c:pt>
                <c:pt idx="1253">
                  <c:v>43.667006794315597</c:v>
                </c:pt>
                <c:pt idx="1254">
                  <c:v>43.665082064286601</c:v>
                </c:pt>
                <c:pt idx="1255">
                  <c:v>43.663613084897023</c:v>
                </c:pt>
                <c:pt idx="1256">
                  <c:v>43.660881737406982</c:v>
                </c:pt>
                <c:pt idx="1257">
                  <c:v>43.658758885589357</c:v>
                </c:pt>
                <c:pt idx="1258">
                  <c:v>43.65574691659527</c:v>
                </c:pt>
                <c:pt idx="1259">
                  <c:v>43.651553227193496</c:v>
                </c:pt>
                <c:pt idx="1260">
                  <c:v>43.646119559822729</c:v>
                </c:pt>
                <c:pt idx="1261">
                  <c:v>43.641194007751075</c:v>
                </c:pt>
                <c:pt idx="1262">
                  <c:v>43.637160062505927</c:v>
                </c:pt>
                <c:pt idx="1263">
                  <c:v>43.63475343307708</c:v>
                </c:pt>
                <c:pt idx="1264">
                  <c:v>43.634398318900701</c:v>
                </c:pt>
                <c:pt idx="1265">
                  <c:v>43.63537493533417</c:v>
                </c:pt>
                <c:pt idx="1266">
                  <c:v>43.639228031573239</c:v>
                </c:pt>
                <c:pt idx="1267">
                  <c:v>43.645380479403165</c:v>
                </c:pt>
                <c:pt idx="1268">
                  <c:v>43.650740233204452</c:v>
                </c:pt>
                <c:pt idx="1269">
                  <c:v>43.655468953725112</c:v>
                </c:pt>
                <c:pt idx="1270">
                  <c:v>43.660345672229148</c:v>
                </c:pt>
                <c:pt idx="1271">
                  <c:v>43.666803575427849</c:v>
                </c:pt>
                <c:pt idx="1272">
                  <c:v>43.672509176487068</c:v>
                </c:pt>
                <c:pt idx="1273">
                  <c:v>43.67877342551138</c:v>
                </c:pt>
                <c:pt idx="1274">
                  <c:v>43.683469879742113</c:v>
                </c:pt>
                <c:pt idx="1275">
                  <c:v>43.68567397658434</c:v>
                </c:pt>
                <c:pt idx="1276">
                  <c:v>43.685838894416811</c:v>
                </c:pt>
                <c:pt idx="1277">
                  <c:v>43.684263644553646</c:v>
                </c:pt>
                <c:pt idx="1278">
                  <c:v>43.683295151800266</c:v>
                </c:pt>
                <c:pt idx="1279">
                  <c:v>43.683892824115951</c:v>
                </c:pt>
                <c:pt idx="1280">
                  <c:v>43.684675913997246</c:v>
                </c:pt>
                <c:pt idx="1281">
                  <c:v>43.686805995835087</c:v>
                </c:pt>
                <c:pt idx="1282">
                  <c:v>43.688793054846322</c:v>
                </c:pt>
                <c:pt idx="1283">
                  <c:v>43.694679472170975</c:v>
                </c:pt>
                <c:pt idx="1284">
                  <c:v>43.704376427948006</c:v>
                </c:pt>
                <c:pt idx="1285">
                  <c:v>43.717636574842238</c:v>
                </c:pt>
                <c:pt idx="1286">
                  <c:v>43.73112049352649</c:v>
                </c:pt>
                <c:pt idx="1287">
                  <c:v>43.746176235726111</c:v>
                </c:pt>
                <c:pt idx="1288">
                  <c:v>43.761616903958242</c:v>
                </c:pt>
                <c:pt idx="1289">
                  <c:v>43.776106016318451</c:v>
                </c:pt>
                <c:pt idx="1290">
                  <c:v>43.78959825748322</c:v>
                </c:pt>
                <c:pt idx="1291">
                  <c:v>43.803968623899898</c:v>
                </c:pt>
                <c:pt idx="1292">
                  <c:v>43.817562164896088</c:v>
                </c:pt>
                <c:pt idx="1293">
                  <c:v>43.830937853198698</c:v>
                </c:pt>
                <c:pt idx="1294">
                  <c:v>43.840716411009481</c:v>
                </c:pt>
                <c:pt idx="1295">
                  <c:v>43.844779742337032</c:v>
                </c:pt>
                <c:pt idx="1296">
                  <c:v>43.847517586724678</c:v>
                </c:pt>
                <c:pt idx="1297">
                  <c:v>43.849776085808749</c:v>
                </c:pt>
                <c:pt idx="1298">
                  <c:v>43.851034721714598</c:v>
                </c:pt>
                <c:pt idx="1299">
                  <c:v>43.85158018320174</c:v>
                </c:pt>
                <c:pt idx="1300">
                  <c:v>43.852823753101667</c:v>
                </c:pt>
                <c:pt idx="1301">
                  <c:v>43.854851789077799</c:v>
                </c:pt>
                <c:pt idx="1302">
                  <c:v>43.857774261896502</c:v>
                </c:pt>
                <c:pt idx="1303">
                  <c:v>43.860818375639539</c:v>
                </c:pt>
                <c:pt idx="1304">
                  <c:v>43.864229675336794</c:v>
                </c:pt>
                <c:pt idx="1305">
                  <c:v>43.867503492185811</c:v>
                </c:pt>
                <c:pt idx="1306">
                  <c:v>43.871169967158139</c:v>
                </c:pt>
                <c:pt idx="1307">
                  <c:v>43.873864388216148</c:v>
                </c:pt>
                <c:pt idx="1308">
                  <c:v>43.877809832955649</c:v>
                </c:pt>
                <c:pt idx="1309">
                  <c:v>43.881002514466161</c:v>
                </c:pt>
                <c:pt idx="1310">
                  <c:v>43.884225888833875</c:v>
                </c:pt>
                <c:pt idx="1311">
                  <c:v>43.886597348226182</c:v>
                </c:pt>
                <c:pt idx="1312">
                  <c:v>43.889258621535525</c:v>
                </c:pt>
                <c:pt idx="1313">
                  <c:v>43.892972071189398</c:v>
                </c:pt>
                <c:pt idx="1314">
                  <c:v>43.897121297635401</c:v>
                </c:pt>
                <c:pt idx="1315">
                  <c:v>43.900146311684637</c:v>
                </c:pt>
                <c:pt idx="1316">
                  <c:v>43.901379654072123</c:v>
                </c:pt>
                <c:pt idx="1317">
                  <c:v>43.903639365608022</c:v>
                </c:pt>
                <c:pt idx="1318">
                  <c:v>43.907538801113049</c:v>
                </c:pt>
                <c:pt idx="1319">
                  <c:v>43.91121865846506</c:v>
                </c:pt>
                <c:pt idx="1320">
                  <c:v>43.916829631761736</c:v>
                </c:pt>
                <c:pt idx="1321">
                  <c:v>43.924734814915773</c:v>
                </c:pt>
                <c:pt idx="1322">
                  <c:v>43.934007862772873</c:v>
                </c:pt>
                <c:pt idx="1323">
                  <c:v>43.944244420203759</c:v>
                </c:pt>
                <c:pt idx="1324">
                  <c:v>43.952981295701107</c:v>
                </c:pt>
                <c:pt idx="1325">
                  <c:v>43.962464851488669</c:v>
                </c:pt>
                <c:pt idx="1326">
                  <c:v>43.973277265048281</c:v>
                </c:pt>
                <c:pt idx="1327">
                  <c:v>43.987469202201773</c:v>
                </c:pt>
                <c:pt idx="1328">
                  <c:v>44.000683837382887</c:v>
                </c:pt>
                <c:pt idx="1329">
                  <c:v>44.012520737052974</c:v>
                </c:pt>
                <c:pt idx="1330">
                  <c:v>44.023825167051349</c:v>
                </c:pt>
                <c:pt idx="1331">
                  <c:v>44.034583328741839</c:v>
                </c:pt>
                <c:pt idx="1332">
                  <c:v>44.042702671787218</c:v>
                </c:pt>
                <c:pt idx="1333">
                  <c:v>44.0485256846979</c:v>
                </c:pt>
                <c:pt idx="1334">
                  <c:v>44.051700417787195</c:v>
                </c:pt>
                <c:pt idx="1335">
                  <c:v>44.052490613944165</c:v>
                </c:pt>
                <c:pt idx="1336">
                  <c:v>44.050966395074049</c:v>
                </c:pt>
                <c:pt idx="1337">
                  <c:v>44.048036086037875</c:v>
                </c:pt>
                <c:pt idx="1338">
                  <c:v>44.043883699272925</c:v>
                </c:pt>
                <c:pt idx="1339">
                  <c:v>44.040264234723104</c:v>
                </c:pt>
                <c:pt idx="1340">
                  <c:v>44.035625706105591</c:v>
                </c:pt>
                <c:pt idx="1341">
                  <c:v>44.030674308056739</c:v>
                </c:pt>
                <c:pt idx="1342">
                  <c:v>44.02623171026864</c:v>
                </c:pt>
                <c:pt idx="1343">
                  <c:v>44.023360516838295</c:v>
                </c:pt>
                <c:pt idx="1344">
                  <c:v>44.021498451310528</c:v>
                </c:pt>
                <c:pt idx="1345">
                  <c:v>44.022089418378187</c:v>
                </c:pt>
                <c:pt idx="1346">
                  <c:v>44.025142916748322</c:v>
                </c:pt>
                <c:pt idx="1347">
                  <c:v>44.030187735502537</c:v>
                </c:pt>
                <c:pt idx="1348">
                  <c:v>44.036254885936948</c:v>
                </c:pt>
                <c:pt idx="1349">
                  <c:v>44.041826633043463</c:v>
                </c:pt>
                <c:pt idx="1350">
                  <c:v>44.045917827611213</c:v>
                </c:pt>
                <c:pt idx="1351">
                  <c:v>44.04864423342778</c:v>
                </c:pt>
                <c:pt idx="1352">
                  <c:v>44.050922826548017</c:v>
                </c:pt>
                <c:pt idx="1353">
                  <c:v>44.051978909397171</c:v>
                </c:pt>
                <c:pt idx="1354">
                  <c:v>44.052632084716443</c:v>
                </c:pt>
                <c:pt idx="1355">
                  <c:v>44.053271183767045</c:v>
                </c:pt>
                <c:pt idx="1356">
                  <c:v>44.05307161752566</c:v>
                </c:pt>
                <c:pt idx="1357">
                  <c:v>44.053893171399956</c:v>
                </c:pt>
                <c:pt idx="1358">
                  <c:v>44.055188343353997</c:v>
                </c:pt>
                <c:pt idx="1359">
                  <c:v>44.056456507442164</c:v>
                </c:pt>
                <c:pt idx="1360">
                  <c:v>44.05810779523221</c:v>
                </c:pt>
                <c:pt idx="1361">
                  <c:v>44.061298928584151</c:v>
                </c:pt>
                <c:pt idx="1362">
                  <c:v>44.067669969160782</c:v>
                </c:pt>
                <c:pt idx="1363">
                  <c:v>44.078328858789547</c:v>
                </c:pt>
                <c:pt idx="1364">
                  <c:v>44.092523739596828</c:v>
                </c:pt>
                <c:pt idx="1365">
                  <c:v>44.109066180269387</c:v>
                </c:pt>
                <c:pt idx="1366">
                  <c:v>44.127806691570022</c:v>
                </c:pt>
                <c:pt idx="1367">
                  <c:v>44.146384547305509</c:v>
                </c:pt>
                <c:pt idx="1368">
                  <c:v>44.161893438901274</c:v>
                </c:pt>
                <c:pt idx="1369">
                  <c:v>44.174080950636743</c:v>
                </c:pt>
                <c:pt idx="1370">
                  <c:v>44.185686433928169</c:v>
                </c:pt>
                <c:pt idx="1371">
                  <c:v>44.198015508454461</c:v>
                </c:pt>
                <c:pt idx="1372">
                  <c:v>44.211312729040408</c:v>
                </c:pt>
                <c:pt idx="1373">
                  <c:v>44.220873112318557</c:v>
                </c:pt>
                <c:pt idx="1374">
                  <c:v>44.225022325713958</c:v>
                </c:pt>
                <c:pt idx="1375">
                  <c:v>44.224846740435957</c:v>
                </c:pt>
                <c:pt idx="1376">
                  <c:v>44.220585021837529</c:v>
                </c:pt>
                <c:pt idx="1377">
                  <c:v>44.212535716404112</c:v>
                </c:pt>
                <c:pt idx="1378">
                  <c:v>44.20254707457088</c:v>
                </c:pt>
                <c:pt idx="1379">
                  <c:v>44.19165862054686</c:v>
                </c:pt>
                <c:pt idx="1380">
                  <c:v>44.181538803240898</c:v>
                </c:pt>
                <c:pt idx="1381">
                  <c:v>44.17240293793845</c:v>
                </c:pt>
                <c:pt idx="1382">
                  <c:v>44.162900438983009</c:v>
                </c:pt>
                <c:pt idx="1383">
                  <c:v>44.153469933928911</c:v>
                </c:pt>
                <c:pt idx="1384">
                  <c:v>44.14555982707563</c:v>
                </c:pt>
                <c:pt idx="1385">
                  <c:v>44.139579839155992</c:v>
                </c:pt>
                <c:pt idx="1386">
                  <c:v>44.13525935501044</c:v>
                </c:pt>
                <c:pt idx="1387">
                  <c:v>44.131721014400362</c:v>
                </c:pt>
                <c:pt idx="1388">
                  <c:v>44.129714010700894</c:v>
                </c:pt>
                <c:pt idx="1389">
                  <c:v>44.129480270125171</c:v>
                </c:pt>
                <c:pt idx="1390">
                  <c:v>44.132590039020407</c:v>
                </c:pt>
                <c:pt idx="1391">
                  <c:v>44.137959089407836</c:v>
                </c:pt>
                <c:pt idx="1392">
                  <c:v>44.141491047670939</c:v>
                </c:pt>
                <c:pt idx="1393">
                  <c:v>44.144277359382279</c:v>
                </c:pt>
                <c:pt idx="1394">
                  <c:v>44.147046412072392</c:v>
                </c:pt>
                <c:pt idx="1395">
                  <c:v>44.149939464928359</c:v>
                </c:pt>
                <c:pt idx="1396">
                  <c:v>44.154097169902656</c:v>
                </c:pt>
                <c:pt idx="1397">
                  <c:v>44.158817300464982</c:v>
                </c:pt>
                <c:pt idx="1398">
                  <c:v>44.163906040221669</c:v>
                </c:pt>
                <c:pt idx="1399">
                  <c:v>44.168204355806147</c:v>
                </c:pt>
                <c:pt idx="1400">
                  <c:v>44.172146070697138</c:v>
                </c:pt>
                <c:pt idx="1401">
                  <c:v>44.176419837706959</c:v>
                </c:pt>
                <c:pt idx="1402">
                  <c:v>44.179387779031238</c:v>
                </c:pt>
                <c:pt idx="1403">
                  <c:v>44.183024724837971</c:v>
                </c:pt>
                <c:pt idx="1404">
                  <c:v>44.186709144940188</c:v>
                </c:pt>
                <c:pt idx="1405">
                  <c:v>44.188780461388184</c:v>
                </c:pt>
                <c:pt idx="1406">
                  <c:v>44.190751722718943</c:v>
                </c:pt>
                <c:pt idx="1407">
                  <c:v>44.190795521595589</c:v>
                </c:pt>
                <c:pt idx="1408">
                  <c:v>44.190281368991258</c:v>
                </c:pt>
                <c:pt idx="1409">
                  <c:v>44.190339334349112</c:v>
                </c:pt>
                <c:pt idx="1410">
                  <c:v>44.190508376104255</c:v>
                </c:pt>
                <c:pt idx="1411">
                  <c:v>44.190695634682889</c:v>
                </c:pt>
                <c:pt idx="1412">
                  <c:v>44.189420491783132</c:v>
                </c:pt>
                <c:pt idx="1413">
                  <c:v>44.186466582649246</c:v>
                </c:pt>
                <c:pt idx="1414">
                  <c:v>44.181800120561498</c:v>
                </c:pt>
                <c:pt idx="1415">
                  <c:v>44.176021719381168</c:v>
                </c:pt>
                <c:pt idx="1416">
                  <c:v>44.170562547944115</c:v>
                </c:pt>
                <c:pt idx="1417">
                  <c:v>44.16366317173285</c:v>
                </c:pt>
                <c:pt idx="1418">
                  <c:v>44.155638632264008</c:v>
                </c:pt>
                <c:pt idx="1419">
                  <c:v>44.146686880357194</c:v>
                </c:pt>
                <c:pt idx="1420">
                  <c:v>44.136965629420224</c:v>
                </c:pt>
                <c:pt idx="1421">
                  <c:v>44.127300952543798</c:v>
                </c:pt>
                <c:pt idx="1422">
                  <c:v>44.118136912853025</c:v>
                </c:pt>
                <c:pt idx="1423">
                  <c:v>44.108867040658147</c:v>
                </c:pt>
                <c:pt idx="1424">
                  <c:v>44.101039191141723</c:v>
                </c:pt>
                <c:pt idx="1425">
                  <c:v>44.095188695068686</c:v>
                </c:pt>
                <c:pt idx="1426">
                  <c:v>44.090084053780245</c:v>
                </c:pt>
                <c:pt idx="1427">
                  <c:v>44.084256359595422</c:v>
                </c:pt>
                <c:pt idx="1428">
                  <c:v>44.081935117524964</c:v>
                </c:pt>
                <c:pt idx="1429">
                  <c:v>44.08343442052319</c:v>
                </c:pt>
                <c:pt idx="1430">
                  <c:v>44.086569311160332</c:v>
                </c:pt>
                <c:pt idx="1431">
                  <c:v>44.090349957619964</c:v>
                </c:pt>
                <c:pt idx="1432">
                  <c:v>44.094713929505637</c:v>
                </c:pt>
                <c:pt idx="1433">
                  <c:v>44.097440339052802</c:v>
                </c:pt>
                <c:pt idx="1434">
                  <c:v>44.100490800234795</c:v>
                </c:pt>
                <c:pt idx="1435">
                  <c:v>44.103920066709875</c:v>
                </c:pt>
                <c:pt idx="1436">
                  <c:v>44.107666572019141</c:v>
                </c:pt>
                <c:pt idx="1437">
                  <c:v>44.110497565000905</c:v>
                </c:pt>
                <c:pt idx="1438">
                  <c:v>44.113253608700155</c:v>
                </c:pt>
                <c:pt idx="1439">
                  <c:v>44.11297314742334</c:v>
                </c:pt>
                <c:pt idx="1440">
                  <c:v>44.110688230224966</c:v>
                </c:pt>
                <c:pt idx="1441">
                  <c:v>44.107247970074255</c:v>
                </c:pt>
                <c:pt idx="1442">
                  <c:v>44.102011068730434</c:v>
                </c:pt>
                <c:pt idx="1443">
                  <c:v>44.096507725674606</c:v>
                </c:pt>
                <c:pt idx="1444">
                  <c:v>44.090895150605313</c:v>
                </c:pt>
                <c:pt idx="1445">
                  <c:v>44.083014803651466</c:v>
                </c:pt>
                <c:pt idx="1446">
                  <c:v>44.072772430866273</c:v>
                </c:pt>
                <c:pt idx="1447">
                  <c:v>44.060487983603593</c:v>
                </c:pt>
                <c:pt idx="1448">
                  <c:v>44.048313284723406</c:v>
                </c:pt>
                <c:pt idx="1449">
                  <c:v>44.036510411415115</c:v>
                </c:pt>
                <c:pt idx="1450">
                  <c:v>44.026050511061449</c:v>
                </c:pt>
                <c:pt idx="1451">
                  <c:v>44.014684138578062</c:v>
                </c:pt>
                <c:pt idx="1452">
                  <c:v>44.003438551000279</c:v>
                </c:pt>
                <c:pt idx="1453">
                  <c:v>43.994339861196096</c:v>
                </c:pt>
                <c:pt idx="1454">
                  <c:v>43.986699112388628</c:v>
                </c:pt>
                <c:pt idx="1455">
                  <c:v>43.980095930019019</c:v>
                </c:pt>
                <c:pt idx="1456">
                  <c:v>43.976258118552103</c:v>
                </c:pt>
                <c:pt idx="1457">
                  <c:v>43.975166050536529</c:v>
                </c:pt>
                <c:pt idx="1458">
                  <c:v>43.976853214873586</c:v>
                </c:pt>
                <c:pt idx="1459">
                  <c:v>43.981036969937477</c:v>
                </c:pt>
                <c:pt idx="1460">
                  <c:v>43.988124977039419</c:v>
                </c:pt>
                <c:pt idx="1461">
                  <c:v>43.995991422143703</c:v>
                </c:pt>
                <c:pt idx="1462">
                  <c:v>44.004033041191811</c:v>
                </c:pt>
                <c:pt idx="1463">
                  <c:v>44.013239978794367</c:v>
                </c:pt>
                <c:pt idx="1464">
                  <c:v>44.022532240617352</c:v>
                </c:pt>
                <c:pt idx="1465">
                  <c:v>44.030949087894356</c:v>
                </c:pt>
                <c:pt idx="1466">
                  <c:v>44.039358222251344</c:v>
                </c:pt>
                <c:pt idx="1467">
                  <c:v>44.046627095180412</c:v>
                </c:pt>
                <c:pt idx="1468">
                  <c:v>44.051628256708753</c:v>
                </c:pt>
                <c:pt idx="1469">
                  <c:v>44.05517143561368</c:v>
                </c:pt>
                <c:pt idx="1470">
                  <c:v>44.057646065334019</c:v>
                </c:pt>
                <c:pt idx="1471">
                  <c:v>44.056670417209389</c:v>
                </c:pt>
                <c:pt idx="1472">
                  <c:v>44.054489995345193</c:v>
                </c:pt>
                <c:pt idx="1473">
                  <c:v>44.052675826854802</c:v>
                </c:pt>
                <c:pt idx="1474">
                  <c:v>44.050782858246862</c:v>
                </c:pt>
                <c:pt idx="1475">
                  <c:v>44.048521331456584</c:v>
                </c:pt>
                <c:pt idx="1476">
                  <c:v>44.04564944699203</c:v>
                </c:pt>
                <c:pt idx="1477">
                  <c:v>44.042455621567221</c:v>
                </c:pt>
                <c:pt idx="1478">
                  <c:v>44.039441482175</c:v>
                </c:pt>
                <c:pt idx="1479">
                  <c:v>44.038800509126865</c:v>
                </c:pt>
                <c:pt idx="1480">
                  <c:v>44.039303619195373</c:v>
                </c:pt>
                <c:pt idx="1481">
                  <c:v>44.038903569626513</c:v>
                </c:pt>
                <c:pt idx="1482">
                  <c:v>44.038159962114214</c:v>
                </c:pt>
                <c:pt idx="1483">
                  <c:v>44.037519447544803</c:v>
                </c:pt>
                <c:pt idx="1484">
                  <c:v>44.035685524634431</c:v>
                </c:pt>
                <c:pt idx="1485">
                  <c:v>44.031612516361086</c:v>
                </c:pt>
                <c:pt idx="1486">
                  <c:v>44.02600043502143</c:v>
                </c:pt>
                <c:pt idx="1487">
                  <c:v>44.019990674978779</c:v>
                </c:pt>
                <c:pt idx="1488">
                  <c:v>44.014445013363051</c:v>
                </c:pt>
                <c:pt idx="1489">
                  <c:v>44.008824224419619</c:v>
                </c:pt>
                <c:pt idx="1490">
                  <c:v>44.002433240084883</c:v>
                </c:pt>
                <c:pt idx="1491">
                  <c:v>43.996124045214437</c:v>
                </c:pt>
                <c:pt idx="1492">
                  <c:v>43.99058486003841</c:v>
                </c:pt>
                <c:pt idx="1493">
                  <c:v>43.985967152151986</c:v>
                </c:pt>
                <c:pt idx="1494">
                  <c:v>43.98075543171646</c:v>
                </c:pt>
                <c:pt idx="1495">
                  <c:v>43.97614721993429</c:v>
                </c:pt>
                <c:pt idx="1496">
                  <c:v>43.972341083996831</c:v>
                </c:pt>
                <c:pt idx="1497">
                  <c:v>43.96932858226009</c:v>
                </c:pt>
                <c:pt idx="1498">
                  <c:v>43.966311673183505</c:v>
                </c:pt>
                <c:pt idx="1499">
                  <c:v>43.96225390300679</c:v>
                </c:pt>
                <c:pt idx="1500">
                  <c:v>43.957941867315512</c:v>
                </c:pt>
                <c:pt idx="1501">
                  <c:v>43.952141999400745</c:v>
                </c:pt>
                <c:pt idx="1502">
                  <c:v>43.946222149020485</c:v>
                </c:pt>
                <c:pt idx="1503">
                  <c:v>43.940876599533432</c:v>
                </c:pt>
                <c:pt idx="1504">
                  <c:v>43.936150381868053</c:v>
                </c:pt>
                <c:pt idx="1505">
                  <c:v>43.933583969251146</c:v>
                </c:pt>
                <c:pt idx="1506">
                  <c:v>43.932930918499459</c:v>
                </c:pt>
                <c:pt idx="1507">
                  <c:v>43.933625048268652</c:v>
                </c:pt>
                <c:pt idx="1508">
                  <c:v>43.935727506211975</c:v>
                </c:pt>
                <c:pt idx="1509">
                  <c:v>43.938096333614062</c:v>
                </c:pt>
                <c:pt idx="1510">
                  <c:v>43.940940713303064</c:v>
                </c:pt>
                <c:pt idx="1511">
                  <c:v>43.943864577552795</c:v>
                </c:pt>
                <c:pt idx="1512">
                  <c:v>43.948922867788276</c:v>
                </c:pt>
                <c:pt idx="1513">
                  <c:v>43.953494540208297</c:v>
                </c:pt>
                <c:pt idx="1514">
                  <c:v>43.958037833801562</c:v>
                </c:pt>
                <c:pt idx="1515">
                  <c:v>43.963052233389753</c:v>
                </c:pt>
                <c:pt idx="1516">
                  <c:v>43.967527535343294</c:v>
                </c:pt>
                <c:pt idx="1517">
                  <c:v>43.972151142038427</c:v>
                </c:pt>
                <c:pt idx="1518">
                  <c:v>43.977170151442571</c:v>
                </c:pt>
                <c:pt idx="1519">
                  <c:v>43.981637011070255</c:v>
                </c:pt>
                <c:pt idx="1520">
                  <c:v>43.987262480874072</c:v>
                </c:pt>
                <c:pt idx="1521">
                  <c:v>43.99351688435965</c:v>
                </c:pt>
                <c:pt idx="1522">
                  <c:v>43.999723340477935</c:v>
                </c:pt>
                <c:pt idx="1523">
                  <c:v>44.005382299096475</c:v>
                </c:pt>
                <c:pt idx="1524">
                  <c:v>44.013322939926233</c:v>
                </c:pt>
                <c:pt idx="1525">
                  <c:v>44.02146990626386</c:v>
                </c:pt>
                <c:pt idx="1526">
                  <c:v>44.030911768598187</c:v>
                </c:pt>
                <c:pt idx="1527">
                  <c:v>44.040296576697642</c:v>
                </c:pt>
                <c:pt idx="1528">
                  <c:v>44.048601708523691</c:v>
                </c:pt>
                <c:pt idx="1529">
                  <c:v>44.056712784303812</c:v>
                </c:pt>
                <c:pt idx="1530">
                  <c:v>44.064596264248252</c:v>
                </c:pt>
                <c:pt idx="1531">
                  <c:v>44.072137873703376</c:v>
                </c:pt>
                <c:pt idx="1532">
                  <c:v>44.079553319043789</c:v>
                </c:pt>
                <c:pt idx="1533">
                  <c:v>44.086779049328079</c:v>
                </c:pt>
                <c:pt idx="1534">
                  <c:v>44.093139692514448</c:v>
                </c:pt>
                <c:pt idx="1535">
                  <c:v>44.096113984057311</c:v>
                </c:pt>
                <c:pt idx="1536">
                  <c:v>44.098244398053524</c:v>
                </c:pt>
                <c:pt idx="1537">
                  <c:v>44.098374040056385</c:v>
                </c:pt>
                <c:pt idx="1538">
                  <c:v>44.096776764877042</c:v>
                </c:pt>
                <c:pt idx="1539">
                  <c:v>44.093791643665888</c:v>
                </c:pt>
                <c:pt idx="1540">
                  <c:v>44.089106927321289</c:v>
                </c:pt>
                <c:pt idx="1541">
                  <c:v>44.08384564316146</c:v>
                </c:pt>
                <c:pt idx="1542">
                  <c:v>44.079483890309454</c:v>
                </c:pt>
                <c:pt idx="1543">
                  <c:v>44.074458558566668</c:v>
                </c:pt>
                <c:pt idx="1544">
                  <c:v>44.069411533637727</c:v>
                </c:pt>
                <c:pt idx="1545">
                  <c:v>44.063914642646637</c:v>
                </c:pt>
                <c:pt idx="1546">
                  <c:v>44.058240805996626</c:v>
                </c:pt>
                <c:pt idx="1547">
                  <c:v>44.051141607243515</c:v>
                </c:pt>
                <c:pt idx="1548">
                  <c:v>44.043363022202726</c:v>
                </c:pt>
                <c:pt idx="1549">
                  <c:v>44.036305004641413</c:v>
                </c:pt>
                <c:pt idx="1550">
                  <c:v>44.030208157022983</c:v>
                </c:pt>
                <c:pt idx="1551">
                  <c:v>44.024468777940392</c:v>
                </c:pt>
                <c:pt idx="1552">
                  <c:v>44.019661460513838</c:v>
                </c:pt>
                <c:pt idx="1553">
                  <c:v>44.012916037019515</c:v>
                </c:pt>
                <c:pt idx="1554">
                  <c:v>44.006425352105957</c:v>
                </c:pt>
                <c:pt idx="1555">
                  <c:v>43.999400285592998</c:v>
                </c:pt>
                <c:pt idx="1556">
                  <c:v>43.992084397483787</c:v>
                </c:pt>
                <c:pt idx="1557">
                  <c:v>43.98629538209574</c:v>
                </c:pt>
                <c:pt idx="1558">
                  <c:v>43.981544103036533</c:v>
                </c:pt>
                <c:pt idx="1559">
                  <c:v>43.9770360453793</c:v>
                </c:pt>
                <c:pt idx="1560">
                  <c:v>43.971855848507239</c:v>
                </c:pt>
                <c:pt idx="1561">
                  <c:v>43.965910477684709</c:v>
                </c:pt>
                <c:pt idx="1562">
                  <c:v>43.961040816454613</c:v>
                </c:pt>
                <c:pt idx="1563">
                  <c:v>43.955985362058641</c:v>
                </c:pt>
                <c:pt idx="1564">
                  <c:v>43.951330990154204</c:v>
                </c:pt>
                <c:pt idx="1565">
                  <c:v>43.947783856112842</c:v>
                </c:pt>
                <c:pt idx="1566">
                  <c:v>43.94489321316059</c:v>
                </c:pt>
                <c:pt idx="1567">
                  <c:v>43.943090931265132</c:v>
                </c:pt>
                <c:pt idx="1568">
                  <c:v>43.940570688284545</c:v>
                </c:pt>
                <c:pt idx="1569">
                  <c:v>43.938612602863167</c:v>
                </c:pt>
                <c:pt idx="1570">
                  <c:v>43.937343968458279</c:v>
                </c:pt>
                <c:pt idx="1571">
                  <c:v>43.937159908793291</c:v>
                </c:pt>
                <c:pt idx="1572">
                  <c:v>43.937300247631761</c:v>
                </c:pt>
                <c:pt idx="1573">
                  <c:v>43.935480980633116</c:v>
                </c:pt>
                <c:pt idx="1574">
                  <c:v>43.931536600652684</c:v>
                </c:pt>
                <c:pt idx="1575">
                  <c:v>43.928259225508185</c:v>
                </c:pt>
                <c:pt idx="1576">
                  <c:v>43.924585791659005</c:v>
                </c:pt>
                <c:pt idx="1577">
                  <c:v>43.920466391436818</c:v>
                </c:pt>
                <c:pt idx="1578">
                  <c:v>43.915095908905101</c:v>
                </c:pt>
                <c:pt idx="1579">
                  <c:v>43.909404837664226</c:v>
                </c:pt>
                <c:pt idx="1580">
                  <c:v>43.903445219856799</c:v>
                </c:pt>
                <c:pt idx="1581">
                  <c:v>43.897792094190002</c:v>
                </c:pt>
                <c:pt idx="1582">
                  <c:v>43.891731343382979</c:v>
                </c:pt>
                <c:pt idx="1583">
                  <c:v>43.885661385596812</c:v>
                </c:pt>
                <c:pt idx="1584">
                  <c:v>43.87945763385521</c:v>
                </c:pt>
                <c:pt idx="1585">
                  <c:v>43.873470401480269</c:v>
                </c:pt>
                <c:pt idx="1586">
                  <c:v>43.867591071924444</c:v>
                </c:pt>
                <c:pt idx="1587">
                  <c:v>43.862093681775782</c:v>
                </c:pt>
                <c:pt idx="1588">
                  <c:v>43.856667671668191</c:v>
                </c:pt>
                <c:pt idx="1589">
                  <c:v>43.851464151559696</c:v>
                </c:pt>
                <c:pt idx="1590">
                  <c:v>43.845767661829605</c:v>
                </c:pt>
                <c:pt idx="1591">
                  <c:v>43.840278501560419</c:v>
                </c:pt>
                <c:pt idx="1592">
                  <c:v>43.834495233728816</c:v>
                </c:pt>
                <c:pt idx="1593">
                  <c:v>43.827578313040341</c:v>
                </c:pt>
                <c:pt idx="1594">
                  <c:v>43.821664937487746</c:v>
                </c:pt>
                <c:pt idx="1595">
                  <c:v>43.819375529083281</c:v>
                </c:pt>
                <c:pt idx="1596">
                  <c:v>43.82072628064595</c:v>
                </c:pt>
                <c:pt idx="1597">
                  <c:v>43.821226121461706</c:v>
                </c:pt>
                <c:pt idx="1598">
                  <c:v>43.819876879807296</c:v>
                </c:pt>
                <c:pt idx="1599">
                  <c:v>43.818009910506639</c:v>
                </c:pt>
                <c:pt idx="1600">
                  <c:v>43.816477397041233</c:v>
                </c:pt>
                <c:pt idx="1601">
                  <c:v>43.815478241038385</c:v>
                </c:pt>
                <c:pt idx="1602">
                  <c:v>43.813465390795159</c:v>
                </c:pt>
                <c:pt idx="1603">
                  <c:v>43.812125745212477</c:v>
                </c:pt>
                <c:pt idx="1604">
                  <c:v>43.811834158198614</c:v>
                </c:pt>
                <c:pt idx="1605">
                  <c:v>43.810615204931295</c:v>
                </c:pt>
                <c:pt idx="1606">
                  <c:v>43.808068625614389</c:v>
                </c:pt>
                <c:pt idx="1607">
                  <c:v>43.804035017490357</c:v>
                </c:pt>
                <c:pt idx="1608">
                  <c:v>43.800700607728807</c:v>
                </c:pt>
                <c:pt idx="1609">
                  <c:v>43.79905790909234</c:v>
                </c:pt>
                <c:pt idx="1610">
                  <c:v>43.798480425510228</c:v>
                </c:pt>
                <c:pt idx="1611">
                  <c:v>43.799213601571438</c:v>
                </c:pt>
                <c:pt idx="1612">
                  <c:v>43.800542140622746</c:v>
                </c:pt>
                <c:pt idx="1613">
                  <c:v>43.804555483893687</c:v>
                </c:pt>
                <c:pt idx="1614">
                  <c:v>43.808447030467704</c:v>
                </c:pt>
                <c:pt idx="1615">
                  <c:v>43.813000469058998</c:v>
                </c:pt>
                <c:pt idx="1616">
                  <c:v>43.817672207597553</c:v>
                </c:pt>
                <c:pt idx="1617">
                  <c:v>43.821322684682606</c:v>
                </c:pt>
                <c:pt idx="1618">
                  <c:v>43.823717139740936</c:v>
                </c:pt>
                <c:pt idx="1619">
                  <c:v>43.825707868883882</c:v>
                </c:pt>
                <c:pt idx="1620">
                  <c:v>43.826536446333265</c:v>
                </c:pt>
                <c:pt idx="1621">
                  <c:v>43.827023742883952</c:v>
                </c:pt>
                <c:pt idx="1622">
                  <c:v>43.827365399797515</c:v>
                </c:pt>
                <c:pt idx="1623">
                  <c:v>43.827273467501001</c:v>
                </c:pt>
                <c:pt idx="1624">
                  <c:v>43.824704088075414</c:v>
                </c:pt>
                <c:pt idx="1625">
                  <c:v>43.820405523059939</c:v>
                </c:pt>
                <c:pt idx="1626">
                  <c:v>43.814335525445387</c:v>
                </c:pt>
                <c:pt idx="1627">
                  <c:v>43.807990354466739</c:v>
                </c:pt>
                <c:pt idx="1628">
                  <c:v>43.800468449886687</c:v>
                </c:pt>
                <c:pt idx="1629">
                  <c:v>43.79320081276034</c:v>
                </c:pt>
                <c:pt idx="1630">
                  <c:v>43.785114304872934</c:v>
                </c:pt>
                <c:pt idx="1631">
                  <c:v>43.777138494198077</c:v>
                </c:pt>
                <c:pt idx="1632">
                  <c:v>43.768227227890563</c:v>
                </c:pt>
                <c:pt idx="1633">
                  <c:v>43.757447053116636</c:v>
                </c:pt>
                <c:pt idx="1634">
                  <c:v>43.745584584616331</c:v>
                </c:pt>
                <c:pt idx="1635">
                  <c:v>43.733376369957476</c:v>
                </c:pt>
                <c:pt idx="1636">
                  <c:v>43.720320149569069</c:v>
                </c:pt>
                <c:pt idx="1637">
                  <c:v>43.708288676189696</c:v>
                </c:pt>
                <c:pt idx="1638">
                  <c:v>43.698957657185673</c:v>
                </c:pt>
                <c:pt idx="1639">
                  <c:v>43.691470638468338</c:v>
                </c:pt>
                <c:pt idx="1640">
                  <c:v>43.684516737804195</c:v>
                </c:pt>
                <c:pt idx="1641">
                  <c:v>43.678165749710438</c:v>
                </c:pt>
                <c:pt idx="1642">
                  <c:v>43.672528891704204</c:v>
                </c:pt>
                <c:pt idx="1643">
                  <c:v>43.669562057145868</c:v>
                </c:pt>
                <c:pt idx="1644">
                  <c:v>43.669726150492906</c:v>
                </c:pt>
                <c:pt idx="1645">
                  <c:v>43.671108249786535</c:v>
                </c:pt>
                <c:pt idx="1646">
                  <c:v>43.673728302395986</c:v>
                </c:pt>
                <c:pt idx="1647">
                  <c:v>43.677836265955612</c:v>
                </c:pt>
                <c:pt idx="1648">
                  <c:v>43.681222331622173</c:v>
                </c:pt>
                <c:pt idx="1649">
                  <c:v>43.681841991672641</c:v>
                </c:pt>
                <c:pt idx="1650">
                  <c:v>43.681437175536139</c:v>
                </c:pt>
                <c:pt idx="1651">
                  <c:v>43.67898685456592</c:v>
                </c:pt>
                <c:pt idx="1652">
                  <c:v>43.676785163755319</c:v>
                </c:pt>
                <c:pt idx="1653">
                  <c:v>43.67499935084539</c:v>
                </c:pt>
                <c:pt idx="1654">
                  <c:v>43.671563674683256</c:v>
                </c:pt>
                <c:pt idx="1655">
                  <c:v>43.66633242082883</c:v>
                </c:pt>
                <c:pt idx="1656">
                  <c:v>43.660690131501262</c:v>
                </c:pt>
                <c:pt idx="1657">
                  <c:v>43.653977545355957</c:v>
                </c:pt>
                <c:pt idx="1658">
                  <c:v>43.648089538208872</c:v>
                </c:pt>
                <c:pt idx="1659">
                  <c:v>43.643247919761308</c:v>
                </c:pt>
                <c:pt idx="1660">
                  <c:v>43.639878851545241</c:v>
                </c:pt>
                <c:pt idx="1661">
                  <c:v>43.637343649692859</c:v>
                </c:pt>
                <c:pt idx="1662">
                  <c:v>43.637192332762005</c:v>
                </c:pt>
                <c:pt idx="1663">
                  <c:v>43.636807403731389</c:v>
                </c:pt>
                <c:pt idx="1664">
                  <c:v>43.636406875156148</c:v>
                </c:pt>
                <c:pt idx="1665">
                  <c:v>43.636658254626816</c:v>
                </c:pt>
                <c:pt idx="1666">
                  <c:v>43.636743265670113</c:v>
                </c:pt>
                <c:pt idx="1667">
                  <c:v>43.636093442633644</c:v>
                </c:pt>
                <c:pt idx="1668">
                  <c:v>43.635157839194861</c:v>
                </c:pt>
                <c:pt idx="1669">
                  <c:v>43.634560413055418</c:v>
                </c:pt>
                <c:pt idx="1670">
                  <c:v>43.634181047967758</c:v>
                </c:pt>
                <c:pt idx="1671">
                  <c:v>43.632759038488331</c:v>
                </c:pt>
                <c:pt idx="1672">
                  <c:v>43.630627365387838</c:v>
                </c:pt>
                <c:pt idx="1673">
                  <c:v>43.627754787935572</c:v>
                </c:pt>
                <c:pt idx="1674">
                  <c:v>43.625348513616068</c:v>
                </c:pt>
                <c:pt idx="1675">
                  <c:v>43.622456808767474</c:v>
                </c:pt>
                <c:pt idx="1676">
                  <c:v>43.618718730297104</c:v>
                </c:pt>
                <c:pt idx="1677">
                  <c:v>43.613477222344784</c:v>
                </c:pt>
                <c:pt idx="1678">
                  <c:v>43.610200787916227</c:v>
                </c:pt>
                <c:pt idx="1679">
                  <c:v>43.608102789561599</c:v>
                </c:pt>
                <c:pt idx="1680">
                  <c:v>43.604045687740147</c:v>
                </c:pt>
                <c:pt idx="1681">
                  <c:v>43.600154944458133</c:v>
                </c:pt>
                <c:pt idx="1682">
                  <c:v>43.596387754692906</c:v>
                </c:pt>
                <c:pt idx="1683">
                  <c:v>43.592577670962719</c:v>
                </c:pt>
                <c:pt idx="1684">
                  <c:v>43.587919461699954</c:v>
                </c:pt>
                <c:pt idx="1685">
                  <c:v>43.583363807528215</c:v>
                </c:pt>
                <c:pt idx="1686">
                  <c:v>43.578177339557868</c:v>
                </c:pt>
                <c:pt idx="1687">
                  <c:v>43.572921452221017</c:v>
                </c:pt>
                <c:pt idx="1688">
                  <c:v>43.56876586590203</c:v>
                </c:pt>
                <c:pt idx="1689">
                  <c:v>43.564099018085187</c:v>
                </c:pt>
                <c:pt idx="1690">
                  <c:v>43.55955092412492</c:v>
                </c:pt>
                <c:pt idx="1691">
                  <c:v>43.555474088175828</c:v>
                </c:pt>
                <c:pt idx="1692">
                  <c:v>43.551121492236284</c:v>
                </c:pt>
                <c:pt idx="1693">
                  <c:v>43.547788473883436</c:v>
                </c:pt>
                <c:pt idx="1694">
                  <c:v>43.54463247739379</c:v>
                </c:pt>
                <c:pt idx="1695">
                  <c:v>43.542572138995929</c:v>
                </c:pt>
                <c:pt idx="1696">
                  <c:v>43.541176510950521</c:v>
                </c:pt>
                <c:pt idx="1697">
                  <c:v>43.540907440522112</c:v>
                </c:pt>
                <c:pt idx="1698">
                  <c:v>43.540644643550074</c:v>
                </c:pt>
                <c:pt idx="1699">
                  <c:v>43.540392731325483</c:v>
                </c:pt>
                <c:pt idx="1700">
                  <c:v>43.540486886830543</c:v>
                </c:pt>
                <c:pt idx="1701">
                  <c:v>43.541293022804844</c:v>
                </c:pt>
                <c:pt idx="1702">
                  <c:v>43.541606150481677</c:v>
                </c:pt>
                <c:pt idx="1703">
                  <c:v>43.541624174527897</c:v>
                </c:pt>
                <c:pt idx="1704">
                  <c:v>43.541214232671066</c:v>
                </c:pt>
                <c:pt idx="1705">
                  <c:v>43.541882157657689</c:v>
                </c:pt>
                <c:pt idx="1706">
                  <c:v>43.542059493781728</c:v>
                </c:pt>
                <c:pt idx="1707">
                  <c:v>43.540663992908705</c:v>
                </c:pt>
                <c:pt idx="1708">
                  <c:v>43.538456904422986</c:v>
                </c:pt>
                <c:pt idx="1709">
                  <c:v>43.536215070890151</c:v>
                </c:pt>
                <c:pt idx="1710">
                  <c:v>43.533920752810396</c:v>
                </c:pt>
                <c:pt idx="1711">
                  <c:v>43.530814429098228</c:v>
                </c:pt>
                <c:pt idx="1712">
                  <c:v>43.526856938758065</c:v>
                </c:pt>
                <c:pt idx="1713">
                  <c:v>43.522965052152372</c:v>
                </c:pt>
                <c:pt idx="1714">
                  <c:v>43.517955280662115</c:v>
                </c:pt>
                <c:pt idx="1715">
                  <c:v>43.511500657230108</c:v>
                </c:pt>
                <c:pt idx="1716">
                  <c:v>43.503725740143288</c:v>
                </c:pt>
                <c:pt idx="1717">
                  <c:v>43.495850655084887</c:v>
                </c:pt>
                <c:pt idx="1718">
                  <c:v>43.488619385011106</c:v>
                </c:pt>
                <c:pt idx="1719">
                  <c:v>43.482729424730628</c:v>
                </c:pt>
                <c:pt idx="1720">
                  <c:v>43.477529630968938</c:v>
                </c:pt>
                <c:pt idx="1721">
                  <c:v>43.473163174786329</c:v>
                </c:pt>
                <c:pt idx="1722">
                  <c:v>43.469191445968185</c:v>
                </c:pt>
                <c:pt idx="1723">
                  <c:v>43.465844193334796</c:v>
                </c:pt>
                <c:pt idx="1724">
                  <c:v>43.463962138886529</c:v>
                </c:pt>
                <c:pt idx="1725">
                  <c:v>43.463092812774136</c:v>
                </c:pt>
                <c:pt idx="1726">
                  <c:v>43.464955398040559</c:v>
                </c:pt>
                <c:pt idx="1727">
                  <c:v>43.46755882363621</c:v>
                </c:pt>
                <c:pt idx="1728">
                  <c:v>43.469856518038171</c:v>
                </c:pt>
                <c:pt idx="1729">
                  <c:v>43.471556456659748</c:v>
                </c:pt>
                <c:pt idx="1730">
                  <c:v>43.471848434940306</c:v>
                </c:pt>
                <c:pt idx="1731">
                  <c:v>43.47167952730716</c:v>
                </c:pt>
                <c:pt idx="1732">
                  <c:v>43.470451153682923</c:v>
                </c:pt>
                <c:pt idx="1733">
                  <c:v>43.469361976665191</c:v>
                </c:pt>
                <c:pt idx="1734">
                  <c:v>43.46680219949598</c:v>
                </c:pt>
                <c:pt idx="1735">
                  <c:v>43.463987173024961</c:v>
                </c:pt>
                <c:pt idx="1736">
                  <c:v>43.462662909627632</c:v>
                </c:pt>
                <c:pt idx="1737">
                  <c:v>43.459817204711221</c:v>
                </c:pt>
                <c:pt idx="1738">
                  <c:v>43.456576992771332</c:v>
                </c:pt>
                <c:pt idx="1739">
                  <c:v>43.454241389445286</c:v>
                </c:pt>
                <c:pt idx="1740">
                  <c:v>43.453787647939414</c:v>
                </c:pt>
                <c:pt idx="1741">
                  <c:v>43.453916377500995</c:v>
                </c:pt>
                <c:pt idx="1742">
                  <c:v>43.454844465802914</c:v>
                </c:pt>
                <c:pt idx="1743">
                  <c:v>43.456581570106117</c:v>
                </c:pt>
                <c:pt idx="1744">
                  <c:v>43.45720215735988</c:v>
                </c:pt>
                <c:pt idx="1745">
                  <c:v>43.458539277529148</c:v>
                </c:pt>
                <c:pt idx="1746">
                  <c:v>43.459932648487865</c:v>
                </c:pt>
                <c:pt idx="1747">
                  <c:v>43.461184500600687</c:v>
                </c:pt>
                <c:pt idx="1748">
                  <c:v>43.463628381639815</c:v>
                </c:pt>
                <c:pt idx="1749">
                  <c:v>43.466776017511712</c:v>
                </c:pt>
                <c:pt idx="1750">
                  <c:v>43.469903166488159</c:v>
                </c:pt>
                <c:pt idx="1751">
                  <c:v>43.472881458163258</c:v>
                </c:pt>
                <c:pt idx="1752">
                  <c:v>43.476408286337566</c:v>
                </c:pt>
                <c:pt idx="1753">
                  <c:v>43.47979004931549</c:v>
                </c:pt>
                <c:pt idx="1754">
                  <c:v>43.487122026369235</c:v>
                </c:pt>
                <c:pt idx="1755">
                  <c:v>43.49747060874202</c:v>
                </c:pt>
                <c:pt idx="1756">
                  <c:v>43.507536278268503</c:v>
                </c:pt>
                <c:pt idx="1757">
                  <c:v>43.516836126938273</c:v>
                </c:pt>
                <c:pt idx="1758">
                  <c:v>43.525140621791309</c:v>
                </c:pt>
                <c:pt idx="1759">
                  <c:v>43.533002285975854</c:v>
                </c:pt>
                <c:pt idx="1760">
                  <c:v>43.540833067420799</c:v>
                </c:pt>
                <c:pt idx="1761">
                  <c:v>43.548653231110627</c:v>
                </c:pt>
                <c:pt idx="1762">
                  <c:v>43.554221995557107</c:v>
                </c:pt>
                <c:pt idx="1763">
                  <c:v>43.559284686363597</c:v>
                </c:pt>
                <c:pt idx="1764">
                  <c:v>43.563870608524397</c:v>
                </c:pt>
                <c:pt idx="1765">
                  <c:v>43.564111064451318</c:v>
                </c:pt>
                <c:pt idx="1766">
                  <c:v>43.561651436299876</c:v>
                </c:pt>
                <c:pt idx="1767">
                  <c:v>43.559320577618955</c:v>
                </c:pt>
                <c:pt idx="1768">
                  <c:v>43.558384394767273</c:v>
                </c:pt>
                <c:pt idx="1769">
                  <c:v>43.557282266901844</c:v>
                </c:pt>
                <c:pt idx="1770">
                  <c:v>43.556439718121347</c:v>
                </c:pt>
                <c:pt idx="1771">
                  <c:v>43.556236771158723</c:v>
                </c:pt>
                <c:pt idx="1772">
                  <c:v>43.55731464961805</c:v>
                </c:pt>
                <c:pt idx="1773">
                  <c:v>43.560806467925232</c:v>
                </c:pt>
                <c:pt idx="1774">
                  <c:v>43.564382907359679</c:v>
                </c:pt>
                <c:pt idx="1775">
                  <c:v>43.567253176433866</c:v>
                </c:pt>
                <c:pt idx="1776">
                  <c:v>43.570068169201186</c:v>
                </c:pt>
                <c:pt idx="1777">
                  <c:v>43.572496374934424</c:v>
                </c:pt>
                <c:pt idx="1778">
                  <c:v>43.574164299379134</c:v>
                </c:pt>
                <c:pt idx="1779">
                  <c:v>43.574853407449048</c:v>
                </c:pt>
                <c:pt idx="1780">
                  <c:v>43.576820061665643</c:v>
                </c:pt>
                <c:pt idx="1781">
                  <c:v>43.578463624552462</c:v>
                </c:pt>
                <c:pt idx="1782">
                  <c:v>43.578329560932879</c:v>
                </c:pt>
                <c:pt idx="1783">
                  <c:v>43.57708730760308</c:v>
                </c:pt>
                <c:pt idx="1784">
                  <c:v>43.573976866757477</c:v>
                </c:pt>
                <c:pt idx="1785">
                  <c:v>43.570110265052875</c:v>
                </c:pt>
                <c:pt idx="1786">
                  <c:v>43.566695043607929</c:v>
                </c:pt>
                <c:pt idx="1787">
                  <c:v>43.563587329014098</c:v>
                </c:pt>
                <c:pt idx="1788">
                  <c:v>43.561320081430217</c:v>
                </c:pt>
                <c:pt idx="1789">
                  <c:v>43.560374782918124</c:v>
                </c:pt>
                <c:pt idx="1790">
                  <c:v>43.559239813880083</c:v>
                </c:pt>
                <c:pt idx="1791">
                  <c:v>43.557406698139708</c:v>
                </c:pt>
                <c:pt idx="1792">
                  <c:v>43.555443759579987</c:v>
                </c:pt>
                <c:pt idx="1793">
                  <c:v>43.553565165097602</c:v>
                </c:pt>
                <c:pt idx="1794">
                  <c:v>43.550194330036298</c:v>
                </c:pt>
                <c:pt idx="1795">
                  <c:v>43.546322107428665</c:v>
                </c:pt>
                <c:pt idx="1796">
                  <c:v>43.542152545882878</c:v>
                </c:pt>
                <c:pt idx="1797">
                  <c:v>43.538358519081164</c:v>
                </c:pt>
                <c:pt idx="1798">
                  <c:v>43.533830920016527</c:v>
                </c:pt>
                <c:pt idx="1799">
                  <c:v>43.528116278427582</c:v>
                </c:pt>
                <c:pt idx="1800">
                  <c:v>43.520716230544195</c:v>
                </c:pt>
                <c:pt idx="1801">
                  <c:v>43.512285528125219</c:v>
                </c:pt>
                <c:pt idx="1802">
                  <c:v>43.502752307482453</c:v>
                </c:pt>
                <c:pt idx="1803">
                  <c:v>43.492515315744868</c:v>
                </c:pt>
                <c:pt idx="1804">
                  <c:v>43.484111183588681</c:v>
                </c:pt>
                <c:pt idx="1805">
                  <c:v>43.480656735537131</c:v>
                </c:pt>
                <c:pt idx="1806">
                  <c:v>43.480795356642517</c:v>
                </c:pt>
                <c:pt idx="1807">
                  <c:v>43.481474673129284</c:v>
                </c:pt>
                <c:pt idx="1808">
                  <c:v>43.481800383477541</c:v>
                </c:pt>
                <c:pt idx="1809">
                  <c:v>43.483178895091299</c:v>
                </c:pt>
                <c:pt idx="1810">
                  <c:v>43.486803483264168</c:v>
                </c:pt>
                <c:pt idx="1811">
                  <c:v>43.493597598055231</c:v>
                </c:pt>
                <c:pt idx="1812">
                  <c:v>43.502190058003777</c:v>
                </c:pt>
                <c:pt idx="1813">
                  <c:v>43.510406387704862</c:v>
                </c:pt>
                <c:pt idx="1814">
                  <c:v>43.517649783536619</c:v>
                </c:pt>
                <c:pt idx="1815">
                  <c:v>43.524137129441662</c:v>
                </c:pt>
                <c:pt idx="1816">
                  <c:v>43.527980390271118</c:v>
                </c:pt>
                <c:pt idx="1817">
                  <c:v>43.5295326958259</c:v>
                </c:pt>
                <c:pt idx="1818">
                  <c:v>43.530171273172641</c:v>
                </c:pt>
                <c:pt idx="1819">
                  <c:v>43.530151343015454</c:v>
                </c:pt>
                <c:pt idx="1820">
                  <c:v>43.529546682186549</c:v>
                </c:pt>
                <c:pt idx="1821">
                  <c:v>43.526947573320491</c:v>
                </c:pt>
                <c:pt idx="1822">
                  <c:v>43.52157540360335</c:v>
                </c:pt>
                <c:pt idx="1823">
                  <c:v>43.515948440409488</c:v>
                </c:pt>
                <c:pt idx="1824">
                  <c:v>43.511306063206831</c:v>
                </c:pt>
                <c:pt idx="1825">
                  <c:v>43.50817214491201</c:v>
                </c:pt>
                <c:pt idx="1826">
                  <c:v>43.504619710007972</c:v>
                </c:pt>
                <c:pt idx="1827">
                  <c:v>43.500370221621104</c:v>
                </c:pt>
                <c:pt idx="1828">
                  <c:v>43.496604531320983</c:v>
                </c:pt>
                <c:pt idx="1829">
                  <c:v>43.493370272409578</c:v>
                </c:pt>
                <c:pt idx="1830">
                  <c:v>43.491030425219662</c:v>
                </c:pt>
                <c:pt idx="1831">
                  <c:v>43.48942761152923</c:v>
                </c:pt>
                <c:pt idx="1832">
                  <c:v>43.489858164557916</c:v>
                </c:pt>
                <c:pt idx="1833">
                  <c:v>43.492590194549273</c:v>
                </c:pt>
                <c:pt idx="1834">
                  <c:v>43.495261546020828</c:v>
                </c:pt>
                <c:pt idx="1835">
                  <c:v>43.497614950930128</c:v>
                </c:pt>
                <c:pt idx="1836">
                  <c:v>43.499408176621046</c:v>
                </c:pt>
                <c:pt idx="1837">
                  <c:v>43.501189075629284</c:v>
                </c:pt>
                <c:pt idx="1838">
                  <c:v>43.502765083786784</c:v>
                </c:pt>
                <c:pt idx="1839">
                  <c:v>43.503534102638241</c:v>
                </c:pt>
                <c:pt idx="1840">
                  <c:v>43.504612565259386</c:v>
                </c:pt>
                <c:pt idx="1841">
                  <c:v>43.505229986159925</c:v>
                </c:pt>
                <c:pt idx="1842">
                  <c:v>43.504008863300179</c:v>
                </c:pt>
                <c:pt idx="1843">
                  <c:v>43.501654967984933</c:v>
                </c:pt>
                <c:pt idx="1844">
                  <c:v>43.49842668268068</c:v>
                </c:pt>
                <c:pt idx="1845">
                  <c:v>43.494038791528517</c:v>
                </c:pt>
                <c:pt idx="1846">
                  <c:v>43.488915800343165</c:v>
                </c:pt>
                <c:pt idx="1847">
                  <c:v>43.483579034595408</c:v>
                </c:pt>
                <c:pt idx="1848">
                  <c:v>43.477319433360087</c:v>
                </c:pt>
                <c:pt idx="1849">
                  <c:v>43.470991768067499</c:v>
                </c:pt>
                <c:pt idx="1850">
                  <c:v>43.464363219574672</c:v>
                </c:pt>
                <c:pt idx="1851">
                  <c:v>43.458104837987086</c:v>
                </c:pt>
                <c:pt idx="1852">
                  <c:v>43.452750240794856</c:v>
                </c:pt>
                <c:pt idx="1853">
                  <c:v>43.448681378953388</c:v>
                </c:pt>
                <c:pt idx="1854">
                  <c:v>43.446501618508471</c:v>
                </c:pt>
                <c:pt idx="1855">
                  <c:v>43.444400373262589</c:v>
                </c:pt>
                <c:pt idx="1856">
                  <c:v>43.443967543978026</c:v>
                </c:pt>
                <c:pt idx="1857">
                  <c:v>43.445907838832348</c:v>
                </c:pt>
                <c:pt idx="1858">
                  <c:v>43.448619889206007</c:v>
                </c:pt>
                <c:pt idx="1859">
                  <c:v>43.452483145743095</c:v>
                </c:pt>
                <c:pt idx="1860">
                  <c:v>43.457175382355473</c:v>
                </c:pt>
                <c:pt idx="1861">
                  <c:v>43.463808987023178</c:v>
                </c:pt>
                <c:pt idx="1862">
                  <c:v>43.471276341303813</c:v>
                </c:pt>
                <c:pt idx="1863">
                  <c:v>43.479103505960325</c:v>
                </c:pt>
                <c:pt idx="1864">
                  <c:v>43.489584929470425</c:v>
                </c:pt>
                <c:pt idx="1865">
                  <c:v>43.497911022889731</c:v>
                </c:pt>
                <c:pt idx="1866">
                  <c:v>43.506905068046322</c:v>
                </c:pt>
                <c:pt idx="1867">
                  <c:v>43.51621290456324</c:v>
                </c:pt>
                <c:pt idx="1868">
                  <c:v>43.52553074738163</c:v>
                </c:pt>
                <c:pt idx="1869">
                  <c:v>43.53517760237601</c:v>
                </c:pt>
                <c:pt idx="1870">
                  <c:v>43.544752910467622</c:v>
                </c:pt>
                <c:pt idx="1871">
                  <c:v>43.554130893805954</c:v>
                </c:pt>
                <c:pt idx="1872">
                  <c:v>43.563118601542605</c:v>
                </c:pt>
                <c:pt idx="1873">
                  <c:v>43.572033606752186</c:v>
                </c:pt>
                <c:pt idx="1874">
                  <c:v>43.579550539070262</c:v>
                </c:pt>
                <c:pt idx="1875">
                  <c:v>43.583362517263474</c:v>
                </c:pt>
                <c:pt idx="1876">
                  <c:v>43.588238133334883</c:v>
                </c:pt>
                <c:pt idx="1877">
                  <c:v>43.592502589306918</c:v>
                </c:pt>
                <c:pt idx="1878">
                  <c:v>43.595859080663736</c:v>
                </c:pt>
                <c:pt idx="1879">
                  <c:v>43.598082645305595</c:v>
                </c:pt>
                <c:pt idx="1880">
                  <c:v>43.60065086494572</c:v>
                </c:pt>
                <c:pt idx="1881">
                  <c:v>43.60445784318356</c:v>
                </c:pt>
                <c:pt idx="1882">
                  <c:v>43.608248769807915</c:v>
                </c:pt>
                <c:pt idx="1883">
                  <c:v>43.61105175019938</c:v>
                </c:pt>
                <c:pt idx="1884">
                  <c:v>43.612691443050693</c:v>
                </c:pt>
                <c:pt idx="1885">
                  <c:v>43.61515540145129</c:v>
                </c:pt>
                <c:pt idx="1886">
                  <c:v>43.61800474328183</c:v>
                </c:pt>
                <c:pt idx="1887">
                  <c:v>43.619251376493075</c:v>
                </c:pt>
                <c:pt idx="1888">
                  <c:v>43.62036643291173</c:v>
                </c:pt>
                <c:pt idx="1889">
                  <c:v>43.623002893400368</c:v>
                </c:pt>
                <c:pt idx="1890">
                  <c:v>43.625111944641553</c:v>
                </c:pt>
                <c:pt idx="1891">
                  <c:v>43.626810829981693</c:v>
                </c:pt>
                <c:pt idx="1892">
                  <c:v>43.628273510317619</c:v>
                </c:pt>
                <c:pt idx="1893">
                  <c:v>43.62993063054774</c:v>
                </c:pt>
                <c:pt idx="1894">
                  <c:v>43.633428572643645</c:v>
                </c:pt>
                <c:pt idx="1895">
                  <c:v>43.638986404714331</c:v>
                </c:pt>
                <c:pt idx="1896">
                  <c:v>43.644611183922386</c:v>
                </c:pt>
                <c:pt idx="1897">
                  <c:v>43.64985487556914</c:v>
                </c:pt>
                <c:pt idx="1898">
                  <c:v>43.655377563394005</c:v>
                </c:pt>
                <c:pt idx="1899">
                  <c:v>43.659509656012503</c:v>
                </c:pt>
                <c:pt idx="1900">
                  <c:v>43.661005779041481</c:v>
                </c:pt>
                <c:pt idx="1901">
                  <c:v>43.661401099825497</c:v>
                </c:pt>
                <c:pt idx="1902">
                  <c:v>43.660109600551863</c:v>
                </c:pt>
                <c:pt idx="1903">
                  <c:v>43.656341296110469</c:v>
                </c:pt>
                <c:pt idx="1904">
                  <c:v>43.650704256651203</c:v>
                </c:pt>
                <c:pt idx="1905">
                  <c:v>43.642524721409863</c:v>
                </c:pt>
                <c:pt idx="1906">
                  <c:v>43.631893861782309</c:v>
                </c:pt>
                <c:pt idx="1907">
                  <c:v>43.620720088824505</c:v>
                </c:pt>
                <c:pt idx="1908">
                  <c:v>43.610283631573587</c:v>
                </c:pt>
                <c:pt idx="1909">
                  <c:v>43.60143878257297</c:v>
                </c:pt>
                <c:pt idx="1910">
                  <c:v>43.594263480147113</c:v>
                </c:pt>
                <c:pt idx="1911">
                  <c:v>43.589480081444101</c:v>
                </c:pt>
                <c:pt idx="1912">
                  <c:v>43.587376928296855</c:v>
                </c:pt>
                <c:pt idx="1913">
                  <c:v>43.588429230267209</c:v>
                </c:pt>
                <c:pt idx="1914">
                  <c:v>43.591441381122038</c:v>
                </c:pt>
                <c:pt idx="1915">
                  <c:v>43.595543335529022</c:v>
                </c:pt>
                <c:pt idx="1916">
                  <c:v>43.601106230158457</c:v>
                </c:pt>
                <c:pt idx="1917">
                  <c:v>43.609361033244234</c:v>
                </c:pt>
                <c:pt idx="1918">
                  <c:v>43.619592229260824</c:v>
                </c:pt>
                <c:pt idx="1919">
                  <c:v>43.630349108749293</c:v>
                </c:pt>
                <c:pt idx="1920">
                  <c:v>43.64091280721351</c:v>
                </c:pt>
                <c:pt idx="1921">
                  <c:v>43.651777787829296</c:v>
                </c:pt>
                <c:pt idx="1922">
                  <c:v>43.661008082300448</c:v>
                </c:pt>
                <c:pt idx="1923">
                  <c:v>43.66865605574484</c:v>
                </c:pt>
                <c:pt idx="1924">
                  <c:v>43.67453171243551</c:v>
                </c:pt>
                <c:pt idx="1925">
                  <c:v>43.68085631226301</c:v>
                </c:pt>
                <c:pt idx="1926">
                  <c:v>43.689158244348022</c:v>
                </c:pt>
                <c:pt idx="1927">
                  <c:v>43.696654052021813</c:v>
                </c:pt>
                <c:pt idx="1928">
                  <c:v>43.702178530632573</c:v>
                </c:pt>
                <c:pt idx="1929">
                  <c:v>43.70577900935762</c:v>
                </c:pt>
                <c:pt idx="1930">
                  <c:v>43.711688829812914</c:v>
                </c:pt>
                <c:pt idx="1931">
                  <c:v>43.719193494440859</c:v>
                </c:pt>
                <c:pt idx="1932">
                  <c:v>43.726704538666802</c:v>
                </c:pt>
                <c:pt idx="1933">
                  <c:v>43.734395655070678</c:v>
                </c:pt>
                <c:pt idx="1934">
                  <c:v>43.742213620309947</c:v>
                </c:pt>
                <c:pt idx="1935">
                  <c:v>43.749936291363582</c:v>
                </c:pt>
                <c:pt idx="1936">
                  <c:v>43.756661215509439</c:v>
                </c:pt>
                <c:pt idx="1937">
                  <c:v>43.761764835650915</c:v>
                </c:pt>
                <c:pt idx="1938">
                  <c:v>43.767158108906131</c:v>
                </c:pt>
                <c:pt idx="1939">
                  <c:v>43.772244635983242</c:v>
                </c:pt>
                <c:pt idx="1940">
                  <c:v>43.777306327205878</c:v>
                </c:pt>
                <c:pt idx="1941">
                  <c:v>43.779464810323354</c:v>
                </c:pt>
                <c:pt idx="1942">
                  <c:v>43.777925406504906</c:v>
                </c:pt>
                <c:pt idx="1943">
                  <c:v>43.774236515242713</c:v>
                </c:pt>
                <c:pt idx="1944">
                  <c:v>43.770068034471265</c:v>
                </c:pt>
                <c:pt idx="1945">
                  <c:v>43.766143209943429</c:v>
                </c:pt>
                <c:pt idx="1946">
                  <c:v>43.761477046617436</c:v>
                </c:pt>
                <c:pt idx="1947">
                  <c:v>43.75634900967539</c:v>
                </c:pt>
                <c:pt idx="1948">
                  <c:v>43.751259248425043</c:v>
                </c:pt>
                <c:pt idx="1949">
                  <c:v>43.747560686724469</c:v>
                </c:pt>
                <c:pt idx="1950">
                  <c:v>43.745766436331671</c:v>
                </c:pt>
                <c:pt idx="1951">
                  <c:v>43.745118239666311</c:v>
                </c:pt>
                <c:pt idx="1952">
                  <c:v>43.745150195234039</c:v>
                </c:pt>
                <c:pt idx="1953">
                  <c:v>43.745941225109704</c:v>
                </c:pt>
                <c:pt idx="1954">
                  <c:v>43.747308682406342</c:v>
                </c:pt>
                <c:pt idx="1955">
                  <c:v>43.748293097386906</c:v>
                </c:pt>
                <c:pt idx="1956">
                  <c:v>43.747927580516482</c:v>
                </c:pt>
                <c:pt idx="1957">
                  <c:v>43.746745828336664</c:v>
                </c:pt>
                <c:pt idx="1958">
                  <c:v>43.745013223108607</c:v>
                </c:pt>
                <c:pt idx="1959">
                  <c:v>43.742094246569067</c:v>
                </c:pt>
                <c:pt idx="1960">
                  <c:v>43.736873515494089</c:v>
                </c:pt>
                <c:pt idx="1961">
                  <c:v>43.73022724983214</c:v>
                </c:pt>
                <c:pt idx="1962">
                  <c:v>43.722883389354521</c:v>
                </c:pt>
                <c:pt idx="1963">
                  <c:v>43.714201254730952</c:v>
                </c:pt>
                <c:pt idx="1964">
                  <c:v>43.705376686499591</c:v>
                </c:pt>
                <c:pt idx="1965">
                  <c:v>43.696330808745593</c:v>
                </c:pt>
                <c:pt idx="1966">
                  <c:v>43.687811546479452</c:v>
                </c:pt>
                <c:pt idx="1967">
                  <c:v>43.680963053816264</c:v>
                </c:pt>
                <c:pt idx="1968">
                  <c:v>43.676103799186144</c:v>
                </c:pt>
                <c:pt idx="1969">
                  <c:v>43.671701111095189</c:v>
                </c:pt>
                <c:pt idx="1970">
                  <c:v>43.667998663731368</c:v>
                </c:pt>
                <c:pt idx="1971">
                  <c:v>43.665449009931237</c:v>
                </c:pt>
                <c:pt idx="1972">
                  <c:v>43.662910171715929</c:v>
                </c:pt>
                <c:pt idx="1973">
                  <c:v>43.66035735123323</c:v>
                </c:pt>
                <c:pt idx="1974">
                  <c:v>43.658468730966959</c:v>
                </c:pt>
                <c:pt idx="1975">
                  <c:v>43.656379236153775</c:v>
                </c:pt>
                <c:pt idx="1976">
                  <c:v>43.654296294689466</c:v>
                </c:pt>
                <c:pt idx="1977">
                  <c:v>43.652094134286465</c:v>
                </c:pt>
                <c:pt idx="1978">
                  <c:v>43.648788913308977</c:v>
                </c:pt>
                <c:pt idx="1979">
                  <c:v>43.644887696830715</c:v>
                </c:pt>
                <c:pt idx="1980">
                  <c:v>43.641063927024604</c:v>
                </c:pt>
                <c:pt idx="1981">
                  <c:v>43.637432828841547</c:v>
                </c:pt>
                <c:pt idx="1982">
                  <c:v>43.633833765389646</c:v>
                </c:pt>
                <c:pt idx="1983">
                  <c:v>43.629562521433293</c:v>
                </c:pt>
                <c:pt idx="1984">
                  <c:v>43.623776478860343</c:v>
                </c:pt>
                <c:pt idx="1985">
                  <c:v>43.618561150061261</c:v>
                </c:pt>
                <c:pt idx="1986">
                  <c:v>43.614245093461349</c:v>
                </c:pt>
                <c:pt idx="1987">
                  <c:v>43.611274646310058</c:v>
                </c:pt>
                <c:pt idx="1988">
                  <c:v>43.60824842332778</c:v>
                </c:pt>
                <c:pt idx="1989">
                  <c:v>43.605773090961002</c:v>
                </c:pt>
                <c:pt idx="1990">
                  <c:v>43.604064412471757</c:v>
                </c:pt>
                <c:pt idx="1991">
                  <c:v>43.603792063082565</c:v>
                </c:pt>
                <c:pt idx="1992">
                  <c:v>43.603684221745873</c:v>
                </c:pt>
                <c:pt idx="1993">
                  <c:v>43.604113737730124</c:v>
                </c:pt>
                <c:pt idx="1994">
                  <c:v>43.606098956688953</c:v>
                </c:pt>
                <c:pt idx="1995">
                  <c:v>43.60972761375244</c:v>
                </c:pt>
                <c:pt idx="1996">
                  <c:v>43.613104829569018</c:v>
                </c:pt>
                <c:pt idx="1997">
                  <c:v>43.615776206270858</c:v>
                </c:pt>
                <c:pt idx="1998">
                  <c:v>43.616912821942556</c:v>
                </c:pt>
                <c:pt idx="1999">
                  <c:v>43.617932080495102</c:v>
                </c:pt>
                <c:pt idx="2000">
                  <c:v>43.618784781746335</c:v>
                </c:pt>
                <c:pt idx="2001">
                  <c:v>43.618560485771646</c:v>
                </c:pt>
                <c:pt idx="2002">
                  <c:v>43.617096800763335</c:v>
                </c:pt>
                <c:pt idx="2003">
                  <c:v>43.61588928291539</c:v>
                </c:pt>
                <c:pt idx="2004">
                  <c:v>43.61404403919628</c:v>
                </c:pt>
                <c:pt idx="2005">
                  <c:v>43.611626583090498</c:v>
                </c:pt>
                <c:pt idx="2006">
                  <c:v>43.609322194565998</c:v>
                </c:pt>
                <c:pt idx="2007">
                  <c:v>43.606827088455901</c:v>
                </c:pt>
                <c:pt idx="2008">
                  <c:v>43.604686239477331</c:v>
                </c:pt>
                <c:pt idx="2009">
                  <c:v>43.603249340359675</c:v>
                </c:pt>
                <c:pt idx="2010">
                  <c:v>43.60263675519078</c:v>
                </c:pt>
                <c:pt idx="2011">
                  <c:v>43.602704355493735</c:v>
                </c:pt>
                <c:pt idx="2012">
                  <c:v>43.60371418777855</c:v>
                </c:pt>
                <c:pt idx="2013">
                  <c:v>43.605710385056625</c:v>
                </c:pt>
                <c:pt idx="2014">
                  <c:v>43.607580366950081</c:v>
                </c:pt>
                <c:pt idx="2015">
                  <c:v>43.60945300011231</c:v>
                </c:pt>
                <c:pt idx="2016">
                  <c:v>43.610854169769993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E9B-4E4B-88A2-59D97FC4B4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5013679"/>
        <c:axId val="465014639"/>
      </c:scatterChart>
      <c:valAx>
        <c:axId val="4650136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014639"/>
        <c:crosses val="autoZero"/>
        <c:crossBetween val="midCat"/>
      </c:valAx>
      <c:valAx>
        <c:axId val="4650146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0136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DobaVVPesoSec!$D$1</c:f>
              <c:strCache>
                <c:ptCount val="1"/>
                <c:pt idx="0">
                  <c:v>Welch cakanie na VV peso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DobaVVPesoSec!$D$2:$D$2018</c:f>
              <c:numCache>
                <c:formatCode>General</c:formatCode>
                <c:ptCount val="2017"/>
                <c:pt idx="0">
                  <c:v>68.984050103285981</c:v>
                </c:pt>
                <c:pt idx="1">
                  <c:v>84.38087029482331</c:v>
                </c:pt>
                <c:pt idx="2">
                  <c:v>100.52690501398614</c:v>
                </c:pt>
                <c:pt idx="3">
                  <c:v>116.82734121066322</c:v>
                </c:pt>
                <c:pt idx="4">
                  <c:v>131.38364817644791</c:v>
                </c:pt>
                <c:pt idx="5">
                  <c:v>143.38936768339946</c:v>
                </c:pt>
                <c:pt idx="6">
                  <c:v>152.20290204933104</c:v>
                </c:pt>
                <c:pt idx="7">
                  <c:v>160.0323279016402</c:v>
                </c:pt>
                <c:pt idx="8">
                  <c:v>167.06335078705749</c:v>
                </c:pt>
                <c:pt idx="9">
                  <c:v>172.7724324810406</c:v>
                </c:pt>
                <c:pt idx="10">
                  <c:v>176.48196091449236</c:v>
                </c:pt>
                <c:pt idx="11">
                  <c:v>178.42623745241573</c:v>
                </c:pt>
                <c:pt idx="12">
                  <c:v>179.90994538696526</c:v>
                </c:pt>
                <c:pt idx="13">
                  <c:v>180.22366172120448</c:v>
                </c:pt>
                <c:pt idx="14">
                  <c:v>180.12265718241795</c:v>
                </c:pt>
                <c:pt idx="15">
                  <c:v>180.07227832830759</c:v>
                </c:pt>
                <c:pt idx="16">
                  <c:v>180.43791571542451</c:v>
                </c:pt>
                <c:pt idx="17">
                  <c:v>181.20323405809901</c:v>
                </c:pt>
                <c:pt idx="18">
                  <c:v>181.85409341971592</c:v>
                </c:pt>
                <c:pt idx="19">
                  <c:v>182.60537770521825</c:v>
                </c:pt>
                <c:pt idx="20">
                  <c:v>184.40664307350562</c:v>
                </c:pt>
                <c:pt idx="21">
                  <c:v>185.69975264607001</c:v>
                </c:pt>
                <c:pt idx="22">
                  <c:v>186.19176311176764</c:v>
                </c:pt>
                <c:pt idx="23">
                  <c:v>186.92433466537679</c:v>
                </c:pt>
                <c:pt idx="24">
                  <c:v>188.48334506358458</c:v>
                </c:pt>
                <c:pt idx="25">
                  <c:v>190.49082057868165</c:v>
                </c:pt>
                <c:pt idx="26">
                  <c:v>193.20544799389683</c:v>
                </c:pt>
                <c:pt idx="27">
                  <c:v>196.61395984548781</c:v>
                </c:pt>
                <c:pt idx="28">
                  <c:v>200.39291460700858</c:v>
                </c:pt>
                <c:pt idx="29">
                  <c:v>204.43825618048467</c:v>
                </c:pt>
                <c:pt idx="30">
                  <c:v>208.70844834790185</c:v>
                </c:pt>
                <c:pt idx="31">
                  <c:v>212.28936970363839</c:v>
                </c:pt>
                <c:pt idx="32">
                  <c:v>215.72564808002733</c:v>
                </c:pt>
                <c:pt idx="33">
                  <c:v>218.87641351534455</c:v>
                </c:pt>
                <c:pt idx="34">
                  <c:v>221.69341753500836</c:v>
                </c:pt>
                <c:pt idx="35">
                  <c:v>223.81903696254483</c:v>
                </c:pt>
                <c:pt idx="36">
                  <c:v>225.02117365126151</c:v>
                </c:pt>
                <c:pt idx="37">
                  <c:v>224.99832286953063</c:v>
                </c:pt>
                <c:pt idx="38">
                  <c:v>224.51215972867377</c:v>
                </c:pt>
                <c:pt idx="39">
                  <c:v>224.11551953763319</c:v>
                </c:pt>
                <c:pt idx="40">
                  <c:v>224.02180628095346</c:v>
                </c:pt>
                <c:pt idx="41">
                  <c:v>224.21969253782274</c:v>
                </c:pt>
                <c:pt idx="42">
                  <c:v>224.50222839566632</c:v>
                </c:pt>
                <c:pt idx="43">
                  <c:v>225.08322722228942</c:v>
                </c:pt>
                <c:pt idx="44">
                  <c:v>225.62659728039571</c:v>
                </c:pt>
                <c:pt idx="45">
                  <c:v>226.1660897728525</c:v>
                </c:pt>
                <c:pt idx="46">
                  <c:v>226.77058175313431</c:v>
                </c:pt>
                <c:pt idx="47">
                  <c:v>227.21779807805177</c:v>
                </c:pt>
                <c:pt idx="48">
                  <c:v>227.76256265460859</c:v>
                </c:pt>
                <c:pt idx="49">
                  <c:v>228.49439201676961</c:v>
                </c:pt>
                <c:pt idx="50">
                  <c:v>229.01065129657775</c:v>
                </c:pt>
                <c:pt idx="51">
                  <c:v>229.11121223292005</c:v>
                </c:pt>
                <c:pt idx="52">
                  <c:v>228.99123576481026</c:v>
                </c:pt>
                <c:pt idx="53">
                  <c:v>228.72631095853194</c:v>
                </c:pt>
                <c:pt idx="54">
                  <c:v>228.21016338715933</c:v>
                </c:pt>
                <c:pt idx="55">
                  <c:v>227.69166074715346</c:v>
                </c:pt>
                <c:pt idx="56">
                  <c:v>227.30039623447257</c:v>
                </c:pt>
                <c:pt idx="57">
                  <c:v>227.11775526395124</c:v>
                </c:pt>
                <c:pt idx="58">
                  <c:v>227.30300098045234</c:v>
                </c:pt>
                <c:pt idx="59">
                  <c:v>227.65490742211949</c:v>
                </c:pt>
                <c:pt idx="60">
                  <c:v>228.10740788987661</c:v>
                </c:pt>
                <c:pt idx="61">
                  <c:v>228.86709040844997</c:v>
                </c:pt>
                <c:pt idx="62">
                  <c:v>230.09512882363745</c:v>
                </c:pt>
                <c:pt idx="63">
                  <c:v>231.63733169881652</c:v>
                </c:pt>
                <c:pt idx="64">
                  <c:v>233.75120535682484</c:v>
                </c:pt>
                <c:pt idx="65">
                  <c:v>236.16925519488177</c:v>
                </c:pt>
                <c:pt idx="66">
                  <c:v>238.45250082768419</c:v>
                </c:pt>
                <c:pt idx="67">
                  <c:v>240.41914639226817</c:v>
                </c:pt>
                <c:pt idx="68">
                  <c:v>242.09132438324897</c:v>
                </c:pt>
                <c:pt idx="69">
                  <c:v>243.59690977751643</c:v>
                </c:pt>
                <c:pt idx="70">
                  <c:v>245.07223733196025</c:v>
                </c:pt>
                <c:pt idx="71">
                  <c:v>246.31944651357753</c:v>
                </c:pt>
                <c:pt idx="72">
                  <c:v>247.45404799600257</c:v>
                </c:pt>
                <c:pt idx="73">
                  <c:v>248.29943106412756</c:v>
                </c:pt>
                <c:pt idx="74">
                  <c:v>248.91180584056113</c:v>
                </c:pt>
                <c:pt idx="75">
                  <c:v>249.07120961863103</c:v>
                </c:pt>
                <c:pt idx="76">
                  <c:v>248.94610192546736</c:v>
                </c:pt>
                <c:pt idx="77">
                  <c:v>248.9301072679942</c:v>
                </c:pt>
                <c:pt idx="78">
                  <c:v>248.89745820806257</c:v>
                </c:pt>
                <c:pt idx="79">
                  <c:v>248.81322699204236</c:v>
                </c:pt>
                <c:pt idx="80">
                  <c:v>248.69191350421136</c:v>
                </c:pt>
                <c:pt idx="81">
                  <c:v>248.39637724118319</c:v>
                </c:pt>
                <c:pt idx="82">
                  <c:v>248.11229702957459</c:v>
                </c:pt>
                <c:pt idx="83">
                  <c:v>247.51953983325657</c:v>
                </c:pt>
                <c:pt idx="84">
                  <c:v>246.57402738604895</c:v>
                </c:pt>
                <c:pt idx="85">
                  <c:v>245.37591996379879</c:v>
                </c:pt>
                <c:pt idx="86">
                  <c:v>244.09822897599727</c:v>
                </c:pt>
                <c:pt idx="87">
                  <c:v>242.77499165115324</c:v>
                </c:pt>
                <c:pt idx="88">
                  <c:v>241.46773610084864</c:v>
                </c:pt>
                <c:pt idx="89">
                  <c:v>240.25742335370876</c:v>
                </c:pt>
                <c:pt idx="90">
                  <c:v>239.03029538153211</c:v>
                </c:pt>
                <c:pt idx="91">
                  <c:v>237.83733489789219</c:v>
                </c:pt>
                <c:pt idx="92">
                  <c:v>236.72239577024675</c:v>
                </c:pt>
                <c:pt idx="93">
                  <c:v>235.51893496302364</c:v>
                </c:pt>
                <c:pt idx="94">
                  <c:v>234.34424684168135</c:v>
                </c:pt>
                <c:pt idx="95">
                  <c:v>233.34546771082003</c:v>
                </c:pt>
                <c:pt idx="96">
                  <c:v>232.3925878176087</c:v>
                </c:pt>
                <c:pt idx="97">
                  <c:v>231.42248902240405</c:v>
                </c:pt>
                <c:pt idx="98">
                  <c:v>230.53953106122208</c:v>
                </c:pt>
                <c:pt idx="99">
                  <c:v>229.69605939836973</c:v>
                </c:pt>
                <c:pt idx="100">
                  <c:v>228.97186779321021</c:v>
                </c:pt>
                <c:pt idx="101">
                  <c:v>228.3135178636683</c:v>
                </c:pt>
                <c:pt idx="102">
                  <c:v>227.72980001285976</c:v>
                </c:pt>
                <c:pt idx="103">
                  <c:v>227.20854046947613</c:v>
                </c:pt>
                <c:pt idx="104">
                  <c:v>226.81587668349701</c:v>
                </c:pt>
                <c:pt idx="105">
                  <c:v>226.43919674020626</c:v>
                </c:pt>
                <c:pt idx="106">
                  <c:v>225.96397218906142</c:v>
                </c:pt>
                <c:pt idx="107">
                  <c:v>225.43798356967525</c:v>
                </c:pt>
                <c:pt idx="108">
                  <c:v>224.93712527000514</c:v>
                </c:pt>
                <c:pt idx="109">
                  <c:v>224.55205430374562</c:v>
                </c:pt>
                <c:pt idx="110">
                  <c:v>224.2550088714157</c:v>
                </c:pt>
                <c:pt idx="111">
                  <c:v>223.81247798188986</c:v>
                </c:pt>
                <c:pt idx="112">
                  <c:v>223.42127066240994</c:v>
                </c:pt>
                <c:pt idx="113">
                  <c:v>223.0270975926295</c:v>
                </c:pt>
                <c:pt idx="114">
                  <c:v>222.57765004546539</c:v>
                </c:pt>
                <c:pt idx="115">
                  <c:v>222.08245468774041</c:v>
                </c:pt>
                <c:pt idx="116">
                  <c:v>221.62670075090347</c:v>
                </c:pt>
                <c:pt idx="117">
                  <c:v>221.20788910680506</c:v>
                </c:pt>
                <c:pt idx="118">
                  <c:v>220.82949323328938</c:v>
                </c:pt>
                <c:pt idx="119">
                  <c:v>220.49602790331093</c:v>
                </c:pt>
                <c:pt idx="120">
                  <c:v>220.09723208663561</c:v>
                </c:pt>
                <c:pt idx="121">
                  <c:v>219.64958401911323</c:v>
                </c:pt>
                <c:pt idx="122">
                  <c:v>219.60531783247151</c:v>
                </c:pt>
                <c:pt idx="123">
                  <c:v>219.86904912437879</c:v>
                </c:pt>
                <c:pt idx="124">
                  <c:v>220.21165369295923</c:v>
                </c:pt>
                <c:pt idx="125">
                  <c:v>220.55737026831684</c:v>
                </c:pt>
                <c:pt idx="126">
                  <c:v>220.87874919662906</c:v>
                </c:pt>
                <c:pt idx="127">
                  <c:v>221.23032019850913</c:v>
                </c:pt>
                <c:pt idx="128">
                  <c:v>221.62692212402453</c:v>
                </c:pt>
                <c:pt idx="129">
                  <c:v>222.14527855507032</c:v>
                </c:pt>
                <c:pt idx="130">
                  <c:v>222.76654410480469</c:v>
                </c:pt>
                <c:pt idx="131">
                  <c:v>223.52742082948441</c:v>
                </c:pt>
                <c:pt idx="132">
                  <c:v>224.33433162844122</c:v>
                </c:pt>
                <c:pt idx="133">
                  <c:v>224.85969801990694</c:v>
                </c:pt>
                <c:pt idx="134">
                  <c:v>225.05440914336413</c:v>
                </c:pt>
                <c:pt idx="135">
                  <c:v>225.21062926094066</c:v>
                </c:pt>
                <c:pt idx="136">
                  <c:v>225.45638520300872</c:v>
                </c:pt>
                <c:pt idx="137">
                  <c:v>225.69570820232377</c:v>
                </c:pt>
                <c:pt idx="138">
                  <c:v>225.886154937572</c:v>
                </c:pt>
                <c:pt idx="139">
                  <c:v>226.07410137811138</c:v>
                </c:pt>
                <c:pt idx="140">
                  <c:v>226.14357069012786</c:v>
                </c:pt>
                <c:pt idx="141">
                  <c:v>226.04507479155379</c:v>
                </c:pt>
                <c:pt idx="142">
                  <c:v>225.86135444280444</c:v>
                </c:pt>
                <c:pt idx="143">
                  <c:v>225.76846719106086</c:v>
                </c:pt>
                <c:pt idx="144">
                  <c:v>225.7715083986659</c:v>
                </c:pt>
                <c:pt idx="145">
                  <c:v>225.87350007065231</c:v>
                </c:pt>
                <c:pt idx="146">
                  <c:v>226.05027169617679</c:v>
                </c:pt>
                <c:pt idx="147">
                  <c:v>226.26547714606625</c:v>
                </c:pt>
                <c:pt idx="148">
                  <c:v>226.63456850311979</c:v>
                </c:pt>
                <c:pt idx="149">
                  <c:v>227.05026826674992</c:v>
                </c:pt>
                <c:pt idx="150">
                  <c:v>227.46770834190147</c:v>
                </c:pt>
                <c:pt idx="151">
                  <c:v>227.98001140802168</c:v>
                </c:pt>
                <c:pt idx="152">
                  <c:v>228.6922653456015</c:v>
                </c:pt>
                <c:pt idx="153">
                  <c:v>229.44143687967278</c:v>
                </c:pt>
                <c:pt idx="154">
                  <c:v>230.10063496438769</c:v>
                </c:pt>
                <c:pt idx="155">
                  <c:v>230.63625760966806</c:v>
                </c:pt>
                <c:pt idx="156">
                  <c:v>231.01892372444038</c:v>
                </c:pt>
                <c:pt idx="157">
                  <c:v>231.20873922001894</c:v>
                </c:pt>
                <c:pt idx="158">
                  <c:v>231.30664386819114</c:v>
                </c:pt>
                <c:pt idx="159">
                  <c:v>231.31028359823003</c:v>
                </c:pt>
                <c:pt idx="160">
                  <c:v>231.38535787356525</c:v>
                </c:pt>
                <c:pt idx="161">
                  <c:v>231.47551717605162</c:v>
                </c:pt>
                <c:pt idx="162">
                  <c:v>231.46897852833644</c:v>
                </c:pt>
                <c:pt idx="163">
                  <c:v>231.29569470759918</c:v>
                </c:pt>
                <c:pt idx="164">
                  <c:v>231.14861234172614</c:v>
                </c:pt>
                <c:pt idx="165">
                  <c:v>231.02472367168411</c:v>
                </c:pt>
                <c:pt idx="166">
                  <c:v>230.90039319099472</c:v>
                </c:pt>
                <c:pt idx="167">
                  <c:v>230.90361569831077</c:v>
                </c:pt>
                <c:pt idx="168">
                  <c:v>231.10269645791831</c:v>
                </c:pt>
                <c:pt idx="169">
                  <c:v>231.48558377658793</c:v>
                </c:pt>
                <c:pt idx="170">
                  <c:v>231.90478537041363</c:v>
                </c:pt>
                <c:pt idx="171">
                  <c:v>232.33786027518224</c:v>
                </c:pt>
                <c:pt idx="172">
                  <c:v>232.91015264472406</c:v>
                </c:pt>
                <c:pt idx="173">
                  <c:v>233.606301961854</c:v>
                </c:pt>
                <c:pt idx="174">
                  <c:v>234.34593755785892</c:v>
                </c:pt>
                <c:pt idx="175">
                  <c:v>234.99802863972917</c:v>
                </c:pt>
                <c:pt idx="176">
                  <c:v>235.63648031382974</c:v>
                </c:pt>
                <c:pt idx="177">
                  <c:v>236.24814612616674</c:v>
                </c:pt>
                <c:pt idx="178">
                  <c:v>236.8265899494906</c:v>
                </c:pt>
                <c:pt idx="179">
                  <c:v>237.24619916757331</c:v>
                </c:pt>
                <c:pt idx="180">
                  <c:v>237.47568482089511</c:v>
                </c:pt>
                <c:pt idx="181">
                  <c:v>237.65663197216136</c:v>
                </c:pt>
                <c:pt idx="182">
                  <c:v>237.70723145071014</c:v>
                </c:pt>
                <c:pt idx="183">
                  <c:v>237.51438586804068</c:v>
                </c:pt>
                <c:pt idx="184">
                  <c:v>237.22846756693846</c:v>
                </c:pt>
                <c:pt idx="185">
                  <c:v>236.8813622158101</c:v>
                </c:pt>
                <c:pt idx="186">
                  <c:v>236.55142269137193</c:v>
                </c:pt>
                <c:pt idx="187">
                  <c:v>236.20582805417646</c:v>
                </c:pt>
                <c:pt idx="188">
                  <c:v>235.98581024618673</c:v>
                </c:pt>
                <c:pt idx="189">
                  <c:v>235.81918256812321</c:v>
                </c:pt>
                <c:pt idx="190">
                  <c:v>235.75755588117329</c:v>
                </c:pt>
                <c:pt idx="191">
                  <c:v>235.77866546732605</c:v>
                </c:pt>
                <c:pt idx="192">
                  <c:v>235.76698408868532</c:v>
                </c:pt>
                <c:pt idx="193">
                  <c:v>235.72335917842267</c:v>
                </c:pt>
                <c:pt idx="194">
                  <c:v>235.67841747118436</c:v>
                </c:pt>
                <c:pt idx="195">
                  <c:v>235.60728150285976</c:v>
                </c:pt>
                <c:pt idx="196">
                  <c:v>235.56087836786392</c:v>
                </c:pt>
                <c:pt idx="197">
                  <c:v>235.50923714816011</c:v>
                </c:pt>
                <c:pt idx="198">
                  <c:v>235.48419459205581</c:v>
                </c:pt>
                <c:pt idx="199">
                  <c:v>235.40210723954397</c:v>
                </c:pt>
                <c:pt idx="200">
                  <c:v>235.31336725345776</c:v>
                </c:pt>
                <c:pt idx="201">
                  <c:v>235.13210999426664</c:v>
                </c:pt>
                <c:pt idx="202">
                  <c:v>234.9024644166999</c:v>
                </c:pt>
                <c:pt idx="203">
                  <c:v>234.89204907655048</c:v>
                </c:pt>
                <c:pt idx="204">
                  <c:v>235.05442325207122</c:v>
                </c:pt>
                <c:pt idx="205">
                  <c:v>235.44720331705005</c:v>
                </c:pt>
                <c:pt idx="206">
                  <c:v>236.12747225768945</c:v>
                </c:pt>
                <c:pt idx="207">
                  <c:v>236.90609582103554</c:v>
                </c:pt>
                <c:pt idx="208">
                  <c:v>237.63547857239755</c:v>
                </c:pt>
                <c:pt idx="209">
                  <c:v>238.22405851047282</c:v>
                </c:pt>
                <c:pt idx="210">
                  <c:v>238.71671804923756</c:v>
                </c:pt>
                <c:pt idx="211">
                  <c:v>239.07654699764515</c:v>
                </c:pt>
                <c:pt idx="212">
                  <c:v>239.45145678871333</c:v>
                </c:pt>
                <c:pt idx="213">
                  <c:v>239.83169083104633</c:v>
                </c:pt>
                <c:pt idx="214">
                  <c:v>240.07920191729087</c:v>
                </c:pt>
                <c:pt idx="215">
                  <c:v>240.22000851323352</c:v>
                </c:pt>
                <c:pt idx="216">
                  <c:v>240.17566424087906</c:v>
                </c:pt>
                <c:pt idx="217">
                  <c:v>239.86196255542202</c:v>
                </c:pt>
                <c:pt idx="218">
                  <c:v>239.44137524826237</c:v>
                </c:pt>
                <c:pt idx="219">
                  <c:v>239.03679057546208</c:v>
                </c:pt>
                <c:pt idx="220">
                  <c:v>238.66791354797999</c:v>
                </c:pt>
                <c:pt idx="221">
                  <c:v>238.37488399056318</c:v>
                </c:pt>
                <c:pt idx="222">
                  <c:v>238.1008275289764</c:v>
                </c:pt>
                <c:pt idx="223">
                  <c:v>237.83282342651657</c:v>
                </c:pt>
                <c:pt idx="224">
                  <c:v>237.50664038080765</c:v>
                </c:pt>
                <c:pt idx="225">
                  <c:v>237.13464518305926</c:v>
                </c:pt>
                <c:pt idx="226">
                  <c:v>236.78982215485982</c:v>
                </c:pt>
                <c:pt idx="227">
                  <c:v>236.47655412245055</c:v>
                </c:pt>
                <c:pt idx="228">
                  <c:v>236.27853034926792</c:v>
                </c:pt>
                <c:pt idx="229">
                  <c:v>236.22616202082381</c:v>
                </c:pt>
                <c:pt idx="230">
                  <c:v>236.36474045586309</c:v>
                </c:pt>
                <c:pt idx="231">
                  <c:v>236.71414906946464</c:v>
                </c:pt>
                <c:pt idx="232">
                  <c:v>237.14959760028259</c:v>
                </c:pt>
                <c:pt idx="233">
                  <c:v>237.71975292016486</c:v>
                </c:pt>
                <c:pt idx="234">
                  <c:v>238.37835680426844</c:v>
                </c:pt>
                <c:pt idx="235">
                  <c:v>239.19866049207195</c:v>
                </c:pt>
                <c:pt idx="236">
                  <c:v>240.19603141105344</c:v>
                </c:pt>
                <c:pt idx="237">
                  <c:v>241.30807432799182</c:v>
                </c:pt>
                <c:pt idx="238">
                  <c:v>242.50808979600478</c:v>
                </c:pt>
                <c:pt idx="239">
                  <c:v>243.72350209906699</c:v>
                </c:pt>
                <c:pt idx="240">
                  <c:v>244.96424670550439</c:v>
                </c:pt>
                <c:pt idx="241">
                  <c:v>246.15495060199544</c:v>
                </c:pt>
                <c:pt idx="242">
                  <c:v>247.29307925325921</c:v>
                </c:pt>
                <c:pt idx="243">
                  <c:v>248.37818947082468</c:v>
                </c:pt>
                <c:pt idx="244">
                  <c:v>249.34019524323637</c:v>
                </c:pt>
                <c:pt idx="245">
                  <c:v>250.20275212715035</c:v>
                </c:pt>
                <c:pt idx="246">
                  <c:v>250.93574132763726</c:v>
                </c:pt>
                <c:pt idx="247">
                  <c:v>251.49245978461624</c:v>
                </c:pt>
                <c:pt idx="248">
                  <c:v>251.87862380296235</c:v>
                </c:pt>
                <c:pt idx="249">
                  <c:v>252.14501922347344</c:v>
                </c:pt>
                <c:pt idx="250">
                  <c:v>252.28511320580989</c:v>
                </c:pt>
                <c:pt idx="251">
                  <c:v>252.24943867633093</c:v>
                </c:pt>
                <c:pt idx="252">
                  <c:v>252.05117179203759</c:v>
                </c:pt>
                <c:pt idx="253">
                  <c:v>251.6683313478141</c:v>
                </c:pt>
                <c:pt idx="254">
                  <c:v>251.18301227450195</c:v>
                </c:pt>
                <c:pt idx="255">
                  <c:v>250.69599298274642</c:v>
                </c:pt>
                <c:pt idx="256">
                  <c:v>250.20126137286542</c:v>
                </c:pt>
                <c:pt idx="257">
                  <c:v>249.74158902535029</c:v>
                </c:pt>
                <c:pt idx="258">
                  <c:v>249.28982189241933</c:v>
                </c:pt>
                <c:pt idx="259">
                  <c:v>248.84262681340758</c:v>
                </c:pt>
                <c:pt idx="260">
                  <c:v>248.4253274336086</c:v>
                </c:pt>
                <c:pt idx="261">
                  <c:v>248.03314756896825</c:v>
                </c:pt>
                <c:pt idx="262">
                  <c:v>247.68811960671474</c:v>
                </c:pt>
                <c:pt idx="263">
                  <c:v>247.41030749262742</c:v>
                </c:pt>
                <c:pt idx="264">
                  <c:v>247.21579952061467</c:v>
                </c:pt>
                <c:pt idx="265">
                  <c:v>247.09317040858886</c:v>
                </c:pt>
                <c:pt idx="266">
                  <c:v>247.02305273660969</c:v>
                </c:pt>
                <c:pt idx="267">
                  <c:v>247.03996274539693</c:v>
                </c:pt>
                <c:pt idx="268">
                  <c:v>247.04717706261943</c:v>
                </c:pt>
                <c:pt idx="269">
                  <c:v>247.06278686093856</c:v>
                </c:pt>
                <c:pt idx="270">
                  <c:v>247.12403109428351</c:v>
                </c:pt>
                <c:pt idx="271">
                  <c:v>247.16471726818963</c:v>
                </c:pt>
                <c:pt idx="272">
                  <c:v>247.2072245041403</c:v>
                </c:pt>
                <c:pt idx="273">
                  <c:v>247.23314195947134</c:v>
                </c:pt>
                <c:pt idx="274">
                  <c:v>247.19555501771177</c:v>
                </c:pt>
                <c:pt idx="275">
                  <c:v>247.08124626571464</c:v>
                </c:pt>
                <c:pt idx="276">
                  <c:v>246.91151443851729</c:v>
                </c:pt>
                <c:pt idx="277">
                  <c:v>246.69815935646884</c:v>
                </c:pt>
                <c:pt idx="278">
                  <c:v>246.36565323670703</c:v>
                </c:pt>
                <c:pt idx="279">
                  <c:v>245.97895095224374</c:v>
                </c:pt>
                <c:pt idx="280">
                  <c:v>245.57914789357119</c:v>
                </c:pt>
                <c:pt idx="281">
                  <c:v>245.20165661917045</c:v>
                </c:pt>
                <c:pt idx="282">
                  <c:v>244.91836504176507</c:v>
                </c:pt>
                <c:pt idx="283">
                  <c:v>244.70231814693634</c:v>
                </c:pt>
                <c:pt idx="284">
                  <c:v>244.50009836132656</c:v>
                </c:pt>
                <c:pt idx="285">
                  <c:v>244.31462142053951</c:v>
                </c:pt>
                <c:pt idx="286">
                  <c:v>244.18134895201922</c:v>
                </c:pt>
                <c:pt idx="287">
                  <c:v>244.06669467246022</c:v>
                </c:pt>
                <c:pt idx="288">
                  <c:v>243.93258915287217</c:v>
                </c:pt>
                <c:pt idx="289">
                  <c:v>243.83838416418578</c:v>
                </c:pt>
                <c:pt idx="290">
                  <c:v>243.8157619203553</c:v>
                </c:pt>
                <c:pt idx="291">
                  <c:v>243.80459478762043</c:v>
                </c:pt>
                <c:pt idx="292">
                  <c:v>243.79153388668621</c:v>
                </c:pt>
                <c:pt idx="293">
                  <c:v>243.74190852462505</c:v>
                </c:pt>
                <c:pt idx="294">
                  <c:v>243.69387920083562</c:v>
                </c:pt>
                <c:pt idx="295">
                  <c:v>243.73147860148785</c:v>
                </c:pt>
                <c:pt idx="296">
                  <c:v>243.86040500013561</c:v>
                </c:pt>
                <c:pt idx="297">
                  <c:v>244.00575629421925</c:v>
                </c:pt>
                <c:pt idx="298">
                  <c:v>244.23046874748044</c:v>
                </c:pt>
                <c:pt idx="299">
                  <c:v>244.56248073430626</c:v>
                </c:pt>
                <c:pt idx="300">
                  <c:v>245.00133578093985</c:v>
                </c:pt>
                <c:pt idx="301">
                  <c:v>245.50120375355581</c:v>
                </c:pt>
                <c:pt idx="302">
                  <c:v>246.00224690749999</c:v>
                </c:pt>
                <c:pt idx="303">
                  <c:v>246.52592026648725</c:v>
                </c:pt>
                <c:pt idx="304">
                  <c:v>247.09562044613907</c:v>
                </c:pt>
                <c:pt idx="305">
                  <c:v>247.7118773956503</c:v>
                </c:pt>
                <c:pt idx="306">
                  <c:v>248.25047975853704</c:v>
                </c:pt>
                <c:pt idx="307">
                  <c:v>248.67505668950014</c:v>
                </c:pt>
                <c:pt idx="308">
                  <c:v>249.02294637433187</c:v>
                </c:pt>
                <c:pt idx="309">
                  <c:v>249.24064475520439</c:v>
                </c:pt>
                <c:pt idx="310">
                  <c:v>249.3597125109157</c:v>
                </c:pt>
                <c:pt idx="311">
                  <c:v>249.39031912875251</c:v>
                </c:pt>
                <c:pt idx="312">
                  <c:v>249.33569968587369</c:v>
                </c:pt>
                <c:pt idx="313">
                  <c:v>249.24271081864296</c:v>
                </c:pt>
                <c:pt idx="314">
                  <c:v>249.07414433309933</c:v>
                </c:pt>
                <c:pt idx="315">
                  <c:v>248.8417527561752</c:v>
                </c:pt>
                <c:pt idx="316">
                  <c:v>248.51231452953587</c:v>
                </c:pt>
                <c:pt idx="317">
                  <c:v>248.18999990896418</c:v>
                </c:pt>
                <c:pt idx="318">
                  <c:v>247.88710364205005</c:v>
                </c:pt>
                <c:pt idx="319">
                  <c:v>247.58487706960193</c:v>
                </c:pt>
                <c:pt idx="320">
                  <c:v>247.31951774888967</c:v>
                </c:pt>
                <c:pt idx="321">
                  <c:v>247.1175498795302</c:v>
                </c:pt>
                <c:pt idx="322">
                  <c:v>246.91214996498491</c:v>
                </c:pt>
                <c:pt idx="323">
                  <c:v>246.72571871186548</c:v>
                </c:pt>
                <c:pt idx="324">
                  <c:v>246.57548753235054</c:v>
                </c:pt>
                <c:pt idx="325">
                  <c:v>246.48786581761368</c:v>
                </c:pt>
                <c:pt idx="326">
                  <c:v>246.45678544696659</c:v>
                </c:pt>
                <c:pt idx="327">
                  <c:v>246.59860823957504</c:v>
                </c:pt>
                <c:pt idx="328">
                  <c:v>246.79148290146367</c:v>
                </c:pt>
                <c:pt idx="329">
                  <c:v>247.06100310845895</c:v>
                </c:pt>
                <c:pt idx="330">
                  <c:v>247.43001865877147</c:v>
                </c:pt>
                <c:pt idx="331">
                  <c:v>247.8701100949493</c:v>
                </c:pt>
                <c:pt idx="332">
                  <c:v>248.27638459233731</c:v>
                </c:pt>
                <c:pt idx="333">
                  <c:v>248.64596658710499</c:v>
                </c:pt>
                <c:pt idx="334">
                  <c:v>248.96965019116917</c:v>
                </c:pt>
                <c:pt idx="335">
                  <c:v>249.28817928707133</c:v>
                </c:pt>
                <c:pt idx="336">
                  <c:v>249.57931716882229</c:v>
                </c:pt>
                <c:pt idx="337">
                  <c:v>249.84852276617693</c:v>
                </c:pt>
                <c:pt idx="338">
                  <c:v>249.97240284482604</c:v>
                </c:pt>
                <c:pt idx="339">
                  <c:v>250.16630814427762</c:v>
                </c:pt>
                <c:pt idx="340">
                  <c:v>250.38309857866278</c:v>
                </c:pt>
                <c:pt idx="341">
                  <c:v>250.58050063317086</c:v>
                </c:pt>
                <c:pt idx="342">
                  <c:v>250.74169354134793</c:v>
                </c:pt>
                <c:pt idx="343">
                  <c:v>250.8847857749858</c:v>
                </c:pt>
                <c:pt idx="344">
                  <c:v>251.06976258306193</c:v>
                </c:pt>
                <c:pt idx="345">
                  <c:v>251.30071972860108</c:v>
                </c:pt>
                <c:pt idx="346">
                  <c:v>251.51136697256152</c:v>
                </c:pt>
                <c:pt idx="347">
                  <c:v>251.6742404523834</c:v>
                </c:pt>
                <c:pt idx="348">
                  <c:v>251.77593503775307</c:v>
                </c:pt>
                <c:pt idx="349">
                  <c:v>251.85456669940166</c:v>
                </c:pt>
                <c:pt idx="350">
                  <c:v>251.79336483581827</c:v>
                </c:pt>
                <c:pt idx="351">
                  <c:v>251.63742341561701</c:v>
                </c:pt>
                <c:pt idx="352">
                  <c:v>251.44145710075026</c:v>
                </c:pt>
                <c:pt idx="353">
                  <c:v>251.22700615421726</c:v>
                </c:pt>
                <c:pt idx="354">
                  <c:v>251.01413732572883</c:v>
                </c:pt>
                <c:pt idx="355">
                  <c:v>250.83250586621196</c:v>
                </c:pt>
                <c:pt idx="356">
                  <c:v>250.61638341646656</c:v>
                </c:pt>
                <c:pt idx="357">
                  <c:v>250.40728719115478</c:v>
                </c:pt>
                <c:pt idx="358">
                  <c:v>250.21477575137149</c:v>
                </c:pt>
                <c:pt idx="359">
                  <c:v>250.02251649976188</c:v>
                </c:pt>
                <c:pt idx="360">
                  <c:v>249.81163860347863</c:v>
                </c:pt>
                <c:pt idx="361">
                  <c:v>249.58581067198438</c:v>
                </c:pt>
                <c:pt idx="362">
                  <c:v>249.35304907201345</c:v>
                </c:pt>
                <c:pt idx="363">
                  <c:v>249.15068962613049</c:v>
                </c:pt>
                <c:pt idx="364">
                  <c:v>248.99430056843809</c:v>
                </c:pt>
                <c:pt idx="365">
                  <c:v>248.8178902998861</c:v>
                </c:pt>
                <c:pt idx="366">
                  <c:v>248.63035877806104</c:v>
                </c:pt>
                <c:pt idx="367">
                  <c:v>248.54127017764395</c:v>
                </c:pt>
                <c:pt idx="368">
                  <c:v>248.53298875160226</c:v>
                </c:pt>
                <c:pt idx="369">
                  <c:v>248.69455843148205</c:v>
                </c:pt>
                <c:pt idx="370">
                  <c:v>249.02131703249299</c:v>
                </c:pt>
                <c:pt idx="371">
                  <c:v>249.44951508336715</c:v>
                </c:pt>
                <c:pt idx="372">
                  <c:v>249.97818224710954</c:v>
                </c:pt>
                <c:pt idx="373">
                  <c:v>250.61991835448836</c:v>
                </c:pt>
                <c:pt idx="374">
                  <c:v>251.3783693547386</c:v>
                </c:pt>
                <c:pt idx="375">
                  <c:v>252.24720928111293</c:v>
                </c:pt>
                <c:pt idx="376">
                  <c:v>253.27121079235275</c:v>
                </c:pt>
                <c:pt idx="377">
                  <c:v>254.3030636489674</c:v>
                </c:pt>
                <c:pt idx="378">
                  <c:v>255.26507293385433</c:v>
                </c:pt>
                <c:pt idx="379">
                  <c:v>256.15932725856908</c:v>
                </c:pt>
                <c:pt idx="380">
                  <c:v>256.91270853073917</c:v>
                </c:pt>
                <c:pt idx="381">
                  <c:v>257.54679546709872</c:v>
                </c:pt>
                <c:pt idx="382">
                  <c:v>258.07826592887216</c:v>
                </c:pt>
                <c:pt idx="383">
                  <c:v>258.50548279291115</c:v>
                </c:pt>
                <c:pt idx="384">
                  <c:v>258.86670846753918</c:v>
                </c:pt>
                <c:pt idx="385">
                  <c:v>259.09848218757736</c:v>
                </c:pt>
                <c:pt idx="386">
                  <c:v>259.19225671365297</c:v>
                </c:pt>
                <c:pt idx="387">
                  <c:v>259.14669749685856</c:v>
                </c:pt>
                <c:pt idx="388">
                  <c:v>259.04245675872738</c:v>
                </c:pt>
                <c:pt idx="389">
                  <c:v>258.91069610688288</c:v>
                </c:pt>
                <c:pt idx="390">
                  <c:v>258.75594803431562</c:v>
                </c:pt>
                <c:pt idx="391">
                  <c:v>258.58167945659756</c:v>
                </c:pt>
                <c:pt idx="392">
                  <c:v>258.38168509499451</c:v>
                </c:pt>
                <c:pt idx="393">
                  <c:v>258.19929092892841</c:v>
                </c:pt>
                <c:pt idx="394">
                  <c:v>258.03265695615738</c:v>
                </c:pt>
                <c:pt idx="395">
                  <c:v>257.80832331484271</c:v>
                </c:pt>
                <c:pt idx="396">
                  <c:v>257.54799765540469</c:v>
                </c:pt>
                <c:pt idx="397">
                  <c:v>257.24067706563977</c:v>
                </c:pt>
                <c:pt idx="398">
                  <c:v>256.92350967418832</c:v>
                </c:pt>
                <c:pt idx="399">
                  <c:v>256.60153858320194</c:v>
                </c:pt>
                <c:pt idx="400">
                  <c:v>256.29897696283655</c:v>
                </c:pt>
                <c:pt idx="401">
                  <c:v>256.04360311201719</c:v>
                </c:pt>
                <c:pt idx="402">
                  <c:v>255.81045207801643</c:v>
                </c:pt>
                <c:pt idx="403">
                  <c:v>255.58500536953943</c:v>
                </c:pt>
                <c:pt idx="404">
                  <c:v>255.3743834968507</c:v>
                </c:pt>
                <c:pt idx="405">
                  <c:v>255.18042632542677</c:v>
                </c:pt>
                <c:pt idx="406">
                  <c:v>254.99746155335771</c:v>
                </c:pt>
                <c:pt idx="407">
                  <c:v>254.81569166370545</c:v>
                </c:pt>
                <c:pt idx="408">
                  <c:v>254.63033345921312</c:v>
                </c:pt>
                <c:pt idx="409">
                  <c:v>254.43681627487834</c:v>
                </c:pt>
                <c:pt idx="410">
                  <c:v>254.26433667556839</c:v>
                </c:pt>
                <c:pt idx="411">
                  <c:v>254.08614516513316</c:v>
                </c:pt>
                <c:pt idx="412">
                  <c:v>253.90010228491627</c:v>
                </c:pt>
                <c:pt idx="413">
                  <c:v>253.72567531338294</c:v>
                </c:pt>
                <c:pt idx="414">
                  <c:v>253.5635315559459</c:v>
                </c:pt>
                <c:pt idx="415">
                  <c:v>253.4070806451993</c:v>
                </c:pt>
                <c:pt idx="416">
                  <c:v>253.254318226908</c:v>
                </c:pt>
                <c:pt idx="417">
                  <c:v>253.11187448310895</c:v>
                </c:pt>
                <c:pt idx="418">
                  <c:v>252.98096627071666</c:v>
                </c:pt>
                <c:pt idx="419">
                  <c:v>252.89248628666383</c:v>
                </c:pt>
                <c:pt idx="420">
                  <c:v>252.83250985492077</c:v>
                </c:pt>
                <c:pt idx="421">
                  <c:v>252.74802582352933</c:v>
                </c:pt>
                <c:pt idx="422">
                  <c:v>252.64932893560979</c:v>
                </c:pt>
                <c:pt idx="423">
                  <c:v>252.51740852482297</c:v>
                </c:pt>
                <c:pt idx="424">
                  <c:v>252.32935554342546</c:v>
                </c:pt>
                <c:pt idx="425">
                  <c:v>252.09662018829005</c:v>
                </c:pt>
                <c:pt idx="426">
                  <c:v>251.84821451665997</c:v>
                </c:pt>
                <c:pt idx="427">
                  <c:v>251.59459012377371</c:v>
                </c:pt>
                <c:pt idx="428">
                  <c:v>251.36214662414378</c:v>
                </c:pt>
                <c:pt idx="429">
                  <c:v>251.12932454936518</c:v>
                </c:pt>
                <c:pt idx="430">
                  <c:v>250.87631178590047</c:v>
                </c:pt>
                <c:pt idx="431">
                  <c:v>250.60866766900196</c:v>
                </c:pt>
                <c:pt idx="432">
                  <c:v>250.35338538427442</c:v>
                </c:pt>
                <c:pt idx="433">
                  <c:v>250.10378714919918</c:v>
                </c:pt>
                <c:pt idx="434">
                  <c:v>249.87570112207578</c:v>
                </c:pt>
                <c:pt idx="435">
                  <c:v>249.71737046877371</c:v>
                </c:pt>
                <c:pt idx="436">
                  <c:v>249.65218762553511</c:v>
                </c:pt>
                <c:pt idx="437">
                  <c:v>249.66715367006063</c:v>
                </c:pt>
                <c:pt idx="438">
                  <c:v>249.7157808307069</c:v>
                </c:pt>
                <c:pt idx="439">
                  <c:v>249.7962286136258</c:v>
                </c:pt>
                <c:pt idx="440">
                  <c:v>249.88880250534282</c:v>
                </c:pt>
                <c:pt idx="441">
                  <c:v>249.9805812575016</c:v>
                </c:pt>
                <c:pt idx="442">
                  <c:v>250.06073278332596</c:v>
                </c:pt>
                <c:pt idx="443">
                  <c:v>250.13407113239688</c:v>
                </c:pt>
                <c:pt idx="444">
                  <c:v>250.2363782553075</c:v>
                </c:pt>
                <c:pt idx="445">
                  <c:v>250.35343578887793</c:v>
                </c:pt>
                <c:pt idx="446">
                  <c:v>250.50372181212242</c:v>
                </c:pt>
                <c:pt idx="447">
                  <c:v>250.60397180092761</c:v>
                </c:pt>
                <c:pt idx="448">
                  <c:v>250.66749372197685</c:v>
                </c:pt>
                <c:pt idx="449">
                  <c:v>250.71136228081414</c:v>
                </c:pt>
                <c:pt idx="450">
                  <c:v>250.69655596175863</c:v>
                </c:pt>
                <c:pt idx="451">
                  <c:v>250.65899107457818</c:v>
                </c:pt>
                <c:pt idx="452">
                  <c:v>250.63666975992089</c:v>
                </c:pt>
                <c:pt idx="453">
                  <c:v>250.65974069853598</c:v>
                </c:pt>
                <c:pt idx="454">
                  <c:v>250.74292545149927</c:v>
                </c:pt>
                <c:pt idx="455">
                  <c:v>250.81632675182919</c:v>
                </c:pt>
                <c:pt idx="456">
                  <c:v>250.88198709544338</c:v>
                </c:pt>
                <c:pt idx="457">
                  <c:v>250.89167125825435</c:v>
                </c:pt>
                <c:pt idx="458">
                  <c:v>250.90515635204554</c:v>
                </c:pt>
                <c:pt idx="459">
                  <c:v>250.86871969674965</c:v>
                </c:pt>
                <c:pt idx="460">
                  <c:v>250.83631673357601</c:v>
                </c:pt>
                <c:pt idx="461">
                  <c:v>250.85976609258032</c:v>
                </c:pt>
                <c:pt idx="462">
                  <c:v>250.92173040404666</c:v>
                </c:pt>
                <c:pt idx="463">
                  <c:v>250.96619232658875</c:v>
                </c:pt>
                <c:pt idx="464">
                  <c:v>250.9666345398835</c:v>
                </c:pt>
                <c:pt idx="465">
                  <c:v>250.92740461843425</c:v>
                </c:pt>
                <c:pt idx="466">
                  <c:v>250.90210669007391</c:v>
                </c:pt>
                <c:pt idx="467">
                  <c:v>250.89035326758906</c:v>
                </c:pt>
                <c:pt idx="468">
                  <c:v>250.8869651777629</c:v>
                </c:pt>
                <c:pt idx="469">
                  <c:v>250.85393446453838</c:v>
                </c:pt>
                <c:pt idx="470">
                  <c:v>250.81067998902199</c:v>
                </c:pt>
                <c:pt idx="471">
                  <c:v>250.7376019970952</c:v>
                </c:pt>
                <c:pt idx="472">
                  <c:v>250.60809636708476</c:v>
                </c:pt>
                <c:pt idx="473">
                  <c:v>250.46312096856866</c:v>
                </c:pt>
                <c:pt idx="474">
                  <c:v>250.3247365363178</c:v>
                </c:pt>
                <c:pt idx="475">
                  <c:v>250.19828009245592</c:v>
                </c:pt>
                <c:pt idx="476">
                  <c:v>250.06309226480715</c:v>
                </c:pt>
                <c:pt idx="477">
                  <c:v>249.89778820866212</c:v>
                </c:pt>
                <c:pt idx="478">
                  <c:v>249.70879511501036</c:v>
                </c:pt>
                <c:pt idx="479">
                  <c:v>249.5036084794252</c:v>
                </c:pt>
                <c:pt idx="480">
                  <c:v>249.30308358987151</c:v>
                </c:pt>
                <c:pt idx="481">
                  <c:v>249.12987611755261</c:v>
                </c:pt>
                <c:pt idx="482">
                  <c:v>248.97241768887787</c:v>
                </c:pt>
                <c:pt idx="483">
                  <c:v>248.82679652341747</c:v>
                </c:pt>
                <c:pt idx="484">
                  <c:v>248.66149027565734</c:v>
                </c:pt>
                <c:pt idx="485">
                  <c:v>248.5073183787639</c:v>
                </c:pt>
                <c:pt idx="486">
                  <c:v>248.39115445097366</c:v>
                </c:pt>
                <c:pt idx="487">
                  <c:v>248.30549065784729</c:v>
                </c:pt>
                <c:pt idx="488">
                  <c:v>248.28805762182307</c:v>
                </c:pt>
                <c:pt idx="489">
                  <c:v>248.28866153152592</c:v>
                </c:pt>
                <c:pt idx="490">
                  <c:v>248.28425865929776</c:v>
                </c:pt>
                <c:pt idx="491">
                  <c:v>248.27162293908756</c:v>
                </c:pt>
                <c:pt idx="492">
                  <c:v>248.22470233336679</c:v>
                </c:pt>
                <c:pt idx="493">
                  <c:v>248.16559177503552</c:v>
                </c:pt>
                <c:pt idx="494">
                  <c:v>248.10927885969934</c:v>
                </c:pt>
                <c:pt idx="495">
                  <c:v>248.06942335055618</c:v>
                </c:pt>
                <c:pt idx="496">
                  <c:v>248.01677318852498</c:v>
                </c:pt>
                <c:pt idx="497">
                  <c:v>247.9228403649463</c:v>
                </c:pt>
                <c:pt idx="498">
                  <c:v>247.79876567785342</c:v>
                </c:pt>
                <c:pt idx="499">
                  <c:v>247.61621601657669</c:v>
                </c:pt>
                <c:pt idx="500">
                  <c:v>247.41373416223996</c:v>
                </c:pt>
                <c:pt idx="501">
                  <c:v>247.20384370678804</c:v>
                </c:pt>
                <c:pt idx="502">
                  <c:v>246.99404454975655</c:v>
                </c:pt>
                <c:pt idx="503">
                  <c:v>246.82600595497786</c:v>
                </c:pt>
                <c:pt idx="504">
                  <c:v>246.70354128294176</c:v>
                </c:pt>
                <c:pt idx="505">
                  <c:v>246.62937050195987</c:v>
                </c:pt>
                <c:pt idx="506">
                  <c:v>246.57779803478809</c:v>
                </c:pt>
                <c:pt idx="507">
                  <c:v>246.56754998115167</c:v>
                </c:pt>
                <c:pt idx="508">
                  <c:v>246.61214600320164</c:v>
                </c:pt>
                <c:pt idx="509">
                  <c:v>246.74604312537875</c:v>
                </c:pt>
                <c:pt idx="510">
                  <c:v>246.91969480424115</c:v>
                </c:pt>
                <c:pt idx="511">
                  <c:v>247.13096891158528</c:v>
                </c:pt>
                <c:pt idx="512">
                  <c:v>247.34732811665319</c:v>
                </c:pt>
                <c:pt idx="513">
                  <c:v>247.58203000735287</c:v>
                </c:pt>
                <c:pt idx="514">
                  <c:v>247.82140039588703</c:v>
                </c:pt>
                <c:pt idx="515">
                  <c:v>248.04955889180746</c:v>
                </c:pt>
                <c:pt idx="516">
                  <c:v>248.24095579712227</c:v>
                </c:pt>
                <c:pt idx="517">
                  <c:v>248.44043956121297</c:v>
                </c:pt>
                <c:pt idx="518">
                  <c:v>248.62326838776136</c:v>
                </c:pt>
                <c:pt idx="519">
                  <c:v>248.77231202275573</c:v>
                </c:pt>
                <c:pt idx="520">
                  <c:v>248.86270424146878</c:v>
                </c:pt>
                <c:pt idx="521">
                  <c:v>248.90285677442282</c:v>
                </c:pt>
                <c:pt idx="522">
                  <c:v>248.8941431219304</c:v>
                </c:pt>
                <c:pt idx="523">
                  <c:v>248.87957047897171</c:v>
                </c:pt>
                <c:pt idx="524">
                  <c:v>248.83932563486078</c:v>
                </c:pt>
                <c:pt idx="525">
                  <c:v>248.76270420570447</c:v>
                </c:pt>
                <c:pt idx="526">
                  <c:v>248.64631546649269</c:v>
                </c:pt>
                <c:pt idx="527">
                  <c:v>248.52305816381721</c:v>
                </c:pt>
                <c:pt idx="528">
                  <c:v>248.37906754061339</c:v>
                </c:pt>
                <c:pt idx="529">
                  <c:v>248.21169689280316</c:v>
                </c:pt>
                <c:pt idx="530">
                  <c:v>248.03081049130978</c:v>
                </c:pt>
                <c:pt idx="531">
                  <c:v>247.83661826277151</c:v>
                </c:pt>
                <c:pt idx="532">
                  <c:v>247.67504621762384</c:v>
                </c:pt>
                <c:pt idx="533">
                  <c:v>247.53192631866224</c:v>
                </c:pt>
                <c:pt idx="534">
                  <c:v>247.38781776143563</c:v>
                </c:pt>
                <c:pt idx="535">
                  <c:v>247.26160226607755</c:v>
                </c:pt>
                <c:pt idx="536">
                  <c:v>247.15424755120722</c:v>
                </c:pt>
                <c:pt idx="537">
                  <c:v>247.08560807970073</c:v>
                </c:pt>
                <c:pt idx="538">
                  <c:v>247.05339887119715</c:v>
                </c:pt>
                <c:pt idx="539">
                  <c:v>247.03291020337008</c:v>
                </c:pt>
                <c:pt idx="540">
                  <c:v>247.02038241853509</c:v>
                </c:pt>
                <c:pt idx="541">
                  <c:v>246.99818853542465</c:v>
                </c:pt>
                <c:pt idx="542">
                  <c:v>246.95465367640034</c:v>
                </c:pt>
                <c:pt idx="543">
                  <c:v>246.89613703763982</c:v>
                </c:pt>
                <c:pt idx="544">
                  <c:v>246.83501074198102</c:v>
                </c:pt>
                <c:pt idx="545">
                  <c:v>246.82349771534692</c:v>
                </c:pt>
                <c:pt idx="546">
                  <c:v>246.85979850896248</c:v>
                </c:pt>
                <c:pt idx="547">
                  <c:v>246.92567390792627</c:v>
                </c:pt>
                <c:pt idx="548">
                  <c:v>247.01902967016593</c:v>
                </c:pt>
                <c:pt idx="549">
                  <c:v>247.0986157352784</c:v>
                </c:pt>
                <c:pt idx="550">
                  <c:v>247.19708719539474</c:v>
                </c:pt>
                <c:pt idx="551">
                  <c:v>247.34761596754623</c:v>
                </c:pt>
                <c:pt idx="552">
                  <c:v>247.57052568717401</c:v>
                </c:pt>
                <c:pt idx="553">
                  <c:v>247.83350478436051</c:v>
                </c:pt>
                <c:pt idx="554">
                  <c:v>248.13303156184827</c:v>
                </c:pt>
                <c:pt idx="555">
                  <c:v>248.43996142744447</c:v>
                </c:pt>
                <c:pt idx="556">
                  <c:v>248.69301401208989</c:v>
                </c:pt>
                <c:pt idx="557">
                  <c:v>248.87922222273312</c:v>
                </c:pt>
                <c:pt idx="558">
                  <c:v>249.03790946537447</c:v>
                </c:pt>
                <c:pt idx="559">
                  <c:v>249.16890780296237</c:v>
                </c:pt>
                <c:pt idx="560">
                  <c:v>249.31346206395594</c:v>
                </c:pt>
                <c:pt idx="561">
                  <c:v>249.4655673739326</c:v>
                </c:pt>
                <c:pt idx="562">
                  <c:v>249.61749894517627</c:v>
                </c:pt>
                <c:pt idx="563">
                  <c:v>249.7163599523353</c:v>
                </c:pt>
                <c:pt idx="564">
                  <c:v>249.78569031293799</c:v>
                </c:pt>
                <c:pt idx="565">
                  <c:v>249.84108554257244</c:v>
                </c:pt>
                <c:pt idx="566">
                  <c:v>249.91387467486265</c:v>
                </c:pt>
                <c:pt idx="567">
                  <c:v>250.0106270414889</c:v>
                </c:pt>
                <c:pt idx="568">
                  <c:v>250.12701043835642</c:v>
                </c:pt>
                <c:pt idx="569">
                  <c:v>250.2159039907535</c:v>
                </c:pt>
                <c:pt idx="570">
                  <c:v>250.26550933067873</c:v>
                </c:pt>
                <c:pt idx="571">
                  <c:v>250.26443545320728</c:v>
                </c:pt>
                <c:pt idx="572">
                  <c:v>250.21351248323836</c:v>
                </c:pt>
                <c:pt idx="573">
                  <c:v>250.10600887654206</c:v>
                </c:pt>
                <c:pt idx="574">
                  <c:v>250.00593202565327</c:v>
                </c:pt>
                <c:pt idx="575">
                  <c:v>249.91845792764806</c:v>
                </c:pt>
                <c:pt idx="576">
                  <c:v>249.82580012518156</c:v>
                </c:pt>
                <c:pt idx="577">
                  <c:v>249.71463911658003</c:v>
                </c:pt>
                <c:pt idx="578">
                  <c:v>249.59155147928522</c:v>
                </c:pt>
                <c:pt idx="579">
                  <c:v>249.50723837345521</c:v>
                </c:pt>
                <c:pt idx="580">
                  <c:v>249.42920164929129</c:v>
                </c:pt>
                <c:pt idx="581">
                  <c:v>249.36597701116318</c:v>
                </c:pt>
                <c:pt idx="582">
                  <c:v>249.30968994256926</c:v>
                </c:pt>
                <c:pt idx="583">
                  <c:v>249.24781923296115</c:v>
                </c:pt>
                <c:pt idx="584">
                  <c:v>249.17745604659203</c:v>
                </c:pt>
                <c:pt idx="585">
                  <c:v>249.0764610857037</c:v>
                </c:pt>
                <c:pt idx="586">
                  <c:v>248.96666131099866</c:v>
                </c:pt>
                <c:pt idx="587">
                  <c:v>248.8302623583875</c:v>
                </c:pt>
                <c:pt idx="588">
                  <c:v>248.678417099124</c:v>
                </c:pt>
                <c:pt idx="589">
                  <c:v>248.52248306672382</c:v>
                </c:pt>
                <c:pt idx="590">
                  <c:v>248.31796049672204</c:v>
                </c:pt>
                <c:pt idx="591">
                  <c:v>248.14985770099349</c:v>
                </c:pt>
                <c:pt idx="592">
                  <c:v>247.992801691914</c:v>
                </c:pt>
                <c:pt idx="593">
                  <c:v>247.8625905659058</c:v>
                </c:pt>
                <c:pt idx="594">
                  <c:v>247.78089250335685</c:v>
                </c:pt>
                <c:pt idx="595">
                  <c:v>247.76566673890113</c:v>
                </c:pt>
                <c:pt idx="596">
                  <c:v>247.82834147644235</c:v>
                </c:pt>
                <c:pt idx="597">
                  <c:v>247.9489184861059</c:v>
                </c:pt>
                <c:pt idx="598">
                  <c:v>248.109497089516</c:v>
                </c:pt>
                <c:pt idx="599">
                  <c:v>248.30936328899216</c:v>
                </c:pt>
                <c:pt idx="600">
                  <c:v>248.52854778783009</c:v>
                </c:pt>
                <c:pt idx="601">
                  <c:v>248.79355317279484</c:v>
                </c:pt>
                <c:pt idx="602">
                  <c:v>249.09857344026813</c:v>
                </c:pt>
                <c:pt idx="603">
                  <c:v>249.3949321579685</c:v>
                </c:pt>
                <c:pt idx="604">
                  <c:v>249.67853995367915</c:v>
                </c:pt>
                <c:pt idx="605">
                  <c:v>249.92081846960545</c:v>
                </c:pt>
                <c:pt idx="606">
                  <c:v>250.10234702050073</c:v>
                </c:pt>
                <c:pt idx="607">
                  <c:v>250.2145740029253</c:v>
                </c:pt>
                <c:pt idx="608">
                  <c:v>250.27089319256368</c:v>
                </c:pt>
                <c:pt idx="609">
                  <c:v>250.28680231418019</c:v>
                </c:pt>
                <c:pt idx="610">
                  <c:v>250.26183080819877</c:v>
                </c:pt>
                <c:pt idx="611">
                  <c:v>250.19933851149619</c:v>
                </c:pt>
                <c:pt idx="612">
                  <c:v>250.08825287173832</c:v>
                </c:pt>
                <c:pt idx="613">
                  <c:v>249.91586431229243</c:v>
                </c:pt>
                <c:pt idx="614">
                  <c:v>249.73016472640617</c:v>
                </c:pt>
                <c:pt idx="615">
                  <c:v>249.52884696372212</c:v>
                </c:pt>
                <c:pt idx="616">
                  <c:v>249.30738218570926</c:v>
                </c:pt>
                <c:pt idx="617">
                  <c:v>249.07553000922354</c:v>
                </c:pt>
                <c:pt idx="618">
                  <c:v>248.84775789475296</c:v>
                </c:pt>
                <c:pt idx="619">
                  <c:v>248.62630812787972</c:v>
                </c:pt>
                <c:pt idx="620">
                  <c:v>248.4380184984405</c:v>
                </c:pt>
                <c:pt idx="621">
                  <c:v>248.29433133155052</c:v>
                </c:pt>
                <c:pt idx="622">
                  <c:v>248.20272075427948</c:v>
                </c:pt>
                <c:pt idx="623">
                  <c:v>248.15401679835912</c:v>
                </c:pt>
                <c:pt idx="624">
                  <c:v>248.16699019579812</c:v>
                </c:pt>
                <c:pt idx="625">
                  <c:v>248.25214582958696</c:v>
                </c:pt>
                <c:pt idx="626">
                  <c:v>248.38317935318221</c:v>
                </c:pt>
                <c:pt idx="627">
                  <c:v>248.54595778932728</c:v>
                </c:pt>
                <c:pt idx="628">
                  <c:v>248.74106316010494</c:v>
                </c:pt>
                <c:pt idx="629">
                  <c:v>248.96108661464893</c:v>
                </c:pt>
                <c:pt idx="630">
                  <c:v>249.1621500444694</c:v>
                </c:pt>
                <c:pt idx="631">
                  <c:v>249.32495752392688</c:v>
                </c:pt>
                <c:pt idx="632">
                  <c:v>249.45395033941384</c:v>
                </c:pt>
                <c:pt idx="633">
                  <c:v>249.55640440866063</c:v>
                </c:pt>
                <c:pt idx="634">
                  <c:v>249.62677548999497</c:v>
                </c:pt>
                <c:pt idx="635">
                  <c:v>249.64093266262589</c:v>
                </c:pt>
                <c:pt idx="636">
                  <c:v>249.61855286061575</c:v>
                </c:pt>
                <c:pt idx="637">
                  <c:v>249.5782334891779</c:v>
                </c:pt>
                <c:pt idx="638">
                  <c:v>249.55633803120591</c:v>
                </c:pt>
                <c:pt idx="639">
                  <c:v>249.53214913733618</c:v>
                </c:pt>
                <c:pt idx="640">
                  <c:v>249.50380591232505</c:v>
                </c:pt>
                <c:pt idx="641">
                  <c:v>249.47387640769375</c:v>
                </c:pt>
                <c:pt idx="642">
                  <c:v>249.45643628021406</c:v>
                </c:pt>
                <c:pt idx="643">
                  <c:v>249.44007616661682</c:v>
                </c:pt>
                <c:pt idx="644">
                  <c:v>249.42774109305708</c:v>
                </c:pt>
                <c:pt idx="645">
                  <c:v>249.43928513653273</c:v>
                </c:pt>
                <c:pt idx="646">
                  <c:v>249.4334778026637</c:v>
                </c:pt>
                <c:pt idx="647">
                  <c:v>249.40109028840487</c:v>
                </c:pt>
                <c:pt idx="648">
                  <c:v>249.34271234217951</c:v>
                </c:pt>
                <c:pt idx="649">
                  <c:v>249.24566002137647</c:v>
                </c:pt>
                <c:pt idx="650">
                  <c:v>249.13091851391388</c:v>
                </c:pt>
                <c:pt idx="651">
                  <c:v>248.98444544936899</c:v>
                </c:pt>
                <c:pt idx="652">
                  <c:v>248.83606520395406</c:v>
                </c:pt>
                <c:pt idx="653">
                  <c:v>248.67320454831551</c:v>
                </c:pt>
                <c:pt idx="654">
                  <c:v>248.49367924639756</c:v>
                </c:pt>
                <c:pt idx="655">
                  <c:v>248.29775070185414</c:v>
                </c:pt>
                <c:pt idx="656">
                  <c:v>248.09368333676423</c:v>
                </c:pt>
                <c:pt idx="657">
                  <c:v>247.95435101010762</c:v>
                </c:pt>
                <c:pt idx="658">
                  <c:v>247.88078462227958</c:v>
                </c:pt>
                <c:pt idx="659">
                  <c:v>247.8493095899309</c:v>
                </c:pt>
                <c:pt idx="660">
                  <c:v>247.90091179476121</c:v>
                </c:pt>
                <c:pt idx="661">
                  <c:v>247.99513488550062</c:v>
                </c:pt>
                <c:pt idx="662">
                  <c:v>248.12068199754057</c:v>
                </c:pt>
                <c:pt idx="663">
                  <c:v>248.28832911686243</c:v>
                </c:pt>
                <c:pt idx="664">
                  <c:v>248.47916617588052</c:v>
                </c:pt>
                <c:pt idx="665">
                  <c:v>248.70925236341438</c:v>
                </c:pt>
                <c:pt idx="666">
                  <c:v>248.96474692989233</c:v>
                </c:pt>
                <c:pt idx="667">
                  <c:v>249.23845581137422</c:v>
                </c:pt>
                <c:pt idx="668">
                  <c:v>249.49364495611471</c:v>
                </c:pt>
                <c:pt idx="669">
                  <c:v>249.69243577684301</c:v>
                </c:pt>
                <c:pt idx="670">
                  <c:v>249.86527079166908</c:v>
                </c:pt>
                <c:pt idx="671">
                  <c:v>249.97497085260164</c:v>
                </c:pt>
                <c:pt idx="672">
                  <c:v>250.05183010131105</c:v>
                </c:pt>
                <c:pt idx="673">
                  <c:v>250.13855619372734</c:v>
                </c:pt>
                <c:pt idx="674">
                  <c:v>250.22122942146842</c:v>
                </c:pt>
                <c:pt idx="675">
                  <c:v>250.33931049575369</c:v>
                </c:pt>
                <c:pt idx="676">
                  <c:v>250.45119951754168</c:v>
                </c:pt>
                <c:pt idx="677">
                  <c:v>250.57139754155216</c:v>
                </c:pt>
                <c:pt idx="678">
                  <c:v>250.66124949921553</c:v>
                </c:pt>
                <c:pt idx="679">
                  <c:v>250.72717625375014</c:v>
                </c:pt>
                <c:pt idx="680">
                  <c:v>250.81361134051875</c:v>
                </c:pt>
                <c:pt idx="681">
                  <c:v>250.91546916053392</c:v>
                </c:pt>
                <c:pt idx="682">
                  <c:v>251.03850676705486</c:v>
                </c:pt>
                <c:pt idx="683">
                  <c:v>251.17355032520302</c:v>
                </c:pt>
                <c:pt idx="684">
                  <c:v>251.29341598398435</c:v>
                </c:pt>
                <c:pt idx="685">
                  <c:v>251.3751723978319</c:v>
                </c:pt>
                <c:pt idx="686">
                  <c:v>251.424309037684</c:v>
                </c:pt>
                <c:pt idx="687">
                  <c:v>251.46688892337258</c:v>
                </c:pt>
                <c:pt idx="688">
                  <c:v>251.49186061151877</c:v>
                </c:pt>
                <c:pt idx="689">
                  <c:v>251.50908277377096</c:v>
                </c:pt>
                <c:pt idx="690">
                  <c:v>251.49980345408156</c:v>
                </c:pt>
                <c:pt idx="691">
                  <c:v>251.46155021972507</c:v>
                </c:pt>
                <c:pt idx="692">
                  <c:v>251.41548310342333</c:v>
                </c:pt>
                <c:pt idx="693">
                  <c:v>251.34216361456367</c:v>
                </c:pt>
                <c:pt idx="694">
                  <c:v>251.25157217940031</c:v>
                </c:pt>
                <c:pt idx="695">
                  <c:v>251.16442267441226</c:v>
                </c:pt>
                <c:pt idx="696">
                  <c:v>251.10207290825812</c:v>
                </c:pt>
                <c:pt idx="697">
                  <c:v>251.06240251631525</c:v>
                </c:pt>
                <c:pt idx="698">
                  <c:v>251.08770963316502</c:v>
                </c:pt>
                <c:pt idx="699">
                  <c:v>251.14931889947894</c:v>
                </c:pt>
                <c:pt idx="700">
                  <c:v>251.26175525944464</c:v>
                </c:pt>
                <c:pt idx="701">
                  <c:v>251.4405017418635</c:v>
                </c:pt>
                <c:pt idx="702">
                  <c:v>251.66550941830644</c:v>
                </c:pt>
                <c:pt idx="703">
                  <c:v>251.89911303762426</c:v>
                </c:pt>
                <c:pt idx="704">
                  <c:v>252.15315366500971</c:v>
                </c:pt>
                <c:pt idx="705">
                  <c:v>252.41907978317943</c:v>
                </c:pt>
                <c:pt idx="706">
                  <c:v>252.6685707732336</c:v>
                </c:pt>
                <c:pt idx="707">
                  <c:v>252.89579819149068</c:v>
                </c:pt>
                <c:pt idx="708">
                  <c:v>253.08799199024978</c:v>
                </c:pt>
                <c:pt idx="709">
                  <c:v>253.20120960778033</c:v>
                </c:pt>
                <c:pt idx="710">
                  <c:v>253.2671844143247</c:v>
                </c:pt>
                <c:pt idx="711">
                  <c:v>253.30094923135482</c:v>
                </c:pt>
                <c:pt idx="712">
                  <c:v>253.30987629551134</c:v>
                </c:pt>
                <c:pt idx="713">
                  <c:v>253.32864938039299</c:v>
                </c:pt>
                <c:pt idx="714">
                  <c:v>253.33853640763576</c:v>
                </c:pt>
                <c:pt idx="715">
                  <c:v>253.32211020016442</c:v>
                </c:pt>
                <c:pt idx="716">
                  <c:v>253.2992887224469</c:v>
                </c:pt>
                <c:pt idx="717">
                  <c:v>253.27270130505573</c:v>
                </c:pt>
                <c:pt idx="718">
                  <c:v>253.25087071018842</c:v>
                </c:pt>
                <c:pt idx="719">
                  <c:v>253.22286815829068</c:v>
                </c:pt>
                <c:pt idx="720">
                  <c:v>253.18582293182345</c:v>
                </c:pt>
                <c:pt idx="721">
                  <c:v>253.14791360223907</c:v>
                </c:pt>
                <c:pt idx="722">
                  <c:v>253.11170290442649</c:v>
                </c:pt>
                <c:pt idx="723">
                  <c:v>253.06533364746974</c:v>
                </c:pt>
                <c:pt idx="724">
                  <c:v>252.95972254673919</c:v>
                </c:pt>
                <c:pt idx="725">
                  <c:v>252.85082551425992</c:v>
                </c:pt>
                <c:pt idx="726">
                  <c:v>252.75704772228016</c:v>
                </c:pt>
                <c:pt idx="727">
                  <c:v>252.64918773663842</c:v>
                </c:pt>
                <c:pt idx="728">
                  <c:v>252.5436295356217</c:v>
                </c:pt>
                <c:pt idx="729">
                  <c:v>252.44009264928309</c:v>
                </c:pt>
                <c:pt idx="730">
                  <c:v>252.35360868396091</c:v>
                </c:pt>
                <c:pt idx="731">
                  <c:v>252.30625296568925</c:v>
                </c:pt>
                <c:pt idx="732">
                  <c:v>252.28128820491784</c:v>
                </c:pt>
                <c:pt idx="733">
                  <c:v>252.25883699134656</c:v>
                </c:pt>
                <c:pt idx="734">
                  <c:v>252.25810220312397</c:v>
                </c:pt>
                <c:pt idx="735">
                  <c:v>252.31729135029116</c:v>
                </c:pt>
                <c:pt idx="736">
                  <c:v>252.39222907521423</c:v>
                </c:pt>
                <c:pt idx="737">
                  <c:v>252.50033310990204</c:v>
                </c:pt>
                <c:pt idx="738">
                  <c:v>252.66453953204589</c:v>
                </c:pt>
                <c:pt idx="739">
                  <c:v>252.88849888567668</c:v>
                </c:pt>
                <c:pt idx="740">
                  <c:v>253.14627371802663</c:v>
                </c:pt>
                <c:pt idx="741">
                  <c:v>253.42637880424562</c:v>
                </c:pt>
                <c:pt idx="742">
                  <c:v>253.71382085715183</c:v>
                </c:pt>
                <c:pt idx="743">
                  <c:v>254.02496671533308</c:v>
                </c:pt>
                <c:pt idx="744">
                  <c:v>254.34508040533154</c:v>
                </c:pt>
                <c:pt idx="745">
                  <c:v>254.63902078909317</c:v>
                </c:pt>
                <c:pt idx="746">
                  <c:v>254.88586825483796</c:v>
                </c:pt>
                <c:pt idx="747">
                  <c:v>255.09977894229587</c:v>
                </c:pt>
                <c:pt idx="748">
                  <c:v>255.2690992863393</c:v>
                </c:pt>
                <c:pt idx="749">
                  <c:v>255.41051853498504</c:v>
                </c:pt>
                <c:pt idx="750">
                  <c:v>255.51059528104568</c:v>
                </c:pt>
                <c:pt idx="751">
                  <c:v>255.59575946642707</c:v>
                </c:pt>
                <c:pt idx="752">
                  <c:v>255.66281998502757</c:v>
                </c:pt>
                <c:pt idx="753">
                  <c:v>255.69944092586073</c:v>
                </c:pt>
                <c:pt idx="754">
                  <c:v>255.69109456295817</c:v>
                </c:pt>
                <c:pt idx="755">
                  <c:v>255.65309489467546</c:v>
                </c:pt>
                <c:pt idx="756">
                  <c:v>255.61278571706396</c:v>
                </c:pt>
                <c:pt idx="757">
                  <c:v>255.5768449504919</c:v>
                </c:pt>
                <c:pt idx="758">
                  <c:v>255.54870437951158</c:v>
                </c:pt>
                <c:pt idx="759">
                  <c:v>255.52776086208368</c:v>
                </c:pt>
                <c:pt idx="760">
                  <c:v>255.49930317079267</c:v>
                </c:pt>
                <c:pt idx="761">
                  <c:v>255.44584392863308</c:v>
                </c:pt>
                <c:pt idx="762">
                  <c:v>255.37470535492903</c:v>
                </c:pt>
                <c:pt idx="763">
                  <c:v>255.29065687551702</c:v>
                </c:pt>
                <c:pt idx="764">
                  <c:v>255.21739364127299</c:v>
                </c:pt>
                <c:pt idx="765">
                  <c:v>255.14421703748576</c:v>
                </c:pt>
                <c:pt idx="766">
                  <c:v>255.07699209970406</c:v>
                </c:pt>
                <c:pt idx="767">
                  <c:v>255.0287571568106</c:v>
                </c:pt>
                <c:pt idx="768">
                  <c:v>255.01101561938967</c:v>
                </c:pt>
                <c:pt idx="769">
                  <c:v>255.02158367752929</c:v>
                </c:pt>
                <c:pt idx="770">
                  <c:v>255.07503796980353</c:v>
                </c:pt>
                <c:pt idx="771">
                  <c:v>255.13376790713758</c:v>
                </c:pt>
                <c:pt idx="772">
                  <c:v>255.24505185926034</c:v>
                </c:pt>
                <c:pt idx="773">
                  <c:v>255.3778704011751</c:v>
                </c:pt>
                <c:pt idx="774">
                  <c:v>255.51219735015283</c:v>
                </c:pt>
                <c:pt idx="775">
                  <c:v>255.63770466670496</c:v>
                </c:pt>
                <c:pt idx="776">
                  <c:v>255.77640811986655</c:v>
                </c:pt>
                <c:pt idx="777">
                  <c:v>255.91108244283487</c:v>
                </c:pt>
                <c:pt idx="778">
                  <c:v>256.0155469312848</c:v>
                </c:pt>
                <c:pt idx="779">
                  <c:v>256.07654123082688</c:v>
                </c:pt>
                <c:pt idx="780">
                  <c:v>256.11086524317449</c:v>
                </c:pt>
                <c:pt idx="781">
                  <c:v>256.10345259082163</c:v>
                </c:pt>
                <c:pt idx="782">
                  <c:v>256.08687241718832</c:v>
                </c:pt>
                <c:pt idx="783">
                  <c:v>256.04156354591817</c:v>
                </c:pt>
                <c:pt idx="784">
                  <c:v>255.98897245638273</c:v>
                </c:pt>
                <c:pt idx="785">
                  <c:v>255.95300127867492</c:v>
                </c:pt>
                <c:pt idx="786">
                  <c:v>255.91246107366524</c:v>
                </c:pt>
                <c:pt idx="787">
                  <c:v>255.8527032867232</c:v>
                </c:pt>
                <c:pt idx="788">
                  <c:v>255.78753673406456</c:v>
                </c:pt>
                <c:pt idx="789">
                  <c:v>255.71823564256664</c:v>
                </c:pt>
                <c:pt idx="790">
                  <c:v>255.65079812462847</c:v>
                </c:pt>
                <c:pt idx="791">
                  <c:v>255.57855321171911</c:v>
                </c:pt>
                <c:pt idx="792">
                  <c:v>255.49151141675932</c:v>
                </c:pt>
                <c:pt idx="793">
                  <c:v>255.39189601811492</c:v>
                </c:pt>
                <c:pt idx="794">
                  <c:v>255.27817066824593</c:v>
                </c:pt>
                <c:pt idx="795">
                  <c:v>255.15206383930206</c:v>
                </c:pt>
                <c:pt idx="796">
                  <c:v>255.00527938695075</c:v>
                </c:pt>
                <c:pt idx="797">
                  <c:v>254.85129765933399</c:v>
                </c:pt>
                <c:pt idx="798">
                  <c:v>254.70785733575801</c:v>
                </c:pt>
                <c:pt idx="799">
                  <c:v>254.57175392900965</c:v>
                </c:pt>
                <c:pt idx="800">
                  <c:v>254.428966096095</c:v>
                </c:pt>
                <c:pt idx="801">
                  <c:v>254.28194537943443</c:v>
                </c:pt>
                <c:pt idx="802">
                  <c:v>254.13458769711431</c:v>
                </c:pt>
                <c:pt idx="803">
                  <c:v>253.98681130202738</c:v>
                </c:pt>
                <c:pt idx="804">
                  <c:v>253.84367280122916</c:v>
                </c:pt>
                <c:pt idx="805">
                  <c:v>253.72325074733709</c:v>
                </c:pt>
                <c:pt idx="806">
                  <c:v>253.61839516984526</c:v>
                </c:pt>
                <c:pt idx="807">
                  <c:v>253.52812420953254</c:v>
                </c:pt>
                <c:pt idx="808">
                  <c:v>253.46508320861849</c:v>
                </c:pt>
                <c:pt idx="809">
                  <c:v>253.41253800396152</c:v>
                </c:pt>
                <c:pt idx="810">
                  <c:v>253.36735269898389</c:v>
                </c:pt>
                <c:pt idx="811">
                  <c:v>253.32476952495273</c:v>
                </c:pt>
                <c:pt idx="812">
                  <c:v>253.28178512307875</c:v>
                </c:pt>
                <c:pt idx="813">
                  <c:v>253.24702626144187</c:v>
                </c:pt>
                <c:pt idx="814">
                  <c:v>253.23345204696108</c:v>
                </c:pt>
                <c:pt idx="815">
                  <c:v>253.2173515902862</c:v>
                </c:pt>
                <c:pt idx="816">
                  <c:v>253.17913028695685</c:v>
                </c:pt>
                <c:pt idx="817">
                  <c:v>253.12825338894828</c:v>
                </c:pt>
                <c:pt idx="818">
                  <c:v>253.06489258817166</c:v>
                </c:pt>
                <c:pt idx="819">
                  <c:v>252.97451669556415</c:v>
                </c:pt>
                <c:pt idx="820">
                  <c:v>252.87731613056968</c:v>
                </c:pt>
                <c:pt idx="821">
                  <c:v>252.77821567177824</c:v>
                </c:pt>
                <c:pt idx="822">
                  <c:v>252.68085822483945</c:v>
                </c:pt>
                <c:pt idx="823">
                  <c:v>252.58714995070531</c:v>
                </c:pt>
                <c:pt idx="824">
                  <c:v>252.47822042535265</c:v>
                </c:pt>
                <c:pt idx="825">
                  <c:v>252.34790134634684</c:v>
                </c:pt>
                <c:pt idx="826">
                  <c:v>252.21357202896405</c:v>
                </c:pt>
                <c:pt idx="827">
                  <c:v>252.07417979429371</c:v>
                </c:pt>
                <c:pt idx="828">
                  <c:v>251.94028399598622</c:v>
                </c:pt>
                <c:pt idx="829">
                  <c:v>251.80903459350668</c:v>
                </c:pt>
                <c:pt idx="830">
                  <c:v>251.6660807725649</c:v>
                </c:pt>
                <c:pt idx="831">
                  <c:v>251.50483927524544</c:v>
                </c:pt>
                <c:pt idx="832">
                  <c:v>251.32231798809278</c:v>
                </c:pt>
                <c:pt idx="833">
                  <c:v>251.13797408076869</c:v>
                </c:pt>
                <c:pt idx="834">
                  <c:v>250.95502315794147</c:v>
                </c:pt>
                <c:pt idx="835">
                  <c:v>250.78304010897648</c:v>
                </c:pt>
                <c:pt idx="836">
                  <c:v>250.61821005959703</c:v>
                </c:pt>
                <c:pt idx="837">
                  <c:v>250.44927104495054</c:v>
                </c:pt>
                <c:pt idx="838">
                  <c:v>250.28753699504205</c:v>
                </c:pt>
                <c:pt idx="839">
                  <c:v>250.12214784342675</c:v>
                </c:pt>
                <c:pt idx="840">
                  <c:v>249.95277112772118</c:v>
                </c:pt>
                <c:pt idx="841">
                  <c:v>249.79821556530467</c:v>
                </c:pt>
                <c:pt idx="842">
                  <c:v>249.65445504713063</c:v>
                </c:pt>
                <c:pt idx="843">
                  <c:v>249.52256134144326</c:v>
                </c:pt>
                <c:pt idx="844">
                  <c:v>249.39748213372874</c:v>
                </c:pt>
                <c:pt idx="845">
                  <c:v>249.27207506710874</c:v>
                </c:pt>
                <c:pt idx="846">
                  <c:v>249.14328502997387</c:v>
                </c:pt>
                <c:pt idx="847">
                  <c:v>249.02676849390721</c:v>
                </c:pt>
                <c:pt idx="848">
                  <c:v>248.93264994213186</c:v>
                </c:pt>
                <c:pt idx="849">
                  <c:v>248.83782691846571</c:v>
                </c:pt>
                <c:pt idx="850">
                  <c:v>248.74905065731571</c:v>
                </c:pt>
                <c:pt idx="851">
                  <c:v>248.68240879451471</c:v>
                </c:pt>
                <c:pt idx="852">
                  <c:v>248.64039982468083</c:v>
                </c:pt>
                <c:pt idx="853">
                  <c:v>248.63622967507936</c:v>
                </c:pt>
                <c:pt idx="854">
                  <c:v>248.64657343525687</c:v>
                </c:pt>
                <c:pt idx="855">
                  <c:v>248.66728585168357</c:v>
                </c:pt>
                <c:pt idx="856">
                  <c:v>248.72746017862011</c:v>
                </c:pt>
                <c:pt idx="857">
                  <c:v>248.82262540150393</c:v>
                </c:pt>
                <c:pt idx="858">
                  <c:v>248.9081206617391</c:v>
                </c:pt>
                <c:pt idx="859">
                  <c:v>248.97507630152248</c:v>
                </c:pt>
                <c:pt idx="860">
                  <c:v>249.04367609528435</c:v>
                </c:pt>
                <c:pt idx="861">
                  <c:v>249.12770944538369</c:v>
                </c:pt>
                <c:pt idx="862">
                  <c:v>249.2166292870449</c:v>
                </c:pt>
                <c:pt idx="863">
                  <c:v>249.28915644901323</c:v>
                </c:pt>
                <c:pt idx="864">
                  <c:v>249.35247328991065</c:v>
                </c:pt>
                <c:pt idx="865">
                  <c:v>249.46110729590248</c:v>
                </c:pt>
                <c:pt idx="866">
                  <c:v>249.61984510879836</c:v>
                </c:pt>
                <c:pt idx="867">
                  <c:v>249.77273508358709</c:v>
                </c:pt>
                <c:pt idx="868">
                  <c:v>249.93550259483337</c:v>
                </c:pt>
                <c:pt idx="869">
                  <c:v>250.11906385400036</c:v>
                </c:pt>
                <c:pt idx="870">
                  <c:v>250.309854533692</c:v>
                </c:pt>
                <c:pt idx="871">
                  <c:v>250.49285316864481</c:v>
                </c:pt>
                <c:pt idx="872">
                  <c:v>250.64349543460273</c:v>
                </c:pt>
                <c:pt idx="873">
                  <c:v>250.76200742918653</c:v>
                </c:pt>
                <c:pt idx="874">
                  <c:v>250.86043235468733</c:v>
                </c:pt>
                <c:pt idx="875">
                  <c:v>250.92746521773842</c:v>
                </c:pt>
                <c:pt idx="876">
                  <c:v>250.93223451240809</c:v>
                </c:pt>
                <c:pt idx="877">
                  <c:v>250.87984295387602</c:v>
                </c:pt>
                <c:pt idx="878">
                  <c:v>250.80614003826213</c:v>
                </c:pt>
                <c:pt idx="879">
                  <c:v>250.71752169030242</c:v>
                </c:pt>
                <c:pt idx="880">
                  <c:v>250.62619328388109</c:v>
                </c:pt>
                <c:pt idx="881">
                  <c:v>250.54944799133119</c:v>
                </c:pt>
                <c:pt idx="882">
                  <c:v>250.50762654511701</c:v>
                </c:pt>
                <c:pt idx="883">
                  <c:v>250.50456622519675</c:v>
                </c:pt>
                <c:pt idx="884">
                  <c:v>250.53325519354183</c:v>
                </c:pt>
                <c:pt idx="885">
                  <c:v>250.60609763507583</c:v>
                </c:pt>
                <c:pt idx="886">
                  <c:v>250.68828611379229</c:v>
                </c:pt>
                <c:pt idx="887">
                  <c:v>250.77230647016992</c:v>
                </c:pt>
                <c:pt idx="888">
                  <c:v>250.84666233039218</c:v>
                </c:pt>
                <c:pt idx="889">
                  <c:v>250.91133901652026</c:v>
                </c:pt>
                <c:pt idx="890">
                  <c:v>250.9428078834876</c:v>
                </c:pt>
                <c:pt idx="891">
                  <c:v>250.95036167357492</c:v>
                </c:pt>
                <c:pt idx="892">
                  <c:v>250.94008568060318</c:v>
                </c:pt>
                <c:pt idx="893">
                  <c:v>250.8981194043304</c:v>
                </c:pt>
                <c:pt idx="894">
                  <c:v>250.83439512860897</c:v>
                </c:pt>
                <c:pt idx="895">
                  <c:v>250.74194472077033</c:v>
                </c:pt>
                <c:pt idx="896">
                  <c:v>250.61482564862598</c:v>
                </c:pt>
                <c:pt idx="897">
                  <c:v>250.47636578678259</c:v>
                </c:pt>
                <c:pt idx="898">
                  <c:v>250.32810580511503</c:v>
                </c:pt>
                <c:pt idx="899">
                  <c:v>250.17933525301262</c:v>
                </c:pt>
                <c:pt idx="900">
                  <c:v>250.02644834988402</c:v>
                </c:pt>
                <c:pt idx="901">
                  <c:v>249.87061575068483</c:v>
                </c:pt>
                <c:pt idx="902">
                  <c:v>249.71478689947028</c:v>
                </c:pt>
                <c:pt idx="903">
                  <c:v>249.56553477126698</c:v>
                </c:pt>
                <c:pt idx="904">
                  <c:v>249.42643128438183</c:v>
                </c:pt>
                <c:pt idx="905">
                  <c:v>249.27515548724506</c:v>
                </c:pt>
                <c:pt idx="906">
                  <c:v>249.12214028628156</c:v>
                </c:pt>
                <c:pt idx="907">
                  <c:v>248.97077307129857</c:v>
                </c:pt>
                <c:pt idx="908">
                  <c:v>248.82149695050003</c:v>
                </c:pt>
                <c:pt idx="909">
                  <c:v>248.67921382522411</c:v>
                </c:pt>
                <c:pt idx="910">
                  <c:v>248.54100147091194</c:v>
                </c:pt>
                <c:pt idx="911">
                  <c:v>248.41560298787218</c:v>
                </c:pt>
                <c:pt idx="912">
                  <c:v>248.30180863756371</c:v>
                </c:pt>
                <c:pt idx="913">
                  <c:v>248.18928896442529</c:v>
                </c:pt>
                <c:pt idx="914">
                  <c:v>248.0743440456892</c:v>
                </c:pt>
                <c:pt idx="915">
                  <c:v>247.94446622311943</c:v>
                </c:pt>
                <c:pt idx="916">
                  <c:v>247.80880117886952</c:v>
                </c:pt>
                <c:pt idx="917">
                  <c:v>247.67538235794709</c:v>
                </c:pt>
                <c:pt idx="918">
                  <c:v>247.54056904976653</c:v>
                </c:pt>
                <c:pt idx="919">
                  <c:v>247.40261094349427</c:v>
                </c:pt>
                <c:pt idx="920">
                  <c:v>247.25990808300458</c:v>
                </c:pt>
                <c:pt idx="921">
                  <c:v>247.11286836925549</c:v>
                </c:pt>
                <c:pt idx="922">
                  <c:v>246.95959544450025</c:v>
                </c:pt>
                <c:pt idx="923">
                  <c:v>246.80565531797745</c:v>
                </c:pt>
                <c:pt idx="924">
                  <c:v>246.65559728615833</c:v>
                </c:pt>
                <c:pt idx="925">
                  <c:v>246.5200852578073</c:v>
                </c:pt>
                <c:pt idx="926">
                  <c:v>246.41638272047396</c:v>
                </c:pt>
                <c:pt idx="927">
                  <c:v>246.33215754330487</c:v>
                </c:pt>
                <c:pt idx="928">
                  <c:v>246.26649996980086</c:v>
                </c:pt>
                <c:pt idx="929">
                  <c:v>246.2216345075478</c:v>
                </c:pt>
                <c:pt idx="930">
                  <c:v>246.18665296492216</c:v>
                </c:pt>
                <c:pt idx="931">
                  <c:v>246.19113429855389</c:v>
                </c:pt>
                <c:pt idx="932">
                  <c:v>246.23778595234441</c:v>
                </c:pt>
                <c:pt idx="933">
                  <c:v>246.28133910458826</c:v>
                </c:pt>
                <c:pt idx="934">
                  <c:v>246.32595618683942</c:v>
                </c:pt>
                <c:pt idx="935">
                  <c:v>246.37491287771735</c:v>
                </c:pt>
                <c:pt idx="936">
                  <c:v>246.4048043785192</c:v>
                </c:pt>
                <c:pt idx="937">
                  <c:v>246.40052015889725</c:v>
                </c:pt>
                <c:pt idx="938">
                  <c:v>246.36989725283686</c:v>
                </c:pt>
                <c:pt idx="939">
                  <c:v>246.31866163184341</c:v>
                </c:pt>
                <c:pt idx="940">
                  <c:v>246.26537071514255</c:v>
                </c:pt>
                <c:pt idx="941">
                  <c:v>246.23144247993986</c:v>
                </c:pt>
                <c:pt idx="942">
                  <c:v>246.1624694410385</c:v>
                </c:pt>
                <c:pt idx="943">
                  <c:v>246.0576209814428</c:v>
                </c:pt>
                <c:pt idx="944">
                  <c:v>245.96107080183512</c:v>
                </c:pt>
                <c:pt idx="945">
                  <c:v>245.87543497828202</c:v>
                </c:pt>
                <c:pt idx="946">
                  <c:v>245.79094257414638</c:v>
                </c:pt>
                <c:pt idx="947">
                  <c:v>245.70715498548563</c:v>
                </c:pt>
                <c:pt idx="948">
                  <c:v>245.62617993146503</c:v>
                </c:pt>
                <c:pt idx="949">
                  <c:v>245.55498237527493</c:v>
                </c:pt>
                <c:pt idx="950">
                  <c:v>245.50618893426065</c:v>
                </c:pt>
                <c:pt idx="951">
                  <c:v>245.49400648745487</c:v>
                </c:pt>
                <c:pt idx="952">
                  <c:v>245.48018280828657</c:v>
                </c:pt>
                <c:pt idx="953">
                  <c:v>245.47206195806214</c:v>
                </c:pt>
                <c:pt idx="954">
                  <c:v>245.46671462276842</c:v>
                </c:pt>
                <c:pt idx="955">
                  <c:v>245.46739335294635</c:v>
                </c:pt>
                <c:pt idx="956">
                  <c:v>245.46174763665823</c:v>
                </c:pt>
                <c:pt idx="957">
                  <c:v>245.45447658909731</c:v>
                </c:pt>
                <c:pt idx="958">
                  <c:v>245.45876423772668</c:v>
                </c:pt>
                <c:pt idx="959">
                  <c:v>245.49253637025265</c:v>
                </c:pt>
                <c:pt idx="960">
                  <c:v>245.54138920464126</c:v>
                </c:pt>
                <c:pt idx="961">
                  <c:v>245.59278239103378</c:v>
                </c:pt>
                <c:pt idx="962">
                  <c:v>245.63433470208858</c:v>
                </c:pt>
                <c:pt idx="963">
                  <c:v>245.7109889228708</c:v>
                </c:pt>
                <c:pt idx="964">
                  <c:v>245.82715092465867</c:v>
                </c:pt>
                <c:pt idx="965">
                  <c:v>246.00020201333984</c:v>
                </c:pt>
                <c:pt idx="966">
                  <c:v>246.17934317410683</c:v>
                </c:pt>
                <c:pt idx="967">
                  <c:v>246.36276961035458</c:v>
                </c:pt>
                <c:pt idx="968">
                  <c:v>246.53563846700035</c:v>
                </c:pt>
                <c:pt idx="969">
                  <c:v>246.69309367868721</c:v>
                </c:pt>
                <c:pt idx="970">
                  <c:v>246.82870043315026</c:v>
                </c:pt>
                <c:pt idx="971">
                  <c:v>246.96383393890375</c:v>
                </c:pt>
                <c:pt idx="972">
                  <c:v>247.10766695640814</c:v>
                </c:pt>
                <c:pt idx="973">
                  <c:v>247.27963556400289</c:v>
                </c:pt>
                <c:pt idx="974">
                  <c:v>247.44421157974722</c:v>
                </c:pt>
                <c:pt idx="975">
                  <c:v>247.57078297475735</c:v>
                </c:pt>
                <c:pt idx="976">
                  <c:v>247.6453648655046</c:v>
                </c:pt>
                <c:pt idx="977">
                  <c:v>247.70639121803882</c:v>
                </c:pt>
                <c:pt idx="978">
                  <c:v>247.75933342544366</c:v>
                </c:pt>
                <c:pt idx="979">
                  <c:v>247.81917235827257</c:v>
                </c:pt>
                <c:pt idx="980">
                  <c:v>247.89156001565561</c:v>
                </c:pt>
                <c:pt idx="981">
                  <c:v>247.97433984414249</c:v>
                </c:pt>
                <c:pt idx="982">
                  <c:v>248.05020090592464</c:v>
                </c:pt>
                <c:pt idx="983">
                  <c:v>248.096283696271</c:v>
                </c:pt>
                <c:pt idx="984">
                  <c:v>248.06696386983185</c:v>
                </c:pt>
                <c:pt idx="985">
                  <c:v>247.99384342847532</c:v>
                </c:pt>
                <c:pt idx="986">
                  <c:v>247.92114914365104</c:v>
                </c:pt>
                <c:pt idx="987">
                  <c:v>247.85650751136075</c:v>
                </c:pt>
                <c:pt idx="988">
                  <c:v>247.79703839363529</c:v>
                </c:pt>
                <c:pt idx="989">
                  <c:v>247.73744658128118</c:v>
                </c:pt>
                <c:pt idx="990">
                  <c:v>247.67283424146851</c:v>
                </c:pt>
                <c:pt idx="991">
                  <c:v>247.60131298337129</c:v>
                </c:pt>
                <c:pt idx="992">
                  <c:v>247.51560688375704</c:v>
                </c:pt>
                <c:pt idx="993">
                  <c:v>247.42652543514552</c:v>
                </c:pt>
                <c:pt idx="994">
                  <c:v>247.33851684733997</c:v>
                </c:pt>
                <c:pt idx="995">
                  <c:v>247.2594015977771</c:v>
                </c:pt>
                <c:pt idx="996">
                  <c:v>247.18414745760163</c:v>
                </c:pt>
                <c:pt idx="997">
                  <c:v>247.11924884164645</c:v>
                </c:pt>
                <c:pt idx="998">
                  <c:v>247.09291437967329</c:v>
                </c:pt>
                <c:pt idx="999">
                  <c:v>247.11775446628215</c:v>
                </c:pt>
                <c:pt idx="1000">
                  <c:v>247.1810858320022</c:v>
                </c:pt>
                <c:pt idx="1001">
                  <c:v>247.28528548782515</c:v>
                </c:pt>
                <c:pt idx="1002">
                  <c:v>247.44518259492233</c:v>
                </c:pt>
                <c:pt idx="1003">
                  <c:v>247.65582366647976</c:v>
                </c:pt>
                <c:pt idx="1004">
                  <c:v>247.90119321678296</c:v>
                </c:pt>
                <c:pt idx="1005">
                  <c:v>248.1664584374339</c:v>
                </c:pt>
                <c:pt idx="1006">
                  <c:v>248.43071278508839</c:v>
                </c:pt>
                <c:pt idx="1007">
                  <c:v>248.68432662482758</c:v>
                </c:pt>
                <c:pt idx="1008">
                  <c:v>248.92164961352381</c:v>
                </c:pt>
                <c:pt idx="1009">
                  <c:v>249.10131519895685</c:v>
                </c:pt>
                <c:pt idx="1010">
                  <c:v>249.22211655042676</c:v>
                </c:pt>
                <c:pt idx="1011">
                  <c:v>249.32603462398282</c:v>
                </c:pt>
                <c:pt idx="1012">
                  <c:v>249.4176543233016</c:v>
                </c:pt>
                <c:pt idx="1013">
                  <c:v>249.46287591696253</c:v>
                </c:pt>
                <c:pt idx="1014">
                  <c:v>249.46230403030123</c:v>
                </c:pt>
                <c:pt idx="1015">
                  <c:v>249.42574915526305</c:v>
                </c:pt>
                <c:pt idx="1016">
                  <c:v>249.36562369108245</c:v>
                </c:pt>
                <c:pt idx="1017">
                  <c:v>249.30444974479622</c:v>
                </c:pt>
                <c:pt idx="1018">
                  <c:v>249.25339075605751</c:v>
                </c:pt>
                <c:pt idx="1019">
                  <c:v>249.22795284793801</c:v>
                </c:pt>
                <c:pt idx="1020">
                  <c:v>249.23045563736852</c:v>
                </c:pt>
                <c:pt idx="1021">
                  <c:v>249.23706421122168</c:v>
                </c:pt>
                <c:pt idx="1022">
                  <c:v>249.22115556770524</c:v>
                </c:pt>
                <c:pt idx="1023">
                  <c:v>249.1827026383354</c:v>
                </c:pt>
                <c:pt idx="1024">
                  <c:v>249.13618028205417</c:v>
                </c:pt>
                <c:pt idx="1025">
                  <c:v>249.0999535855035</c:v>
                </c:pt>
                <c:pt idx="1026">
                  <c:v>249.09298379469865</c:v>
                </c:pt>
                <c:pt idx="1027">
                  <c:v>249.10548184464986</c:v>
                </c:pt>
                <c:pt idx="1028">
                  <c:v>249.12506311809392</c:v>
                </c:pt>
                <c:pt idx="1029">
                  <c:v>249.14836356459412</c:v>
                </c:pt>
                <c:pt idx="1030">
                  <c:v>249.16906523748375</c:v>
                </c:pt>
                <c:pt idx="1031">
                  <c:v>249.17741258386786</c:v>
                </c:pt>
                <c:pt idx="1032">
                  <c:v>249.18487128716296</c:v>
                </c:pt>
                <c:pt idx="1033">
                  <c:v>249.20072072826613</c:v>
                </c:pt>
                <c:pt idx="1034">
                  <c:v>249.21116573643931</c:v>
                </c:pt>
                <c:pt idx="1035">
                  <c:v>249.2337454291918</c:v>
                </c:pt>
                <c:pt idx="1036">
                  <c:v>249.25321128178422</c:v>
                </c:pt>
                <c:pt idx="1037">
                  <c:v>249.25235229404723</c:v>
                </c:pt>
                <c:pt idx="1038">
                  <c:v>249.26168313510388</c:v>
                </c:pt>
                <c:pt idx="1039">
                  <c:v>249.26530991412309</c:v>
                </c:pt>
                <c:pt idx="1040">
                  <c:v>249.25804070006768</c:v>
                </c:pt>
                <c:pt idx="1041">
                  <c:v>249.22364983188984</c:v>
                </c:pt>
                <c:pt idx="1042">
                  <c:v>249.17541698517104</c:v>
                </c:pt>
                <c:pt idx="1043">
                  <c:v>249.11877238248445</c:v>
                </c:pt>
                <c:pt idx="1044">
                  <c:v>249.04613105683447</c:v>
                </c:pt>
                <c:pt idx="1045">
                  <c:v>248.97336362079298</c:v>
                </c:pt>
                <c:pt idx="1046">
                  <c:v>248.88428531471411</c:v>
                </c:pt>
                <c:pt idx="1047">
                  <c:v>248.79003222792855</c:v>
                </c:pt>
                <c:pt idx="1048">
                  <c:v>248.68693160110794</c:v>
                </c:pt>
                <c:pt idx="1049">
                  <c:v>248.56506127998475</c:v>
                </c:pt>
                <c:pt idx="1050">
                  <c:v>248.45193599745443</c:v>
                </c:pt>
                <c:pt idx="1051">
                  <c:v>248.33858798694556</c:v>
                </c:pt>
                <c:pt idx="1052">
                  <c:v>248.24298881116059</c:v>
                </c:pt>
                <c:pt idx="1053">
                  <c:v>248.17109793095707</c:v>
                </c:pt>
                <c:pt idx="1054">
                  <c:v>248.1173039841039</c:v>
                </c:pt>
                <c:pt idx="1055">
                  <c:v>248.09213572964947</c:v>
                </c:pt>
                <c:pt idx="1056">
                  <c:v>248.09847498625319</c:v>
                </c:pt>
                <c:pt idx="1057">
                  <c:v>248.1176429943589</c:v>
                </c:pt>
                <c:pt idx="1058">
                  <c:v>248.1397282647992</c:v>
                </c:pt>
                <c:pt idx="1059">
                  <c:v>248.17229282256082</c:v>
                </c:pt>
                <c:pt idx="1060">
                  <c:v>248.20525147165543</c:v>
                </c:pt>
                <c:pt idx="1061">
                  <c:v>248.22984874188225</c:v>
                </c:pt>
                <c:pt idx="1062">
                  <c:v>248.25256686810181</c:v>
                </c:pt>
                <c:pt idx="1063">
                  <c:v>248.26955868908718</c:v>
                </c:pt>
                <c:pt idx="1064">
                  <c:v>248.26537260061761</c:v>
                </c:pt>
                <c:pt idx="1065">
                  <c:v>248.25118870808393</c:v>
                </c:pt>
                <c:pt idx="1066">
                  <c:v>248.21289377131197</c:v>
                </c:pt>
                <c:pt idx="1067">
                  <c:v>248.15514991417749</c:v>
                </c:pt>
                <c:pt idx="1068">
                  <c:v>248.10407731889555</c:v>
                </c:pt>
                <c:pt idx="1069">
                  <c:v>248.06606766782699</c:v>
                </c:pt>
                <c:pt idx="1070">
                  <c:v>248.02901813091603</c:v>
                </c:pt>
                <c:pt idx="1071">
                  <c:v>247.98400041225995</c:v>
                </c:pt>
                <c:pt idx="1072">
                  <c:v>247.94132699334094</c:v>
                </c:pt>
                <c:pt idx="1073">
                  <c:v>247.90309822131869</c:v>
                </c:pt>
                <c:pt idx="1074">
                  <c:v>247.85961790015838</c:v>
                </c:pt>
                <c:pt idx="1075">
                  <c:v>247.8200318229087</c:v>
                </c:pt>
                <c:pt idx="1076">
                  <c:v>247.77935858707406</c:v>
                </c:pt>
                <c:pt idx="1077">
                  <c:v>247.75039081340626</c:v>
                </c:pt>
                <c:pt idx="1078">
                  <c:v>247.71924453852932</c:v>
                </c:pt>
                <c:pt idx="1079">
                  <c:v>247.69324836304574</c:v>
                </c:pt>
                <c:pt idx="1080">
                  <c:v>247.65249939660015</c:v>
                </c:pt>
                <c:pt idx="1081">
                  <c:v>247.59625027017574</c:v>
                </c:pt>
                <c:pt idx="1082">
                  <c:v>247.53970645716652</c:v>
                </c:pt>
                <c:pt idx="1083">
                  <c:v>247.47609677755597</c:v>
                </c:pt>
                <c:pt idx="1084">
                  <c:v>247.41276250250431</c:v>
                </c:pt>
                <c:pt idx="1085">
                  <c:v>247.36045584631702</c:v>
                </c:pt>
                <c:pt idx="1086">
                  <c:v>247.31641312516993</c:v>
                </c:pt>
                <c:pt idx="1087">
                  <c:v>247.27634393866566</c:v>
                </c:pt>
                <c:pt idx="1088">
                  <c:v>247.23224749620306</c:v>
                </c:pt>
                <c:pt idx="1089">
                  <c:v>247.19782363895513</c:v>
                </c:pt>
                <c:pt idx="1090">
                  <c:v>247.15934343903425</c:v>
                </c:pt>
                <c:pt idx="1091">
                  <c:v>247.15803083071262</c:v>
                </c:pt>
                <c:pt idx="1092">
                  <c:v>247.17863474987817</c:v>
                </c:pt>
                <c:pt idx="1093">
                  <c:v>247.21783562556328</c:v>
                </c:pt>
                <c:pt idx="1094">
                  <c:v>247.26700971883176</c:v>
                </c:pt>
                <c:pt idx="1095">
                  <c:v>247.31761507432145</c:v>
                </c:pt>
                <c:pt idx="1096">
                  <c:v>247.35526972480221</c:v>
                </c:pt>
                <c:pt idx="1097">
                  <c:v>247.38559459866138</c:v>
                </c:pt>
                <c:pt idx="1098">
                  <c:v>247.41198828524264</c:v>
                </c:pt>
                <c:pt idx="1099">
                  <c:v>247.43689775199576</c:v>
                </c:pt>
                <c:pt idx="1100">
                  <c:v>247.45105544128458</c:v>
                </c:pt>
                <c:pt idx="1101">
                  <c:v>247.46652038973005</c:v>
                </c:pt>
                <c:pt idx="1102">
                  <c:v>247.45764694823373</c:v>
                </c:pt>
                <c:pt idx="1103">
                  <c:v>247.45164965375088</c:v>
                </c:pt>
                <c:pt idx="1104">
                  <c:v>247.45090782799517</c:v>
                </c:pt>
                <c:pt idx="1105">
                  <c:v>247.44862837425589</c:v>
                </c:pt>
                <c:pt idx="1106">
                  <c:v>247.44398766186308</c:v>
                </c:pt>
                <c:pt idx="1107">
                  <c:v>247.43966424427782</c:v>
                </c:pt>
                <c:pt idx="1108">
                  <c:v>247.43707654139399</c:v>
                </c:pt>
                <c:pt idx="1109">
                  <c:v>247.43566320726842</c:v>
                </c:pt>
                <c:pt idx="1110">
                  <c:v>247.43766728207774</c:v>
                </c:pt>
                <c:pt idx="1111">
                  <c:v>247.43585462718812</c:v>
                </c:pt>
                <c:pt idx="1112">
                  <c:v>247.41610049245691</c:v>
                </c:pt>
                <c:pt idx="1113">
                  <c:v>247.37818049982604</c:v>
                </c:pt>
                <c:pt idx="1114">
                  <c:v>247.33005048653021</c:v>
                </c:pt>
                <c:pt idx="1115">
                  <c:v>247.27566404248475</c:v>
                </c:pt>
                <c:pt idx="1116">
                  <c:v>247.25357129197585</c:v>
                </c:pt>
                <c:pt idx="1117">
                  <c:v>247.28325818590918</c:v>
                </c:pt>
                <c:pt idx="1118">
                  <c:v>247.33829446670919</c:v>
                </c:pt>
                <c:pt idx="1119">
                  <c:v>247.40949384978396</c:v>
                </c:pt>
                <c:pt idx="1120">
                  <c:v>247.48823539345048</c:v>
                </c:pt>
                <c:pt idx="1121">
                  <c:v>247.5583788554093</c:v>
                </c:pt>
                <c:pt idx="1122">
                  <c:v>247.63114066176038</c:v>
                </c:pt>
                <c:pt idx="1123">
                  <c:v>247.69981534617662</c:v>
                </c:pt>
                <c:pt idx="1124">
                  <c:v>247.76888153003665</c:v>
                </c:pt>
                <c:pt idx="1125">
                  <c:v>247.82470945134747</c:v>
                </c:pt>
                <c:pt idx="1126">
                  <c:v>247.87581173539019</c:v>
                </c:pt>
                <c:pt idx="1127">
                  <c:v>247.8939676558314</c:v>
                </c:pt>
                <c:pt idx="1128">
                  <c:v>247.8731202053068</c:v>
                </c:pt>
                <c:pt idx="1129">
                  <c:v>247.84093116625408</c:v>
                </c:pt>
                <c:pt idx="1130">
                  <c:v>247.80370045332322</c:v>
                </c:pt>
                <c:pt idx="1131">
                  <c:v>247.77730815284852</c:v>
                </c:pt>
                <c:pt idx="1132">
                  <c:v>247.75258786563427</c:v>
                </c:pt>
                <c:pt idx="1133">
                  <c:v>247.72633374991889</c:v>
                </c:pt>
                <c:pt idx="1134">
                  <c:v>247.70440094483226</c:v>
                </c:pt>
                <c:pt idx="1135">
                  <c:v>247.6922069045803</c:v>
                </c:pt>
                <c:pt idx="1136">
                  <c:v>247.69801337750266</c:v>
                </c:pt>
                <c:pt idx="1137">
                  <c:v>247.69525743011681</c:v>
                </c:pt>
                <c:pt idx="1138">
                  <c:v>247.69339205348703</c:v>
                </c:pt>
                <c:pt idx="1139">
                  <c:v>247.69709655119752</c:v>
                </c:pt>
                <c:pt idx="1140">
                  <c:v>247.70546784918827</c:v>
                </c:pt>
                <c:pt idx="1141">
                  <c:v>247.68901540000371</c:v>
                </c:pt>
                <c:pt idx="1142">
                  <c:v>247.63896033875582</c:v>
                </c:pt>
                <c:pt idx="1143">
                  <c:v>247.58959731167946</c:v>
                </c:pt>
                <c:pt idx="1144">
                  <c:v>247.55826034484582</c:v>
                </c:pt>
                <c:pt idx="1145">
                  <c:v>247.53518709721021</c:v>
                </c:pt>
                <c:pt idx="1146">
                  <c:v>247.50331296740433</c:v>
                </c:pt>
                <c:pt idx="1147">
                  <c:v>247.45266321113348</c:v>
                </c:pt>
                <c:pt idx="1148">
                  <c:v>247.39925550954302</c:v>
                </c:pt>
                <c:pt idx="1149">
                  <c:v>247.35419821308645</c:v>
                </c:pt>
                <c:pt idx="1150">
                  <c:v>247.29374541259205</c:v>
                </c:pt>
                <c:pt idx="1151">
                  <c:v>247.222000261772</c:v>
                </c:pt>
                <c:pt idx="1152">
                  <c:v>247.15714799522368</c:v>
                </c:pt>
                <c:pt idx="1153">
                  <c:v>247.10135120245096</c:v>
                </c:pt>
                <c:pt idx="1154">
                  <c:v>247.04072356597578</c:v>
                </c:pt>
                <c:pt idx="1155">
                  <c:v>246.96036400906831</c:v>
                </c:pt>
                <c:pt idx="1156">
                  <c:v>246.87628254715631</c:v>
                </c:pt>
                <c:pt idx="1157">
                  <c:v>246.81030908758828</c:v>
                </c:pt>
                <c:pt idx="1158">
                  <c:v>246.76463053104536</c:v>
                </c:pt>
                <c:pt idx="1159">
                  <c:v>246.75524847094974</c:v>
                </c:pt>
                <c:pt idx="1160">
                  <c:v>246.76705676852981</c:v>
                </c:pt>
                <c:pt idx="1161">
                  <c:v>246.81177533593245</c:v>
                </c:pt>
                <c:pt idx="1162">
                  <c:v>246.88005782590565</c:v>
                </c:pt>
                <c:pt idx="1163">
                  <c:v>246.9684636238203</c:v>
                </c:pt>
                <c:pt idx="1164">
                  <c:v>247.08668891843399</c:v>
                </c:pt>
                <c:pt idx="1165">
                  <c:v>247.2138846363323</c:v>
                </c:pt>
                <c:pt idx="1166">
                  <c:v>247.34301811417205</c:v>
                </c:pt>
                <c:pt idx="1167">
                  <c:v>247.4724514164441</c:v>
                </c:pt>
                <c:pt idx="1168">
                  <c:v>247.58415226998184</c:v>
                </c:pt>
                <c:pt idx="1169">
                  <c:v>247.68618747416133</c:v>
                </c:pt>
                <c:pt idx="1170">
                  <c:v>247.75488251820104</c:v>
                </c:pt>
                <c:pt idx="1171">
                  <c:v>247.79382680617127</c:v>
                </c:pt>
                <c:pt idx="1172">
                  <c:v>247.79387489745869</c:v>
                </c:pt>
                <c:pt idx="1173">
                  <c:v>247.75600933013956</c:v>
                </c:pt>
                <c:pt idx="1174">
                  <c:v>247.69671877806013</c:v>
                </c:pt>
                <c:pt idx="1175">
                  <c:v>247.61077010097287</c:v>
                </c:pt>
                <c:pt idx="1176">
                  <c:v>247.53064685732804</c:v>
                </c:pt>
                <c:pt idx="1177">
                  <c:v>247.47345453320779</c:v>
                </c:pt>
                <c:pt idx="1178">
                  <c:v>247.4348711004686</c:v>
                </c:pt>
                <c:pt idx="1179">
                  <c:v>247.41028924455239</c:v>
                </c:pt>
                <c:pt idx="1180">
                  <c:v>247.40846744917508</c:v>
                </c:pt>
                <c:pt idx="1181">
                  <c:v>247.43456977539211</c:v>
                </c:pt>
                <c:pt idx="1182">
                  <c:v>247.50320148852549</c:v>
                </c:pt>
                <c:pt idx="1183">
                  <c:v>247.59942043404388</c:v>
                </c:pt>
                <c:pt idx="1184">
                  <c:v>247.72576638617966</c:v>
                </c:pt>
                <c:pt idx="1185">
                  <c:v>247.86817730526872</c:v>
                </c:pt>
                <c:pt idx="1186">
                  <c:v>248.02858549234017</c:v>
                </c:pt>
                <c:pt idx="1187">
                  <c:v>248.19559606121828</c:v>
                </c:pt>
                <c:pt idx="1188">
                  <c:v>248.34274973720449</c:v>
                </c:pt>
                <c:pt idx="1189">
                  <c:v>248.48415428043702</c:v>
                </c:pt>
                <c:pt idx="1190">
                  <c:v>248.62935607876568</c:v>
                </c:pt>
                <c:pt idx="1191">
                  <c:v>248.77677276531332</c:v>
                </c:pt>
                <c:pt idx="1192">
                  <c:v>248.9360599880234</c:v>
                </c:pt>
                <c:pt idx="1193">
                  <c:v>249.07957361306492</c:v>
                </c:pt>
                <c:pt idx="1194">
                  <c:v>249.23798319653741</c:v>
                </c:pt>
                <c:pt idx="1195">
                  <c:v>249.42149497183328</c:v>
                </c:pt>
                <c:pt idx="1196">
                  <c:v>249.66533202003168</c:v>
                </c:pt>
                <c:pt idx="1197">
                  <c:v>249.9575890268782</c:v>
                </c:pt>
                <c:pt idx="1198">
                  <c:v>250.27174004278987</c:v>
                </c:pt>
                <c:pt idx="1199">
                  <c:v>250.5930786586261</c:v>
                </c:pt>
                <c:pt idx="1200">
                  <c:v>250.90208504966785</c:v>
                </c:pt>
                <c:pt idx="1201">
                  <c:v>251.20622764771622</c:v>
                </c:pt>
                <c:pt idx="1202">
                  <c:v>251.4793792518966</c:v>
                </c:pt>
                <c:pt idx="1203">
                  <c:v>251.70889950744123</c:v>
                </c:pt>
                <c:pt idx="1204">
                  <c:v>251.90096637848964</c:v>
                </c:pt>
                <c:pt idx="1205">
                  <c:v>252.05562447022467</c:v>
                </c:pt>
                <c:pt idx="1206">
                  <c:v>252.17063637013271</c:v>
                </c:pt>
                <c:pt idx="1207">
                  <c:v>252.21251645210324</c:v>
                </c:pt>
                <c:pt idx="1208">
                  <c:v>252.18136305668685</c:v>
                </c:pt>
                <c:pt idx="1209">
                  <c:v>252.1037681739999</c:v>
                </c:pt>
                <c:pt idx="1210">
                  <c:v>252.00672997769809</c:v>
                </c:pt>
                <c:pt idx="1211">
                  <c:v>251.89815924283505</c:v>
                </c:pt>
                <c:pt idx="1212">
                  <c:v>251.77249705797658</c:v>
                </c:pt>
                <c:pt idx="1213">
                  <c:v>251.6451330066613</c:v>
                </c:pt>
                <c:pt idx="1214">
                  <c:v>251.5172695991491</c:v>
                </c:pt>
                <c:pt idx="1215">
                  <c:v>251.39333988004446</c:v>
                </c:pt>
                <c:pt idx="1216">
                  <c:v>251.28029296486903</c:v>
                </c:pt>
                <c:pt idx="1217">
                  <c:v>251.16310438325857</c:v>
                </c:pt>
                <c:pt idx="1218">
                  <c:v>251.0471650779852</c:v>
                </c:pt>
                <c:pt idx="1219">
                  <c:v>250.93774226342464</c:v>
                </c:pt>
                <c:pt idx="1220">
                  <c:v>250.84121138694545</c:v>
                </c:pt>
                <c:pt idx="1221">
                  <c:v>250.75658407655862</c:v>
                </c:pt>
                <c:pt idx="1222">
                  <c:v>250.69142391631601</c:v>
                </c:pt>
                <c:pt idx="1223">
                  <c:v>250.63400023301082</c:v>
                </c:pt>
                <c:pt idx="1224">
                  <c:v>250.57752068820881</c:v>
                </c:pt>
                <c:pt idx="1225">
                  <c:v>250.52299051643865</c:v>
                </c:pt>
                <c:pt idx="1226">
                  <c:v>250.47621097630318</c:v>
                </c:pt>
                <c:pt idx="1227">
                  <c:v>250.42630042707077</c:v>
                </c:pt>
                <c:pt idx="1228">
                  <c:v>250.38918187443369</c:v>
                </c:pt>
                <c:pt idx="1229">
                  <c:v>250.36858172836401</c:v>
                </c:pt>
                <c:pt idx="1230">
                  <c:v>250.36710720358008</c:v>
                </c:pt>
                <c:pt idx="1231">
                  <c:v>250.37409399812006</c:v>
                </c:pt>
                <c:pt idx="1232">
                  <c:v>250.39102186133297</c:v>
                </c:pt>
                <c:pt idx="1233">
                  <c:v>250.4031950444415</c:v>
                </c:pt>
                <c:pt idx="1234">
                  <c:v>250.41877533609443</c:v>
                </c:pt>
                <c:pt idx="1235">
                  <c:v>250.44827534205524</c:v>
                </c:pt>
                <c:pt idx="1236">
                  <c:v>250.48766291296698</c:v>
                </c:pt>
                <c:pt idx="1237">
                  <c:v>250.52189382131056</c:v>
                </c:pt>
                <c:pt idx="1238">
                  <c:v>250.54908464695771</c:v>
                </c:pt>
                <c:pt idx="1239">
                  <c:v>250.56686982097091</c:v>
                </c:pt>
                <c:pt idx="1240">
                  <c:v>250.56979277164393</c:v>
                </c:pt>
                <c:pt idx="1241">
                  <c:v>250.55645006797533</c:v>
                </c:pt>
                <c:pt idx="1242">
                  <c:v>250.54040038740357</c:v>
                </c:pt>
                <c:pt idx="1243">
                  <c:v>250.51201110866467</c:v>
                </c:pt>
                <c:pt idx="1244">
                  <c:v>250.47512133209574</c:v>
                </c:pt>
                <c:pt idx="1245">
                  <c:v>250.43270868558693</c:v>
                </c:pt>
                <c:pt idx="1246">
                  <c:v>250.37195457321715</c:v>
                </c:pt>
                <c:pt idx="1247">
                  <c:v>250.30834670083235</c:v>
                </c:pt>
                <c:pt idx="1248">
                  <c:v>250.26543184699187</c:v>
                </c:pt>
                <c:pt idx="1249">
                  <c:v>250.22509187865671</c:v>
                </c:pt>
                <c:pt idx="1250">
                  <c:v>250.19088183217721</c:v>
                </c:pt>
                <c:pt idx="1251">
                  <c:v>250.1578484124212</c:v>
                </c:pt>
                <c:pt idx="1252">
                  <c:v>250.12427783517185</c:v>
                </c:pt>
                <c:pt idx="1253">
                  <c:v>250.09233259190748</c:v>
                </c:pt>
                <c:pt idx="1254">
                  <c:v>250.06738961599095</c:v>
                </c:pt>
                <c:pt idx="1255">
                  <c:v>250.04876879578907</c:v>
                </c:pt>
                <c:pt idx="1256">
                  <c:v>250.02181692462554</c:v>
                </c:pt>
                <c:pt idx="1257">
                  <c:v>249.99736823354422</c:v>
                </c:pt>
                <c:pt idx="1258">
                  <c:v>249.9716065427524</c:v>
                </c:pt>
                <c:pt idx="1259">
                  <c:v>249.92803590325778</c:v>
                </c:pt>
                <c:pt idx="1260">
                  <c:v>249.87963501013311</c:v>
                </c:pt>
                <c:pt idx="1261">
                  <c:v>249.82248715465357</c:v>
                </c:pt>
                <c:pt idx="1262">
                  <c:v>249.7661505332967</c:v>
                </c:pt>
                <c:pt idx="1263">
                  <c:v>249.71441088667342</c:v>
                </c:pt>
                <c:pt idx="1264">
                  <c:v>249.66578733614941</c:v>
                </c:pt>
                <c:pt idx="1265">
                  <c:v>249.61261028193857</c:v>
                </c:pt>
                <c:pt idx="1266">
                  <c:v>249.55624222990889</c:v>
                </c:pt>
                <c:pt idx="1267">
                  <c:v>249.50810335239257</c:v>
                </c:pt>
                <c:pt idx="1268">
                  <c:v>249.46485531740606</c:v>
                </c:pt>
                <c:pt idx="1269">
                  <c:v>249.41592184158154</c:v>
                </c:pt>
                <c:pt idx="1270">
                  <c:v>249.37074364277726</c:v>
                </c:pt>
                <c:pt idx="1271">
                  <c:v>249.32495442024876</c:v>
                </c:pt>
                <c:pt idx="1272">
                  <c:v>249.27577920307596</c:v>
                </c:pt>
                <c:pt idx="1273">
                  <c:v>249.21639070569455</c:v>
                </c:pt>
                <c:pt idx="1274">
                  <c:v>249.15175527516249</c:v>
                </c:pt>
                <c:pt idx="1275">
                  <c:v>249.07809896667467</c:v>
                </c:pt>
                <c:pt idx="1276">
                  <c:v>249.00293675347748</c:v>
                </c:pt>
                <c:pt idx="1277">
                  <c:v>248.92941657897819</c:v>
                </c:pt>
                <c:pt idx="1278">
                  <c:v>248.85937425786469</c:v>
                </c:pt>
                <c:pt idx="1279">
                  <c:v>248.80126099444095</c:v>
                </c:pt>
                <c:pt idx="1280">
                  <c:v>248.76348343019365</c:v>
                </c:pt>
                <c:pt idx="1281">
                  <c:v>248.73834554292389</c:v>
                </c:pt>
                <c:pt idx="1282">
                  <c:v>248.73152348734391</c:v>
                </c:pt>
                <c:pt idx="1283">
                  <c:v>248.73488657051729</c:v>
                </c:pt>
                <c:pt idx="1284">
                  <c:v>248.76151779142717</c:v>
                </c:pt>
                <c:pt idx="1285">
                  <c:v>248.79742266076047</c:v>
                </c:pt>
                <c:pt idx="1286">
                  <c:v>248.84804980041491</c:v>
                </c:pt>
                <c:pt idx="1287">
                  <c:v>248.91549376452002</c:v>
                </c:pt>
                <c:pt idx="1288">
                  <c:v>248.98280734271987</c:v>
                </c:pt>
                <c:pt idx="1289">
                  <c:v>249.04663204536948</c:v>
                </c:pt>
                <c:pt idx="1290">
                  <c:v>249.10820821968966</c:v>
                </c:pt>
                <c:pt idx="1291">
                  <c:v>249.17021438144519</c:v>
                </c:pt>
                <c:pt idx="1292">
                  <c:v>249.24112926480393</c:v>
                </c:pt>
                <c:pt idx="1293">
                  <c:v>249.30167878872047</c:v>
                </c:pt>
                <c:pt idx="1294">
                  <c:v>249.35472652985092</c:v>
                </c:pt>
                <c:pt idx="1295">
                  <c:v>249.38666153963393</c:v>
                </c:pt>
                <c:pt idx="1296">
                  <c:v>249.41157349172602</c:v>
                </c:pt>
                <c:pt idx="1297">
                  <c:v>249.4193388439999</c:v>
                </c:pt>
                <c:pt idx="1298">
                  <c:v>249.42335250613817</c:v>
                </c:pt>
                <c:pt idx="1299">
                  <c:v>249.44623432451019</c:v>
                </c:pt>
                <c:pt idx="1300">
                  <c:v>249.50026526719768</c:v>
                </c:pt>
                <c:pt idx="1301">
                  <c:v>249.55956174734638</c:v>
                </c:pt>
                <c:pt idx="1302">
                  <c:v>249.63159247629019</c:v>
                </c:pt>
                <c:pt idx="1303">
                  <c:v>249.71158414975005</c:v>
                </c:pt>
                <c:pt idx="1304">
                  <c:v>249.79115329362929</c:v>
                </c:pt>
                <c:pt idx="1305">
                  <c:v>249.87272685709166</c:v>
                </c:pt>
                <c:pt idx="1306">
                  <c:v>249.96323562818108</c:v>
                </c:pt>
                <c:pt idx="1307">
                  <c:v>250.05744962191304</c:v>
                </c:pt>
                <c:pt idx="1308">
                  <c:v>250.15167109583419</c:v>
                </c:pt>
                <c:pt idx="1309">
                  <c:v>250.23657446151648</c:v>
                </c:pt>
                <c:pt idx="1310">
                  <c:v>250.30595740719374</c:v>
                </c:pt>
                <c:pt idx="1311">
                  <c:v>250.35642412305887</c:v>
                </c:pt>
                <c:pt idx="1312">
                  <c:v>250.40600496560407</c:v>
                </c:pt>
                <c:pt idx="1313">
                  <c:v>250.43847695804595</c:v>
                </c:pt>
                <c:pt idx="1314">
                  <c:v>250.45287977346513</c:v>
                </c:pt>
                <c:pt idx="1315">
                  <c:v>250.47024780411081</c:v>
                </c:pt>
                <c:pt idx="1316">
                  <c:v>250.48568899287469</c:v>
                </c:pt>
                <c:pt idx="1317">
                  <c:v>250.50095971919407</c:v>
                </c:pt>
                <c:pt idx="1318">
                  <c:v>250.52751552604849</c:v>
                </c:pt>
                <c:pt idx="1319">
                  <c:v>250.57146536833704</c:v>
                </c:pt>
                <c:pt idx="1320">
                  <c:v>250.63255301855298</c:v>
                </c:pt>
                <c:pt idx="1321">
                  <c:v>250.71351984635967</c:v>
                </c:pt>
                <c:pt idx="1322">
                  <c:v>250.8110706560953</c:v>
                </c:pt>
                <c:pt idx="1323">
                  <c:v>250.92458413050934</c:v>
                </c:pt>
                <c:pt idx="1324">
                  <c:v>251.05896738099329</c:v>
                </c:pt>
                <c:pt idx="1325">
                  <c:v>251.19535821806778</c:v>
                </c:pt>
                <c:pt idx="1326">
                  <c:v>251.34112924054679</c:v>
                </c:pt>
                <c:pt idx="1327">
                  <c:v>251.49598521571843</c:v>
                </c:pt>
                <c:pt idx="1328">
                  <c:v>251.65848765532326</c:v>
                </c:pt>
                <c:pt idx="1329">
                  <c:v>251.80084779790715</c:v>
                </c:pt>
                <c:pt idx="1330">
                  <c:v>251.92249136455632</c:v>
                </c:pt>
                <c:pt idx="1331">
                  <c:v>252.01945872970893</c:v>
                </c:pt>
                <c:pt idx="1332">
                  <c:v>252.09410103751372</c:v>
                </c:pt>
                <c:pt idx="1333">
                  <c:v>252.15325406301096</c:v>
                </c:pt>
                <c:pt idx="1334">
                  <c:v>252.19429806392327</c:v>
                </c:pt>
                <c:pt idx="1335">
                  <c:v>252.22094764915602</c:v>
                </c:pt>
                <c:pt idx="1336">
                  <c:v>252.24119603460989</c:v>
                </c:pt>
                <c:pt idx="1337">
                  <c:v>252.2436017482394</c:v>
                </c:pt>
                <c:pt idx="1338">
                  <c:v>252.23664889481131</c:v>
                </c:pt>
                <c:pt idx="1339">
                  <c:v>252.23034499158967</c:v>
                </c:pt>
                <c:pt idx="1340">
                  <c:v>252.229380806443</c:v>
                </c:pt>
                <c:pt idx="1341">
                  <c:v>252.22639328778612</c:v>
                </c:pt>
                <c:pt idx="1342">
                  <c:v>252.22535029283111</c:v>
                </c:pt>
                <c:pt idx="1343">
                  <c:v>252.23192179122816</c:v>
                </c:pt>
                <c:pt idx="1344">
                  <c:v>252.24091190744923</c:v>
                </c:pt>
                <c:pt idx="1345">
                  <c:v>252.26065095493624</c:v>
                </c:pt>
                <c:pt idx="1346">
                  <c:v>252.28281320433246</c:v>
                </c:pt>
                <c:pt idx="1347">
                  <c:v>252.29953315296706</c:v>
                </c:pt>
                <c:pt idx="1348">
                  <c:v>252.33558488378929</c:v>
                </c:pt>
                <c:pt idx="1349">
                  <c:v>252.40173428048118</c:v>
                </c:pt>
                <c:pt idx="1350">
                  <c:v>252.4680565664431</c:v>
                </c:pt>
                <c:pt idx="1351">
                  <c:v>252.52960745072158</c:v>
                </c:pt>
                <c:pt idx="1352">
                  <c:v>252.59267352688218</c:v>
                </c:pt>
                <c:pt idx="1353">
                  <c:v>252.66158063568707</c:v>
                </c:pt>
                <c:pt idx="1354">
                  <c:v>252.73143426353818</c:v>
                </c:pt>
                <c:pt idx="1355">
                  <c:v>252.79718823729789</c:v>
                </c:pt>
                <c:pt idx="1356">
                  <c:v>252.85213114449826</c:v>
                </c:pt>
                <c:pt idx="1357">
                  <c:v>252.90098488040903</c:v>
                </c:pt>
                <c:pt idx="1358">
                  <c:v>252.95598731062819</c:v>
                </c:pt>
                <c:pt idx="1359">
                  <c:v>253.00173665716204</c:v>
                </c:pt>
                <c:pt idx="1360">
                  <c:v>253.02959826908926</c:v>
                </c:pt>
                <c:pt idx="1361">
                  <c:v>253.04988481186857</c:v>
                </c:pt>
                <c:pt idx="1362">
                  <c:v>253.0793166842457</c:v>
                </c:pt>
                <c:pt idx="1363">
                  <c:v>253.13344018808618</c:v>
                </c:pt>
                <c:pt idx="1364">
                  <c:v>253.22660469666991</c:v>
                </c:pt>
                <c:pt idx="1365">
                  <c:v>253.33288544550805</c:v>
                </c:pt>
                <c:pt idx="1366">
                  <c:v>253.45854517388531</c:v>
                </c:pt>
                <c:pt idx="1367">
                  <c:v>253.59524816425139</c:v>
                </c:pt>
                <c:pt idx="1368">
                  <c:v>253.72886584098478</c:v>
                </c:pt>
                <c:pt idx="1369">
                  <c:v>253.85447950111285</c:v>
                </c:pt>
                <c:pt idx="1370">
                  <c:v>253.97132661296035</c:v>
                </c:pt>
                <c:pt idx="1371">
                  <c:v>254.08739687986397</c:v>
                </c:pt>
                <c:pt idx="1372">
                  <c:v>254.20674923193721</c:v>
                </c:pt>
                <c:pt idx="1373">
                  <c:v>254.32967125721717</c:v>
                </c:pt>
                <c:pt idx="1374">
                  <c:v>254.42493390512774</c:v>
                </c:pt>
                <c:pt idx="1375">
                  <c:v>254.47592294327907</c:v>
                </c:pt>
                <c:pt idx="1376">
                  <c:v>254.50974099668929</c:v>
                </c:pt>
                <c:pt idx="1377">
                  <c:v>254.51915206026226</c:v>
                </c:pt>
                <c:pt idx="1378">
                  <c:v>254.50791142565856</c:v>
                </c:pt>
                <c:pt idx="1379">
                  <c:v>254.48305714083045</c:v>
                </c:pt>
                <c:pt idx="1380">
                  <c:v>254.45498741880573</c:v>
                </c:pt>
                <c:pt idx="1381">
                  <c:v>254.43297388101465</c:v>
                </c:pt>
                <c:pt idx="1382">
                  <c:v>254.41147530521076</c:v>
                </c:pt>
                <c:pt idx="1383">
                  <c:v>254.40185338582813</c:v>
                </c:pt>
                <c:pt idx="1384">
                  <c:v>254.39273672808821</c:v>
                </c:pt>
                <c:pt idx="1385">
                  <c:v>254.39286524921081</c:v>
                </c:pt>
                <c:pt idx="1386">
                  <c:v>254.39557042394344</c:v>
                </c:pt>
                <c:pt idx="1387">
                  <c:v>254.39360109211719</c:v>
                </c:pt>
                <c:pt idx="1388">
                  <c:v>254.38628248218203</c:v>
                </c:pt>
                <c:pt idx="1389">
                  <c:v>254.38732151201611</c:v>
                </c:pt>
                <c:pt idx="1390">
                  <c:v>254.39522161991971</c:v>
                </c:pt>
                <c:pt idx="1391">
                  <c:v>254.41082649152997</c:v>
                </c:pt>
                <c:pt idx="1392">
                  <c:v>254.43542658133026</c:v>
                </c:pt>
                <c:pt idx="1393">
                  <c:v>254.46610256992818</c:v>
                </c:pt>
                <c:pt idx="1394">
                  <c:v>254.49033634782654</c:v>
                </c:pt>
                <c:pt idx="1395">
                  <c:v>254.5031291948444</c:v>
                </c:pt>
                <c:pt idx="1396">
                  <c:v>254.50845340499717</c:v>
                </c:pt>
                <c:pt idx="1397">
                  <c:v>254.52052809727775</c:v>
                </c:pt>
                <c:pt idx="1398">
                  <c:v>254.53219945900489</c:v>
                </c:pt>
                <c:pt idx="1399">
                  <c:v>254.54322013332947</c:v>
                </c:pt>
                <c:pt idx="1400">
                  <c:v>254.53845717843123</c:v>
                </c:pt>
                <c:pt idx="1401">
                  <c:v>254.53284965566198</c:v>
                </c:pt>
                <c:pt idx="1402">
                  <c:v>254.52274502379677</c:v>
                </c:pt>
                <c:pt idx="1403">
                  <c:v>254.50562340847225</c:v>
                </c:pt>
                <c:pt idx="1404">
                  <c:v>254.48645315555802</c:v>
                </c:pt>
                <c:pt idx="1405">
                  <c:v>254.44904798820909</c:v>
                </c:pt>
                <c:pt idx="1406">
                  <c:v>254.41383126744114</c:v>
                </c:pt>
                <c:pt idx="1407">
                  <c:v>254.38792663627848</c:v>
                </c:pt>
                <c:pt idx="1408">
                  <c:v>254.35411106397032</c:v>
                </c:pt>
                <c:pt idx="1409">
                  <c:v>254.3252233788983</c:v>
                </c:pt>
                <c:pt idx="1410">
                  <c:v>254.30234010261165</c:v>
                </c:pt>
                <c:pt idx="1411">
                  <c:v>254.29537572277093</c:v>
                </c:pt>
                <c:pt idx="1412">
                  <c:v>254.28469756552423</c:v>
                </c:pt>
                <c:pt idx="1413">
                  <c:v>254.27783671194231</c:v>
                </c:pt>
                <c:pt idx="1414">
                  <c:v>254.26023645352291</c:v>
                </c:pt>
                <c:pt idx="1415">
                  <c:v>254.2297968205423</c:v>
                </c:pt>
                <c:pt idx="1416">
                  <c:v>254.20759230627075</c:v>
                </c:pt>
                <c:pt idx="1417">
                  <c:v>254.18816480862836</c:v>
                </c:pt>
                <c:pt idx="1418">
                  <c:v>254.16131547597595</c:v>
                </c:pt>
                <c:pt idx="1419">
                  <c:v>254.13189700533141</c:v>
                </c:pt>
                <c:pt idx="1420">
                  <c:v>254.09564488966123</c:v>
                </c:pt>
                <c:pt idx="1421">
                  <c:v>254.05464567101487</c:v>
                </c:pt>
                <c:pt idx="1422">
                  <c:v>254.01304704362727</c:v>
                </c:pt>
                <c:pt idx="1423">
                  <c:v>253.97822852655801</c:v>
                </c:pt>
                <c:pt idx="1424">
                  <c:v>253.95661453193807</c:v>
                </c:pt>
                <c:pt idx="1425">
                  <c:v>253.95493012979685</c:v>
                </c:pt>
                <c:pt idx="1426">
                  <c:v>253.9609175809139</c:v>
                </c:pt>
                <c:pt idx="1427">
                  <c:v>253.97232211934386</c:v>
                </c:pt>
                <c:pt idx="1428">
                  <c:v>253.99412527677322</c:v>
                </c:pt>
                <c:pt idx="1429">
                  <c:v>254.04187072947528</c:v>
                </c:pt>
                <c:pt idx="1430">
                  <c:v>254.11068755176865</c:v>
                </c:pt>
                <c:pt idx="1431">
                  <c:v>254.1883869553493</c:v>
                </c:pt>
                <c:pt idx="1432">
                  <c:v>254.27525396306518</c:v>
                </c:pt>
                <c:pt idx="1433">
                  <c:v>254.35403146913498</c:v>
                </c:pt>
                <c:pt idx="1434">
                  <c:v>254.42091546085874</c:v>
                </c:pt>
                <c:pt idx="1435">
                  <c:v>254.46901079628324</c:v>
                </c:pt>
                <c:pt idx="1436">
                  <c:v>254.50638811188236</c:v>
                </c:pt>
                <c:pt idx="1437">
                  <c:v>254.55188250887031</c:v>
                </c:pt>
                <c:pt idx="1438">
                  <c:v>254.61141142452541</c:v>
                </c:pt>
                <c:pt idx="1439">
                  <c:v>254.664211116134</c:v>
                </c:pt>
                <c:pt idx="1440">
                  <c:v>254.69959814539504</c:v>
                </c:pt>
                <c:pt idx="1441">
                  <c:v>254.72457335434748</c:v>
                </c:pt>
                <c:pt idx="1442">
                  <c:v>254.7475854000586</c:v>
                </c:pt>
                <c:pt idx="1443">
                  <c:v>254.75443590214599</c:v>
                </c:pt>
                <c:pt idx="1444">
                  <c:v>254.75369850010756</c:v>
                </c:pt>
                <c:pt idx="1445">
                  <c:v>254.74785322035069</c:v>
                </c:pt>
                <c:pt idx="1446">
                  <c:v>254.73706100189523</c:v>
                </c:pt>
                <c:pt idx="1447">
                  <c:v>254.71515147103111</c:v>
                </c:pt>
                <c:pt idx="1448">
                  <c:v>254.66929389267258</c:v>
                </c:pt>
                <c:pt idx="1449">
                  <c:v>254.59730660904859</c:v>
                </c:pt>
                <c:pt idx="1450">
                  <c:v>254.51423703288711</c:v>
                </c:pt>
                <c:pt idx="1451">
                  <c:v>254.41925609782035</c:v>
                </c:pt>
                <c:pt idx="1452">
                  <c:v>254.30834116810232</c:v>
                </c:pt>
                <c:pt idx="1453">
                  <c:v>254.18832233392723</c:v>
                </c:pt>
                <c:pt idx="1454">
                  <c:v>254.07799907515491</c:v>
                </c:pt>
                <c:pt idx="1455">
                  <c:v>253.9784886247094</c:v>
                </c:pt>
                <c:pt idx="1456">
                  <c:v>253.89446360891415</c:v>
                </c:pt>
                <c:pt idx="1457">
                  <c:v>253.82245552878987</c:v>
                </c:pt>
                <c:pt idx="1458">
                  <c:v>253.77236602467727</c:v>
                </c:pt>
                <c:pt idx="1459">
                  <c:v>253.73368613616731</c:v>
                </c:pt>
                <c:pt idx="1460">
                  <c:v>253.7097385389535</c:v>
                </c:pt>
                <c:pt idx="1461">
                  <c:v>253.72027853044617</c:v>
                </c:pt>
                <c:pt idx="1462">
                  <c:v>253.77181557956663</c:v>
                </c:pt>
                <c:pt idx="1463">
                  <c:v>253.83580828100048</c:v>
                </c:pt>
                <c:pt idx="1464">
                  <c:v>253.90993486697451</c:v>
                </c:pt>
                <c:pt idx="1465">
                  <c:v>253.98844882509292</c:v>
                </c:pt>
                <c:pt idx="1466">
                  <c:v>254.07893163908599</c:v>
                </c:pt>
                <c:pt idx="1467">
                  <c:v>254.16990725444478</c:v>
                </c:pt>
                <c:pt idx="1468">
                  <c:v>254.26125027352597</c:v>
                </c:pt>
                <c:pt idx="1469">
                  <c:v>254.33511011988077</c:v>
                </c:pt>
                <c:pt idx="1470">
                  <c:v>254.40262720617818</c:v>
                </c:pt>
                <c:pt idx="1471">
                  <c:v>254.45666978957405</c:v>
                </c:pt>
                <c:pt idx="1472">
                  <c:v>254.47742618895981</c:v>
                </c:pt>
                <c:pt idx="1473">
                  <c:v>254.46698006166187</c:v>
                </c:pt>
                <c:pt idx="1474">
                  <c:v>254.46086099445017</c:v>
                </c:pt>
                <c:pt idx="1475">
                  <c:v>254.47705856728015</c:v>
                </c:pt>
                <c:pt idx="1476">
                  <c:v>254.49697721372061</c:v>
                </c:pt>
                <c:pt idx="1477">
                  <c:v>254.51089413360725</c:v>
                </c:pt>
                <c:pt idx="1478">
                  <c:v>254.51669294248089</c:v>
                </c:pt>
                <c:pt idx="1479">
                  <c:v>254.51242306718885</c:v>
                </c:pt>
                <c:pt idx="1480">
                  <c:v>254.51249947621017</c:v>
                </c:pt>
                <c:pt idx="1481">
                  <c:v>254.52119231315291</c:v>
                </c:pt>
                <c:pt idx="1482">
                  <c:v>254.53033160722444</c:v>
                </c:pt>
                <c:pt idx="1483">
                  <c:v>254.54581986004467</c:v>
                </c:pt>
                <c:pt idx="1484">
                  <c:v>254.55354215399873</c:v>
                </c:pt>
                <c:pt idx="1485">
                  <c:v>254.54893953858945</c:v>
                </c:pt>
                <c:pt idx="1486">
                  <c:v>254.51586006285837</c:v>
                </c:pt>
                <c:pt idx="1487">
                  <c:v>254.47048366649813</c:v>
                </c:pt>
                <c:pt idx="1488">
                  <c:v>254.41497847215803</c:v>
                </c:pt>
                <c:pt idx="1489">
                  <c:v>254.36617675907308</c:v>
                </c:pt>
                <c:pt idx="1490">
                  <c:v>254.32321908789584</c:v>
                </c:pt>
                <c:pt idx="1491">
                  <c:v>254.28505942584232</c:v>
                </c:pt>
                <c:pt idx="1492">
                  <c:v>254.24379848827076</c:v>
                </c:pt>
                <c:pt idx="1493">
                  <c:v>254.19870910747375</c:v>
                </c:pt>
                <c:pt idx="1494">
                  <c:v>254.14406941997422</c:v>
                </c:pt>
                <c:pt idx="1495">
                  <c:v>254.09105614183773</c:v>
                </c:pt>
                <c:pt idx="1496">
                  <c:v>254.03902538700339</c:v>
                </c:pt>
                <c:pt idx="1497">
                  <c:v>253.9870102100991</c:v>
                </c:pt>
                <c:pt idx="1498">
                  <c:v>253.93785347570793</c:v>
                </c:pt>
                <c:pt idx="1499">
                  <c:v>253.8867956769889</c:v>
                </c:pt>
                <c:pt idx="1500">
                  <c:v>253.82839398126271</c:v>
                </c:pt>
                <c:pt idx="1501">
                  <c:v>253.77836410264683</c:v>
                </c:pt>
                <c:pt idx="1502">
                  <c:v>253.73042511056147</c:v>
                </c:pt>
                <c:pt idx="1503">
                  <c:v>253.69487755328467</c:v>
                </c:pt>
                <c:pt idx="1504">
                  <c:v>253.67840187521242</c:v>
                </c:pt>
                <c:pt idx="1505">
                  <c:v>253.67955402271809</c:v>
                </c:pt>
                <c:pt idx="1506">
                  <c:v>253.69892811008793</c:v>
                </c:pt>
                <c:pt idx="1507">
                  <c:v>253.74084945099955</c:v>
                </c:pt>
                <c:pt idx="1508">
                  <c:v>253.79648190368917</c:v>
                </c:pt>
                <c:pt idx="1509">
                  <c:v>253.85299113218105</c:v>
                </c:pt>
                <c:pt idx="1510">
                  <c:v>253.90553029381189</c:v>
                </c:pt>
                <c:pt idx="1511">
                  <c:v>253.96166664865186</c:v>
                </c:pt>
                <c:pt idx="1512">
                  <c:v>254.01342041041423</c:v>
                </c:pt>
                <c:pt idx="1513">
                  <c:v>254.05607013895741</c:v>
                </c:pt>
                <c:pt idx="1514">
                  <c:v>254.08571300785198</c:v>
                </c:pt>
                <c:pt idx="1515">
                  <c:v>254.10359472738784</c:v>
                </c:pt>
                <c:pt idx="1516">
                  <c:v>254.10471261587071</c:v>
                </c:pt>
                <c:pt idx="1517">
                  <c:v>254.09509139332485</c:v>
                </c:pt>
                <c:pt idx="1518">
                  <c:v>254.07063882776026</c:v>
                </c:pt>
                <c:pt idx="1519">
                  <c:v>254.03746070578953</c:v>
                </c:pt>
                <c:pt idx="1520">
                  <c:v>254.01796204042338</c:v>
                </c:pt>
                <c:pt idx="1521">
                  <c:v>254.03039280523353</c:v>
                </c:pt>
                <c:pt idx="1522">
                  <c:v>254.06221819592835</c:v>
                </c:pt>
                <c:pt idx="1523">
                  <c:v>254.1116111477524</c:v>
                </c:pt>
                <c:pt idx="1524">
                  <c:v>254.17372109261535</c:v>
                </c:pt>
                <c:pt idx="1525">
                  <c:v>254.2414025855833</c:v>
                </c:pt>
                <c:pt idx="1526">
                  <c:v>254.31120814069737</c:v>
                </c:pt>
                <c:pt idx="1527">
                  <c:v>254.3996744711402</c:v>
                </c:pt>
                <c:pt idx="1528">
                  <c:v>254.48819494880181</c:v>
                </c:pt>
                <c:pt idx="1529">
                  <c:v>254.57919438630464</c:v>
                </c:pt>
                <c:pt idx="1530">
                  <c:v>254.68439039725706</c:v>
                </c:pt>
                <c:pt idx="1531">
                  <c:v>254.79038008608759</c:v>
                </c:pt>
                <c:pt idx="1532">
                  <c:v>254.88745438277627</c:v>
                </c:pt>
                <c:pt idx="1533">
                  <c:v>254.98261657948595</c:v>
                </c:pt>
                <c:pt idx="1534">
                  <c:v>255.06842817514254</c:v>
                </c:pt>
                <c:pt idx="1535">
                  <c:v>255.14445755961125</c:v>
                </c:pt>
                <c:pt idx="1536">
                  <c:v>255.21152115643361</c:v>
                </c:pt>
                <c:pt idx="1537">
                  <c:v>255.26627506579305</c:v>
                </c:pt>
                <c:pt idx="1538">
                  <c:v>255.30328489023705</c:v>
                </c:pt>
                <c:pt idx="1539">
                  <c:v>255.33091498295326</c:v>
                </c:pt>
                <c:pt idx="1540">
                  <c:v>255.34877570564529</c:v>
                </c:pt>
                <c:pt idx="1541">
                  <c:v>255.34983243257773</c:v>
                </c:pt>
                <c:pt idx="1542">
                  <c:v>255.34211233775397</c:v>
                </c:pt>
                <c:pt idx="1543">
                  <c:v>255.31827102759959</c:v>
                </c:pt>
                <c:pt idx="1544">
                  <c:v>255.2695916834532</c:v>
                </c:pt>
                <c:pt idx="1545">
                  <c:v>255.20116592372358</c:v>
                </c:pt>
                <c:pt idx="1546">
                  <c:v>255.12198063124544</c:v>
                </c:pt>
                <c:pt idx="1547">
                  <c:v>255.03751013896002</c:v>
                </c:pt>
                <c:pt idx="1548">
                  <c:v>254.96066269512846</c:v>
                </c:pt>
                <c:pt idx="1549">
                  <c:v>254.88089848468556</c:v>
                </c:pt>
                <c:pt idx="1550">
                  <c:v>254.80832189736603</c:v>
                </c:pt>
                <c:pt idx="1551">
                  <c:v>254.7414024143356</c:v>
                </c:pt>
                <c:pt idx="1552">
                  <c:v>254.66933176637031</c:v>
                </c:pt>
                <c:pt idx="1553">
                  <c:v>254.58880833260875</c:v>
                </c:pt>
                <c:pt idx="1554">
                  <c:v>254.5061559116065</c:v>
                </c:pt>
                <c:pt idx="1555">
                  <c:v>254.42378653351642</c:v>
                </c:pt>
                <c:pt idx="1556">
                  <c:v>254.34576773632006</c:v>
                </c:pt>
                <c:pt idx="1557">
                  <c:v>254.27534538762166</c:v>
                </c:pt>
                <c:pt idx="1558">
                  <c:v>254.23013066283701</c:v>
                </c:pt>
                <c:pt idx="1559">
                  <c:v>254.19250779298298</c:v>
                </c:pt>
                <c:pt idx="1560">
                  <c:v>254.16080873378434</c:v>
                </c:pt>
                <c:pt idx="1561">
                  <c:v>254.1169984061892</c:v>
                </c:pt>
                <c:pt idx="1562">
                  <c:v>254.06675836779041</c:v>
                </c:pt>
                <c:pt idx="1563">
                  <c:v>254.02774165602102</c:v>
                </c:pt>
                <c:pt idx="1564">
                  <c:v>253.99387641628093</c:v>
                </c:pt>
                <c:pt idx="1565">
                  <c:v>253.9599950128999</c:v>
                </c:pt>
                <c:pt idx="1566">
                  <c:v>253.93948548224526</c:v>
                </c:pt>
                <c:pt idx="1567">
                  <c:v>253.93171652357339</c:v>
                </c:pt>
                <c:pt idx="1568">
                  <c:v>253.92815178698146</c:v>
                </c:pt>
                <c:pt idx="1569">
                  <c:v>253.90782026264449</c:v>
                </c:pt>
                <c:pt idx="1570">
                  <c:v>253.89141642881859</c:v>
                </c:pt>
                <c:pt idx="1571">
                  <c:v>253.87215825030304</c:v>
                </c:pt>
                <c:pt idx="1572">
                  <c:v>253.85801317890161</c:v>
                </c:pt>
                <c:pt idx="1573">
                  <c:v>253.84207904971493</c:v>
                </c:pt>
                <c:pt idx="1574">
                  <c:v>253.81179799978975</c:v>
                </c:pt>
                <c:pt idx="1575">
                  <c:v>253.77608685986897</c:v>
                </c:pt>
                <c:pt idx="1576">
                  <c:v>253.74011219060657</c:v>
                </c:pt>
                <c:pt idx="1577">
                  <c:v>253.69302476369529</c:v>
                </c:pt>
                <c:pt idx="1578">
                  <c:v>253.63524094232528</c:v>
                </c:pt>
                <c:pt idx="1579">
                  <c:v>253.57245257349041</c:v>
                </c:pt>
                <c:pt idx="1580">
                  <c:v>253.51603092932683</c:v>
                </c:pt>
                <c:pt idx="1581">
                  <c:v>253.45184536344925</c:v>
                </c:pt>
                <c:pt idx="1582">
                  <c:v>253.39525275763251</c:v>
                </c:pt>
                <c:pt idx="1583">
                  <c:v>253.3418398958419</c:v>
                </c:pt>
                <c:pt idx="1584">
                  <c:v>253.2899845993384</c:v>
                </c:pt>
                <c:pt idx="1585">
                  <c:v>253.23934347543508</c:v>
                </c:pt>
                <c:pt idx="1586">
                  <c:v>253.18743734378222</c:v>
                </c:pt>
                <c:pt idx="1587">
                  <c:v>253.14353651271657</c:v>
                </c:pt>
                <c:pt idx="1588">
                  <c:v>253.11411609374863</c:v>
                </c:pt>
                <c:pt idx="1589">
                  <c:v>253.08236162461552</c:v>
                </c:pt>
                <c:pt idx="1590">
                  <c:v>253.05221109180999</c:v>
                </c:pt>
                <c:pt idx="1591">
                  <c:v>253.01304636808501</c:v>
                </c:pt>
                <c:pt idx="1592">
                  <c:v>252.97158289238777</c:v>
                </c:pt>
                <c:pt idx="1593">
                  <c:v>252.9303277638368</c:v>
                </c:pt>
                <c:pt idx="1594">
                  <c:v>252.90101050542589</c:v>
                </c:pt>
                <c:pt idx="1595">
                  <c:v>252.90393840429306</c:v>
                </c:pt>
                <c:pt idx="1596">
                  <c:v>252.93785320855631</c:v>
                </c:pt>
                <c:pt idx="1597">
                  <c:v>252.98486232590065</c:v>
                </c:pt>
                <c:pt idx="1598">
                  <c:v>253.02166629997353</c:v>
                </c:pt>
                <c:pt idx="1599">
                  <c:v>253.04598282332955</c:v>
                </c:pt>
                <c:pt idx="1600">
                  <c:v>253.06864768656089</c:v>
                </c:pt>
                <c:pt idx="1601">
                  <c:v>253.0863042594203</c:v>
                </c:pt>
                <c:pt idx="1602">
                  <c:v>253.09628934734238</c:v>
                </c:pt>
                <c:pt idx="1603">
                  <c:v>253.10544194968105</c:v>
                </c:pt>
                <c:pt idx="1604">
                  <c:v>253.11230066893697</c:v>
                </c:pt>
                <c:pt idx="1605">
                  <c:v>253.10979224445376</c:v>
                </c:pt>
                <c:pt idx="1606">
                  <c:v>253.08159755633025</c:v>
                </c:pt>
                <c:pt idx="1607">
                  <c:v>253.02530652200122</c:v>
                </c:pt>
                <c:pt idx="1608">
                  <c:v>252.96116418815021</c:v>
                </c:pt>
                <c:pt idx="1609">
                  <c:v>252.90348522963441</c:v>
                </c:pt>
                <c:pt idx="1610">
                  <c:v>252.85642434859622</c:v>
                </c:pt>
                <c:pt idx="1611">
                  <c:v>252.82015929729687</c:v>
                </c:pt>
                <c:pt idx="1612">
                  <c:v>252.80007787482211</c:v>
                </c:pt>
                <c:pt idx="1613">
                  <c:v>252.78758749628841</c:v>
                </c:pt>
                <c:pt idx="1614">
                  <c:v>252.7821750495811</c:v>
                </c:pt>
                <c:pt idx="1615">
                  <c:v>252.77723294505449</c:v>
                </c:pt>
                <c:pt idx="1616">
                  <c:v>252.77669887489509</c:v>
                </c:pt>
                <c:pt idx="1617">
                  <c:v>252.77360740886309</c:v>
                </c:pt>
                <c:pt idx="1618">
                  <c:v>252.77251542187497</c:v>
                </c:pt>
                <c:pt idx="1619">
                  <c:v>252.76846292097045</c:v>
                </c:pt>
                <c:pt idx="1620">
                  <c:v>252.75785390903096</c:v>
                </c:pt>
                <c:pt idx="1621">
                  <c:v>252.73354829804356</c:v>
                </c:pt>
                <c:pt idx="1622">
                  <c:v>252.6973358768046</c:v>
                </c:pt>
                <c:pt idx="1623">
                  <c:v>252.64620291131405</c:v>
                </c:pt>
                <c:pt idx="1624">
                  <c:v>252.59117608172335</c:v>
                </c:pt>
                <c:pt idx="1625">
                  <c:v>252.52635582761522</c:v>
                </c:pt>
                <c:pt idx="1626">
                  <c:v>252.45493192287771</c:v>
                </c:pt>
                <c:pt idx="1627">
                  <c:v>252.37208055326545</c:v>
                </c:pt>
                <c:pt idx="1628">
                  <c:v>252.285524304961</c:v>
                </c:pt>
                <c:pt idx="1629">
                  <c:v>252.19674444670926</c:v>
                </c:pt>
                <c:pt idx="1630">
                  <c:v>252.10544606171314</c:v>
                </c:pt>
                <c:pt idx="1631">
                  <c:v>252.01617055995303</c:v>
                </c:pt>
                <c:pt idx="1632">
                  <c:v>251.93276457661148</c:v>
                </c:pt>
                <c:pt idx="1633">
                  <c:v>251.84827069574382</c:v>
                </c:pt>
                <c:pt idx="1634">
                  <c:v>251.76109748230635</c:v>
                </c:pt>
                <c:pt idx="1635">
                  <c:v>251.67634097514201</c:v>
                </c:pt>
                <c:pt idx="1636">
                  <c:v>251.59380238459008</c:v>
                </c:pt>
                <c:pt idx="1637">
                  <c:v>251.52704901066136</c:v>
                </c:pt>
                <c:pt idx="1638">
                  <c:v>251.48434414058877</c:v>
                </c:pt>
                <c:pt idx="1639">
                  <c:v>251.45576989606352</c:v>
                </c:pt>
                <c:pt idx="1640">
                  <c:v>251.42702797077575</c:v>
                </c:pt>
                <c:pt idx="1641">
                  <c:v>251.40466841975396</c:v>
                </c:pt>
                <c:pt idx="1642">
                  <c:v>251.39060438870322</c:v>
                </c:pt>
                <c:pt idx="1643">
                  <c:v>251.38211956857984</c:v>
                </c:pt>
                <c:pt idx="1644">
                  <c:v>251.39757479342177</c:v>
                </c:pt>
                <c:pt idx="1645">
                  <c:v>251.44177240393876</c:v>
                </c:pt>
                <c:pt idx="1646">
                  <c:v>251.48939709097328</c:v>
                </c:pt>
                <c:pt idx="1647">
                  <c:v>251.54295973826254</c:v>
                </c:pt>
                <c:pt idx="1648">
                  <c:v>251.5830630159341</c:v>
                </c:pt>
                <c:pt idx="1649">
                  <c:v>251.5981527852862</c:v>
                </c:pt>
                <c:pt idx="1650">
                  <c:v>251.59681946671134</c:v>
                </c:pt>
                <c:pt idx="1651">
                  <c:v>251.59367422240376</c:v>
                </c:pt>
                <c:pt idx="1652">
                  <c:v>251.58439360818986</c:v>
                </c:pt>
                <c:pt idx="1653">
                  <c:v>251.57845203852514</c:v>
                </c:pt>
                <c:pt idx="1654">
                  <c:v>251.57377535600429</c:v>
                </c:pt>
                <c:pt idx="1655">
                  <c:v>251.56188847799092</c:v>
                </c:pt>
                <c:pt idx="1656">
                  <c:v>251.54312953396055</c:v>
                </c:pt>
                <c:pt idx="1657">
                  <c:v>251.53565251269728</c:v>
                </c:pt>
                <c:pt idx="1658">
                  <c:v>251.53992277985543</c:v>
                </c:pt>
                <c:pt idx="1659">
                  <c:v>251.55525200983521</c:v>
                </c:pt>
                <c:pt idx="1660">
                  <c:v>251.60897057162774</c:v>
                </c:pt>
                <c:pt idx="1661">
                  <c:v>251.70102735294913</c:v>
                </c:pt>
                <c:pt idx="1662">
                  <c:v>251.81824284944685</c:v>
                </c:pt>
                <c:pt idx="1663">
                  <c:v>251.96548335695164</c:v>
                </c:pt>
                <c:pt idx="1664">
                  <c:v>252.14622307117313</c:v>
                </c:pt>
                <c:pt idx="1665">
                  <c:v>252.34843325491775</c:v>
                </c:pt>
                <c:pt idx="1666">
                  <c:v>252.57000184548025</c:v>
                </c:pt>
                <c:pt idx="1667">
                  <c:v>252.78672496633988</c:v>
                </c:pt>
                <c:pt idx="1668">
                  <c:v>252.99059801921047</c:v>
                </c:pt>
                <c:pt idx="1669">
                  <c:v>253.17692081924406</c:v>
                </c:pt>
                <c:pt idx="1670">
                  <c:v>253.35987736940206</c:v>
                </c:pt>
                <c:pt idx="1671">
                  <c:v>253.51019720729727</c:v>
                </c:pt>
                <c:pt idx="1672">
                  <c:v>253.62324811375476</c:v>
                </c:pt>
                <c:pt idx="1673">
                  <c:v>253.71393912641494</c:v>
                </c:pt>
                <c:pt idx="1674">
                  <c:v>253.77792434837002</c:v>
                </c:pt>
                <c:pt idx="1675">
                  <c:v>253.80064105934582</c:v>
                </c:pt>
                <c:pt idx="1676">
                  <c:v>253.7978851341966</c:v>
                </c:pt>
                <c:pt idx="1677">
                  <c:v>253.75953280138165</c:v>
                </c:pt>
                <c:pt idx="1678">
                  <c:v>253.70476388780983</c:v>
                </c:pt>
                <c:pt idx="1679">
                  <c:v>253.64558876165609</c:v>
                </c:pt>
                <c:pt idx="1680">
                  <c:v>253.58459443844814</c:v>
                </c:pt>
                <c:pt idx="1681">
                  <c:v>253.51818906883673</c:v>
                </c:pt>
                <c:pt idx="1682">
                  <c:v>253.45241506288741</c:v>
                </c:pt>
                <c:pt idx="1683">
                  <c:v>253.38948355828452</c:v>
                </c:pt>
                <c:pt idx="1684">
                  <c:v>253.33212909238125</c:v>
                </c:pt>
                <c:pt idx="1685">
                  <c:v>253.28163427900947</c:v>
                </c:pt>
                <c:pt idx="1686">
                  <c:v>253.23392972830081</c:v>
                </c:pt>
                <c:pt idx="1687">
                  <c:v>253.18389807113209</c:v>
                </c:pt>
                <c:pt idx="1688">
                  <c:v>253.14624791328163</c:v>
                </c:pt>
                <c:pt idx="1689">
                  <c:v>253.11320684412814</c:v>
                </c:pt>
                <c:pt idx="1690">
                  <c:v>253.08321818577221</c:v>
                </c:pt>
                <c:pt idx="1691">
                  <c:v>253.05368721989774</c:v>
                </c:pt>
                <c:pt idx="1692">
                  <c:v>253.02217617014142</c:v>
                </c:pt>
                <c:pt idx="1693">
                  <c:v>252.98918691329848</c:v>
                </c:pt>
                <c:pt idx="1694">
                  <c:v>252.95523205390191</c:v>
                </c:pt>
                <c:pt idx="1695">
                  <c:v>252.9263997405823</c:v>
                </c:pt>
                <c:pt idx="1696">
                  <c:v>252.89816786359708</c:v>
                </c:pt>
                <c:pt idx="1697">
                  <c:v>252.87572815968662</c:v>
                </c:pt>
                <c:pt idx="1698">
                  <c:v>252.86125446973628</c:v>
                </c:pt>
                <c:pt idx="1699">
                  <c:v>252.83766982760014</c:v>
                </c:pt>
                <c:pt idx="1700">
                  <c:v>252.81533153372155</c:v>
                </c:pt>
                <c:pt idx="1701">
                  <c:v>252.79830078459645</c:v>
                </c:pt>
                <c:pt idx="1702">
                  <c:v>252.78255987739658</c:v>
                </c:pt>
                <c:pt idx="1703">
                  <c:v>252.77010557033998</c:v>
                </c:pt>
                <c:pt idx="1704">
                  <c:v>252.76015631486555</c:v>
                </c:pt>
                <c:pt idx="1705">
                  <c:v>252.75084892133734</c:v>
                </c:pt>
                <c:pt idx="1706">
                  <c:v>252.73224199395381</c:v>
                </c:pt>
                <c:pt idx="1707">
                  <c:v>252.69831072744049</c:v>
                </c:pt>
                <c:pt idx="1708">
                  <c:v>252.64835317725783</c:v>
                </c:pt>
                <c:pt idx="1709">
                  <c:v>252.58647211950927</c:v>
                </c:pt>
                <c:pt idx="1710">
                  <c:v>252.52313235104458</c:v>
                </c:pt>
                <c:pt idx="1711">
                  <c:v>252.46044468050638</c:v>
                </c:pt>
                <c:pt idx="1712">
                  <c:v>252.3931810558517</c:v>
                </c:pt>
                <c:pt idx="1713">
                  <c:v>252.32394966468254</c:v>
                </c:pt>
                <c:pt idx="1714">
                  <c:v>252.24801298992909</c:v>
                </c:pt>
                <c:pt idx="1715">
                  <c:v>252.16415689681241</c:v>
                </c:pt>
                <c:pt idx="1716">
                  <c:v>252.08075013572562</c:v>
                </c:pt>
                <c:pt idx="1717">
                  <c:v>251.99706819372906</c:v>
                </c:pt>
                <c:pt idx="1718">
                  <c:v>251.92128180187368</c:v>
                </c:pt>
                <c:pt idx="1719">
                  <c:v>251.85242928216437</c:v>
                </c:pt>
                <c:pt idx="1720">
                  <c:v>251.78715890340118</c:v>
                </c:pt>
                <c:pt idx="1721">
                  <c:v>251.72486620784909</c:v>
                </c:pt>
                <c:pt idx="1722">
                  <c:v>251.66339538882829</c:v>
                </c:pt>
                <c:pt idx="1723">
                  <c:v>251.61508945074982</c:v>
                </c:pt>
                <c:pt idx="1724">
                  <c:v>251.58938667258562</c:v>
                </c:pt>
                <c:pt idx="1725">
                  <c:v>251.57610516429503</c:v>
                </c:pt>
                <c:pt idx="1726">
                  <c:v>251.58272594906637</c:v>
                </c:pt>
                <c:pt idx="1727">
                  <c:v>251.5961843895243</c:v>
                </c:pt>
                <c:pt idx="1728">
                  <c:v>251.60977759373282</c:v>
                </c:pt>
                <c:pt idx="1729">
                  <c:v>251.62043944001149</c:v>
                </c:pt>
                <c:pt idx="1730">
                  <c:v>251.62666788139575</c:v>
                </c:pt>
                <c:pt idx="1731">
                  <c:v>251.63079556245802</c:v>
                </c:pt>
                <c:pt idx="1732">
                  <c:v>251.63935111115006</c:v>
                </c:pt>
                <c:pt idx="1733">
                  <c:v>251.64536414222997</c:v>
                </c:pt>
                <c:pt idx="1734">
                  <c:v>251.6421390993282</c:v>
                </c:pt>
                <c:pt idx="1735">
                  <c:v>251.62434164016423</c:v>
                </c:pt>
                <c:pt idx="1736">
                  <c:v>251.60143443295556</c:v>
                </c:pt>
                <c:pt idx="1737">
                  <c:v>251.58822751689274</c:v>
                </c:pt>
                <c:pt idx="1738">
                  <c:v>251.58536262789713</c:v>
                </c:pt>
                <c:pt idx="1739">
                  <c:v>251.59480721575102</c:v>
                </c:pt>
                <c:pt idx="1740">
                  <c:v>251.615732979092</c:v>
                </c:pt>
                <c:pt idx="1741">
                  <c:v>251.64314298504252</c:v>
                </c:pt>
                <c:pt idx="1742">
                  <c:v>251.67157968411493</c:v>
                </c:pt>
                <c:pt idx="1743">
                  <c:v>251.70135617234263</c:v>
                </c:pt>
                <c:pt idx="1744">
                  <c:v>251.73965239538103</c:v>
                </c:pt>
                <c:pt idx="1745">
                  <c:v>251.78024812452074</c:v>
                </c:pt>
                <c:pt idx="1746">
                  <c:v>251.82466918254124</c:v>
                </c:pt>
                <c:pt idx="1747">
                  <c:v>251.87553731883784</c:v>
                </c:pt>
                <c:pt idx="1748">
                  <c:v>251.91464832887488</c:v>
                </c:pt>
                <c:pt idx="1749">
                  <c:v>251.94517422480186</c:v>
                </c:pt>
                <c:pt idx="1750">
                  <c:v>251.97095156742108</c:v>
                </c:pt>
                <c:pt idx="1751">
                  <c:v>251.99655959869457</c:v>
                </c:pt>
                <c:pt idx="1752">
                  <c:v>252.0238907532802</c:v>
                </c:pt>
                <c:pt idx="1753">
                  <c:v>252.05503601459986</c:v>
                </c:pt>
                <c:pt idx="1754">
                  <c:v>252.08515507071709</c:v>
                </c:pt>
                <c:pt idx="1755">
                  <c:v>252.12084295814566</c:v>
                </c:pt>
                <c:pt idx="1756">
                  <c:v>252.15697765855202</c:v>
                </c:pt>
                <c:pt idx="1757">
                  <c:v>252.19185749198004</c:v>
                </c:pt>
                <c:pt idx="1758">
                  <c:v>252.21650983939045</c:v>
                </c:pt>
                <c:pt idx="1759">
                  <c:v>252.22987175283052</c:v>
                </c:pt>
                <c:pt idx="1760">
                  <c:v>252.23661800237826</c:v>
                </c:pt>
                <c:pt idx="1761">
                  <c:v>252.23865368901158</c:v>
                </c:pt>
                <c:pt idx="1762">
                  <c:v>252.22964817870118</c:v>
                </c:pt>
                <c:pt idx="1763">
                  <c:v>252.21531514126818</c:v>
                </c:pt>
                <c:pt idx="1764">
                  <c:v>252.20279172976589</c:v>
                </c:pt>
                <c:pt idx="1765">
                  <c:v>252.18622388155873</c:v>
                </c:pt>
                <c:pt idx="1766">
                  <c:v>252.15624856322501</c:v>
                </c:pt>
                <c:pt idx="1767">
                  <c:v>252.12237517156461</c:v>
                </c:pt>
                <c:pt idx="1768">
                  <c:v>252.08087255714472</c:v>
                </c:pt>
                <c:pt idx="1769">
                  <c:v>252.03788613406653</c:v>
                </c:pt>
                <c:pt idx="1770">
                  <c:v>251.99338866724577</c:v>
                </c:pt>
                <c:pt idx="1771">
                  <c:v>251.95230290083708</c:v>
                </c:pt>
                <c:pt idx="1772">
                  <c:v>251.9101767896781</c:v>
                </c:pt>
                <c:pt idx="1773">
                  <c:v>251.87723710336729</c:v>
                </c:pt>
                <c:pt idx="1774">
                  <c:v>251.85141513975495</c:v>
                </c:pt>
                <c:pt idx="1775">
                  <c:v>251.82891622683263</c:v>
                </c:pt>
                <c:pt idx="1776">
                  <c:v>251.80417704712906</c:v>
                </c:pt>
                <c:pt idx="1777">
                  <c:v>251.77280507332344</c:v>
                </c:pt>
                <c:pt idx="1778">
                  <c:v>251.73635461373863</c:v>
                </c:pt>
                <c:pt idx="1779">
                  <c:v>251.70261522473254</c:v>
                </c:pt>
                <c:pt idx="1780">
                  <c:v>251.67769854049556</c:v>
                </c:pt>
                <c:pt idx="1781">
                  <c:v>251.65785822114128</c:v>
                </c:pt>
                <c:pt idx="1782">
                  <c:v>251.6327305133361</c:v>
                </c:pt>
                <c:pt idx="1783">
                  <c:v>251.60610183354132</c:v>
                </c:pt>
                <c:pt idx="1784">
                  <c:v>251.57514348362659</c:v>
                </c:pt>
                <c:pt idx="1785">
                  <c:v>251.54318266202282</c:v>
                </c:pt>
                <c:pt idx="1786">
                  <c:v>251.50412628432403</c:v>
                </c:pt>
                <c:pt idx="1787">
                  <c:v>251.46226254691393</c:v>
                </c:pt>
                <c:pt idx="1788">
                  <c:v>251.42457393659058</c:v>
                </c:pt>
                <c:pt idx="1789">
                  <c:v>251.39049342781621</c:v>
                </c:pt>
                <c:pt idx="1790">
                  <c:v>251.35245625807303</c:v>
                </c:pt>
                <c:pt idx="1791">
                  <c:v>251.30816555354713</c:v>
                </c:pt>
                <c:pt idx="1792">
                  <c:v>251.26480059670533</c:v>
                </c:pt>
                <c:pt idx="1793">
                  <c:v>251.22187170162388</c:v>
                </c:pt>
                <c:pt idx="1794">
                  <c:v>251.17678216824686</c:v>
                </c:pt>
                <c:pt idx="1795">
                  <c:v>251.12248705093427</c:v>
                </c:pt>
                <c:pt idx="1796">
                  <c:v>251.05988325018015</c:v>
                </c:pt>
                <c:pt idx="1797">
                  <c:v>250.99527929093546</c:v>
                </c:pt>
                <c:pt idx="1798">
                  <c:v>250.93337416041777</c:v>
                </c:pt>
                <c:pt idx="1799">
                  <c:v>250.87168531041954</c:v>
                </c:pt>
                <c:pt idx="1800">
                  <c:v>250.8061334206306</c:v>
                </c:pt>
                <c:pt idx="1801">
                  <c:v>250.73495628105573</c:v>
                </c:pt>
                <c:pt idx="1802">
                  <c:v>250.65947159942925</c:v>
                </c:pt>
                <c:pt idx="1803">
                  <c:v>250.57294965741767</c:v>
                </c:pt>
                <c:pt idx="1804">
                  <c:v>250.48840353272325</c:v>
                </c:pt>
                <c:pt idx="1805">
                  <c:v>250.41114163504702</c:v>
                </c:pt>
                <c:pt idx="1806">
                  <c:v>250.34898307559453</c:v>
                </c:pt>
                <c:pt idx="1807">
                  <c:v>250.28916072631802</c:v>
                </c:pt>
                <c:pt idx="1808">
                  <c:v>250.22712924003415</c:v>
                </c:pt>
                <c:pt idx="1809">
                  <c:v>250.16401996686503</c:v>
                </c:pt>
                <c:pt idx="1810">
                  <c:v>250.10413977648398</c:v>
                </c:pt>
                <c:pt idx="1811">
                  <c:v>250.05585568184335</c:v>
                </c:pt>
                <c:pt idx="1812">
                  <c:v>250.01872474781504</c:v>
                </c:pt>
                <c:pt idx="1813">
                  <c:v>249.98435697582372</c:v>
                </c:pt>
                <c:pt idx="1814">
                  <c:v>249.95289331007478</c:v>
                </c:pt>
                <c:pt idx="1815">
                  <c:v>249.92252984921888</c:v>
                </c:pt>
                <c:pt idx="1816">
                  <c:v>249.89292290982837</c:v>
                </c:pt>
                <c:pt idx="1817">
                  <c:v>249.86058639089725</c:v>
                </c:pt>
                <c:pt idx="1818">
                  <c:v>249.82817983278591</c:v>
                </c:pt>
                <c:pt idx="1819">
                  <c:v>249.79441715060923</c:v>
                </c:pt>
                <c:pt idx="1820">
                  <c:v>249.76153931209959</c:v>
                </c:pt>
                <c:pt idx="1821">
                  <c:v>249.72200836460794</c:v>
                </c:pt>
                <c:pt idx="1822">
                  <c:v>249.66958831120516</c:v>
                </c:pt>
                <c:pt idx="1823">
                  <c:v>249.61788872713123</c:v>
                </c:pt>
                <c:pt idx="1824">
                  <c:v>249.58054726666134</c:v>
                </c:pt>
                <c:pt idx="1825">
                  <c:v>249.55483478786343</c:v>
                </c:pt>
                <c:pt idx="1826">
                  <c:v>249.54022162146902</c:v>
                </c:pt>
                <c:pt idx="1827">
                  <c:v>249.53615281392692</c:v>
                </c:pt>
                <c:pt idx="1828">
                  <c:v>249.5322188172315</c:v>
                </c:pt>
                <c:pt idx="1829">
                  <c:v>249.52899935592524</c:v>
                </c:pt>
                <c:pt idx="1830">
                  <c:v>249.52640097331712</c:v>
                </c:pt>
                <c:pt idx="1831">
                  <c:v>249.52451337512446</c:v>
                </c:pt>
                <c:pt idx="1832">
                  <c:v>249.5378750420943</c:v>
                </c:pt>
                <c:pt idx="1833">
                  <c:v>249.56958316987337</c:v>
                </c:pt>
                <c:pt idx="1834">
                  <c:v>249.60780835921042</c:v>
                </c:pt>
                <c:pt idx="1835">
                  <c:v>249.63885227951525</c:v>
                </c:pt>
                <c:pt idx="1836">
                  <c:v>249.66137802421508</c:v>
                </c:pt>
                <c:pt idx="1837">
                  <c:v>249.67217623045147</c:v>
                </c:pt>
                <c:pt idx="1838">
                  <c:v>249.67387536434481</c:v>
                </c:pt>
                <c:pt idx="1839">
                  <c:v>249.67900295012177</c:v>
                </c:pt>
                <c:pt idx="1840">
                  <c:v>249.68780357174322</c:v>
                </c:pt>
                <c:pt idx="1841">
                  <c:v>249.6966933767246</c:v>
                </c:pt>
                <c:pt idx="1842">
                  <c:v>249.70498624213414</c:v>
                </c:pt>
                <c:pt idx="1843">
                  <c:v>249.70496822723189</c:v>
                </c:pt>
                <c:pt idx="1844">
                  <c:v>249.69264565628691</c:v>
                </c:pt>
                <c:pt idx="1845">
                  <c:v>249.66544006884413</c:v>
                </c:pt>
                <c:pt idx="1846">
                  <c:v>249.62976409498526</c:v>
                </c:pt>
                <c:pt idx="1847">
                  <c:v>249.59090902653224</c:v>
                </c:pt>
                <c:pt idx="1848">
                  <c:v>249.54806303169823</c:v>
                </c:pt>
                <c:pt idx="1849">
                  <c:v>249.50269162100096</c:v>
                </c:pt>
                <c:pt idx="1850">
                  <c:v>249.4636604593675</c:v>
                </c:pt>
                <c:pt idx="1851">
                  <c:v>249.42085641629589</c:v>
                </c:pt>
                <c:pt idx="1852">
                  <c:v>249.38729422448469</c:v>
                </c:pt>
                <c:pt idx="1853">
                  <c:v>249.36058599469362</c:v>
                </c:pt>
                <c:pt idx="1854">
                  <c:v>249.33458460299943</c:v>
                </c:pt>
                <c:pt idx="1855">
                  <c:v>249.31914865819866</c:v>
                </c:pt>
                <c:pt idx="1856">
                  <c:v>249.31572914650894</c:v>
                </c:pt>
                <c:pt idx="1857">
                  <c:v>249.32125886428045</c:v>
                </c:pt>
                <c:pt idx="1858">
                  <c:v>249.36110946439518</c:v>
                </c:pt>
                <c:pt idx="1859">
                  <c:v>249.42438815490041</c:v>
                </c:pt>
                <c:pt idx="1860">
                  <c:v>249.50279422833475</c:v>
                </c:pt>
                <c:pt idx="1861">
                  <c:v>249.592794103221</c:v>
                </c:pt>
                <c:pt idx="1862">
                  <c:v>249.70078673150346</c:v>
                </c:pt>
                <c:pt idx="1863">
                  <c:v>249.8030524848223</c:v>
                </c:pt>
                <c:pt idx="1864">
                  <c:v>249.89935267292967</c:v>
                </c:pt>
                <c:pt idx="1865">
                  <c:v>250.00585061851217</c:v>
                </c:pt>
                <c:pt idx="1866">
                  <c:v>250.11818203435257</c:v>
                </c:pt>
                <c:pt idx="1867">
                  <c:v>250.22961330267523</c:v>
                </c:pt>
                <c:pt idx="1868">
                  <c:v>250.34374650123127</c:v>
                </c:pt>
                <c:pt idx="1869">
                  <c:v>250.43727067252775</c:v>
                </c:pt>
                <c:pt idx="1870">
                  <c:v>250.52760398437675</c:v>
                </c:pt>
                <c:pt idx="1871">
                  <c:v>250.60718199615542</c:v>
                </c:pt>
                <c:pt idx="1872">
                  <c:v>250.66830690269262</c:v>
                </c:pt>
                <c:pt idx="1873">
                  <c:v>250.7185829063236</c:v>
                </c:pt>
                <c:pt idx="1874">
                  <c:v>250.77712491259487</c:v>
                </c:pt>
                <c:pt idx="1875">
                  <c:v>250.83422044903801</c:v>
                </c:pt>
                <c:pt idx="1876">
                  <c:v>250.87732080898107</c:v>
                </c:pt>
                <c:pt idx="1877">
                  <c:v>250.90652873495819</c:v>
                </c:pt>
                <c:pt idx="1878">
                  <c:v>250.93770899793591</c:v>
                </c:pt>
                <c:pt idx="1879">
                  <c:v>250.96581557388433</c:v>
                </c:pt>
                <c:pt idx="1880">
                  <c:v>250.98532563541355</c:v>
                </c:pt>
                <c:pt idx="1881">
                  <c:v>250.99104240040188</c:v>
                </c:pt>
                <c:pt idx="1882">
                  <c:v>250.99983912434217</c:v>
                </c:pt>
                <c:pt idx="1883">
                  <c:v>251.00592812775338</c:v>
                </c:pt>
                <c:pt idx="1884">
                  <c:v>251.00158591960945</c:v>
                </c:pt>
                <c:pt idx="1885">
                  <c:v>250.98627867198005</c:v>
                </c:pt>
                <c:pt idx="1886">
                  <c:v>250.97265956810827</c:v>
                </c:pt>
                <c:pt idx="1887">
                  <c:v>250.95793917632093</c:v>
                </c:pt>
                <c:pt idx="1888">
                  <c:v>250.93872837614879</c:v>
                </c:pt>
                <c:pt idx="1889">
                  <c:v>250.91808388552866</c:v>
                </c:pt>
                <c:pt idx="1890">
                  <c:v>250.90397995191941</c:v>
                </c:pt>
                <c:pt idx="1891">
                  <c:v>250.89905598789289</c:v>
                </c:pt>
                <c:pt idx="1892">
                  <c:v>250.9061644886651</c:v>
                </c:pt>
                <c:pt idx="1893">
                  <c:v>250.91577416885428</c:v>
                </c:pt>
                <c:pt idx="1894">
                  <c:v>250.92987966423681</c:v>
                </c:pt>
                <c:pt idx="1895">
                  <c:v>250.95553934503158</c:v>
                </c:pt>
                <c:pt idx="1896">
                  <c:v>250.99118895976736</c:v>
                </c:pt>
                <c:pt idx="1897">
                  <c:v>251.02674574035657</c:v>
                </c:pt>
                <c:pt idx="1898">
                  <c:v>251.06132828986784</c:v>
                </c:pt>
                <c:pt idx="1899">
                  <c:v>251.0909320898464</c:v>
                </c:pt>
                <c:pt idx="1900">
                  <c:v>251.10737594833333</c:v>
                </c:pt>
                <c:pt idx="1901">
                  <c:v>251.10827550449676</c:v>
                </c:pt>
                <c:pt idx="1902">
                  <c:v>251.09371253005796</c:v>
                </c:pt>
                <c:pt idx="1903">
                  <c:v>251.05940915109315</c:v>
                </c:pt>
                <c:pt idx="1904">
                  <c:v>251.00606614681917</c:v>
                </c:pt>
                <c:pt idx="1905">
                  <c:v>250.93696686391152</c:v>
                </c:pt>
                <c:pt idx="1906">
                  <c:v>250.85689950926542</c:v>
                </c:pt>
                <c:pt idx="1907">
                  <c:v>250.76947208136065</c:v>
                </c:pt>
                <c:pt idx="1908">
                  <c:v>250.68817017284834</c:v>
                </c:pt>
                <c:pt idx="1909">
                  <c:v>250.61802282316685</c:v>
                </c:pt>
                <c:pt idx="1910">
                  <c:v>250.57547308865739</c:v>
                </c:pt>
                <c:pt idx="1911">
                  <c:v>250.55370735227734</c:v>
                </c:pt>
                <c:pt idx="1912">
                  <c:v>250.55507631912153</c:v>
                </c:pt>
                <c:pt idx="1913">
                  <c:v>250.58230242771299</c:v>
                </c:pt>
                <c:pt idx="1914">
                  <c:v>250.63006690928597</c:v>
                </c:pt>
                <c:pt idx="1915">
                  <c:v>250.70782775426508</c:v>
                </c:pt>
                <c:pt idx="1916">
                  <c:v>250.80021726520243</c:v>
                </c:pt>
                <c:pt idx="1917">
                  <c:v>250.9081378500735</c:v>
                </c:pt>
                <c:pt idx="1918">
                  <c:v>251.03352636759254</c:v>
                </c:pt>
                <c:pt idx="1919">
                  <c:v>251.17574454631776</c:v>
                </c:pt>
                <c:pt idx="1920">
                  <c:v>251.31654901789159</c:v>
                </c:pt>
                <c:pt idx="1921">
                  <c:v>251.43865016990549</c:v>
                </c:pt>
                <c:pt idx="1922">
                  <c:v>251.55244156341041</c:v>
                </c:pt>
                <c:pt idx="1923">
                  <c:v>251.64745194279877</c:v>
                </c:pt>
                <c:pt idx="1924">
                  <c:v>251.72061419496015</c:v>
                </c:pt>
                <c:pt idx="1925">
                  <c:v>251.77988812608902</c:v>
                </c:pt>
                <c:pt idx="1926">
                  <c:v>251.82439593638117</c:v>
                </c:pt>
                <c:pt idx="1927">
                  <c:v>251.87060460560795</c:v>
                </c:pt>
                <c:pt idx="1928">
                  <c:v>251.91686164871692</c:v>
                </c:pt>
                <c:pt idx="1929">
                  <c:v>251.95774432411329</c:v>
                </c:pt>
                <c:pt idx="1930">
                  <c:v>251.98416159820627</c:v>
                </c:pt>
                <c:pt idx="1931">
                  <c:v>252.02220336175651</c:v>
                </c:pt>
                <c:pt idx="1932">
                  <c:v>252.07263321127584</c:v>
                </c:pt>
                <c:pt idx="1933">
                  <c:v>252.11645734775792</c:v>
                </c:pt>
                <c:pt idx="1934">
                  <c:v>252.15804874046881</c:v>
                </c:pt>
                <c:pt idx="1935">
                  <c:v>252.20145741921033</c:v>
                </c:pt>
                <c:pt idx="1936">
                  <c:v>252.24943050029427</c:v>
                </c:pt>
                <c:pt idx="1937">
                  <c:v>252.28673538840238</c:v>
                </c:pt>
                <c:pt idx="1938">
                  <c:v>252.31725284398809</c:v>
                </c:pt>
                <c:pt idx="1939">
                  <c:v>252.3308464766651</c:v>
                </c:pt>
                <c:pt idx="1940">
                  <c:v>252.32847459951608</c:v>
                </c:pt>
                <c:pt idx="1941">
                  <c:v>252.31510215445761</c:v>
                </c:pt>
                <c:pt idx="1942">
                  <c:v>252.28046956597325</c:v>
                </c:pt>
                <c:pt idx="1943">
                  <c:v>252.22730272026376</c:v>
                </c:pt>
                <c:pt idx="1944">
                  <c:v>252.17457341075212</c:v>
                </c:pt>
                <c:pt idx="1945">
                  <c:v>252.1319609079539</c:v>
                </c:pt>
                <c:pt idx="1946">
                  <c:v>252.08945361420027</c:v>
                </c:pt>
                <c:pt idx="1947">
                  <c:v>252.03990019226933</c:v>
                </c:pt>
                <c:pt idx="1948">
                  <c:v>251.99046912597507</c:v>
                </c:pt>
                <c:pt idx="1949">
                  <c:v>251.94196812141584</c:v>
                </c:pt>
                <c:pt idx="1950">
                  <c:v>251.90576703121167</c:v>
                </c:pt>
                <c:pt idx="1951">
                  <c:v>251.87868316117545</c:v>
                </c:pt>
                <c:pt idx="1952">
                  <c:v>251.86112751567123</c:v>
                </c:pt>
                <c:pt idx="1953">
                  <c:v>251.84988455649028</c:v>
                </c:pt>
                <c:pt idx="1954">
                  <c:v>251.83870186184987</c:v>
                </c:pt>
                <c:pt idx="1955">
                  <c:v>251.82550153867251</c:v>
                </c:pt>
                <c:pt idx="1956">
                  <c:v>251.79888893857722</c:v>
                </c:pt>
                <c:pt idx="1957">
                  <c:v>251.76718378555125</c:v>
                </c:pt>
                <c:pt idx="1958">
                  <c:v>251.7333975539961</c:v>
                </c:pt>
                <c:pt idx="1959">
                  <c:v>251.69687570275636</c:v>
                </c:pt>
                <c:pt idx="1960">
                  <c:v>251.65166092126245</c:v>
                </c:pt>
                <c:pt idx="1961">
                  <c:v>251.59556263140439</c:v>
                </c:pt>
                <c:pt idx="1962">
                  <c:v>251.5341487794357</c:v>
                </c:pt>
                <c:pt idx="1963">
                  <c:v>251.46983235525849</c:v>
                </c:pt>
                <c:pt idx="1964">
                  <c:v>251.40122048967561</c:v>
                </c:pt>
                <c:pt idx="1965">
                  <c:v>251.33280360206626</c:v>
                </c:pt>
                <c:pt idx="1966">
                  <c:v>251.26613668046292</c:v>
                </c:pt>
                <c:pt idx="1967">
                  <c:v>251.21448656587935</c:v>
                </c:pt>
                <c:pt idx="1968">
                  <c:v>251.17187977712254</c:v>
                </c:pt>
                <c:pt idx="1969">
                  <c:v>251.13157614974781</c:v>
                </c:pt>
                <c:pt idx="1970">
                  <c:v>251.09334377355628</c:v>
                </c:pt>
                <c:pt idx="1971">
                  <c:v>251.05760359395626</c:v>
                </c:pt>
                <c:pt idx="1972">
                  <c:v>251.0293489424549</c:v>
                </c:pt>
                <c:pt idx="1973">
                  <c:v>251.01609045306932</c:v>
                </c:pt>
                <c:pt idx="1974">
                  <c:v>251.01687037631962</c:v>
                </c:pt>
                <c:pt idx="1975">
                  <c:v>251.02824607023712</c:v>
                </c:pt>
                <c:pt idx="1976">
                  <c:v>251.0485795706046</c:v>
                </c:pt>
                <c:pt idx="1977">
                  <c:v>251.06669121041708</c:v>
                </c:pt>
                <c:pt idx="1978">
                  <c:v>251.07263366013106</c:v>
                </c:pt>
                <c:pt idx="1979">
                  <c:v>251.07186319632083</c:v>
                </c:pt>
                <c:pt idx="1980">
                  <c:v>251.07287740168232</c:v>
                </c:pt>
                <c:pt idx="1981">
                  <c:v>251.0766389167369</c:v>
                </c:pt>
                <c:pt idx="1982">
                  <c:v>251.08579593481321</c:v>
                </c:pt>
                <c:pt idx="1983">
                  <c:v>251.09184864549786</c:v>
                </c:pt>
                <c:pt idx="1984">
                  <c:v>251.08062097032027</c:v>
                </c:pt>
                <c:pt idx="1985">
                  <c:v>251.05392248828701</c:v>
                </c:pt>
                <c:pt idx="1986">
                  <c:v>251.02213132961086</c:v>
                </c:pt>
                <c:pt idx="1987">
                  <c:v>250.98379780281391</c:v>
                </c:pt>
                <c:pt idx="1988">
                  <c:v>250.9450519985439</c:v>
                </c:pt>
                <c:pt idx="1989">
                  <c:v>250.90479479879141</c:v>
                </c:pt>
                <c:pt idx="1990">
                  <c:v>250.86431813095749</c:v>
                </c:pt>
                <c:pt idx="1991">
                  <c:v>250.82620099223567</c:v>
                </c:pt>
                <c:pt idx="1992">
                  <c:v>250.78872877472256</c:v>
                </c:pt>
                <c:pt idx="1993">
                  <c:v>250.7490929308982</c:v>
                </c:pt>
                <c:pt idx="1994">
                  <c:v>250.71451324062002</c:v>
                </c:pt>
                <c:pt idx="1995">
                  <c:v>250.69286893007776</c:v>
                </c:pt>
                <c:pt idx="1996">
                  <c:v>250.67109936149021</c:v>
                </c:pt>
                <c:pt idx="1997">
                  <c:v>250.64130431208002</c:v>
                </c:pt>
                <c:pt idx="1998">
                  <c:v>250.61021173600886</c:v>
                </c:pt>
                <c:pt idx="1999">
                  <c:v>250.57987528868642</c:v>
                </c:pt>
                <c:pt idx="2000">
                  <c:v>250.5551517310075</c:v>
                </c:pt>
                <c:pt idx="2001">
                  <c:v>250.53823464522239</c:v>
                </c:pt>
                <c:pt idx="2002">
                  <c:v>250.51439488026324</c:v>
                </c:pt>
                <c:pt idx="2003">
                  <c:v>250.48940335781145</c:v>
                </c:pt>
                <c:pt idx="2004">
                  <c:v>250.46373013444691</c:v>
                </c:pt>
                <c:pt idx="2005">
                  <c:v>250.4395931492233</c:v>
                </c:pt>
                <c:pt idx="2006">
                  <c:v>250.40864162991537</c:v>
                </c:pt>
                <c:pt idx="2007">
                  <c:v>250.38690185366045</c:v>
                </c:pt>
                <c:pt idx="2008">
                  <c:v>250.36924906417067</c:v>
                </c:pt>
                <c:pt idx="2009">
                  <c:v>250.35421012711072</c:v>
                </c:pt>
                <c:pt idx="2010">
                  <c:v>250.34370690525787</c:v>
                </c:pt>
                <c:pt idx="2011">
                  <c:v>250.33348828865005</c:v>
                </c:pt>
                <c:pt idx="2012">
                  <c:v>250.31554468217206</c:v>
                </c:pt>
                <c:pt idx="2013">
                  <c:v>250.30634690532042</c:v>
                </c:pt>
                <c:pt idx="2014">
                  <c:v>250.3034317953601</c:v>
                </c:pt>
                <c:pt idx="2015">
                  <c:v>250.31559737299779</c:v>
                </c:pt>
                <c:pt idx="2016">
                  <c:v>250.3105347507456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D07-44F3-B36B-A7DBA6C6E2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01335791"/>
        <c:axId val="401336271"/>
      </c:scatterChart>
      <c:valAx>
        <c:axId val="4013357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1336271"/>
        <c:crosses val="autoZero"/>
        <c:crossBetween val="midCat"/>
      </c:valAx>
      <c:valAx>
        <c:axId val="4013362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13357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DobaOsetrenieSec!$D$1</c:f>
              <c:strCache>
                <c:ptCount val="1"/>
                <c:pt idx="0">
                  <c:v>Welch cakanie na osetrenie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DobaOsetrenieSec!$D$2:$D$2018</c:f>
              <c:numCache>
                <c:formatCode>General</c:formatCode>
                <c:ptCount val="2017"/>
                <c:pt idx="0">
                  <c:v>80.668988704934137</c:v>
                </c:pt>
                <c:pt idx="1">
                  <c:v>92.915162763946626</c:v>
                </c:pt>
                <c:pt idx="2">
                  <c:v>104.89143787181652</c:v>
                </c:pt>
                <c:pt idx="3">
                  <c:v>113.24437496102223</c:v>
                </c:pt>
                <c:pt idx="4">
                  <c:v>120.40956071069485</c:v>
                </c:pt>
                <c:pt idx="5">
                  <c:v>127.0523409751444</c:v>
                </c:pt>
                <c:pt idx="6">
                  <c:v>132.7816005427452</c:v>
                </c:pt>
                <c:pt idx="7">
                  <c:v>137.25679906818334</c:v>
                </c:pt>
                <c:pt idx="8">
                  <c:v>141.57620555401445</c:v>
                </c:pt>
                <c:pt idx="9">
                  <c:v>145.73396367685467</c:v>
                </c:pt>
                <c:pt idx="10">
                  <c:v>149.76546357697271</c:v>
                </c:pt>
                <c:pt idx="11">
                  <c:v>152.48351564350298</c:v>
                </c:pt>
                <c:pt idx="12">
                  <c:v>154.32982054198555</c:v>
                </c:pt>
                <c:pt idx="13">
                  <c:v>155.66695617771549</c:v>
                </c:pt>
                <c:pt idx="14">
                  <c:v>155.82136618432716</c:v>
                </c:pt>
                <c:pt idx="15">
                  <c:v>155.39142948121648</c:v>
                </c:pt>
                <c:pt idx="16">
                  <c:v>154.62024561393503</c:v>
                </c:pt>
                <c:pt idx="17">
                  <c:v>153.80836050896281</c:v>
                </c:pt>
                <c:pt idx="18">
                  <c:v>153.20969172573544</c:v>
                </c:pt>
                <c:pt idx="19">
                  <c:v>152.69354177753115</c:v>
                </c:pt>
                <c:pt idx="20">
                  <c:v>152.01277123262332</c:v>
                </c:pt>
                <c:pt idx="21">
                  <c:v>151.30021414789908</c:v>
                </c:pt>
                <c:pt idx="22">
                  <c:v>150.67646771404304</c:v>
                </c:pt>
                <c:pt idx="23">
                  <c:v>150.00310793922665</c:v>
                </c:pt>
                <c:pt idx="24">
                  <c:v>149.65924270037647</c:v>
                </c:pt>
                <c:pt idx="25">
                  <c:v>149.74173065332758</c:v>
                </c:pt>
                <c:pt idx="26">
                  <c:v>150.70011646578845</c:v>
                </c:pt>
                <c:pt idx="27">
                  <c:v>152.16453500449575</c:v>
                </c:pt>
                <c:pt idx="28">
                  <c:v>153.96790146910823</c:v>
                </c:pt>
                <c:pt idx="29">
                  <c:v>156.05452261816714</c:v>
                </c:pt>
                <c:pt idx="30">
                  <c:v>158.43105793159364</c:v>
                </c:pt>
                <c:pt idx="31">
                  <c:v>161.35074715948983</c:v>
                </c:pt>
                <c:pt idx="32">
                  <c:v>164.91584345791603</c:v>
                </c:pt>
                <c:pt idx="33">
                  <c:v>169.12138907068353</c:v>
                </c:pt>
                <c:pt idx="34">
                  <c:v>173.57889571214</c:v>
                </c:pt>
                <c:pt idx="35">
                  <c:v>178.0103793348417</c:v>
                </c:pt>
                <c:pt idx="36">
                  <c:v>182.31312559687549</c:v>
                </c:pt>
                <c:pt idx="37">
                  <c:v>186.07192328128019</c:v>
                </c:pt>
                <c:pt idx="38">
                  <c:v>189.69170560858501</c:v>
                </c:pt>
                <c:pt idx="39">
                  <c:v>193.16744613008711</c:v>
                </c:pt>
                <c:pt idx="40">
                  <c:v>196.46627036200778</c:v>
                </c:pt>
                <c:pt idx="41">
                  <c:v>199.38428276407802</c:v>
                </c:pt>
                <c:pt idx="42">
                  <c:v>201.80315517981705</c:v>
                </c:pt>
                <c:pt idx="43">
                  <c:v>203.41696329323503</c:v>
                </c:pt>
                <c:pt idx="44">
                  <c:v>204.52418068657272</c:v>
                </c:pt>
                <c:pt idx="45">
                  <c:v>205.35408219434805</c:v>
                </c:pt>
                <c:pt idx="46">
                  <c:v>205.94235218822658</c:v>
                </c:pt>
                <c:pt idx="47">
                  <c:v>206.2140131507974</c:v>
                </c:pt>
                <c:pt idx="48">
                  <c:v>206.18376740568155</c:v>
                </c:pt>
                <c:pt idx="49">
                  <c:v>205.80262738876471</c:v>
                </c:pt>
                <c:pt idx="50">
                  <c:v>205.27385419609129</c:v>
                </c:pt>
                <c:pt idx="51">
                  <c:v>204.68901533432637</c:v>
                </c:pt>
                <c:pt idx="52">
                  <c:v>204.15961759005847</c:v>
                </c:pt>
                <c:pt idx="53">
                  <c:v>203.65375935478085</c:v>
                </c:pt>
                <c:pt idx="54">
                  <c:v>203.32607890953557</c:v>
                </c:pt>
                <c:pt idx="55">
                  <c:v>202.87261945224463</c:v>
                </c:pt>
                <c:pt idx="56">
                  <c:v>202.35319004980877</c:v>
                </c:pt>
                <c:pt idx="57">
                  <c:v>201.82999473073934</c:v>
                </c:pt>
                <c:pt idx="58">
                  <c:v>201.44774451624909</c:v>
                </c:pt>
                <c:pt idx="59">
                  <c:v>201.23641195918424</c:v>
                </c:pt>
                <c:pt idx="60">
                  <c:v>201.31545921637732</c:v>
                </c:pt>
                <c:pt idx="61">
                  <c:v>201.42176556920322</c:v>
                </c:pt>
                <c:pt idx="62">
                  <c:v>201.89003957286207</c:v>
                </c:pt>
                <c:pt idx="63">
                  <c:v>202.76801784465454</c:v>
                </c:pt>
                <c:pt idx="64">
                  <c:v>203.87156340915246</c:v>
                </c:pt>
                <c:pt idx="65">
                  <c:v>205.28313855689677</c:v>
                </c:pt>
                <c:pt idx="66">
                  <c:v>206.98140389507134</c:v>
                </c:pt>
                <c:pt idx="67">
                  <c:v>209.24373097102728</c:v>
                </c:pt>
                <c:pt idx="68">
                  <c:v>211.8500664023484</c:v>
                </c:pt>
                <c:pt idx="69">
                  <c:v>214.40318924130344</c:v>
                </c:pt>
                <c:pt idx="70">
                  <c:v>216.95882080347147</c:v>
                </c:pt>
                <c:pt idx="71">
                  <c:v>219.28269842544378</c:v>
                </c:pt>
                <c:pt idx="72">
                  <c:v>221.44842065231489</c:v>
                </c:pt>
                <c:pt idx="73">
                  <c:v>223.27469165716892</c:v>
                </c:pt>
                <c:pt idx="74">
                  <c:v>224.73460608597389</c:v>
                </c:pt>
                <c:pt idx="75">
                  <c:v>225.9311927633955</c:v>
                </c:pt>
                <c:pt idx="76">
                  <c:v>226.72133578902677</c:v>
                </c:pt>
                <c:pt idx="77">
                  <c:v>227.22968972218104</c:v>
                </c:pt>
                <c:pt idx="78">
                  <c:v>227.1737202748358</c:v>
                </c:pt>
                <c:pt idx="79">
                  <c:v>226.72133030355008</c:v>
                </c:pt>
                <c:pt idx="80">
                  <c:v>226.24697994861845</c:v>
                </c:pt>
                <c:pt idx="81">
                  <c:v>225.60628215281341</c:v>
                </c:pt>
                <c:pt idx="82">
                  <c:v>224.79996511604421</c:v>
                </c:pt>
                <c:pt idx="83">
                  <c:v>224.00427516464745</c:v>
                </c:pt>
                <c:pt idx="84">
                  <c:v>223.19599123755469</c:v>
                </c:pt>
                <c:pt idx="85">
                  <c:v>222.36275919472902</c:v>
                </c:pt>
                <c:pt idx="86">
                  <c:v>221.52051917990704</c:v>
                </c:pt>
                <c:pt idx="87">
                  <c:v>220.63545004827211</c:v>
                </c:pt>
                <c:pt idx="88">
                  <c:v>219.71423890536278</c:v>
                </c:pt>
                <c:pt idx="89">
                  <c:v>218.76892367765402</c:v>
                </c:pt>
                <c:pt idx="90">
                  <c:v>217.83426586273666</c:v>
                </c:pt>
                <c:pt idx="91">
                  <c:v>216.88578719013805</c:v>
                </c:pt>
                <c:pt idx="92">
                  <c:v>216.02733821362236</c:v>
                </c:pt>
                <c:pt idx="93">
                  <c:v>215.19716270772741</c:v>
                </c:pt>
                <c:pt idx="94">
                  <c:v>214.32256984415608</c:v>
                </c:pt>
                <c:pt idx="95">
                  <c:v>213.38150859863501</c:v>
                </c:pt>
                <c:pt idx="96">
                  <c:v>212.40070334251087</c:v>
                </c:pt>
                <c:pt idx="97">
                  <c:v>211.43358653906591</c:v>
                </c:pt>
                <c:pt idx="98">
                  <c:v>210.46669852150296</c:v>
                </c:pt>
                <c:pt idx="99">
                  <c:v>209.53619091352783</c:v>
                </c:pt>
                <c:pt idx="100">
                  <c:v>208.65557086224592</c:v>
                </c:pt>
                <c:pt idx="101">
                  <c:v>207.78098642696432</c:v>
                </c:pt>
                <c:pt idx="102">
                  <c:v>206.87926835700208</c:v>
                </c:pt>
                <c:pt idx="103">
                  <c:v>205.95322349696687</c:v>
                </c:pt>
                <c:pt idx="104">
                  <c:v>205.01955096624852</c:v>
                </c:pt>
                <c:pt idx="105">
                  <c:v>204.08468471182331</c:v>
                </c:pt>
                <c:pt idx="106">
                  <c:v>203.21380330263912</c:v>
                </c:pt>
                <c:pt idx="107">
                  <c:v>202.39765574482172</c:v>
                </c:pt>
                <c:pt idx="108">
                  <c:v>201.57206495271419</c:v>
                </c:pt>
                <c:pt idx="109">
                  <c:v>200.833135303527</c:v>
                </c:pt>
                <c:pt idx="110">
                  <c:v>200.20025555360652</c:v>
                </c:pt>
                <c:pt idx="111">
                  <c:v>199.66264330302457</c:v>
                </c:pt>
                <c:pt idx="112">
                  <c:v>199.21446624642888</c:v>
                </c:pt>
                <c:pt idx="113">
                  <c:v>198.85814041158747</c:v>
                </c:pt>
                <c:pt idx="114">
                  <c:v>198.57210207179023</c:v>
                </c:pt>
                <c:pt idx="115">
                  <c:v>198.31366463600935</c:v>
                </c:pt>
                <c:pt idx="116">
                  <c:v>198.09697576918026</c:v>
                </c:pt>
                <c:pt idx="117">
                  <c:v>197.91847813969162</c:v>
                </c:pt>
                <c:pt idx="118">
                  <c:v>197.75580273605021</c:v>
                </c:pt>
                <c:pt idx="119">
                  <c:v>197.7101991533352</c:v>
                </c:pt>
                <c:pt idx="120">
                  <c:v>197.64624450993713</c:v>
                </c:pt>
                <c:pt idx="121">
                  <c:v>197.56088486741282</c:v>
                </c:pt>
                <c:pt idx="122">
                  <c:v>197.50435771096073</c:v>
                </c:pt>
                <c:pt idx="123">
                  <c:v>197.51949952301459</c:v>
                </c:pt>
                <c:pt idx="124">
                  <c:v>197.69731266483751</c:v>
                </c:pt>
                <c:pt idx="125">
                  <c:v>197.89847210565392</c:v>
                </c:pt>
                <c:pt idx="126">
                  <c:v>198.22126866808583</c:v>
                </c:pt>
                <c:pt idx="127">
                  <c:v>198.5848867949577</c:v>
                </c:pt>
                <c:pt idx="128">
                  <c:v>198.96840354468921</c:v>
                </c:pt>
                <c:pt idx="129">
                  <c:v>199.3108370710809</c:v>
                </c:pt>
                <c:pt idx="130">
                  <c:v>199.57237738951292</c:v>
                </c:pt>
                <c:pt idx="131">
                  <c:v>199.82462549245557</c:v>
                </c:pt>
                <c:pt idx="132">
                  <c:v>200.06739113037057</c:v>
                </c:pt>
                <c:pt idx="133">
                  <c:v>200.24087689301405</c:v>
                </c:pt>
                <c:pt idx="134">
                  <c:v>200.33135961057388</c:v>
                </c:pt>
                <c:pt idx="135">
                  <c:v>200.23209866128809</c:v>
                </c:pt>
                <c:pt idx="136">
                  <c:v>200.05749978725314</c:v>
                </c:pt>
                <c:pt idx="137">
                  <c:v>199.75326704992921</c:v>
                </c:pt>
                <c:pt idx="138">
                  <c:v>199.41555876504179</c:v>
                </c:pt>
                <c:pt idx="139">
                  <c:v>199.00270770890745</c:v>
                </c:pt>
                <c:pt idx="140">
                  <c:v>198.57529001713365</c:v>
                </c:pt>
                <c:pt idx="141">
                  <c:v>198.11676276408318</c:v>
                </c:pt>
                <c:pt idx="142">
                  <c:v>197.63434422101665</c:v>
                </c:pt>
                <c:pt idx="143">
                  <c:v>197.14520640205544</c:v>
                </c:pt>
                <c:pt idx="144">
                  <c:v>196.68964836463573</c:v>
                </c:pt>
                <c:pt idx="145">
                  <c:v>196.25216970110534</c:v>
                </c:pt>
                <c:pt idx="146">
                  <c:v>195.87281855018821</c:v>
                </c:pt>
                <c:pt idx="147">
                  <c:v>195.57403442406385</c:v>
                </c:pt>
                <c:pt idx="148">
                  <c:v>195.38217535051828</c:v>
                </c:pt>
                <c:pt idx="149">
                  <c:v>195.2250220964643</c:v>
                </c:pt>
                <c:pt idx="150">
                  <c:v>195.18897142975001</c:v>
                </c:pt>
                <c:pt idx="151">
                  <c:v>195.29115911653497</c:v>
                </c:pt>
                <c:pt idx="152">
                  <c:v>195.55533671551785</c:v>
                </c:pt>
                <c:pt idx="153">
                  <c:v>195.92145237075965</c:v>
                </c:pt>
                <c:pt idx="154">
                  <c:v>196.3432140668391</c:v>
                </c:pt>
                <c:pt idx="155">
                  <c:v>196.8774607438184</c:v>
                </c:pt>
                <c:pt idx="156">
                  <c:v>197.41546990339683</c:v>
                </c:pt>
                <c:pt idx="157">
                  <c:v>197.88243483781528</c:v>
                </c:pt>
                <c:pt idx="158">
                  <c:v>198.29278745692474</c:v>
                </c:pt>
                <c:pt idx="159">
                  <c:v>198.65025916864843</c:v>
                </c:pt>
                <c:pt idx="160">
                  <c:v>198.99724414452956</c:v>
                </c:pt>
                <c:pt idx="161">
                  <c:v>199.25371684326009</c:v>
                </c:pt>
                <c:pt idx="162">
                  <c:v>199.39728803979298</c:v>
                </c:pt>
                <c:pt idx="163">
                  <c:v>199.40755216070423</c:v>
                </c:pt>
                <c:pt idx="164">
                  <c:v>199.32483913326402</c:v>
                </c:pt>
                <c:pt idx="165">
                  <c:v>199.2204205292652</c:v>
                </c:pt>
                <c:pt idx="166">
                  <c:v>198.99676744770551</c:v>
                </c:pt>
                <c:pt idx="167">
                  <c:v>198.75788210007369</c:v>
                </c:pt>
                <c:pt idx="168">
                  <c:v>198.57299151149263</c:v>
                </c:pt>
                <c:pt idx="169">
                  <c:v>198.43323706088856</c:v>
                </c:pt>
                <c:pt idx="170">
                  <c:v>198.29565501556041</c:v>
                </c:pt>
                <c:pt idx="171">
                  <c:v>198.15202811542014</c:v>
                </c:pt>
                <c:pt idx="172">
                  <c:v>197.98013342070684</c:v>
                </c:pt>
                <c:pt idx="173">
                  <c:v>197.8445270393602</c:v>
                </c:pt>
                <c:pt idx="174">
                  <c:v>197.76249081231387</c:v>
                </c:pt>
                <c:pt idx="175">
                  <c:v>197.68873162285843</c:v>
                </c:pt>
                <c:pt idx="176">
                  <c:v>197.58300160665712</c:v>
                </c:pt>
                <c:pt idx="177">
                  <c:v>197.49928052355892</c:v>
                </c:pt>
                <c:pt idx="178">
                  <c:v>197.43476835847369</c:v>
                </c:pt>
                <c:pt idx="179">
                  <c:v>197.330519665911</c:v>
                </c:pt>
                <c:pt idx="180">
                  <c:v>197.19904655028387</c:v>
                </c:pt>
                <c:pt idx="181">
                  <c:v>197.06115221856805</c:v>
                </c:pt>
                <c:pt idx="182">
                  <c:v>196.89578621479512</c:v>
                </c:pt>
                <c:pt idx="183">
                  <c:v>196.74182882340236</c:v>
                </c:pt>
                <c:pt idx="184">
                  <c:v>196.55180733719834</c:v>
                </c:pt>
                <c:pt idx="185">
                  <c:v>196.33590248284344</c:v>
                </c:pt>
                <c:pt idx="186">
                  <c:v>196.1179033868477</c:v>
                </c:pt>
                <c:pt idx="187">
                  <c:v>195.89513637375822</c:v>
                </c:pt>
                <c:pt idx="188">
                  <c:v>195.67659637479727</c:v>
                </c:pt>
                <c:pt idx="189">
                  <c:v>195.45677807616286</c:v>
                </c:pt>
                <c:pt idx="190">
                  <c:v>195.29133032347389</c:v>
                </c:pt>
                <c:pt idx="191">
                  <c:v>195.19344923061388</c:v>
                </c:pt>
                <c:pt idx="192">
                  <c:v>195.12521633143768</c:v>
                </c:pt>
                <c:pt idx="193">
                  <c:v>195.08968671634031</c:v>
                </c:pt>
                <c:pt idx="194">
                  <c:v>195.10137370171731</c:v>
                </c:pt>
                <c:pt idx="195">
                  <c:v>195.14983852379999</c:v>
                </c:pt>
                <c:pt idx="196">
                  <c:v>195.22546041265088</c:v>
                </c:pt>
                <c:pt idx="197">
                  <c:v>195.35735815355099</c:v>
                </c:pt>
                <c:pt idx="198">
                  <c:v>195.51468798274072</c:v>
                </c:pt>
                <c:pt idx="199">
                  <c:v>195.6477670133624</c:v>
                </c:pt>
                <c:pt idx="200">
                  <c:v>195.76964059447272</c:v>
                </c:pt>
                <c:pt idx="201">
                  <c:v>195.85276553876068</c:v>
                </c:pt>
                <c:pt idx="202">
                  <c:v>195.91434134037107</c:v>
                </c:pt>
                <c:pt idx="203">
                  <c:v>195.97098694394947</c:v>
                </c:pt>
                <c:pt idx="204">
                  <c:v>196.06391709673863</c:v>
                </c:pt>
                <c:pt idx="205">
                  <c:v>196.18552232662623</c:v>
                </c:pt>
                <c:pt idx="206">
                  <c:v>196.30734680886187</c:v>
                </c:pt>
                <c:pt idx="207">
                  <c:v>196.39272484576304</c:v>
                </c:pt>
                <c:pt idx="208">
                  <c:v>196.40948123197651</c:v>
                </c:pt>
                <c:pt idx="209">
                  <c:v>196.35566556227039</c:v>
                </c:pt>
                <c:pt idx="210">
                  <c:v>196.25423319562552</c:v>
                </c:pt>
                <c:pt idx="211">
                  <c:v>196.11972775232755</c:v>
                </c:pt>
                <c:pt idx="212">
                  <c:v>195.96797252528938</c:v>
                </c:pt>
                <c:pt idx="213">
                  <c:v>195.75857106332396</c:v>
                </c:pt>
                <c:pt idx="214">
                  <c:v>195.54270931499667</c:v>
                </c:pt>
                <c:pt idx="215">
                  <c:v>195.32783294490284</c:v>
                </c:pt>
                <c:pt idx="216">
                  <c:v>195.08991444571348</c:v>
                </c:pt>
                <c:pt idx="217">
                  <c:v>194.8535863160173</c:v>
                </c:pt>
                <c:pt idx="218">
                  <c:v>194.6183875710384</c:v>
                </c:pt>
                <c:pt idx="219">
                  <c:v>194.38689114503367</c:v>
                </c:pt>
                <c:pt idx="220">
                  <c:v>194.1809225866981</c:v>
                </c:pt>
                <c:pt idx="221">
                  <c:v>193.99827789806679</c:v>
                </c:pt>
                <c:pt idx="222">
                  <c:v>193.83784923740984</c:v>
                </c:pt>
                <c:pt idx="223">
                  <c:v>193.68178356813513</c:v>
                </c:pt>
                <c:pt idx="224">
                  <c:v>193.52488792057011</c:v>
                </c:pt>
                <c:pt idx="225">
                  <c:v>193.3380158160958</c:v>
                </c:pt>
                <c:pt idx="226">
                  <c:v>193.12652201904328</c:v>
                </c:pt>
                <c:pt idx="227">
                  <c:v>192.88840436919861</c:v>
                </c:pt>
                <c:pt idx="228">
                  <c:v>192.64417090442822</c:v>
                </c:pt>
                <c:pt idx="229">
                  <c:v>192.4178440255948</c:v>
                </c:pt>
                <c:pt idx="230">
                  <c:v>192.2322603067847</c:v>
                </c:pt>
                <c:pt idx="231">
                  <c:v>192.08475156532776</c:v>
                </c:pt>
                <c:pt idx="232">
                  <c:v>191.96039471898547</c:v>
                </c:pt>
                <c:pt idx="233">
                  <c:v>191.85890775321531</c:v>
                </c:pt>
                <c:pt idx="234">
                  <c:v>191.80227030808794</c:v>
                </c:pt>
                <c:pt idx="235">
                  <c:v>191.78523423346124</c:v>
                </c:pt>
                <c:pt idx="236">
                  <c:v>191.80097145599186</c:v>
                </c:pt>
                <c:pt idx="237">
                  <c:v>191.83573874120674</c:v>
                </c:pt>
                <c:pt idx="238">
                  <c:v>191.88962432736901</c:v>
                </c:pt>
                <c:pt idx="239">
                  <c:v>191.9732735849081</c:v>
                </c:pt>
                <c:pt idx="240">
                  <c:v>192.04566989561044</c:v>
                </c:pt>
                <c:pt idx="241">
                  <c:v>192.11185600798137</c:v>
                </c:pt>
                <c:pt idx="242">
                  <c:v>192.18543293053844</c:v>
                </c:pt>
                <c:pt idx="243">
                  <c:v>192.28518878399211</c:v>
                </c:pt>
                <c:pt idx="244">
                  <c:v>192.43856132059045</c:v>
                </c:pt>
                <c:pt idx="245">
                  <c:v>192.64472385684846</c:v>
                </c:pt>
                <c:pt idx="246">
                  <c:v>192.8692170697619</c:v>
                </c:pt>
                <c:pt idx="247">
                  <c:v>193.1623252914118</c:v>
                </c:pt>
                <c:pt idx="248">
                  <c:v>193.51468102017299</c:v>
                </c:pt>
                <c:pt idx="249">
                  <c:v>193.91076906884652</c:v>
                </c:pt>
                <c:pt idx="250">
                  <c:v>194.35851993051492</c:v>
                </c:pt>
                <c:pt idx="251">
                  <c:v>194.80201617420832</c:v>
                </c:pt>
                <c:pt idx="252">
                  <c:v>195.20370672210373</c:v>
                </c:pt>
                <c:pt idx="253">
                  <c:v>195.54708472174062</c:v>
                </c:pt>
                <c:pt idx="254">
                  <c:v>195.82735527217247</c:v>
                </c:pt>
                <c:pt idx="255">
                  <c:v>196.01921363301653</c:v>
                </c:pt>
                <c:pt idx="256">
                  <c:v>196.11811787983024</c:v>
                </c:pt>
                <c:pt idx="257">
                  <c:v>196.19086214026356</c:v>
                </c:pt>
                <c:pt idx="258">
                  <c:v>196.19616781103079</c:v>
                </c:pt>
                <c:pt idx="259">
                  <c:v>196.12356632815573</c:v>
                </c:pt>
                <c:pt idx="260">
                  <c:v>195.98662340457096</c:v>
                </c:pt>
                <c:pt idx="261">
                  <c:v>195.7673184466833</c:v>
                </c:pt>
                <c:pt idx="262">
                  <c:v>195.538179570952</c:v>
                </c:pt>
                <c:pt idx="263">
                  <c:v>195.35649394315922</c:v>
                </c:pt>
                <c:pt idx="264">
                  <c:v>195.2003846841734</c:v>
                </c:pt>
                <c:pt idx="265">
                  <c:v>195.09850923069891</c:v>
                </c:pt>
                <c:pt idx="266">
                  <c:v>195.02212004933725</c:v>
                </c:pt>
                <c:pt idx="267">
                  <c:v>194.96006896723327</c:v>
                </c:pt>
                <c:pt idx="268">
                  <c:v>194.89970667873169</c:v>
                </c:pt>
                <c:pt idx="269">
                  <c:v>194.83032173398425</c:v>
                </c:pt>
                <c:pt idx="270">
                  <c:v>194.76389889881423</c:v>
                </c:pt>
                <c:pt idx="271">
                  <c:v>194.70099038642536</c:v>
                </c:pt>
                <c:pt idx="272">
                  <c:v>194.63579323777859</c:v>
                </c:pt>
                <c:pt idx="273">
                  <c:v>194.64794213858687</c:v>
                </c:pt>
                <c:pt idx="274">
                  <c:v>194.62930664076683</c:v>
                </c:pt>
                <c:pt idx="275">
                  <c:v>194.59171545667269</c:v>
                </c:pt>
                <c:pt idx="276">
                  <c:v>194.50530487226754</c:v>
                </c:pt>
                <c:pt idx="277">
                  <c:v>194.39339972171265</c:v>
                </c:pt>
                <c:pt idx="278">
                  <c:v>194.26531206071886</c:v>
                </c:pt>
                <c:pt idx="279">
                  <c:v>194.10747152711312</c:v>
                </c:pt>
                <c:pt idx="280">
                  <c:v>193.93121322759669</c:v>
                </c:pt>
                <c:pt idx="281">
                  <c:v>193.73441540189023</c:v>
                </c:pt>
                <c:pt idx="282">
                  <c:v>193.54476834635133</c:v>
                </c:pt>
                <c:pt idx="283">
                  <c:v>193.38196132930526</c:v>
                </c:pt>
                <c:pt idx="284">
                  <c:v>193.17253070104809</c:v>
                </c:pt>
                <c:pt idx="285">
                  <c:v>192.98589692619882</c:v>
                </c:pt>
                <c:pt idx="286">
                  <c:v>192.84840755308906</c:v>
                </c:pt>
                <c:pt idx="287">
                  <c:v>192.79121849410083</c:v>
                </c:pt>
                <c:pt idx="288">
                  <c:v>192.7629828465432</c:v>
                </c:pt>
                <c:pt idx="289">
                  <c:v>192.75606339332714</c:v>
                </c:pt>
                <c:pt idx="290">
                  <c:v>192.81851376262173</c:v>
                </c:pt>
                <c:pt idx="291">
                  <c:v>192.93295387502351</c:v>
                </c:pt>
                <c:pt idx="292">
                  <c:v>193.10532232083426</c:v>
                </c:pt>
                <c:pt idx="293">
                  <c:v>193.32252482219249</c:v>
                </c:pt>
                <c:pt idx="294">
                  <c:v>193.5682185823083</c:v>
                </c:pt>
                <c:pt idx="295">
                  <c:v>193.83217633956158</c:v>
                </c:pt>
                <c:pt idx="296">
                  <c:v>194.13049376069736</c:v>
                </c:pt>
                <c:pt idx="297">
                  <c:v>194.46361211301581</c:v>
                </c:pt>
                <c:pt idx="298">
                  <c:v>194.7924780643003</c:v>
                </c:pt>
                <c:pt idx="299">
                  <c:v>195.146279310989</c:v>
                </c:pt>
                <c:pt idx="300">
                  <c:v>195.54056311016811</c:v>
                </c:pt>
                <c:pt idx="301">
                  <c:v>195.95411243526294</c:v>
                </c:pt>
                <c:pt idx="302">
                  <c:v>196.38456043481719</c:v>
                </c:pt>
                <c:pt idx="303">
                  <c:v>196.90380672612321</c:v>
                </c:pt>
                <c:pt idx="304">
                  <c:v>197.46182273691866</c:v>
                </c:pt>
                <c:pt idx="305">
                  <c:v>198.03018405981177</c:v>
                </c:pt>
                <c:pt idx="306">
                  <c:v>198.58040358748792</c:v>
                </c:pt>
                <c:pt idx="307">
                  <c:v>199.08902755167256</c:v>
                </c:pt>
                <c:pt idx="308">
                  <c:v>199.58465765052014</c:v>
                </c:pt>
                <c:pt idx="309">
                  <c:v>200.06153025000728</c:v>
                </c:pt>
                <c:pt idx="310">
                  <c:v>200.59010051395168</c:v>
                </c:pt>
                <c:pt idx="311">
                  <c:v>201.11770679735454</c:v>
                </c:pt>
                <c:pt idx="312">
                  <c:v>201.57895831326542</c:v>
                </c:pt>
                <c:pt idx="313">
                  <c:v>202.00976037825646</c:v>
                </c:pt>
                <c:pt idx="314">
                  <c:v>202.33426553787248</c:v>
                </c:pt>
                <c:pt idx="315">
                  <c:v>202.67893803438213</c:v>
                </c:pt>
                <c:pt idx="316">
                  <c:v>203.08817070374133</c:v>
                </c:pt>
                <c:pt idx="317">
                  <c:v>203.55600969340591</c:v>
                </c:pt>
                <c:pt idx="318">
                  <c:v>204.15161631530626</c:v>
                </c:pt>
                <c:pt idx="319">
                  <c:v>204.79471066389991</c:v>
                </c:pt>
                <c:pt idx="320">
                  <c:v>205.41063098703023</c:v>
                </c:pt>
                <c:pt idx="321">
                  <c:v>205.9991938364644</c:v>
                </c:pt>
                <c:pt idx="322">
                  <c:v>206.59582945448946</c:v>
                </c:pt>
                <c:pt idx="323">
                  <c:v>207.24414637184555</c:v>
                </c:pt>
                <c:pt idx="324">
                  <c:v>207.92943027121899</c:v>
                </c:pt>
                <c:pt idx="325">
                  <c:v>208.65400017511618</c:v>
                </c:pt>
                <c:pt idx="326">
                  <c:v>209.34806297717833</c:v>
                </c:pt>
                <c:pt idx="327">
                  <c:v>209.96052586896377</c:v>
                </c:pt>
                <c:pt idx="328">
                  <c:v>210.52327810648083</c:v>
                </c:pt>
                <c:pt idx="329">
                  <c:v>210.98108848977753</c:v>
                </c:pt>
                <c:pt idx="330">
                  <c:v>211.35565294654654</c:v>
                </c:pt>
                <c:pt idx="331">
                  <c:v>211.73680917699693</c:v>
                </c:pt>
                <c:pt idx="332">
                  <c:v>212.05630768469726</c:v>
                </c:pt>
                <c:pt idx="333">
                  <c:v>212.32278509509604</c:v>
                </c:pt>
                <c:pt idx="334">
                  <c:v>212.54132414877131</c:v>
                </c:pt>
                <c:pt idx="335">
                  <c:v>212.72497910934223</c:v>
                </c:pt>
                <c:pt idx="336">
                  <c:v>212.84126616726934</c:v>
                </c:pt>
                <c:pt idx="337">
                  <c:v>212.90137857023981</c:v>
                </c:pt>
                <c:pt idx="338">
                  <c:v>212.92596315745976</c:v>
                </c:pt>
                <c:pt idx="339">
                  <c:v>212.93446911247838</c:v>
                </c:pt>
                <c:pt idx="340">
                  <c:v>212.95554987851773</c:v>
                </c:pt>
                <c:pt idx="341">
                  <c:v>213.0026190695207</c:v>
                </c:pt>
                <c:pt idx="342">
                  <c:v>213.05344042443423</c:v>
                </c:pt>
                <c:pt idx="343">
                  <c:v>213.13321361130446</c:v>
                </c:pt>
                <c:pt idx="344">
                  <c:v>213.24289841892022</c:v>
                </c:pt>
                <c:pt idx="345">
                  <c:v>213.35975685496103</c:v>
                </c:pt>
                <c:pt idx="346">
                  <c:v>213.46235093995176</c:v>
                </c:pt>
                <c:pt idx="347">
                  <c:v>213.56147278755495</c:v>
                </c:pt>
                <c:pt idx="348">
                  <c:v>213.6304562038739</c:v>
                </c:pt>
                <c:pt idx="349">
                  <c:v>213.68606707504966</c:v>
                </c:pt>
                <c:pt idx="350">
                  <c:v>213.7468440125499</c:v>
                </c:pt>
                <c:pt idx="351">
                  <c:v>213.77170386995593</c:v>
                </c:pt>
                <c:pt idx="352">
                  <c:v>213.74410185202197</c:v>
                </c:pt>
                <c:pt idx="353">
                  <c:v>213.69324506244968</c:v>
                </c:pt>
                <c:pt idx="354">
                  <c:v>213.60607569123147</c:v>
                </c:pt>
                <c:pt idx="355">
                  <c:v>213.4601293731541</c:v>
                </c:pt>
                <c:pt idx="356">
                  <c:v>213.28679926959441</c:v>
                </c:pt>
                <c:pt idx="357">
                  <c:v>213.11284264304405</c:v>
                </c:pt>
                <c:pt idx="358">
                  <c:v>212.93001584162468</c:v>
                </c:pt>
                <c:pt idx="359">
                  <c:v>212.74923128584621</c:v>
                </c:pt>
                <c:pt idx="360">
                  <c:v>212.56937981533608</c:v>
                </c:pt>
                <c:pt idx="361">
                  <c:v>212.3792156971638</c:v>
                </c:pt>
                <c:pt idx="362">
                  <c:v>212.18284369793852</c:v>
                </c:pt>
                <c:pt idx="363">
                  <c:v>212.00161249964461</c:v>
                </c:pt>
                <c:pt idx="364">
                  <c:v>211.82771134627635</c:v>
                </c:pt>
                <c:pt idx="365">
                  <c:v>211.66134285087264</c:v>
                </c:pt>
                <c:pt idx="366">
                  <c:v>211.51658725741751</c:v>
                </c:pt>
                <c:pt idx="367">
                  <c:v>211.38590991085067</c:v>
                </c:pt>
                <c:pt idx="368">
                  <c:v>211.24679205639512</c:v>
                </c:pt>
                <c:pt idx="369">
                  <c:v>211.12730513928202</c:v>
                </c:pt>
                <c:pt idx="370">
                  <c:v>211.03849777403983</c:v>
                </c:pt>
                <c:pt idx="371">
                  <c:v>210.97303341786673</c:v>
                </c:pt>
                <c:pt idx="372">
                  <c:v>210.94253828503486</c:v>
                </c:pt>
                <c:pt idx="373">
                  <c:v>210.95366155682905</c:v>
                </c:pt>
                <c:pt idx="374">
                  <c:v>211.01505152113023</c:v>
                </c:pt>
                <c:pt idx="375">
                  <c:v>211.13054282365718</c:v>
                </c:pt>
                <c:pt idx="376">
                  <c:v>211.26969417612557</c:v>
                </c:pt>
                <c:pt idx="377">
                  <c:v>211.41607914441008</c:v>
                </c:pt>
                <c:pt idx="378">
                  <c:v>211.57079714607573</c:v>
                </c:pt>
                <c:pt idx="379">
                  <c:v>211.75571950474543</c:v>
                </c:pt>
                <c:pt idx="380">
                  <c:v>211.95984848983508</c:v>
                </c:pt>
                <c:pt idx="381">
                  <c:v>212.21020036961835</c:v>
                </c:pt>
                <c:pt idx="382">
                  <c:v>212.51072482110538</c:v>
                </c:pt>
                <c:pt idx="383">
                  <c:v>212.78899297330972</c:v>
                </c:pt>
                <c:pt idx="384">
                  <c:v>213.02339281394336</c:v>
                </c:pt>
                <c:pt idx="385">
                  <c:v>213.20040530844497</c:v>
                </c:pt>
                <c:pt idx="386">
                  <c:v>213.32815790698496</c:v>
                </c:pt>
                <c:pt idx="387">
                  <c:v>213.43319481470238</c:v>
                </c:pt>
                <c:pt idx="388">
                  <c:v>213.5402148166734</c:v>
                </c:pt>
                <c:pt idx="389">
                  <c:v>213.63287911237128</c:v>
                </c:pt>
                <c:pt idx="390">
                  <c:v>213.68317570821745</c:v>
                </c:pt>
                <c:pt idx="391">
                  <c:v>213.69807512282912</c:v>
                </c:pt>
                <c:pt idx="392">
                  <c:v>213.63149280259731</c:v>
                </c:pt>
                <c:pt idx="393">
                  <c:v>213.49848525550189</c:v>
                </c:pt>
                <c:pt idx="394">
                  <c:v>213.36268399492386</c:v>
                </c:pt>
                <c:pt idx="395">
                  <c:v>213.24240649337614</c:v>
                </c:pt>
                <c:pt idx="396">
                  <c:v>213.1376000440963</c:v>
                </c:pt>
                <c:pt idx="397">
                  <c:v>213.02199415710399</c:v>
                </c:pt>
                <c:pt idx="398">
                  <c:v>212.90340587006901</c:v>
                </c:pt>
                <c:pt idx="399">
                  <c:v>212.78008082966446</c:v>
                </c:pt>
                <c:pt idx="400">
                  <c:v>212.65541454030566</c:v>
                </c:pt>
                <c:pt idx="401">
                  <c:v>212.53384910299118</c:v>
                </c:pt>
                <c:pt idx="402">
                  <c:v>212.41698409906994</c:v>
                </c:pt>
                <c:pt idx="403">
                  <c:v>212.31879071990997</c:v>
                </c:pt>
                <c:pt idx="404">
                  <c:v>212.21259196244603</c:v>
                </c:pt>
                <c:pt idx="405">
                  <c:v>212.0936657183008</c:v>
                </c:pt>
                <c:pt idx="406">
                  <c:v>211.94768708369941</c:v>
                </c:pt>
                <c:pt idx="407">
                  <c:v>211.77107018235554</c:v>
                </c:pt>
                <c:pt idx="408">
                  <c:v>211.57615185587321</c:v>
                </c:pt>
                <c:pt idx="409">
                  <c:v>211.37424612936999</c:v>
                </c:pt>
                <c:pt idx="410">
                  <c:v>211.17418896519612</c:v>
                </c:pt>
                <c:pt idx="411">
                  <c:v>211.00233221270426</c:v>
                </c:pt>
                <c:pt idx="412">
                  <c:v>210.85951283517733</c:v>
                </c:pt>
                <c:pt idx="413">
                  <c:v>210.73020960234555</c:v>
                </c:pt>
                <c:pt idx="414">
                  <c:v>210.59726795473537</c:v>
                </c:pt>
                <c:pt idx="415">
                  <c:v>210.46851992640242</c:v>
                </c:pt>
                <c:pt idx="416">
                  <c:v>210.36553186948512</c:v>
                </c:pt>
                <c:pt idx="417">
                  <c:v>210.29810358313341</c:v>
                </c:pt>
                <c:pt idx="418">
                  <c:v>210.26483471787014</c:v>
                </c:pt>
                <c:pt idx="419">
                  <c:v>210.25857243587731</c:v>
                </c:pt>
                <c:pt idx="420">
                  <c:v>210.26469722830586</c:v>
                </c:pt>
                <c:pt idx="421">
                  <c:v>210.2658050829277</c:v>
                </c:pt>
                <c:pt idx="422">
                  <c:v>210.24299691651348</c:v>
                </c:pt>
                <c:pt idx="423">
                  <c:v>210.19266044134255</c:v>
                </c:pt>
                <c:pt idx="424">
                  <c:v>210.10860455561098</c:v>
                </c:pt>
                <c:pt idx="425">
                  <c:v>210.00701508528738</c:v>
                </c:pt>
                <c:pt idx="426">
                  <c:v>209.89833804697673</c:v>
                </c:pt>
                <c:pt idx="427">
                  <c:v>209.76100857460023</c:v>
                </c:pt>
                <c:pt idx="428">
                  <c:v>209.59209631357723</c:v>
                </c:pt>
                <c:pt idx="429">
                  <c:v>209.40196983829321</c:v>
                </c:pt>
                <c:pt idx="430">
                  <c:v>209.2052980326788</c:v>
                </c:pt>
                <c:pt idx="431">
                  <c:v>208.98850133385977</c:v>
                </c:pt>
                <c:pt idx="432">
                  <c:v>208.75347638783435</c:v>
                </c:pt>
                <c:pt idx="433">
                  <c:v>208.51828223956289</c:v>
                </c:pt>
                <c:pt idx="434">
                  <c:v>208.29312654176604</c:v>
                </c:pt>
                <c:pt idx="435">
                  <c:v>208.09349354635694</c:v>
                </c:pt>
                <c:pt idx="436">
                  <c:v>207.91848399483214</c:v>
                </c:pt>
                <c:pt idx="437">
                  <c:v>207.76429184660739</c:v>
                </c:pt>
                <c:pt idx="438">
                  <c:v>207.63083454873839</c:v>
                </c:pt>
                <c:pt idx="439">
                  <c:v>207.51693864302769</c:v>
                </c:pt>
                <c:pt idx="440">
                  <c:v>207.43500507470426</c:v>
                </c:pt>
                <c:pt idx="441">
                  <c:v>207.36273230456101</c:v>
                </c:pt>
                <c:pt idx="442">
                  <c:v>207.31754135134486</c:v>
                </c:pt>
                <c:pt idx="443">
                  <c:v>207.31063074833401</c:v>
                </c:pt>
                <c:pt idx="444">
                  <c:v>207.31886742241821</c:v>
                </c:pt>
                <c:pt idx="445">
                  <c:v>207.33671865568795</c:v>
                </c:pt>
                <c:pt idx="446">
                  <c:v>207.3661674482417</c:v>
                </c:pt>
                <c:pt idx="447">
                  <c:v>207.4194206617515</c:v>
                </c:pt>
                <c:pt idx="448">
                  <c:v>207.47273340968147</c:v>
                </c:pt>
                <c:pt idx="449">
                  <c:v>207.51690945815338</c:v>
                </c:pt>
                <c:pt idx="450">
                  <c:v>207.56395911239622</c:v>
                </c:pt>
                <c:pt idx="451">
                  <c:v>207.61872232695541</c:v>
                </c:pt>
                <c:pt idx="452">
                  <c:v>207.70470447060464</c:v>
                </c:pt>
                <c:pt idx="453">
                  <c:v>207.80573697248363</c:v>
                </c:pt>
                <c:pt idx="454">
                  <c:v>207.89457992784881</c:v>
                </c:pt>
                <c:pt idx="455">
                  <c:v>208.01215350181621</c:v>
                </c:pt>
                <c:pt idx="456">
                  <c:v>208.18368464377545</c:v>
                </c:pt>
                <c:pt idx="457">
                  <c:v>208.35403468219457</c:v>
                </c:pt>
                <c:pt idx="458">
                  <c:v>208.50301183992099</c:v>
                </c:pt>
                <c:pt idx="459">
                  <c:v>208.64470805688259</c:v>
                </c:pt>
                <c:pt idx="460">
                  <c:v>208.80657687085969</c:v>
                </c:pt>
                <c:pt idx="461">
                  <c:v>208.99077449350261</c:v>
                </c:pt>
                <c:pt idx="462">
                  <c:v>209.25124654703015</c:v>
                </c:pt>
                <c:pt idx="463">
                  <c:v>209.50725798524684</c:v>
                </c:pt>
                <c:pt idx="464">
                  <c:v>209.73857533906269</c:v>
                </c:pt>
                <c:pt idx="465">
                  <c:v>209.95244463176422</c:v>
                </c:pt>
                <c:pt idx="466">
                  <c:v>210.11462357297444</c:v>
                </c:pt>
                <c:pt idx="467">
                  <c:v>210.20391577038518</c:v>
                </c:pt>
                <c:pt idx="468">
                  <c:v>210.28385817888741</c:v>
                </c:pt>
                <c:pt idx="469">
                  <c:v>210.36317945416579</c:v>
                </c:pt>
                <c:pt idx="470">
                  <c:v>210.43930559606909</c:v>
                </c:pt>
                <c:pt idx="471">
                  <c:v>210.49406629047186</c:v>
                </c:pt>
                <c:pt idx="472">
                  <c:v>210.51447680155206</c:v>
                </c:pt>
                <c:pt idx="473">
                  <c:v>210.42108931271252</c:v>
                </c:pt>
                <c:pt idx="474">
                  <c:v>210.28971471072589</c:v>
                </c:pt>
                <c:pt idx="475">
                  <c:v>210.15236950592768</c:v>
                </c:pt>
                <c:pt idx="476">
                  <c:v>210.0169390007938</c:v>
                </c:pt>
                <c:pt idx="477">
                  <c:v>209.88873178587986</c:v>
                </c:pt>
                <c:pt idx="478">
                  <c:v>209.76328288709692</c:v>
                </c:pt>
                <c:pt idx="479">
                  <c:v>209.63416328723281</c:v>
                </c:pt>
                <c:pt idx="480">
                  <c:v>209.49969475637073</c:v>
                </c:pt>
                <c:pt idx="481">
                  <c:v>209.36924861762179</c:v>
                </c:pt>
                <c:pt idx="482">
                  <c:v>209.24069048709654</c:v>
                </c:pt>
                <c:pt idx="483">
                  <c:v>209.13031849836128</c:v>
                </c:pt>
                <c:pt idx="484">
                  <c:v>209.03543385709526</c:v>
                </c:pt>
                <c:pt idx="485">
                  <c:v>208.94737530751993</c:v>
                </c:pt>
                <c:pt idx="486">
                  <c:v>208.86820673567138</c:v>
                </c:pt>
                <c:pt idx="487">
                  <c:v>208.79905016798301</c:v>
                </c:pt>
                <c:pt idx="488">
                  <c:v>208.73540659638527</c:v>
                </c:pt>
                <c:pt idx="489">
                  <c:v>208.67078113077395</c:v>
                </c:pt>
                <c:pt idx="490">
                  <c:v>208.60209216865732</c:v>
                </c:pt>
                <c:pt idx="491">
                  <c:v>208.52992948235689</c:v>
                </c:pt>
                <c:pt idx="492">
                  <c:v>208.45215631744097</c:v>
                </c:pt>
                <c:pt idx="493">
                  <c:v>208.36746959722251</c:v>
                </c:pt>
                <c:pt idx="494">
                  <c:v>208.27285061489812</c:v>
                </c:pt>
                <c:pt idx="495">
                  <c:v>208.17565579467689</c:v>
                </c:pt>
                <c:pt idx="496">
                  <c:v>208.08289427124234</c:v>
                </c:pt>
                <c:pt idx="497">
                  <c:v>207.99483099985147</c:v>
                </c:pt>
                <c:pt idx="498">
                  <c:v>207.91033026964385</c:v>
                </c:pt>
                <c:pt idx="499">
                  <c:v>207.81189552885323</c:v>
                </c:pt>
                <c:pt idx="500">
                  <c:v>207.71107144798023</c:v>
                </c:pt>
                <c:pt idx="501">
                  <c:v>207.61100080662391</c:v>
                </c:pt>
                <c:pt idx="502">
                  <c:v>207.50795797170611</c:v>
                </c:pt>
                <c:pt idx="503">
                  <c:v>207.40839378282806</c:v>
                </c:pt>
                <c:pt idx="504">
                  <c:v>207.31335547656488</c:v>
                </c:pt>
                <c:pt idx="505">
                  <c:v>207.22191773286642</c:v>
                </c:pt>
                <c:pt idx="506">
                  <c:v>207.12897582031516</c:v>
                </c:pt>
                <c:pt idx="507">
                  <c:v>207.03956982160673</c:v>
                </c:pt>
                <c:pt idx="508">
                  <c:v>206.95405116997301</c:v>
                </c:pt>
                <c:pt idx="509">
                  <c:v>206.89170436439855</c:v>
                </c:pt>
                <c:pt idx="510">
                  <c:v>206.85248068613672</c:v>
                </c:pt>
                <c:pt idx="511">
                  <c:v>206.83782607666305</c:v>
                </c:pt>
                <c:pt idx="512">
                  <c:v>206.84092347454242</c:v>
                </c:pt>
                <c:pt idx="513">
                  <c:v>206.85235122544617</c:v>
                </c:pt>
                <c:pt idx="514">
                  <c:v>206.86540060561018</c:v>
                </c:pt>
                <c:pt idx="515">
                  <c:v>206.89121800863157</c:v>
                </c:pt>
                <c:pt idx="516">
                  <c:v>206.9448818792844</c:v>
                </c:pt>
                <c:pt idx="517">
                  <c:v>207.07288214274806</c:v>
                </c:pt>
                <c:pt idx="518">
                  <c:v>207.21329522635671</c:v>
                </c:pt>
                <c:pt idx="519">
                  <c:v>207.37278634033771</c:v>
                </c:pt>
                <c:pt idx="520">
                  <c:v>207.50344436400204</c:v>
                </c:pt>
                <c:pt idx="521">
                  <c:v>207.62629896283497</c:v>
                </c:pt>
                <c:pt idx="522">
                  <c:v>207.73372930595932</c:v>
                </c:pt>
                <c:pt idx="523">
                  <c:v>207.86630075398469</c:v>
                </c:pt>
                <c:pt idx="524">
                  <c:v>208.02265995729522</c:v>
                </c:pt>
                <c:pt idx="525">
                  <c:v>208.26306657448657</c:v>
                </c:pt>
                <c:pt idx="526">
                  <c:v>208.53613402729869</c:v>
                </c:pt>
                <c:pt idx="527">
                  <c:v>208.77857825431829</c:v>
                </c:pt>
                <c:pt idx="528">
                  <c:v>208.95351555170075</c:v>
                </c:pt>
                <c:pt idx="529">
                  <c:v>209.11047868567945</c:v>
                </c:pt>
                <c:pt idx="530">
                  <c:v>209.25192775032363</c:v>
                </c:pt>
                <c:pt idx="531">
                  <c:v>209.40788669014003</c:v>
                </c:pt>
                <c:pt idx="532">
                  <c:v>209.57532400375732</c:v>
                </c:pt>
                <c:pt idx="533">
                  <c:v>209.76264759389872</c:v>
                </c:pt>
                <c:pt idx="534">
                  <c:v>209.91955085183818</c:v>
                </c:pt>
                <c:pt idx="535">
                  <c:v>210.05316949059718</c:v>
                </c:pt>
                <c:pt idx="536">
                  <c:v>210.15256932258436</c:v>
                </c:pt>
                <c:pt idx="537">
                  <c:v>210.2399786695172</c:v>
                </c:pt>
                <c:pt idx="538">
                  <c:v>210.33767293281662</c:v>
                </c:pt>
                <c:pt idx="539">
                  <c:v>210.44343864746025</c:v>
                </c:pt>
                <c:pt idx="540">
                  <c:v>210.56642253111434</c:v>
                </c:pt>
                <c:pt idx="541">
                  <c:v>210.70098019302961</c:v>
                </c:pt>
                <c:pt idx="542">
                  <c:v>210.82687103094204</c:v>
                </c:pt>
                <c:pt idx="543">
                  <c:v>210.9339198454534</c:v>
                </c:pt>
                <c:pt idx="544">
                  <c:v>211.01590607352679</c:v>
                </c:pt>
                <c:pt idx="545">
                  <c:v>211.09031941920074</c:v>
                </c:pt>
                <c:pt idx="546">
                  <c:v>211.16417372714048</c:v>
                </c:pt>
                <c:pt idx="547">
                  <c:v>211.19354690265189</c:v>
                </c:pt>
                <c:pt idx="548">
                  <c:v>211.21958297082458</c:v>
                </c:pt>
                <c:pt idx="549">
                  <c:v>211.26022986641968</c:v>
                </c:pt>
                <c:pt idx="550">
                  <c:v>211.28411759165257</c:v>
                </c:pt>
                <c:pt idx="551">
                  <c:v>211.30222490933338</c:v>
                </c:pt>
                <c:pt idx="552">
                  <c:v>211.29047533737409</c:v>
                </c:pt>
                <c:pt idx="553">
                  <c:v>211.28795584556866</c:v>
                </c:pt>
                <c:pt idx="554">
                  <c:v>211.31791619731055</c:v>
                </c:pt>
                <c:pt idx="555">
                  <c:v>211.38672162293631</c:v>
                </c:pt>
                <c:pt idx="556">
                  <c:v>211.49858638120494</c:v>
                </c:pt>
                <c:pt idx="557">
                  <c:v>211.61657110316739</c:v>
                </c:pt>
                <c:pt idx="558">
                  <c:v>211.7256520267635</c:v>
                </c:pt>
                <c:pt idx="559">
                  <c:v>211.80105575948738</c:v>
                </c:pt>
                <c:pt idx="560">
                  <c:v>211.85838646219725</c:v>
                </c:pt>
                <c:pt idx="561">
                  <c:v>211.93188626849289</c:v>
                </c:pt>
                <c:pt idx="562">
                  <c:v>212.01317446436167</c:v>
                </c:pt>
                <c:pt idx="563">
                  <c:v>212.12622386308843</c:v>
                </c:pt>
                <c:pt idx="564">
                  <c:v>212.27888435523462</c:v>
                </c:pt>
                <c:pt idx="565">
                  <c:v>212.42430609712744</c:v>
                </c:pt>
                <c:pt idx="566">
                  <c:v>212.54681870235717</c:v>
                </c:pt>
                <c:pt idx="567">
                  <c:v>212.63200613658191</c:v>
                </c:pt>
                <c:pt idx="568">
                  <c:v>212.72571199751684</c:v>
                </c:pt>
                <c:pt idx="569">
                  <c:v>212.92668123645498</c:v>
                </c:pt>
                <c:pt idx="570">
                  <c:v>213.1583039326955</c:v>
                </c:pt>
                <c:pt idx="571">
                  <c:v>213.46633540466675</c:v>
                </c:pt>
                <c:pt idx="572">
                  <c:v>213.82931310792438</c:v>
                </c:pt>
                <c:pt idx="573">
                  <c:v>214.2909800392128</c:v>
                </c:pt>
                <c:pt idx="574">
                  <c:v>214.77752774890189</c:v>
                </c:pt>
                <c:pt idx="575">
                  <c:v>215.22509340384997</c:v>
                </c:pt>
                <c:pt idx="576">
                  <c:v>215.66852354018195</c:v>
                </c:pt>
                <c:pt idx="577">
                  <c:v>216.11513789378412</c:v>
                </c:pt>
                <c:pt idx="578">
                  <c:v>216.55991906108054</c:v>
                </c:pt>
                <c:pt idx="579">
                  <c:v>216.98355394533516</c:v>
                </c:pt>
                <c:pt idx="580">
                  <c:v>217.32982754179292</c:v>
                </c:pt>
                <c:pt idx="581">
                  <c:v>217.67024667305597</c:v>
                </c:pt>
                <c:pt idx="582">
                  <c:v>217.93596300188037</c:v>
                </c:pt>
                <c:pt idx="583">
                  <c:v>218.1413625827783</c:v>
                </c:pt>
                <c:pt idx="584">
                  <c:v>218.22398250079493</c:v>
                </c:pt>
                <c:pt idx="585">
                  <c:v>218.24308130173193</c:v>
                </c:pt>
                <c:pt idx="586">
                  <c:v>218.23988726777154</c:v>
                </c:pt>
                <c:pt idx="587">
                  <c:v>218.21353249123877</c:v>
                </c:pt>
                <c:pt idx="588">
                  <c:v>218.16276798309281</c:v>
                </c:pt>
                <c:pt idx="589">
                  <c:v>218.10967699358423</c:v>
                </c:pt>
                <c:pt idx="590">
                  <c:v>218.05314164207746</c:v>
                </c:pt>
                <c:pt idx="591">
                  <c:v>217.96253271839396</c:v>
                </c:pt>
                <c:pt idx="592">
                  <c:v>217.84712260026564</c:v>
                </c:pt>
                <c:pt idx="593">
                  <c:v>217.72764814170708</c:v>
                </c:pt>
                <c:pt idx="594">
                  <c:v>217.60021802563813</c:v>
                </c:pt>
                <c:pt idx="595">
                  <c:v>217.48208246949409</c:v>
                </c:pt>
                <c:pt idx="596">
                  <c:v>217.37766661611769</c:v>
                </c:pt>
                <c:pt idx="597">
                  <c:v>217.28980468449552</c:v>
                </c:pt>
                <c:pt idx="598">
                  <c:v>217.22048471588704</c:v>
                </c:pt>
                <c:pt idx="599">
                  <c:v>217.16724549913295</c:v>
                </c:pt>
                <c:pt idx="600">
                  <c:v>217.11567042970248</c:v>
                </c:pt>
                <c:pt idx="601">
                  <c:v>217.06848244345881</c:v>
                </c:pt>
                <c:pt idx="602">
                  <c:v>217.04825535509937</c:v>
                </c:pt>
                <c:pt idx="603">
                  <c:v>217.05810138958111</c:v>
                </c:pt>
                <c:pt idx="604">
                  <c:v>217.07326358605471</c:v>
                </c:pt>
                <c:pt idx="605">
                  <c:v>217.09490641679352</c:v>
                </c:pt>
                <c:pt idx="606">
                  <c:v>217.12033260480749</c:v>
                </c:pt>
                <c:pt idx="607">
                  <c:v>217.16088333117315</c:v>
                </c:pt>
                <c:pt idx="608">
                  <c:v>217.20342398197442</c:v>
                </c:pt>
                <c:pt idx="609">
                  <c:v>217.25703878100919</c:v>
                </c:pt>
                <c:pt idx="610">
                  <c:v>217.32012928780497</c:v>
                </c:pt>
                <c:pt idx="611">
                  <c:v>217.38221530335321</c:v>
                </c:pt>
                <c:pt idx="612">
                  <c:v>217.4460617692653</c:v>
                </c:pt>
                <c:pt idx="613">
                  <c:v>217.48776068868901</c:v>
                </c:pt>
                <c:pt idx="614">
                  <c:v>217.5008246810107</c:v>
                </c:pt>
                <c:pt idx="615">
                  <c:v>217.50877382713486</c:v>
                </c:pt>
                <c:pt idx="616">
                  <c:v>217.5108326186454</c:v>
                </c:pt>
                <c:pt idx="617">
                  <c:v>217.49075246672882</c:v>
                </c:pt>
                <c:pt idx="618">
                  <c:v>217.45184394626349</c:v>
                </c:pt>
                <c:pt idx="619">
                  <c:v>217.41312885792513</c:v>
                </c:pt>
                <c:pt idx="620">
                  <c:v>217.35326917915287</c:v>
                </c:pt>
                <c:pt idx="621">
                  <c:v>217.27768898207421</c:v>
                </c:pt>
                <c:pt idx="622">
                  <c:v>217.20116579617996</c:v>
                </c:pt>
                <c:pt idx="623">
                  <c:v>217.148656123558</c:v>
                </c:pt>
                <c:pt idx="624">
                  <c:v>217.12619419950335</c:v>
                </c:pt>
                <c:pt idx="625">
                  <c:v>217.12916800830126</c:v>
                </c:pt>
                <c:pt idx="626">
                  <c:v>217.13449784540316</c:v>
                </c:pt>
                <c:pt idx="627">
                  <c:v>217.14690627874191</c:v>
                </c:pt>
                <c:pt idx="628">
                  <c:v>217.17939239881179</c:v>
                </c:pt>
                <c:pt idx="629">
                  <c:v>217.21247836288785</c:v>
                </c:pt>
                <c:pt idx="630">
                  <c:v>217.23285637420429</c:v>
                </c:pt>
                <c:pt idx="631">
                  <c:v>217.25555289797705</c:v>
                </c:pt>
                <c:pt idx="632">
                  <c:v>217.27144860968167</c:v>
                </c:pt>
                <c:pt idx="633">
                  <c:v>217.28694339498222</c:v>
                </c:pt>
                <c:pt idx="634">
                  <c:v>217.28564320896388</c:v>
                </c:pt>
                <c:pt idx="635">
                  <c:v>217.25393649883608</c:v>
                </c:pt>
                <c:pt idx="636">
                  <c:v>217.19658514997661</c:v>
                </c:pt>
                <c:pt idx="637">
                  <c:v>217.14087229739292</c:v>
                </c:pt>
                <c:pt idx="638">
                  <c:v>217.09567263543647</c:v>
                </c:pt>
                <c:pt idx="639">
                  <c:v>217.05275491752053</c:v>
                </c:pt>
                <c:pt idx="640">
                  <c:v>217.01616521895605</c:v>
                </c:pt>
                <c:pt idx="641">
                  <c:v>216.982926782249</c:v>
                </c:pt>
                <c:pt idx="642">
                  <c:v>216.94730231128852</c:v>
                </c:pt>
                <c:pt idx="643">
                  <c:v>216.9161437311117</c:v>
                </c:pt>
                <c:pt idx="644">
                  <c:v>216.87828791423379</c:v>
                </c:pt>
                <c:pt idx="645">
                  <c:v>216.8361663042385</c:v>
                </c:pt>
                <c:pt idx="646">
                  <c:v>216.80274867239044</c:v>
                </c:pt>
                <c:pt idx="647">
                  <c:v>216.7680197314464</c:v>
                </c:pt>
                <c:pt idx="648">
                  <c:v>216.71219384261894</c:v>
                </c:pt>
                <c:pt idx="649">
                  <c:v>216.62893424597831</c:v>
                </c:pt>
                <c:pt idx="650">
                  <c:v>216.52606611882209</c:v>
                </c:pt>
                <c:pt idx="651">
                  <c:v>216.40679077546957</c:v>
                </c:pt>
                <c:pt idx="652">
                  <c:v>216.27381049981241</c:v>
                </c:pt>
                <c:pt idx="653">
                  <c:v>216.1307255558221</c:v>
                </c:pt>
                <c:pt idx="654">
                  <c:v>215.98123797049581</c:v>
                </c:pt>
                <c:pt idx="655">
                  <c:v>215.83989230249782</c:v>
                </c:pt>
                <c:pt idx="656">
                  <c:v>215.70653149249401</c:v>
                </c:pt>
                <c:pt idx="657">
                  <c:v>215.57107507065405</c:v>
                </c:pt>
                <c:pt idx="658">
                  <c:v>215.45638201043133</c:v>
                </c:pt>
                <c:pt idx="659">
                  <c:v>215.35754296030626</c:v>
                </c:pt>
                <c:pt idx="660">
                  <c:v>215.28900034760906</c:v>
                </c:pt>
                <c:pt idx="661">
                  <c:v>215.23762642025486</c:v>
                </c:pt>
                <c:pt idx="662">
                  <c:v>215.21318769170585</c:v>
                </c:pt>
                <c:pt idx="663">
                  <c:v>215.20486405331638</c:v>
                </c:pt>
                <c:pt idx="664">
                  <c:v>215.20873185286325</c:v>
                </c:pt>
                <c:pt idx="665">
                  <c:v>215.22561791677091</c:v>
                </c:pt>
                <c:pt idx="666">
                  <c:v>215.24248984442841</c:v>
                </c:pt>
                <c:pt idx="667">
                  <c:v>215.25225324877675</c:v>
                </c:pt>
                <c:pt idx="668">
                  <c:v>215.26048667476871</c:v>
                </c:pt>
                <c:pt idx="669">
                  <c:v>215.26081930589237</c:v>
                </c:pt>
                <c:pt idx="670">
                  <c:v>215.25296565551636</c:v>
                </c:pt>
                <c:pt idx="671">
                  <c:v>215.21641692608111</c:v>
                </c:pt>
                <c:pt idx="672">
                  <c:v>215.16619060417369</c:v>
                </c:pt>
                <c:pt idx="673">
                  <c:v>215.09844174772161</c:v>
                </c:pt>
                <c:pt idx="674">
                  <c:v>215.02931404371736</c:v>
                </c:pt>
                <c:pt idx="675">
                  <c:v>214.95417531537123</c:v>
                </c:pt>
                <c:pt idx="676">
                  <c:v>214.87004996982557</c:v>
                </c:pt>
                <c:pt idx="677">
                  <c:v>214.78954336955815</c:v>
                </c:pt>
                <c:pt idx="678">
                  <c:v>214.70275608077134</c:v>
                </c:pt>
                <c:pt idx="679">
                  <c:v>214.62617836588586</c:v>
                </c:pt>
                <c:pt idx="680">
                  <c:v>214.5591559119438</c:v>
                </c:pt>
                <c:pt idx="681">
                  <c:v>214.52584320965735</c:v>
                </c:pt>
                <c:pt idx="682">
                  <c:v>214.50693757060299</c:v>
                </c:pt>
                <c:pt idx="683">
                  <c:v>214.49972491022803</c:v>
                </c:pt>
                <c:pt idx="684">
                  <c:v>214.49245607659421</c:v>
                </c:pt>
                <c:pt idx="685">
                  <c:v>214.49103094806844</c:v>
                </c:pt>
                <c:pt idx="686">
                  <c:v>214.48877254519192</c:v>
                </c:pt>
                <c:pt idx="687">
                  <c:v>214.48987536860315</c:v>
                </c:pt>
                <c:pt idx="688">
                  <c:v>214.50828567948068</c:v>
                </c:pt>
                <c:pt idx="689">
                  <c:v>214.54362879453237</c:v>
                </c:pt>
                <c:pt idx="690">
                  <c:v>214.56980425848141</c:v>
                </c:pt>
                <c:pt idx="691">
                  <c:v>214.58799192216881</c:v>
                </c:pt>
                <c:pt idx="692">
                  <c:v>214.59347763927383</c:v>
                </c:pt>
                <c:pt idx="693">
                  <c:v>214.64007389099061</c:v>
                </c:pt>
                <c:pt idx="694">
                  <c:v>214.7163028154722</c:v>
                </c:pt>
                <c:pt idx="695">
                  <c:v>214.81129417876357</c:v>
                </c:pt>
                <c:pt idx="696">
                  <c:v>214.91616235751474</c:v>
                </c:pt>
                <c:pt idx="697">
                  <c:v>215.05457474575175</c:v>
                </c:pt>
                <c:pt idx="698">
                  <c:v>215.23397061971957</c:v>
                </c:pt>
                <c:pt idx="699">
                  <c:v>215.4305773293174</c:v>
                </c:pt>
                <c:pt idx="700">
                  <c:v>215.65623800654237</c:v>
                </c:pt>
                <c:pt idx="701">
                  <c:v>215.89791030613353</c:v>
                </c:pt>
                <c:pt idx="702">
                  <c:v>216.16343301598002</c:v>
                </c:pt>
                <c:pt idx="703">
                  <c:v>216.45036404585619</c:v>
                </c:pt>
                <c:pt idx="704">
                  <c:v>216.70550023515986</c:v>
                </c:pt>
                <c:pt idx="705">
                  <c:v>216.93764652495574</c:v>
                </c:pt>
                <c:pt idx="706">
                  <c:v>217.16173626919496</c:v>
                </c:pt>
                <c:pt idx="707">
                  <c:v>217.37996560437898</c:v>
                </c:pt>
                <c:pt idx="708">
                  <c:v>217.58187177597495</c:v>
                </c:pt>
                <c:pt idx="709">
                  <c:v>217.74838008305488</c:v>
                </c:pt>
                <c:pt idx="710">
                  <c:v>217.87671300613766</c:v>
                </c:pt>
                <c:pt idx="711">
                  <c:v>217.96218621877915</c:v>
                </c:pt>
                <c:pt idx="712">
                  <c:v>218.03422929788857</c:v>
                </c:pt>
                <c:pt idx="713">
                  <c:v>218.09237107064581</c:v>
                </c:pt>
                <c:pt idx="714">
                  <c:v>218.13638677865677</c:v>
                </c:pt>
                <c:pt idx="715">
                  <c:v>218.18500547805658</c:v>
                </c:pt>
                <c:pt idx="716">
                  <c:v>218.22631610141195</c:v>
                </c:pt>
                <c:pt idx="717">
                  <c:v>218.28866749764623</c:v>
                </c:pt>
                <c:pt idx="718">
                  <c:v>218.35171268581263</c:v>
                </c:pt>
                <c:pt idx="719">
                  <c:v>218.44168078261191</c:v>
                </c:pt>
                <c:pt idx="720">
                  <c:v>218.533929274884</c:v>
                </c:pt>
                <c:pt idx="721">
                  <c:v>218.62686786965585</c:v>
                </c:pt>
                <c:pt idx="722">
                  <c:v>218.72367860643814</c:v>
                </c:pt>
                <c:pt idx="723">
                  <c:v>218.81018270767925</c:v>
                </c:pt>
                <c:pt idx="724">
                  <c:v>218.87714811320936</c:v>
                </c:pt>
                <c:pt idx="725">
                  <c:v>218.92053350565814</c:v>
                </c:pt>
                <c:pt idx="726">
                  <c:v>218.94668086640084</c:v>
                </c:pt>
                <c:pt idx="727">
                  <c:v>218.9642789310451</c:v>
                </c:pt>
                <c:pt idx="728">
                  <c:v>218.94888572339977</c:v>
                </c:pt>
                <c:pt idx="729">
                  <c:v>218.91073218319406</c:v>
                </c:pt>
                <c:pt idx="730">
                  <c:v>218.82343126877333</c:v>
                </c:pt>
                <c:pt idx="731">
                  <c:v>218.73106854537929</c:v>
                </c:pt>
                <c:pt idx="732">
                  <c:v>218.64126736653353</c:v>
                </c:pt>
                <c:pt idx="733">
                  <c:v>218.55643582344754</c:v>
                </c:pt>
                <c:pt idx="734">
                  <c:v>218.48203227995791</c:v>
                </c:pt>
                <c:pt idx="735">
                  <c:v>218.41860533274149</c:v>
                </c:pt>
                <c:pt idx="736">
                  <c:v>218.37124647791464</c:v>
                </c:pt>
                <c:pt idx="737">
                  <c:v>218.33339925064521</c:v>
                </c:pt>
                <c:pt idx="738">
                  <c:v>218.30757093653108</c:v>
                </c:pt>
                <c:pt idx="739">
                  <c:v>218.30582293429316</c:v>
                </c:pt>
                <c:pt idx="740">
                  <c:v>218.33781137166562</c:v>
                </c:pt>
                <c:pt idx="741">
                  <c:v>218.38253577892317</c:v>
                </c:pt>
                <c:pt idx="742">
                  <c:v>218.4297737529271</c:v>
                </c:pt>
                <c:pt idx="743">
                  <c:v>218.47431213839309</c:v>
                </c:pt>
                <c:pt idx="744">
                  <c:v>218.51850608773466</c:v>
                </c:pt>
                <c:pt idx="745">
                  <c:v>218.57129042908363</c:v>
                </c:pt>
                <c:pt idx="746">
                  <c:v>218.61998176829621</c:v>
                </c:pt>
                <c:pt idx="747">
                  <c:v>218.6618859758386</c:v>
                </c:pt>
                <c:pt idx="748">
                  <c:v>218.70552263085085</c:v>
                </c:pt>
                <c:pt idx="749">
                  <c:v>218.75523618862854</c:v>
                </c:pt>
                <c:pt idx="750">
                  <c:v>218.80344945745199</c:v>
                </c:pt>
                <c:pt idx="751">
                  <c:v>218.83950319964072</c:v>
                </c:pt>
                <c:pt idx="752">
                  <c:v>218.89332127346981</c:v>
                </c:pt>
                <c:pt idx="753">
                  <c:v>218.97759739645619</c:v>
                </c:pt>
                <c:pt idx="754">
                  <c:v>219.07749763234486</c:v>
                </c:pt>
                <c:pt idx="755">
                  <c:v>219.18727613851871</c:v>
                </c:pt>
                <c:pt idx="756">
                  <c:v>219.29733670969992</c:v>
                </c:pt>
                <c:pt idx="757">
                  <c:v>219.40248602211702</c:v>
                </c:pt>
                <c:pt idx="758">
                  <c:v>219.49226416233125</c:v>
                </c:pt>
                <c:pt idx="759">
                  <c:v>219.56973061563761</c:v>
                </c:pt>
                <c:pt idx="760">
                  <c:v>219.6512598338193</c:v>
                </c:pt>
                <c:pt idx="761">
                  <c:v>219.71780937593391</c:v>
                </c:pt>
                <c:pt idx="762">
                  <c:v>219.77468345092549</c:v>
                </c:pt>
                <c:pt idx="763">
                  <c:v>219.81610330147305</c:v>
                </c:pt>
                <c:pt idx="764">
                  <c:v>219.82917367122445</c:v>
                </c:pt>
                <c:pt idx="765">
                  <c:v>219.82846842672689</c:v>
                </c:pt>
                <c:pt idx="766">
                  <c:v>219.80419082388383</c:v>
                </c:pt>
                <c:pt idx="767">
                  <c:v>219.76110810325636</c:v>
                </c:pt>
                <c:pt idx="768">
                  <c:v>219.72389095149418</c:v>
                </c:pt>
                <c:pt idx="769">
                  <c:v>219.70784357203075</c:v>
                </c:pt>
                <c:pt idx="770">
                  <c:v>219.70561841221215</c:v>
                </c:pt>
                <c:pt idx="771">
                  <c:v>219.70312947956938</c:v>
                </c:pt>
                <c:pt idx="772">
                  <c:v>219.7098047634671</c:v>
                </c:pt>
                <c:pt idx="773">
                  <c:v>219.71729231495638</c:v>
                </c:pt>
                <c:pt idx="774">
                  <c:v>219.72906758318732</c:v>
                </c:pt>
                <c:pt idx="775">
                  <c:v>219.74828934745213</c:v>
                </c:pt>
                <c:pt idx="776">
                  <c:v>219.76651295226682</c:v>
                </c:pt>
                <c:pt idx="777">
                  <c:v>219.80304711176552</c:v>
                </c:pt>
                <c:pt idx="778">
                  <c:v>219.87295492246915</c:v>
                </c:pt>
                <c:pt idx="779">
                  <c:v>219.95040297734349</c:v>
                </c:pt>
                <c:pt idx="780">
                  <c:v>220.02526460008795</c:v>
                </c:pt>
                <c:pt idx="781">
                  <c:v>220.09348364903997</c:v>
                </c:pt>
                <c:pt idx="782">
                  <c:v>220.15133089590051</c:v>
                </c:pt>
                <c:pt idx="783">
                  <c:v>220.19959638077628</c:v>
                </c:pt>
                <c:pt idx="784">
                  <c:v>220.27211712393938</c:v>
                </c:pt>
                <c:pt idx="785">
                  <c:v>220.35565053545622</c:v>
                </c:pt>
                <c:pt idx="786">
                  <c:v>220.42880315422946</c:v>
                </c:pt>
                <c:pt idx="787">
                  <c:v>220.49912100932764</c:v>
                </c:pt>
                <c:pt idx="788">
                  <c:v>220.56913227578215</c:v>
                </c:pt>
                <c:pt idx="789">
                  <c:v>220.62061014603904</c:v>
                </c:pt>
                <c:pt idx="790">
                  <c:v>220.65605962866056</c:v>
                </c:pt>
                <c:pt idx="791">
                  <c:v>220.67450344470973</c:v>
                </c:pt>
                <c:pt idx="792">
                  <c:v>220.69066218501519</c:v>
                </c:pt>
                <c:pt idx="793">
                  <c:v>220.71105200571162</c:v>
                </c:pt>
                <c:pt idx="794">
                  <c:v>220.72903105202914</c:v>
                </c:pt>
                <c:pt idx="795">
                  <c:v>220.72614513454536</c:v>
                </c:pt>
                <c:pt idx="796">
                  <c:v>220.71269911022836</c:v>
                </c:pt>
                <c:pt idx="797">
                  <c:v>220.69925079744598</c:v>
                </c:pt>
                <c:pt idx="798">
                  <c:v>220.68112160707349</c:v>
                </c:pt>
                <c:pt idx="799">
                  <c:v>220.64655997215723</c:v>
                </c:pt>
                <c:pt idx="800">
                  <c:v>220.59794733618554</c:v>
                </c:pt>
                <c:pt idx="801">
                  <c:v>220.541352289299</c:v>
                </c:pt>
                <c:pt idx="802">
                  <c:v>220.48296799776429</c:v>
                </c:pt>
                <c:pt idx="803">
                  <c:v>220.41108563098666</c:v>
                </c:pt>
                <c:pt idx="804">
                  <c:v>220.32246652912156</c:v>
                </c:pt>
                <c:pt idx="805">
                  <c:v>220.23086127436673</c:v>
                </c:pt>
                <c:pt idx="806">
                  <c:v>220.14080574142238</c:v>
                </c:pt>
                <c:pt idx="807">
                  <c:v>220.04580528423548</c:v>
                </c:pt>
                <c:pt idx="808">
                  <c:v>219.95457967488585</c:v>
                </c:pt>
                <c:pt idx="809">
                  <c:v>219.86762453911996</c:v>
                </c:pt>
                <c:pt idx="810">
                  <c:v>219.79885234755164</c:v>
                </c:pt>
                <c:pt idx="811">
                  <c:v>219.73482730061068</c:v>
                </c:pt>
                <c:pt idx="812">
                  <c:v>219.67357234611663</c:v>
                </c:pt>
                <c:pt idx="813">
                  <c:v>219.61899970840167</c:v>
                </c:pt>
                <c:pt idx="814">
                  <c:v>219.57331010344436</c:v>
                </c:pt>
                <c:pt idx="815">
                  <c:v>219.53212131331978</c:v>
                </c:pt>
                <c:pt idx="816">
                  <c:v>219.49819649470138</c:v>
                </c:pt>
                <c:pt idx="817">
                  <c:v>219.46179558415642</c:v>
                </c:pt>
                <c:pt idx="818">
                  <c:v>219.41967335322749</c:v>
                </c:pt>
                <c:pt idx="819">
                  <c:v>219.36166873979963</c:v>
                </c:pt>
                <c:pt idx="820">
                  <c:v>219.30124685371848</c:v>
                </c:pt>
                <c:pt idx="821">
                  <c:v>219.2274001426529</c:v>
                </c:pt>
                <c:pt idx="822">
                  <c:v>219.16231787851291</c:v>
                </c:pt>
                <c:pt idx="823">
                  <c:v>219.10866540816926</c:v>
                </c:pt>
                <c:pt idx="824">
                  <c:v>219.05528625148096</c:v>
                </c:pt>
                <c:pt idx="825">
                  <c:v>219.00213190145095</c:v>
                </c:pt>
                <c:pt idx="826">
                  <c:v>218.94372857573265</c:v>
                </c:pt>
                <c:pt idx="827">
                  <c:v>218.87510308991531</c:v>
                </c:pt>
                <c:pt idx="828">
                  <c:v>218.79543419824032</c:v>
                </c:pt>
                <c:pt idx="829">
                  <c:v>218.71147642947946</c:v>
                </c:pt>
                <c:pt idx="830">
                  <c:v>218.62826351813212</c:v>
                </c:pt>
                <c:pt idx="831">
                  <c:v>218.53893305789714</c:v>
                </c:pt>
                <c:pt idx="832">
                  <c:v>218.44330584166818</c:v>
                </c:pt>
                <c:pt idx="833">
                  <c:v>218.33014632304156</c:v>
                </c:pt>
                <c:pt idx="834">
                  <c:v>218.20004848188145</c:v>
                </c:pt>
                <c:pt idx="835">
                  <c:v>218.06135315995013</c:v>
                </c:pt>
                <c:pt idx="836">
                  <c:v>217.92074367575358</c:v>
                </c:pt>
                <c:pt idx="837">
                  <c:v>217.77861450297939</c:v>
                </c:pt>
                <c:pt idx="838">
                  <c:v>217.63510042771966</c:v>
                </c:pt>
                <c:pt idx="839">
                  <c:v>217.4968311487427</c:v>
                </c:pt>
                <c:pt idx="840">
                  <c:v>217.36728650260093</c:v>
                </c:pt>
                <c:pt idx="841">
                  <c:v>217.23853442269436</c:v>
                </c:pt>
                <c:pt idx="842">
                  <c:v>217.11094610615203</c:v>
                </c:pt>
                <c:pt idx="843">
                  <c:v>216.98732209086239</c:v>
                </c:pt>
                <c:pt idx="844">
                  <c:v>216.87494718457768</c:v>
                </c:pt>
                <c:pt idx="845">
                  <c:v>216.77590947828665</c:v>
                </c:pt>
                <c:pt idx="846">
                  <c:v>216.68512083495634</c:v>
                </c:pt>
                <c:pt idx="847">
                  <c:v>216.58745990800745</c:v>
                </c:pt>
                <c:pt idx="848">
                  <c:v>216.4964666157675</c:v>
                </c:pt>
                <c:pt idx="849">
                  <c:v>216.40781701296345</c:v>
                </c:pt>
                <c:pt idx="850">
                  <c:v>216.31476760493962</c:v>
                </c:pt>
                <c:pt idx="851">
                  <c:v>216.21402559472008</c:v>
                </c:pt>
                <c:pt idx="852">
                  <c:v>216.11528934228284</c:v>
                </c:pt>
                <c:pt idx="853">
                  <c:v>216.01986355791942</c:v>
                </c:pt>
                <c:pt idx="854">
                  <c:v>215.93106958366516</c:v>
                </c:pt>
                <c:pt idx="855">
                  <c:v>215.84287135308023</c:v>
                </c:pt>
                <c:pt idx="856">
                  <c:v>215.75402882418996</c:v>
                </c:pt>
                <c:pt idx="857">
                  <c:v>215.66822652570818</c:v>
                </c:pt>
                <c:pt idx="858">
                  <c:v>215.59077625366407</c:v>
                </c:pt>
                <c:pt idx="859">
                  <c:v>215.51584425279336</c:v>
                </c:pt>
                <c:pt idx="860">
                  <c:v>215.44559710475912</c:v>
                </c:pt>
                <c:pt idx="861">
                  <c:v>215.38414614840801</c:v>
                </c:pt>
                <c:pt idx="862">
                  <c:v>215.33099477351806</c:v>
                </c:pt>
                <c:pt idx="863">
                  <c:v>215.28969008595649</c:v>
                </c:pt>
                <c:pt idx="864">
                  <c:v>215.25898182291257</c:v>
                </c:pt>
                <c:pt idx="865">
                  <c:v>215.22980392390338</c:v>
                </c:pt>
                <c:pt idx="866">
                  <c:v>215.2070155446406</c:v>
                </c:pt>
                <c:pt idx="867">
                  <c:v>215.1844890478653</c:v>
                </c:pt>
                <c:pt idx="868">
                  <c:v>215.15502908885799</c:v>
                </c:pt>
                <c:pt idx="869">
                  <c:v>215.12295126554062</c:v>
                </c:pt>
                <c:pt idx="870">
                  <c:v>215.08966989925759</c:v>
                </c:pt>
                <c:pt idx="871">
                  <c:v>215.05763965965744</c:v>
                </c:pt>
                <c:pt idx="872">
                  <c:v>215.02301778601202</c:v>
                </c:pt>
                <c:pt idx="873">
                  <c:v>214.97994252628342</c:v>
                </c:pt>
                <c:pt idx="874">
                  <c:v>214.92397796421926</c:v>
                </c:pt>
                <c:pt idx="875">
                  <c:v>214.85683477469729</c:v>
                </c:pt>
                <c:pt idx="876">
                  <c:v>214.78147526443661</c:v>
                </c:pt>
                <c:pt idx="877">
                  <c:v>214.69882639036908</c:v>
                </c:pt>
                <c:pt idx="878">
                  <c:v>214.61260288036155</c:v>
                </c:pt>
                <c:pt idx="879">
                  <c:v>214.5308304139341</c:v>
                </c:pt>
                <c:pt idx="880">
                  <c:v>214.45199460673584</c:v>
                </c:pt>
                <c:pt idx="881">
                  <c:v>214.37580101191014</c:v>
                </c:pt>
                <c:pt idx="882">
                  <c:v>214.30468728894832</c:v>
                </c:pt>
                <c:pt idx="883">
                  <c:v>214.24363444570074</c:v>
                </c:pt>
                <c:pt idx="884">
                  <c:v>214.2087190051667</c:v>
                </c:pt>
                <c:pt idx="885">
                  <c:v>214.2091824911351</c:v>
                </c:pt>
                <c:pt idx="886">
                  <c:v>214.24205794997724</c:v>
                </c:pt>
                <c:pt idx="887">
                  <c:v>214.30797221346987</c:v>
                </c:pt>
                <c:pt idx="888">
                  <c:v>214.38025563708541</c:v>
                </c:pt>
                <c:pt idx="889">
                  <c:v>214.45522035340653</c:v>
                </c:pt>
                <c:pt idx="890">
                  <c:v>214.52692950335833</c:v>
                </c:pt>
                <c:pt idx="891">
                  <c:v>214.59925201550968</c:v>
                </c:pt>
                <c:pt idx="892">
                  <c:v>214.66709467990768</c:v>
                </c:pt>
                <c:pt idx="893">
                  <c:v>214.72339457475562</c:v>
                </c:pt>
                <c:pt idx="894">
                  <c:v>214.76800217579211</c:v>
                </c:pt>
                <c:pt idx="895">
                  <c:v>214.79536283841233</c:v>
                </c:pt>
                <c:pt idx="896">
                  <c:v>214.79325966236999</c:v>
                </c:pt>
                <c:pt idx="897">
                  <c:v>214.76493933202619</c:v>
                </c:pt>
                <c:pt idx="898">
                  <c:v>214.70531768676136</c:v>
                </c:pt>
                <c:pt idx="899">
                  <c:v>214.63917448716521</c:v>
                </c:pt>
                <c:pt idx="900">
                  <c:v>214.57083899219208</c:v>
                </c:pt>
                <c:pt idx="901">
                  <c:v>214.49703019623692</c:v>
                </c:pt>
                <c:pt idx="902">
                  <c:v>214.41617836884555</c:v>
                </c:pt>
                <c:pt idx="903">
                  <c:v>214.33735357562492</c:v>
                </c:pt>
                <c:pt idx="904">
                  <c:v>214.26194027004897</c:v>
                </c:pt>
                <c:pt idx="905">
                  <c:v>214.18251372906508</c:v>
                </c:pt>
                <c:pt idx="906">
                  <c:v>214.09338378349477</c:v>
                </c:pt>
                <c:pt idx="907">
                  <c:v>213.99934035984151</c:v>
                </c:pt>
                <c:pt idx="908">
                  <c:v>213.8955910391729</c:v>
                </c:pt>
                <c:pt idx="909">
                  <c:v>213.78996558820282</c:v>
                </c:pt>
                <c:pt idx="910">
                  <c:v>213.67858876274042</c:v>
                </c:pt>
                <c:pt idx="911">
                  <c:v>213.56446947440926</c:v>
                </c:pt>
                <c:pt idx="912">
                  <c:v>213.46195000348089</c:v>
                </c:pt>
                <c:pt idx="913">
                  <c:v>213.36552955206287</c:v>
                </c:pt>
                <c:pt idx="914">
                  <c:v>213.27050611794058</c:v>
                </c:pt>
                <c:pt idx="915">
                  <c:v>213.1731040121891</c:v>
                </c:pt>
                <c:pt idx="916">
                  <c:v>213.07885138494245</c:v>
                </c:pt>
                <c:pt idx="917">
                  <c:v>212.99580180646552</c:v>
                </c:pt>
                <c:pt idx="918">
                  <c:v>212.91913853823036</c:v>
                </c:pt>
                <c:pt idx="919">
                  <c:v>212.84655500768338</c:v>
                </c:pt>
                <c:pt idx="920">
                  <c:v>212.76920888025526</c:v>
                </c:pt>
                <c:pt idx="921">
                  <c:v>212.68939123699423</c:v>
                </c:pt>
                <c:pt idx="922">
                  <c:v>212.61174697552542</c:v>
                </c:pt>
                <c:pt idx="923">
                  <c:v>212.52898224604087</c:v>
                </c:pt>
                <c:pt idx="924">
                  <c:v>212.44342035772149</c:v>
                </c:pt>
                <c:pt idx="925">
                  <c:v>212.35571636010729</c:v>
                </c:pt>
                <c:pt idx="926">
                  <c:v>212.27159184844061</c:v>
                </c:pt>
                <c:pt idx="927">
                  <c:v>212.19120699167144</c:v>
                </c:pt>
                <c:pt idx="928">
                  <c:v>212.10765649782508</c:v>
                </c:pt>
                <c:pt idx="929">
                  <c:v>212.03204210709029</c:v>
                </c:pt>
                <c:pt idx="930">
                  <c:v>211.982318510412</c:v>
                </c:pt>
                <c:pt idx="931">
                  <c:v>211.94861030978726</c:v>
                </c:pt>
                <c:pt idx="932">
                  <c:v>211.92927766558415</c:v>
                </c:pt>
                <c:pt idx="933">
                  <c:v>211.92964044996899</c:v>
                </c:pt>
                <c:pt idx="934">
                  <c:v>211.94935930233353</c:v>
                </c:pt>
                <c:pt idx="935">
                  <c:v>211.98313782989911</c:v>
                </c:pt>
                <c:pt idx="936">
                  <c:v>212.02391641032997</c:v>
                </c:pt>
                <c:pt idx="937">
                  <c:v>212.06635123581401</c:v>
                </c:pt>
                <c:pt idx="938">
                  <c:v>212.10433966402542</c:v>
                </c:pt>
                <c:pt idx="939">
                  <c:v>212.13631033224547</c:v>
                </c:pt>
                <c:pt idx="940">
                  <c:v>212.15434384307557</c:v>
                </c:pt>
                <c:pt idx="941">
                  <c:v>212.1550003570982</c:v>
                </c:pt>
                <c:pt idx="942">
                  <c:v>212.15222981593709</c:v>
                </c:pt>
                <c:pt idx="943">
                  <c:v>212.1421157712619</c:v>
                </c:pt>
                <c:pt idx="944">
                  <c:v>212.11264180793987</c:v>
                </c:pt>
                <c:pt idx="945">
                  <c:v>212.06746634299532</c:v>
                </c:pt>
                <c:pt idx="946">
                  <c:v>212.0121391962449</c:v>
                </c:pt>
                <c:pt idx="947">
                  <c:v>211.95225697011213</c:v>
                </c:pt>
                <c:pt idx="948">
                  <c:v>211.88673416779756</c:v>
                </c:pt>
                <c:pt idx="949">
                  <c:v>211.81950029043557</c:v>
                </c:pt>
                <c:pt idx="950">
                  <c:v>211.74952852323503</c:v>
                </c:pt>
                <c:pt idx="951">
                  <c:v>211.68501043091899</c:v>
                </c:pt>
                <c:pt idx="952">
                  <c:v>211.62451567305425</c:v>
                </c:pt>
                <c:pt idx="953">
                  <c:v>211.56862975598261</c:v>
                </c:pt>
                <c:pt idx="954">
                  <c:v>211.51648163797151</c:v>
                </c:pt>
                <c:pt idx="955">
                  <c:v>211.46571762751174</c:v>
                </c:pt>
                <c:pt idx="956">
                  <c:v>211.41997177605137</c:v>
                </c:pt>
                <c:pt idx="957">
                  <c:v>211.39185019775823</c:v>
                </c:pt>
                <c:pt idx="958">
                  <c:v>211.37068535948447</c:v>
                </c:pt>
                <c:pt idx="959">
                  <c:v>211.36534447716102</c:v>
                </c:pt>
                <c:pt idx="960">
                  <c:v>211.37380075595104</c:v>
                </c:pt>
                <c:pt idx="961">
                  <c:v>211.4004611604085</c:v>
                </c:pt>
                <c:pt idx="962">
                  <c:v>211.4273486662166</c:v>
                </c:pt>
                <c:pt idx="963">
                  <c:v>211.44251440109477</c:v>
                </c:pt>
                <c:pt idx="964">
                  <c:v>211.44729575659892</c:v>
                </c:pt>
                <c:pt idx="965">
                  <c:v>211.44764259248225</c:v>
                </c:pt>
                <c:pt idx="966">
                  <c:v>211.45259495840631</c:v>
                </c:pt>
                <c:pt idx="967">
                  <c:v>211.45146019132991</c:v>
                </c:pt>
                <c:pt idx="968">
                  <c:v>211.43236984703765</c:v>
                </c:pt>
                <c:pt idx="969">
                  <c:v>211.40596302842232</c:v>
                </c:pt>
                <c:pt idx="970">
                  <c:v>211.36569947169448</c:v>
                </c:pt>
                <c:pt idx="971">
                  <c:v>211.31554102809696</c:v>
                </c:pt>
                <c:pt idx="972">
                  <c:v>211.25184419654764</c:v>
                </c:pt>
                <c:pt idx="973">
                  <c:v>211.18857314619933</c:v>
                </c:pt>
                <c:pt idx="974">
                  <c:v>211.13317880097156</c:v>
                </c:pt>
                <c:pt idx="975">
                  <c:v>211.09068597405994</c:v>
                </c:pt>
                <c:pt idx="976">
                  <c:v>211.0690689441071</c:v>
                </c:pt>
                <c:pt idx="977">
                  <c:v>211.04624961748368</c:v>
                </c:pt>
                <c:pt idx="978">
                  <c:v>211.02065636103404</c:v>
                </c:pt>
                <c:pt idx="979">
                  <c:v>210.993215217178</c:v>
                </c:pt>
                <c:pt idx="980">
                  <c:v>210.9688261554673</c:v>
                </c:pt>
                <c:pt idx="981">
                  <c:v>210.96195208171181</c:v>
                </c:pt>
                <c:pt idx="982">
                  <c:v>210.95641687784357</c:v>
                </c:pt>
                <c:pt idx="983">
                  <c:v>210.94592363707915</c:v>
                </c:pt>
                <c:pt idx="984">
                  <c:v>210.92744851732093</c:v>
                </c:pt>
                <c:pt idx="985">
                  <c:v>210.89779642025485</c:v>
                </c:pt>
                <c:pt idx="986">
                  <c:v>210.84952851587687</c:v>
                </c:pt>
                <c:pt idx="987">
                  <c:v>210.77393110355479</c:v>
                </c:pt>
                <c:pt idx="988">
                  <c:v>210.69398272537254</c:v>
                </c:pt>
                <c:pt idx="989">
                  <c:v>210.6119291734208</c:v>
                </c:pt>
                <c:pt idx="990">
                  <c:v>210.52572698499924</c:v>
                </c:pt>
                <c:pt idx="991">
                  <c:v>210.43039306472363</c:v>
                </c:pt>
                <c:pt idx="992">
                  <c:v>210.31977998730005</c:v>
                </c:pt>
                <c:pt idx="993">
                  <c:v>210.21143729310523</c:v>
                </c:pt>
                <c:pt idx="994">
                  <c:v>210.10935345031146</c:v>
                </c:pt>
                <c:pt idx="995">
                  <c:v>210.01003193470495</c:v>
                </c:pt>
                <c:pt idx="996">
                  <c:v>209.91411927550382</c:v>
                </c:pt>
                <c:pt idx="997">
                  <c:v>209.82507500644422</c:v>
                </c:pt>
                <c:pt idx="998">
                  <c:v>209.74507965078325</c:v>
                </c:pt>
                <c:pt idx="999">
                  <c:v>209.66365412811444</c:v>
                </c:pt>
                <c:pt idx="1000">
                  <c:v>209.58496526556246</c:v>
                </c:pt>
                <c:pt idx="1001">
                  <c:v>209.50549121165352</c:v>
                </c:pt>
                <c:pt idx="1002">
                  <c:v>209.4296044720457</c:v>
                </c:pt>
                <c:pt idx="1003">
                  <c:v>209.35523549415711</c:v>
                </c:pt>
                <c:pt idx="1004">
                  <c:v>209.27811032995351</c:v>
                </c:pt>
                <c:pt idx="1005">
                  <c:v>209.20533004904928</c:v>
                </c:pt>
                <c:pt idx="1006">
                  <c:v>209.13801911873327</c:v>
                </c:pt>
                <c:pt idx="1007">
                  <c:v>209.07679916192976</c:v>
                </c:pt>
                <c:pt idx="1008">
                  <c:v>209.01488826324857</c:v>
                </c:pt>
                <c:pt idx="1009">
                  <c:v>208.94955987827549</c:v>
                </c:pt>
                <c:pt idx="1010">
                  <c:v>208.89067395868372</c:v>
                </c:pt>
                <c:pt idx="1011">
                  <c:v>208.83492910579852</c:v>
                </c:pt>
                <c:pt idx="1012">
                  <c:v>208.77906068532485</c:v>
                </c:pt>
                <c:pt idx="1013">
                  <c:v>208.71859365763555</c:v>
                </c:pt>
                <c:pt idx="1014">
                  <c:v>208.65116470522432</c:v>
                </c:pt>
                <c:pt idx="1015">
                  <c:v>208.57934608493105</c:v>
                </c:pt>
                <c:pt idx="1016">
                  <c:v>208.49969323514054</c:v>
                </c:pt>
                <c:pt idx="1017">
                  <c:v>208.41423057809388</c:v>
                </c:pt>
                <c:pt idx="1018">
                  <c:v>208.32380816531168</c:v>
                </c:pt>
                <c:pt idx="1019">
                  <c:v>208.23321357349266</c:v>
                </c:pt>
                <c:pt idx="1020">
                  <c:v>208.14745931218923</c:v>
                </c:pt>
                <c:pt idx="1021">
                  <c:v>208.06794506005133</c:v>
                </c:pt>
                <c:pt idx="1022">
                  <c:v>207.99757059852737</c:v>
                </c:pt>
                <c:pt idx="1023">
                  <c:v>207.93265626047778</c:v>
                </c:pt>
                <c:pt idx="1024">
                  <c:v>207.87095624217184</c:v>
                </c:pt>
                <c:pt idx="1025">
                  <c:v>207.81339541035678</c:v>
                </c:pt>
                <c:pt idx="1026">
                  <c:v>207.76211092258563</c:v>
                </c:pt>
                <c:pt idx="1027">
                  <c:v>207.71723133189818</c:v>
                </c:pt>
                <c:pt idx="1028">
                  <c:v>207.68621894711831</c:v>
                </c:pt>
                <c:pt idx="1029">
                  <c:v>207.66205231939696</c:v>
                </c:pt>
                <c:pt idx="1030">
                  <c:v>207.64869472077271</c:v>
                </c:pt>
                <c:pt idx="1031">
                  <c:v>207.64084704637435</c:v>
                </c:pt>
                <c:pt idx="1032">
                  <c:v>207.62242050529065</c:v>
                </c:pt>
                <c:pt idx="1033">
                  <c:v>207.59941263647096</c:v>
                </c:pt>
                <c:pt idx="1034">
                  <c:v>207.58531577353853</c:v>
                </c:pt>
                <c:pt idx="1035">
                  <c:v>207.57607280444816</c:v>
                </c:pt>
                <c:pt idx="1036">
                  <c:v>207.57482472450656</c:v>
                </c:pt>
                <c:pt idx="1037">
                  <c:v>207.58051140038631</c:v>
                </c:pt>
                <c:pt idx="1038">
                  <c:v>207.58926447652573</c:v>
                </c:pt>
                <c:pt idx="1039">
                  <c:v>207.590404655208</c:v>
                </c:pt>
                <c:pt idx="1040">
                  <c:v>207.58564005918859</c:v>
                </c:pt>
                <c:pt idx="1041">
                  <c:v>207.57406474516011</c:v>
                </c:pt>
                <c:pt idx="1042">
                  <c:v>207.55818419220086</c:v>
                </c:pt>
                <c:pt idx="1043">
                  <c:v>207.54314420501262</c:v>
                </c:pt>
                <c:pt idx="1044">
                  <c:v>207.52660971823198</c:v>
                </c:pt>
                <c:pt idx="1045">
                  <c:v>207.50037140473924</c:v>
                </c:pt>
                <c:pt idx="1046">
                  <c:v>207.47043951625673</c:v>
                </c:pt>
                <c:pt idx="1047">
                  <c:v>207.43288684634254</c:v>
                </c:pt>
                <c:pt idx="1048">
                  <c:v>207.38786267553721</c:v>
                </c:pt>
                <c:pt idx="1049">
                  <c:v>207.33750390338238</c:v>
                </c:pt>
                <c:pt idx="1050">
                  <c:v>207.28017020834261</c:v>
                </c:pt>
                <c:pt idx="1051">
                  <c:v>207.2228210921098</c:v>
                </c:pt>
                <c:pt idx="1052">
                  <c:v>207.16144770623771</c:v>
                </c:pt>
                <c:pt idx="1053">
                  <c:v>207.1014132073098</c:v>
                </c:pt>
                <c:pt idx="1054">
                  <c:v>207.05290099638242</c:v>
                </c:pt>
                <c:pt idx="1055">
                  <c:v>207.00861749642775</c:v>
                </c:pt>
                <c:pt idx="1056">
                  <c:v>206.97769771306457</c:v>
                </c:pt>
                <c:pt idx="1057">
                  <c:v>206.9575449639062</c:v>
                </c:pt>
                <c:pt idx="1058">
                  <c:v>206.94591683788423</c:v>
                </c:pt>
                <c:pt idx="1059">
                  <c:v>206.93365389501849</c:v>
                </c:pt>
                <c:pt idx="1060">
                  <c:v>206.91951229541243</c:v>
                </c:pt>
                <c:pt idx="1061">
                  <c:v>206.91961080547571</c:v>
                </c:pt>
                <c:pt idx="1062">
                  <c:v>206.92892012913083</c:v>
                </c:pt>
                <c:pt idx="1063">
                  <c:v>206.93774804638633</c:v>
                </c:pt>
                <c:pt idx="1064">
                  <c:v>206.94628305515542</c:v>
                </c:pt>
                <c:pt idx="1065">
                  <c:v>206.94362764730596</c:v>
                </c:pt>
                <c:pt idx="1066">
                  <c:v>206.92969665126486</c:v>
                </c:pt>
                <c:pt idx="1067">
                  <c:v>206.90031731987304</c:v>
                </c:pt>
                <c:pt idx="1068">
                  <c:v>206.85752705738423</c:v>
                </c:pt>
                <c:pt idx="1069">
                  <c:v>206.80377796307081</c:v>
                </c:pt>
                <c:pt idx="1070">
                  <c:v>206.75541271151496</c:v>
                </c:pt>
                <c:pt idx="1071">
                  <c:v>206.71429528651359</c:v>
                </c:pt>
                <c:pt idx="1072">
                  <c:v>206.66581240020921</c:v>
                </c:pt>
                <c:pt idx="1073">
                  <c:v>206.61036625865501</c:v>
                </c:pt>
                <c:pt idx="1074">
                  <c:v>206.55365929271599</c:v>
                </c:pt>
                <c:pt idx="1075">
                  <c:v>206.48670745295328</c:v>
                </c:pt>
                <c:pt idx="1076">
                  <c:v>206.42331709840349</c:v>
                </c:pt>
                <c:pt idx="1077">
                  <c:v>206.36219372549238</c:v>
                </c:pt>
                <c:pt idx="1078">
                  <c:v>206.30348717612898</c:v>
                </c:pt>
                <c:pt idx="1079">
                  <c:v>206.25085351911446</c:v>
                </c:pt>
                <c:pt idx="1080">
                  <c:v>206.20609300647419</c:v>
                </c:pt>
                <c:pt idx="1081">
                  <c:v>206.15790940032792</c:v>
                </c:pt>
                <c:pt idx="1082">
                  <c:v>206.10352343387621</c:v>
                </c:pt>
                <c:pt idx="1083">
                  <c:v>206.05728344071039</c:v>
                </c:pt>
                <c:pt idx="1084">
                  <c:v>206.01371032771442</c:v>
                </c:pt>
                <c:pt idx="1085">
                  <c:v>205.97784606088032</c:v>
                </c:pt>
                <c:pt idx="1086">
                  <c:v>205.95214974811825</c:v>
                </c:pt>
                <c:pt idx="1087">
                  <c:v>205.92600342080257</c:v>
                </c:pt>
                <c:pt idx="1088">
                  <c:v>205.90622253156189</c:v>
                </c:pt>
                <c:pt idx="1089">
                  <c:v>205.88901874053656</c:v>
                </c:pt>
                <c:pt idx="1090">
                  <c:v>205.87461178092389</c:v>
                </c:pt>
                <c:pt idx="1091">
                  <c:v>205.87020369154953</c:v>
                </c:pt>
                <c:pt idx="1092">
                  <c:v>205.87470349147955</c:v>
                </c:pt>
                <c:pt idx="1093">
                  <c:v>205.88947728891344</c:v>
                </c:pt>
                <c:pt idx="1094">
                  <c:v>205.91172323029824</c:v>
                </c:pt>
                <c:pt idx="1095">
                  <c:v>205.95207931979911</c:v>
                </c:pt>
                <c:pt idx="1096">
                  <c:v>205.99820636049498</c:v>
                </c:pt>
                <c:pt idx="1097">
                  <c:v>206.04389663549046</c:v>
                </c:pt>
                <c:pt idx="1098">
                  <c:v>206.0853479188676</c:v>
                </c:pt>
                <c:pt idx="1099">
                  <c:v>206.12333653417042</c:v>
                </c:pt>
                <c:pt idx="1100">
                  <c:v>206.17043794927011</c:v>
                </c:pt>
                <c:pt idx="1101">
                  <c:v>206.21583033191436</c:v>
                </c:pt>
                <c:pt idx="1102">
                  <c:v>206.25131218123343</c:v>
                </c:pt>
                <c:pt idx="1103">
                  <c:v>206.28186079852202</c:v>
                </c:pt>
                <c:pt idx="1104">
                  <c:v>206.31332952042595</c:v>
                </c:pt>
                <c:pt idx="1105">
                  <c:v>206.34467433500274</c:v>
                </c:pt>
                <c:pt idx="1106">
                  <c:v>206.37127929524078</c:v>
                </c:pt>
                <c:pt idx="1107">
                  <c:v>206.39712725762226</c:v>
                </c:pt>
                <c:pt idx="1108">
                  <c:v>206.41583746092536</c:v>
                </c:pt>
                <c:pt idx="1109">
                  <c:v>206.44016643154146</c:v>
                </c:pt>
                <c:pt idx="1110">
                  <c:v>206.46435954104419</c:v>
                </c:pt>
                <c:pt idx="1111">
                  <c:v>206.48379621769342</c:v>
                </c:pt>
                <c:pt idx="1112">
                  <c:v>206.50564200680964</c:v>
                </c:pt>
                <c:pt idx="1113">
                  <c:v>206.52858757210896</c:v>
                </c:pt>
                <c:pt idx="1114">
                  <c:v>206.54749523766912</c:v>
                </c:pt>
                <c:pt idx="1115">
                  <c:v>206.56182727940666</c:v>
                </c:pt>
                <c:pt idx="1116">
                  <c:v>206.56666781992138</c:v>
                </c:pt>
                <c:pt idx="1117">
                  <c:v>206.56288287404325</c:v>
                </c:pt>
                <c:pt idx="1118">
                  <c:v>206.55720417391069</c:v>
                </c:pt>
                <c:pt idx="1119">
                  <c:v>206.56153720123027</c:v>
                </c:pt>
                <c:pt idx="1120">
                  <c:v>206.5808883737927</c:v>
                </c:pt>
                <c:pt idx="1121">
                  <c:v>206.61560992754701</c:v>
                </c:pt>
                <c:pt idx="1122">
                  <c:v>206.65075972700404</c:v>
                </c:pt>
                <c:pt idx="1123">
                  <c:v>206.68753787193018</c:v>
                </c:pt>
                <c:pt idx="1124">
                  <c:v>206.73067597721757</c:v>
                </c:pt>
                <c:pt idx="1125">
                  <c:v>206.77167844580711</c:v>
                </c:pt>
                <c:pt idx="1126">
                  <c:v>206.81177661855565</c:v>
                </c:pt>
                <c:pt idx="1127">
                  <c:v>206.84451195215124</c:v>
                </c:pt>
                <c:pt idx="1128">
                  <c:v>206.87303668834164</c:v>
                </c:pt>
                <c:pt idx="1129">
                  <c:v>206.90188214211329</c:v>
                </c:pt>
                <c:pt idx="1130">
                  <c:v>206.92705991924643</c:v>
                </c:pt>
                <c:pt idx="1131">
                  <c:v>206.93426851981712</c:v>
                </c:pt>
                <c:pt idx="1132">
                  <c:v>206.92944005613711</c:v>
                </c:pt>
                <c:pt idx="1133">
                  <c:v>206.93872784930682</c:v>
                </c:pt>
                <c:pt idx="1134">
                  <c:v>206.95681629006711</c:v>
                </c:pt>
                <c:pt idx="1135">
                  <c:v>206.98167886549297</c:v>
                </c:pt>
                <c:pt idx="1136">
                  <c:v>207.0160473311239</c:v>
                </c:pt>
                <c:pt idx="1137">
                  <c:v>207.04964950281064</c:v>
                </c:pt>
                <c:pt idx="1138">
                  <c:v>207.09120237700779</c:v>
                </c:pt>
                <c:pt idx="1139">
                  <c:v>207.13034197590298</c:v>
                </c:pt>
                <c:pt idx="1140">
                  <c:v>207.15941940820238</c:v>
                </c:pt>
                <c:pt idx="1141">
                  <c:v>207.18045970537329</c:v>
                </c:pt>
                <c:pt idx="1142">
                  <c:v>207.19266224899027</c:v>
                </c:pt>
                <c:pt idx="1143">
                  <c:v>207.19400764796575</c:v>
                </c:pt>
                <c:pt idx="1144">
                  <c:v>207.17242680039632</c:v>
                </c:pt>
                <c:pt idx="1145">
                  <c:v>207.13798754943281</c:v>
                </c:pt>
                <c:pt idx="1146">
                  <c:v>207.09307693346128</c:v>
                </c:pt>
                <c:pt idx="1147">
                  <c:v>207.05069363982923</c:v>
                </c:pt>
                <c:pt idx="1148">
                  <c:v>207.00450814519448</c:v>
                </c:pt>
                <c:pt idx="1149">
                  <c:v>206.94670627345457</c:v>
                </c:pt>
                <c:pt idx="1150">
                  <c:v>206.88539813027509</c:v>
                </c:pt>
                <c:pt idx="1151">
                  <c:v>206.82208325831999</c:v>
                </c:pt>
                <c:pt idx="1152">
                  <c:v>206.76124484471731</c:v>
                </c:pt>
                <c:pt idx="1153">
                  <c:v>206.71146512339507</c:v>
                </c:pt>
                <c:pt idx="1154">
                  <c:v>206.66623557806122</c:v>
                </c:pt>
                <c:pt idx="1155">
                  <c:v>206.6204148153146</c:v>
                </c:pt>
                <c:pt idx="1156">
                  <c:v>206.57571164769578</c:v>
                </c:pt>
                <c:pt idx="1157">
                  <c:v>206.53385892413772</c:v>
                </c:pt>
                <c:pt idx="1158">
                  <c:v>206.49677671391257</c:v>
                </c:pt>
                <c:pt idx="1159">
                  <c:v>206.47539090211413</c:v>
                </c:pt>
                <c:pt idx="1160">
                  <c:v>206.4700755160635</c:v>
                </c:pt>
                <c:pt idx="1161">
                  <c:v>206.47327811776242</c:v>
                </c:pt>
                <c:pt idx="1162">
                  <c:v>206.48562394410965</c:v>
                </c:pt>
                <c:pt idx="1163">
                  <c:v>206.50699506230364</c:v>
                </c:pt>
                <c:pt idx="1164">
                  <c:v>206.53270247485969</c:v>
                </c:pt>
                <c:pt idx="1165">
                  <c:v>206.56439929821983</c:v>
                </c:pt>
                <c:pt idx="1166">
                  <c:v>206.61989556710216</c:v>
                </c:pt>
                <c:pt idx="1167">
                  <c:v>206.68847222054146</c:v>
                </c:pt>
                <c:pt idx="1168">
                  <c:v>206.75930676264068</c:v>
                </c:pt>
                <c:pt idx="1169">
                  <c:v>206.8250661265113</c:v>
                </c:pt>
                <c:pt idx="1170">
                  <c:v>206.88864281156137</c:v>
                </c:pt>
                <c:pt idx="1171">
                  <c:v>206.94392324808013</c:v>
                </c:pt>
                <c:pt idx="1172">
                  <c:v>206.98723489021688</c:v>
                </c:pt>
                <c:pt idx="1173">
                  <c:v>207.02252607696758</c:v>
                </c:pt>
                <c:pt idx="1174">
                  <c:v>207.04840066167952</c:v>
                </c:pt>
                <c:pt idx="1175">
                  <c:v>207.06793845948553</c:v>
                </c:pt>
                <c:pt idx="1176">
                  <c:v>207.08486746886993</c:v>
                </c:pt>
                <c:pt idx="1177">
                  <c:v>207.08667060654992</c:v>
                </c:pt>
                <c:pt idx="1178">
                  <c:v>207.07786142208727</c:v>
                </c:pt>
                <c:pt idx="1179">
                  <c:v>207.06351332022203</c:v>
                </c:pt>
                <c:pt idx="1180">
                  <c:v>207.04493271533673</c:v>
                </c:pt>
                <c:pt idx="1181">
                  <c:v>207.01442815239506</c:v>
                </c:pt>
                <c:pt idx="1182">
                  <c:v>206.97877589788547</c:v>
                </c:pt>
                <c:pt idx="1183">
                  <c:v>206.94985776717601</c:v>
                </c:pt>
                <c:pt idx="1184">
                  <c:v>206.93588417467015</c:v>
                </c:pt>
                <c:pt idx="1185">
                  <c:v>206.92600748303428</c:v>
                </c:pt>
                <c:pt idx="1186">
                  <c:v>206.91324182171164</c:v>
                </c:pt>
                <c:pt idx="1187">
                  <c:v>206.90521781167217</c:v>
                </c:pt>
                <c:pt idx="1188">
                  <c:v>206.89051659849531</c:v>
                </c:pt>
                <c:pt idx="1189">
                  <c:v>206.86676977879506</c:v>
                </c:pt>
                <c:pt idx="1190">
                  <c:v>206.83557528938553</c:v>
                </c:pt>
                <c:pt idx="1191">
                  <c:v>206.79604421339297</c:v>
                </c:pt>
                <c:pt idx="1192">
                  <c:v>206.75366197771262</c:v>
                </c:pt>
                <c:pt idx="1193">
                  <c:v>206.72200236264268</c:v>
                </c:pt>
                <c:pt idx="1194">
                  <c:v>206.72318474431316</c:v>
                </c:pt>
                <c:pt idx="1195">
                  <c:v>206.74660174067947</c:v>
                </c:pt>
                <c:pt idx="1196">
                  <c:v>206.7743174133532</c:v>
                </c:pt>
                <c:pt idx="1197">
                  <c:v>206.82061572265604</c:v>
                </c:pt>
                <c:pt idx="1198">
                  <c:v>206.87241890421393</c:v>
                </c:pt>
                <c:pt idx="1199">
                  <c:v>206.94206601205167</c:v>
                </c:pt>
                <c:pt idx="1200">
                  <c:v>207.0213588986737</c:v>
                </c:pt>
                <c:pt idx="1201">
                  <c:v>207.10133897092027</c:v>
                </c:pt>
                <c:pt idx="1202">
                  <c:v>207.18030241762773</c:v>
                </c:pt>
                <c:pt idx="1203">
                  <c:v>207.2566572201311</c:v>
                </c:pt>
                <c:pt idx="1204">
                  <c:v>207.33513813715834</c:v>
                </c:pt>
                <c:pt idx="1205">
                  <c:v>207.37866456368909</c:v>
                </c:pt>
                <c:pt idx="1206">
                  <c:v>207.4121401775331</c:v>
                </c:pt>
                <c:pt idx="1207">
                  <c:v>207.4913162726063</c:v>
                </c:pt>
                <c:pt idx="1208">
                  <c:v>207.59321889440199</c:v>
                </c:pt>
                <c:pt idx="1209">
                  <c:v>207.70901057153861</c:v>
                </c:pt>
                <c:pt idx="1210">
                  <c:v>207.80627876491982</c:v>
                </c:pt>
                <c:pt idx="1211">
                  <c:v>207.8997186066855</c:v>
                </c:pt>
                <c:pt idx="1212">
                  <c:v>207.99925338889062</c:v>
                </c:pt>
                <c:pt idx="1213">
                  <c:v>208.10465598762929</c:v>
                </c:pt>
                <c:pt idx="1214">
                  <c:v>208.21245727786325</c:v>
                </c:pt>
                <c:pt idx="1215">
                  <c:v>208.30864968341791</c:v>
                </c:pt>
                <c:pt idx="1216">
                  <c:v>208.42667339419151</c:v>
                </c:pt>
                <c:pt idx="1217">
                  <c:v>208.52466820408182</c:v>
                </c:pt>
                <c:pt idx="1218">
                  <c:v>208.58619472630787</c:v>
                </c:pt>
                <c:pt idx="1219">
                  <c:v>208.63599012430052</c:v>
                </c:pt>
                <c:pt idx="1220">
                  <c:v>208.67559980995611</c:v>
                </c:pt>
                <c:pt idx="1221">
                  <c:v>208.72743597395655</c:v>
                </c:pt>
                <c:pt idx="1222">
                  <c:v>208.77886480136104</c:v>
                </c:pt>
                <c:pt idx="1223">
                  <c:v>208.83158256915661</c:v>
                </c:pt>
                <c:pt idx="1224">
                  <c:v>208.88461032990165</c:v>
                </c:pt>
                <c:pt idx="1225">
                  <c:v>208.9436047423921</c:v>
                </c:pt>
                <c:pt idx="1226">
                  <c:v>209.00082663967069</c:v>
                </c:pt>
                <c:pt idx="1227">
                  <c:v>209.03272836088209</c:v>
                </c:pt>
                <c:pt idx="1228">
                  <c:v>209.05786150511094</c:v>
                </c:pt>
                <c:pt idx="1229">
                  <c:v>209.06936878141485</c:v>
                </c:pt>
                <c:pt idx="1230">
                  <c:v>209.05604991192192</c:v>
                </c:pt>
                <c:pt idx="1231">
                  <c:v>209.03229473759495</c:v>
                </c:pt>
                <c:pt idx="1232">
                  <c:v>209.01528247021312</c:v>
                </c:pt>
                <c:pt idx="1233">
                  <c:v>209.00645398676033</c:v>
                </c:pt>
                <c:pt idx="1234">
                  <c:v>208.99988495179988</c:v>
                </c:pt>
                <c:pt idx="1235">
                  <c:v>208.99800385859717</c:v>
                </c:pt>
                <c:pt idx="1236">
                  <c:v>209.00609386505951</c:v>
                </c:pt>
                <c:pt idx="1237">
                  <c:v>209.02510085950624</c:v>
                </c:pt>
                <c:pt idx="1238">
                  <c:v>209.04849917204811</c:v>
                </c:pt>
                <c:pt idx="1239">
                  <c:v>209.07292484562706</c:v>
                </c:pt>
                <c:pt idx="1240">
                  <c:v>209.09477705910101</c:v>
                </c:pt>
                <c:pt idx="1241">
                  <c:v>209.11439856792015</c:v>
                </c:pt>
                <c:pt idx="1242">
                  <c:v>209.13119561492994</c:v>
                </c:pt>
                <c:pt idx="1243">
                  <c:v>209.13503911329437</c:v>
                </c:pt>
                <c:pt idx="1244">
                  <c:v>209.12499614894961</c:v>
                </c:pt>
                <c:pt idx="1245">
                  <c:v>209.10136380037673</c:v>
                </c:pt>
                <c:pt idx="1246">
                  <c:v>209.06723556160696</c:v>
                </c:pt>
                <c:pt idx="1247">
                  <c:v>209.02149001408654</c:v>
                </c:pt>
                <c:pt idx="1248">
                  <c:v>208.96827935869632</c:v>
                </c:pt>
                <c:pt idx="1249">
                  <c:v>208.91979821468212</c:v>
                </c:pt>
                <c:pt idx="1250">
                  <c:v>208.87622321682122</c:v>
                </c:pt>
                <c:pt idx="1251">
                  <c:v>208.83944324699794</c:v>
                </c:pt>
                <c:pt idx="1252">
                  <c:v>208.8017139415247</c:v>
                </c:pt>
                <c:pt idx="1253">
                  <c:v>208.7618289900096</c:v>
                </c:pt>
                <c:pt idx="1254">
                  <c:v>208.71898766387048</c:v>
                </c:pt>
                <c:pt idx="1255">
                  <c:v>208.68455695258262</c:v>
                </c:pt>
                <c:pt idx="1256">
                  <c:v>208.65643825213928</c:v>
                </c:pt>
                <c:pt idx="1257">
                  <c:v>208.64017949664651</c:v>
                </c:pt>
                <c:pt idx="1258">
                  <c:v>208.62303274110454</c:v>
                </c:pt>
                <c:pt idx="1259">
                  <c:v>208.60264308206482</c:v>
                </c:pt>
                <c:pt idx="1260">
                  <c:v>208.57603006041106</c:v>
                </c:pt>
                <c:pt idx="1261">
                  <c:v>208.5468383071364</c:v>
                </c:pt>
                <c:pt idx="1262">
                  <c:v>208.51808766026224</c:v>
                </c:pt>
                <c:pt idx="1263">
                  <c:v>208.49396286192493</c:v>
                </c:pt>
                <c:pt idx="1264">
                  <c:v>208.47796777477168</c:v>
                </c:pt>
                <c:pt idx="1265">
                  <c:v>208.47742830241359</c:v>
                </c:pt>
                <c:pt idx="1266">
                  <c:v>208.49370008685693</c:v>
                </c:pt>
                <c:pt idx="1267">
                  <c:v>208.52339772629139</c:v>
                </c:pt>
                <c:pt idx="1268">
                  <c:v>208.54802513060667</c:v>
                </c:pt>
                <c:pt idx="1269">
                  <c:v>208.57542542806385</c:v>
                </c:pt>
                <c:pt idx="1270">
                  <c:v>208.60754920829388</c:v>
                </c:pt>
                <c:pt idx="1271">
                  <c:v>208.64868337005058</c:v>
                </c:pt>
                <c:pt idx="1272">
                  <c:v>208.69948728686998</c:v>
                </c:pt>
                <c:pt idx="1273">
                  <c:v>208.7476723554025</c:v>
                </c:pt>
                <c:pt idx="1274">
                  <c:v>208.79141300361042</c:v>
                </c:pt>
                <c:pt idx="1275">
                  <c:v>208.82498502928402</c:v>
                </c:pt>
                <c:pt idx="1276">
                  <c:v>208.84516128926956</c:v>
                </c:pt>
                <c:pt idx="1277">
                  <c:v>208.84924281213907</c:v>
                </c:pt>
                <c:pt idx="1278">
                  <c:v>208.85595363447567</c:v>
                </c:pt>
                <c:pt idx="1279">
                  <c:v>208.87046826996402</c:v>
                </c:pt>
                <c:pt idx="1280">
                  <c:v>208.89944578962513</c:v>
                </c:pt>
                <c:pt idx="1281">
                  <c:v>208.94436051195873</c:v>
                </c:pt>
                <c:pt idx="1282">
                  <c:v>208.99595454695356</c:v>
                </c:pt>
                <c:pt idx="1283">
                  <c:v>209.04681201485417</c:v>
                </c:pt>
                <c:pt idx="1284">
                  <c:v>209.1053159965123</c:v>
                </c:pt>
                <c:pt idx="1285">
                  <c:v>209.17414777513565</c:v>
                </c:pt>
                <c:pt idx="1286">
                  <c:v>209.2529112173074</c:v>
                </c:pt>
                <c:pt idx="1287">
                  <c:v>209.34357227577485</c:v>
                </c:pt>
                <c:pt idx="1288">
                  <c:v>209.43762308378135</c:v>
                </c:pt>
                <c:pt idx="1289">
                  <c:v>209.52535940906543</c:v>
                </c:pt>
                <c:pt idx="1290">
                  <c:v>209.60654562411028</c:v>
                </c:pt>
                <c:pt idx="1291">
                  <c:v>209.66860311289375</c:v>
                </c:pt>
                <c:pt idx="1292">
                  <c:v>209.71579407884937</c:v>
                </c:pt>
                <c:pt idx="1293">
                  <c:v>209.75425250020118</c:v>
                </c:pt>
                <c:pt idx="1294">
                  <c:v>209.78328867726466</c:v>
                </c:pt>
                <c:pt idx="1295">
                  <c:v>209.80422356284305</c:v>
                </c:pt>
                <c:pt idx="1296">
                  <c:v>209.81779930975517</c:v>
                </c:pt>
                <c:pt idx="1297">
                  <c:v>209.82680052771482</c:v>
                </c:pt>
                <c:pt idx="1298">
                  <c:v>209.82538489149201</c:v>
                </c:pt>
                <c:pt idx="1299">
                  <c:v>209.81717994851707</c:v>
                </c:pt>
                <c:pt idx="1300">
                  <c:v>209.79832928791987</c:v>
                </c:pt>
                <c:pt idx="1301">
                  <c:v>209.77704497969759</c:v>
                </c:pt>
                <c:pt idx="1302">
                  <c:v>209.77205769273434</c:v>
                </c:pt>
                <c:pt idx="1303">
                  <c:v>209.778761646395</c:v>
                </c:pt>
                <c:pt idx="1304">
                  <c:v>209.79105868423775</c:v>
                </c:pt>
                <c:pt idx="1305">
                  <c:v>209.80851534597184</c:v>
                </c:pt>
                <c:pt idx="1306">
                  <c:v>209.8274453036089</c:v>
                </c:pt>
                <c:pt idx="1307">
                  <c:v>209.84901039736266</c:v>
                </c:pt>
                <c:pt idx="1308">
                  <c:v>209.87163421483081</c:v>
                </c:pt>
                <c:pt idx="1309">
                  <c:v>209.89347378680512</c:v>
                </c:pt>
                <c:pt idx="1310">
                  <c:v>209.91323641076531</c:v>
                </c:pt>
                <c:pt idx="1311">
                  <c:v>209.93506358634824</c:v>
                </c:pt>
                <c:pt idx="1312">
                  <c:v>209.95570412993459</c:v>
                </c:pt>
                <c:pt idx="1313">
                  <c:v>209.96799488950464</c:v>
                </c:pt>
                <c:pt idx="1314">
                  <c:v>209.98113961735416</c:v>
                </c:pt>
                <c:pt idx="1315">
                  <c:v>209.99425102218365</c:v>
                </c:pt>
                <c:pt idx="1316">
                  <c:v>210.01303946909766</c:v>
                </c:pt>
                <c:pt idx="1317">
                  <c:v>210.03366356438008</c:v>
                </c:pt>
                <c:pt idx="1318">
                  <c:v>210.0635080465718</c:v>
                </c:pt>
                <c:pt idx="1319">
                  <c:v>210.09510280406874</c:v>
                </c:pt>
                <c:pt idx="1320">
                  <c:v>210.12925017620989</c:v>
                </c:pt>
                <c:pt idx="1321">
                  <c:v>210.16800859601156</c:v>
                </c:pt>
                <c:pt idx="1322">
                  <c:v>210.20399465096941</c:v>
                </c:pt>
                <c:pt idx="1323">
                  <c:v>210.25099213353522</c:v>
                </c:pt>
                <c:pt idx="1324">
                  <c:v>210.29916372349226</c:v>
                </c:pt>
                <c:pt idx="1325">
                  <c:v>210.33721185266012</c:v>
                </c:pt>
                <c:pt idx="1326">
                  <c:v>210.37750469499841</c:v>
                </c:pt>
                <c:pt idx="1327">
                  <c:v>210.42584018836453</c:v>
                </c:pt>
                <c:pt idx="1328">
                  <c:v>210.47618712270767</c:v>
                </c:pt>
                <c:pt idx="1329">
                  <c:v>210.51710986805145</c:v>
                </c:pt>
                <c:pt idx="1330">
                  <c:v>210.55910248481266</c:v>
                </c:pt>
                <c:pt idx="1331">
                  <c:v>210.60426754715229</c:v>
                </c:pt>
                <c:pt idx="1332">
                  <c:v>210.65730221503273</c:v>
                </c:pt>
                <c:pt idx="1333">
                  <c:v>210.71991812469304</c:v>
                </c:pt>
                <c:pt idx="1334">
                  <c:v>210.772791893814</c:v>
                </c:pt>
                <c:pt idx="1335">
                  <c:v>210.81780705766715</c:v>
                </c:pt>
                <c:pt idx="1336">
                  <c:v>210.86043986425875</c:v>
                </c:pt>
                <c:pt idx="1337">
                  <c:v>210.90331730898615</c:v>
                </c:pt>
                <c:pt idx="1338">
                  <c:v>210.93199531408371</c:v>
                </c:pt>
                <c:pt idx="1339">
                  <c:v>210.95659608141057</c:v>
                </c:pt>
                <c:pt idx="1340">
                  <c:v>210.98067188175608</c:v>
                </c:pt>
                <c:pt idx="1341">
                  <c:v>211.00234999519714</c:v>
                </c:pt>
                <c:pt idx="1342">
                  <c:v>211.01920720051004</c:v>
                </c:pt>
                <c:pt idx="1343">
                  <c:v>211.02718751773489</c:v>
                </c:pt>
                <c:pt idx="1344">
                  <c:v>211.02822489117972</c:v>
                </c:pt>
                <c:pt idx="1345">
                  <c:v>211.02824556605367</c:v>
                </c:pt>
                <c:pt idx="1346">
                  <c:v>211.03041908056983</c:v>
                </c:pt>
                <c:pt idx="1347">
                  <c:v>211.03297637705211</c:v>
                </c:pt>
                <c:pt idx="1348">
                  <c:v>211.02909884104201</c:v>
                </c:pt>
                <c:pt idx="1349">
                  <c:v>211.02313173204072</c:v>
                </c:pt>
                <c:pt idx="1350">
                  <c:v>211.01710225790387</c:v>
                </c:pt>
                <c:pt idx="1351">
                  <c:v>211.00546546060534</c:v>
                </c:pt>
                <c:pt idx="1352">
                  <c:v>210.98671954128542</c:v>
                </c:pt>
                <c:pt idx="1353">
                  <c:v>210.96798964627223</c:v>
                </c:pt>
                <c:pt idx="1354">
                  <c:v>210.95057035098026</c:v>
                </c:pt>
                <c:pt idx="1355">
                  <c:v>210.9378256531464</c:v>
                </c:pt>
                <c:pt idx="1356">
                  <c:v>210.92577369432431</c:v>
                </c:pt>
                <c:pt idx="1357">
                  <c:v>210.91492784414294</c:v>
                </c:pt>
                <c:pt idx="1358">
                  <c:v>210.91379027026704</c:v>
                </c:pt>
                <c:pt idx="1359">
                  <c:v>210.91854747689496</c:v>
                </c:pt>
                <c:pt idx="1360">
                  <c:v>210.94772866270458</c:v>
                </c:pt>
                <c:pt idx="1361">
                  <c:v>211.00095237547433</c:v>
                </c:pt>
                <c:pt idx="1362">
                  <c:v>211.0662984880253</c:v>
                </c:pt>
                <c:pt idx="1363">
                  <c:v>211.14298905057265</c:v>
                </c:pt>
                <c:pt idx="1364">
                  <c:v>211.22157227975595</c:v>
                </c:pt>
                <c:pt idx="1365">
                  <c:v>211.30412288894107</c:v>
                </c:pt>
                <c:pt idx="1366">
                  <c:v>211.39142753518715</c:v>
                </c:pt>
                <c:pt idx="1367">
                  <c:v>211.49273600185589</c:v>
                </c:pt>
                <c:pt idx="1368">
                  <c:v>211.59761657905577</c:v>
                </c:pt>
                <c:pt idx="1369">
                  <c:v>211.69322181521719</c:v>
                </c:pt>
                <c:pt idx="1370">
                  <c:v>211.7761727785728</c:v>
                </c:pt>
                <c:pt idx="1371">
                  <c:v>211.83331122065908</c:v>
                </c:pt>
                <c:pt idx="1372">
                  <c:v>211.86429365227897</c:v>
                </c:pt>
                <c:pt idx="1373">
                  <c:v>211.88501692130501</c:v>
                </c:pt>
                <c:pt idx="1374">
                  <c:v>211.89513068505849</c:v>
                </c:pt>
                <c:pt idx="1375">
                  <c:v>211.89782802025113</c:v>
                </c:pt>
                <c:pt idx="1376">
                  <c:v>211.89441507839274</c:v>
                </c:pt>
                <c:pt idx="1377">
                  <c:v>211.88687468893551</c:v>
                </c:pt>
                <c:pt idx="1378">
                  <c:v>211.86686960494023</c:v>
                </c:pt>
                <c:pt idx="1379">
                  <c:v>211.84093722250239</c:v>
                </c:pt>
                <c:pt idx="1380">
                  <c:v>211.80623046560078</c:v>
                </c:pt>
                <c:pt idx="1381">
                  <c:v>211.76741588207133</c:v>
                </c:pt>
                <c:pt idx="1382">
                  <c:v>211.7260732604129</c:v>
                </c:pt>
                <c:pt idx="1383">
                  <c:v>211.68587811866612</c:v>
                </c:pt>
                <c:pt idx="1384">
                  <c:v>211.64864703316181</c:v>
                </c:pt>
                <c:pt idx="1385">
                  <c:v>211.61343855386403</c:v>
                </c:pt>
                <c:pt idx="1386">
                  <c:v>211.58402922317029</c:v>
                </c:pt>
                <c:pt idx="1387">
                  <c:v>211.56433504468043</c:v>
                </c:pt>
                <c:pt idx="1388">
                  <c:v>211.54133596717199</c:v>
                </c:pt>
                <c:pt idx="1389">
                  <c:v>211.52036933354555</c:v>
                </c:pt>
                <c:pt idx="1390">
                  <c:v>211.50321931821463</c:v>
                </c:pt>
                <c:pt idx="1391">
                  <c:v>211.49881879372876</c:v>
                </c:pt>
                <c:pt idx="1392">
                  <c:v>211.50636203615323</c:v>
                </c:pt>
                <c:pt idx="1393">
                  <c:v>211.51445052687524</c:v>
                </c:pt>
                <c:pt idx="1394">
                  <c:v>211.5250022071441</c:v>
                </c:pt>
                <c:pt idx="1395">
                  <c:v>211.5470680459579</c:v>
                </c:pt>
                <c:pt idx="1396">
                  <c:v>211.59205832317573</c:v>
                </c:pt>
                <c:pt idx="1397">
                  <c:v>211.65012195467386</c:v>
                </c:pt>
                <c:pt idx="1398">
                  <c:v>211.70266225972472</c:v>
                </c:pt>
                <c:pt idx="1399">
                  <c:v>211.75677448230209</c:v>
                </c:pt>
                <c:pt idx="1400">
                  <c:v>211.80938130574202</c:v>
                </c:pt>
                <c:pt idx="1401">
                  <c:v>211.85915297555027</c:v>
                </c:pt>
                <c:pt idx="1402">
                  <c:v>211.90359020797132</c:v>
                </c:pt>
                <c:pt idx="1403">
                  <c:v>211.94055107871046</c:v>
                </c:pt>
                <c:pt idx="1404">
                  <c:v>211.98026909271485</c:v>
                </c:pt>
                <c:pt idx="1405">
                  <c:v>212.02033010747857</c:v>
                </c:pt>
                <c:pt idx="1406">
                  <c:v>212.04735440145916</c:v>
                </c:pt>
                <c:pt idx="1407">
                  <c:v>212.04921614589813</c:v>
                </c:pt>
                <c:pt idx="1408">
                  <c:v>212.03276295106789</c:v>
                </c:pt>
                <c:pt idx="1409">
                  <c:v>212.00943334011728</c:v>
                </c:pt>
                <c:pt idx="1410">
                  <c:v>211.97853467147834</c:v>
                </c:pt>
                <c:pt idx="1411">
                  <c:v>211.94176408893171</c:v>
                </c:pt>
                <c:pt idx="1412">
                  <c:v>211.91087971046565</c:v>
                </c:pt>
                <c:pt idx="1413">
                  <c:v>211.88068230767084</c:v>
                </c:pt>
                <c:pt idx="1414">
                  <c:v>211.84723050195282</c:v>
                </c:pt>
                <c:pt idx="1415">
                  <c:v>211.81018939897984</c:v>
                </c:pt>
                <c:pt idx="1416">
                  <c:v>211.76874683703616</c:v>
                </c:pt>
                <c:pt idx="1417">
                  <c:v>211.72734031719966</c:v>
                </c:pt>
                <c:pt idx="1418">
                  <c:v>211.68911204010391</c:v>
                </c:pt>
                <c:pt idx="1419">
                  <c:v>211.65580757738471</c:v>
                </c:pt>
                <c:pt idx="1420">
                  <c:v>211.62285064793704</c:v>
                </c:pt>
                <c:pt idx="1421">
                  <c:v>211.58966963487126</c:v>
                </c:pt>
                <c:pt idx="1422">
                  <c:v>211.55617493544196</c:v>
                </c:pt>
                <c:pt idx="1423">
                  <c:v>211.51398472285274</c:v>
                </c:pt>
                <c:pt idx="1424">
                  <c:v>211.46699397161666</c:v>
                </c:pt>
                <c:pt idx="1425">
                  <c:v>211.4279480367797</c:v>
                </c:pt>
                <c:pt idx="1426">
                  <c:v>211.3944890739873</c:v>
                </c:pt>
                <c:pt idx="1427">
                  <c:v>211.36402316597741</c:v>
                </c:pt>
                <c:pt idx="1428">
                  <c:v>211.33443694614505</c:v>
                </c:pt>
                <c:pt idx="1429">
                  <c:v>211.31075238881252</c:v>
                </c:pt>
                <c:pt idx="1430">
                  <c:v>211.28827987433007</c:v>
                </c:pt>
                <c:pt idx="1431">
                  <c:v>211.26963559075978</c:v>
                </c:pt>
                <c:pt idx="1432">
                  <c:v>211.25692094282229</c:v>
                </c:pt>
                <c:pt idx="1433">
                  <c:v>211.26133780132361</c:v>
                </c:pt>
                <c:pt idx="1434">
                  <c:v>211.28453521142913</c:v>
                </c:pt>
                <c:pt idx="1435">
                  <c:v>211.31647282637252</c:v>
                </c:pt>
                <c:pt idx="1436">
                  <c:v>211.35085659795402</c:v>
                </c:pt>
                <c:pt idx="1437">
                  <c:v>211.38381735819456</c:v>
                </c:pt>
                <c:pt idx="1438">
                  <c:v>211.41046291424212</c:v>
                </c:pt>
                <c:pt idx="1439">
                  <c:v>211.43539417794707</c:v>
                </c:pt>
                <c:pt idx="1440">
                  <c:v>211.45215878501975</c:v>
                </c:pt>
                <c:pt idx="1441">
                  <c:v>211.46036329303567</c:v>
                </c:pt>
                <c:pt idx="1442">
                  <c:v>211.46353484554547</c:v>
                </c:pt>
                <c:pt idx="1443">
                  <c:v>211.46144523283155</c:v>
                </c:pt>
                <c:pt idx="1444">
                  <c:v>211.44195934098406</c:v>
                </c:pt>
                <c:pt idx="1445">
                  <c:v>211.40412544144021</c:v>
                </c:pt>
                <c:pt idx="1446">
                  <c:v>211.35839827426253</c:v>
                </c:pt>
                <c:pt idx="1447">
                  <c:v>211.3052444716397</c:v>
                </c:pt>
                <c:pt idx="1448">
                  <c:v>211.24707485958552</c:v>
                </c:pt>
                <c:pt idx="1449">
                  <c:v>211.18583516964011</c:v>
                </c:pt>
                <c:pt idx="1450">
                  <c:v>211.12023378490005</c:v>
                </c:pt>
                <c:pt idx="1451">
                  <c:v>211.05541235338376</c:v>
                </c:pt>
                <c:pt idx="1452">
                  <c:v>210.99412249461548</c:v>
                </c:pt>
                <c:pt idx="1453">
                  <c:v>210.93196922266651</c:v>
                </c:pt>
                <c:pt idx="1454">
                  <c:v>210.86669886513934</c:v>
                </c:pt>
                <c:pt idx="1455">
                  <c:v>210.80139583997226</c:v>
                </c:pt>
                <c:pt idx="1456">
                  <c:v>210.73714224175382</c:v>
                </c:pt>
                <c:pt idx="1457">
                  <c:v>210.67468079064966</c:v>
                </c:pt>
                <c:pt idx="1458">
                  <c:v>210.61983124273181</c:v>
                </c:pt>
                <c:pt idx="1459">
                  <c:v>210.57571670883598</c:v>
                </c:pt>
                <c:pt idx="1460">
                  <c:v>210.54096762405908</c:v>
                </c:pt>
                <c:pt idx="1461">
                  <c:v>210.52043180339254</c:v>
                </c:pt>
                <c:pt idx="1462">
                  <c:v>210.5100546702906</c:v>
                </c:pt>
                <c:pt idx="1463">
                  <c:v>210.50914330496005</c:v>
                </c:pt>
                <c:pt idx="1464">
                  <c:v>210.52545808758285</c:v>
                </c:pt>
                <c:pt idx="1465">
                  <c:v>210.56679853205685</c:v>
                </c:pt>
                <c:pt idx="1466">
                  <c:v>210.6240177338714</c:v>
                </c:pt>
                <c:pt idx="1467">
                  <c:v>210.69032488406211</c:v>
                </c:pt>
                <c:pt idx="1468">
                  <c:v>210.76608543139818</c:v>
                </c:pt>
                <c:pt idx="1469">
                  <c:v>210.84600421932893</c:v>
                </c:pt>
                <c:pt idx="1470">
                  <c:v>210.93634485259082</c:v>
                </c:pt>
                <c:pt idx="1471">
                  <c:v>211.0383863924327</c:v>
                </c:pt>
                <c:pt idx="1472">
                  <c:v>211.13360726855296</c:v>
                </c:pt>
                <c:pt idx="1473">
                  <c:v>211.22107540587359</c:v>
                </c:pt>
                <c:pt idx="1474">
                  <c:v>211.29769118203947</c:v>
                </c:pt>
                <c:pt idx="1475">
                  <c:v>211.35980553061606</c:v>
                </c:pt>
                <c:pt idx="1476">
                  <c:v>211.40534429841725</c:v>
                </c:pt>
                <c:pt idx="1477">
                  <c:v>211.43933877481967</c:v>
                </c:pt>
                <c:pt idx="1478">
                  <c:v>211.46690937750802</c:v>
                </c:pt>
                <c:pt idx="1479">
                  <c:v>211.48862272399057</c:v>
                </c:pt>
                <c:pt idx="1480">
                  <c:v>211.49958375394945</c:v>
                </c:pt>
                <c:pt idx="1481">
                  <c:v>211.496134275299</c:v>
                </c:pt>
                <c:pt idx="1482">
                  <c:v>211.47833344534831</c:v>
                </c:pt>
                <c:pt idx="1483">
                  <c:v>211.46483230756402</c:v>
                </c:pt>
                <c:pt idx="1484">
                  <c:v>211.46043413493007</c:v>
                </c:pt>
                <c:pt idx="1485">
                  <c:v>211.45570505685936</c:v>
                </c:pt>
                <c:pt idx="1486">
                  <c:v>211.45089526426398</c:v>
                </c:pt>
                <c:pt idx="1487">
                  <c:v>211.44414177637691</c:v>
                </c:pt>
                <c:pt idx="1488">
                  <c:v>211.43515499487151</c:v>
                </c:pt>
                <c:pt idx="1489">
                  <c:v>211.42137862796409</c:v>
                </c:pt>
                <c:pt idx="1490">
                  <c:v>211.40436939881883</c:v>
                </c:pt>
                <c:pt idx="1491">
                  <c:v>211.39060938196954</c:v>
                </c:pt>
                <c:pt idx="1492">
                  <c:v>211.37622803481193</c:v>
                </c:pt>
                <c:pt idx="1493">
                  <c:v>211.363498202937</c:v>
                </c:pt>
                <c:pt idx="1494">
                  <c:v>211.34126848229261</c:v>
                </c:pt>
                <c:pt idx="1495">
                  <c:v>211.30813930910708</c:v>
                </c:pt>
                <c:pt idx="1496">
                  <c:v>211.27581758254365</c:v>
                </c:pt>
                <c:pt idx="1497">
                  <c:v>211.24249647632234</c:v>
                </c:pt>
                <c:pt idx="1498">
                  <c:v>211.20646428823346</c:v>
                </c:pt>
                <c:pt idx="1499">
                  <c:v>211.16786824807085</c:v>
                </c:pt>
                <c:pt idx="1500">
                  <c:v>211.12971425999422</c:v>
                </c:pt>
                <c:pt idx="1501">
                  <c:v>211.09211635650971</c:v>
                </c:pt>
                <c:pt idx="1502">
                  <c:v>211.05481726624566</c:v>
                </c:pt>
                <c:pt idx="1503">
                  <c:v>211.01684042086299</c:v>
                </c:pt>
                <c:pt idx="1504">
                  <c:v>210.97989143707326</c:v>
                </c:pt>
                <c:pt idx="1505">
                  <c:v>210.95356209741851</c:v>
                </c:pt>
                <c:pt idx="1506">
                  <c:v>210.93301175644456</c:v>
                </c:pt>
                <c:pt idx="1507">
                  <c:v>210.91860480169535</c:v>
                </c:pt>
                <c:pt idx="1508">
                  <c:v>210.90872274411024</c:v>
                </c:pt>
                <c:pt idx="1509">
                  <c:v>210.90000749311932</c:v>
                </c:pt>
                <c:pt idx="1510">
                  <c:v>210.89377796159243</c:v>
                </c:pt>
                <c:pt idx="1511">
                  <c:v>210.89116547417882</c:v>
                </c:pt>
                <c:pt idx="1512">
                  <c:v>210.88814156560747</c:v>
                </c:pt>
                <c:pt idx="1513">
                  <c:v>210.88129899699226</c:v>
                </c:pt>
                <c:pt idx="1514">
                  <c:v>210.87552674727829</c:v>
                </c:pt>
                <c:pt idx="1515">
                  <c:v>210.87069929277021</c:v>
                </c:pt>
                <c:pt idx="1516">
                  <c:v>210.86243100450966</c:v>
                </c:pt>
                <c:pt idx="1517">
                  <c:v>210.85774174854581</c:v>
                </c:pt>
                <c:pt idx="1518">
                  <c:v>210.8529480214558</c:v>
                </c:pt>
                <c:pt idx="1519">
                  <c:v>210.84434757107701</c:v>
                </c:pt>
                <c:pt idx="1520">
                  <c:v>210.83640835661697</c:v>
                </c:pt>
                <c:pt idx="1521">
                  <c:v>210.82648098105045</c:v>
                </c:pt>
                <c:pt idx="1522">
                  <c:v>210.81819385791138</c:v>
                </c:pt>
                <c:pt idx="1523">
                  <c:v>210.81216337942624</c:v>
                </c:pt>
                <c:pt idx="1524">
                  <c:v>210.81012051540586</c:v>
                </c:pt>
                <c:pt idx="1525">
                  <c:v>210.81236614035635</c:v>
                </c:pt>
                <c:pt idx="1526">
                  <c:v>210.81584473183312</c:v>
                </c:pt>
                <c:pt idx="1527">
                  <c:v>210.81230030706217</c:v>
                </c:pt>
                <c:pt idx="1528">
                  <c:v>210.79904510336692</c:v>
                </c:pt>
                <c:pt idx="1529">
                  <c:v>210.77997170312702</c:v>
                </c:pt>
                <c:pt idx="1530">
                  <c:v>210.76227727286857</c:v>
                </c:pt>
                <c:pt idx="1531">
                  <c:v>210.74391637029629</c:v>
                </c:pt>
                <c:pt idx="1532">
                  <c:v>210.73297517289603</c:v>
                </c:pt>
                <c:pt idx="1533">
                  <c:v>210.72115651148195</c:v>
                </c:pt>
                <c:pt idx="1534">
                  <c:v>210.71102795340911</c:v>
                </c:pt>
                <c:pt idx="1535">
                  <c:v>210.69721076979548</c:v>
                </c:pt>
                <c:pt idx="1536">
                  <c:v>210.67286735607487</c:v>
                </c:pt>
                <c:pt idx="1537">
                  <c:v>210.63993664886974</c:v>
                </c:pt>
                <c:pt idx="1538">
                  <c:v>210.60995166612236</c:v>
                </c:pt>
                <c:pt idx="1539">
                  <c:v>210.58174031637282</c:v>
                </c:pt>
                <c:pt idx="1540">
                  <c:v>210.56073213652044</c:v>
                </c:pt>
                <c:pt idx="1541">
                  <c:v>210.53884646888855</c:v>
                </c:pt>
                <c:pt idx="1542">
                  <c:v>210.51386530994293</c:v>
                </c:pt>
                <c:pt idx="1543">
                  <c:v>210.4831729648802</c:v>
                </c:pt>
                <c:pt idx="1544">
                  <c:v>210.4521012288684</c:v>
                </c:pt>
                <c:pt idx="1545">
                  <c:v>210.41525838919961</c:v>
                </c:pt>
                <c:pt idx="1546">
                  <c:v>210.37551761000316</c:v>
                </c:pt>
                <c:pt idx="1547">
                  <c:v>210.33493536071757</c:v>
                </c:pt>
                <c:pt idx="1548">
                  <c:v>210.29232777642494</c:v>
                </c:pt>
                <c:pt idx="1549">
                  <c:v>210.24593492374095</c:v>
                </c:pt>
                <c:pt idx="1550">
                  <c:v>210.1979770377429</c:v>
                </c:pt>
                <c:pt idx="1551">
                  <c:v>210.14321831019788</c:v>
                </c:pt>
                <c:pt idx="1552">
                  <c:v>210.08755422599225</c:v>
                </c:pt>
                <c:pt idx="1553">
                  <c:v>210.03358874846589</c:v>
                </c:pt>
                <c:pt idx="1554">
                  <c:v>209.97940896532785</c:v>
                </c:pt>
                <c:pt idx="1555">
                  <c:v>209.92322127684159</c:v>
                </c:pt>
                <c:pt idx="1556">
                  <c:v>209.8681403025287</c:v>
                </c:pt>
                <c:pt idx="1557">
                  <c:v>209.8156140797341</c:v>
                </c:pt>
                <c:pt idx="1558">
                  <c:v>209.76582607878993</c:v>
                </c:pt>
                <c:pt idx="1559">
                  <c:v>209.71878536542602</c:v>
                </c:pt>
                <c:pt idx="1560">
                  <c:v>209.67080312931145</c:v>
                </c:pt>
                <c:pt idx="1561">
                  <c:v>209.62404565866348</c:v>
                </c:pt>
                <c:pt idx="1562">
                  <c:v>209.58370001500737</c:v>
                </c:pt>
                <c:pt idx="1563">
                  <c:v>209.54560470290104</c:v>
                </c:pt>
                <c:pt idx="1564">
                  <c:v>209.51033608862835</c:v>
                </c:pt>
                <c:pt idx="1565">
                  <c:v>209.47908548645384</c:v>
                </c:pt>
                <c:pt idx="1566">
                  <c:v>209.44902978270193</c:v>
                </c:pt>
                <c:pt idx="1567">
                  <c:v>209.41954223372596</c:v>
                </c:pt>
                <c:pt idx="1568">
                  <c:v>209.39551479298399</c:v>
                </c:pt>
                <c:pt idx="1569">
                  <c:v>209.38057319461322</c:v>
                </c:pt>
                <c:pt idx="1570">
                  <c:v>209.37626513436388</c:v>
                </c:pt>
                <c:pt idx="1571">
                  <c:v>209.3827587151369</c:v>
                </c:pt>
                <c:pt idx="1572">
                  <c:v>209.39039679920023</c:v>
                </c:pt>
                <c:pt idx="1573">
                  <c:v>209.39233781046715</c:v>
                </c:pt>
                <c:pt idx="1574">
                  <c:v>209.39077989389355</c:v>
                </c:pt>
                <c:pt idx="1575">
                  <c:v>209.38842045530345</c:v>
                </c:pt>
                <c:pt idx="1576">
                  <c:v>209.38507767425924</c:v>
                </c:pt>
                <c:pt idx="1577">
                  <c:v>209.38222101459115</c:v>
                </c:pt>
                <c:pt idx="1578">
                  <c:v>209.37690400243045</c:v>
                </c:pt>
                <c:pt idx="1579">
                  <c:v>209.36484598609584</c:v>
                </c:pt>
                <c:pt idx="1580">
                  <c:v>209.3425587432813</c:v>
                </c:pt>
                <c:pt idx="1581">
                  <c:v>209.31184330771131</c:v>
                </c:pt>
                <c:pt idx="1582">
                  <c:v>209.28454409814819</c:v>
                </c:pt>
                <c:pt idx="1583">
                  <c:v>209.26222984196073</c:v>
                </c:pt>
                <c:pt idx="1584">
                  <c:v>209.24655244748584</c:v>
                </c:pt>
                <c:pt idx="1585">
                  <c:v>209.23470701859841</c:v>
                </c:pt>
                <c:pt idx="1586">
                  <c:v>209.22536159352561</c:v>
                </c:pt>
                <c:pt idx="1587">
                  <c:v>209.21565083681708</c:v>
                </c:pt>
                <c:pt idx="1588">
                  <c:v>209.20470163858911</c:v>
                </c:pt>
                <c:pt idx="1589">
                  <c:v>209.19327409075041</c:v>
                </c:pt>
                <c:pt idx="1590">
                  <c:v>209.18250788813666</c:v>
                </c:pt>
                <c:pt idx="1591">
                  <c:v>209.17557128817563</c:v>
                </c:pt>
                <c:pt idx="1592">
                  <c:v>209.16761933473211</c:v>
                </c:pt>
                <c:pt idx="1593">
                  <c:v>209.14911895846672</c:v>
                </c:pt>
                <c:pt idx="1594">
                  <c:v>209.12550895578977</c:v>
                </c:pt>
                <c:pt idx="1595">
                  <c:v>209.09609942558245</c:v>
                </c:pt>
                <c:pt idx="1596">
                  <c:v>209.06838573853949</c:v>
                </c:pt>
                <c:pt idx="1597">
                  <c:v>209.04059306094493</c:v>
                </c:pt>
                <c:pt idx="1598">
                  <c:v>209.01498730371392</c:v>
                </c:pt>
                <c:pt idx="1599">
                  <c:v>208.99141212041104</c:v>
                </c:pt>
                <c:pt idx="1600">
                  <c:v>208.96769122051657</c:v>
                </c:pt>
                <c:pt idx="1601">
                  <c:v>208.9413370420875</c:v>
                </c:pt>
                <c:pt idx="1602">
                  <c:v>208.91264628032604</c:v>
                </c:pt>
                <c:pt idx="1603">
                  <c:v>208.88557653820601</c:v>
                </c:pt>
                <c:pt idx="1604">
                  <c:v>208.85838273338734</c:v>
                </c:pt>
                <c:pt idx="1605">
                  <c:v>208.82886135675855</c:v>
                </c:pt>
                <c:pt idx="1606">
                  <c:v>208.79887421789365</c:v>
                </c:pt>
                <c:pt idx="1607">
                  <c:v>208.76690608274751</c:v>
                </c:pt>
                <c:pt idx="1608">
                  <c:v>208.7325115526144</c:v>
                </c:pt>
                <c:pt idx="1609">
                  <c:v>208.69819074971403</c:v>
                </c:pt>
                <c:pt idx="1610">
                  <c:v>208.66665146383733</c:v>
                </c:pt>
                <c:pt idx="1611">
                  <c:v>208.642236847569</c:v>
                </c:pt>
                <c:pt idx="1612">
                  <c:v>208.62193238990739</c:v>
                </c:pt>
                <c:pt idx="1613">
                  <c:v>208.6041829485024</c:v>
                </c:pt>
                <c:pt idx="1614">
                  <c:v>208.59479652073207</c:v>
                </c:pt>
                <c:pt idx="1615">
                  <c:v>208.59140522510833</c:v>
                </c:pt>
                <c:pt idx="1616">
                  <c:v>208.59083789053122</c:v>
                </c:pt>
                <c:pt idx="1617">
                  <c:v>208.59598906275926</c:v>
                </c:pt>
                <c:pt idx="1618">
                  <c:v>208.60485374140671</c:v>
                </c:pt>
                <c:pt idx="1619">
                  <c:v>208.61518212045601</c:v>
                </c:pt>
                <c:pt idx="1620">
                  <c:v>208.62454717900292</c:v>
                </c:pt>
                <c:pt idx="1621">
                  <c:v>208.62580863817709</c:v>
                </c:pt>
                <c:pt idx="1622">
                  <c:v>208.61929977511519</c:v>
                </c:pt>
                <c:pt idx="1623">
                  <c:v>208.61158431638998</c:v>
                </c:pt>
                <c:pt idx="1624">
                  <c:v>208.60196656416659</c:v>
                </c:pt>
                <c:pt idx="1625">
                  <c:v>208.5830416513293</c:v>
                </c:pt>
                <c:pt idx="1626">
                  <c:v>208.55751072854039</c:v>
                </c:pt>
                <c:pt idx="1627">
                  <c:v>208.52569939718066</c:v>
                </c:pt>
                <c:pt idx="1628">
                  <c:v>208.48545142665108</c:v>
                </c:pt>
                <c:pt idx="1629">
                  <c:v>208.43868607759441</c:v>
                </c:pt>
                <c:pt idx="1630">
                  <c:v>208.3879760462217</c:v>
                </c:pt>
                <c:pt idx="1631">
                  <c:v>208.33277268329559</c:v>
                </c:pt>
                <c:pt idx="1632">
                  <c:v>208.27894514409772</c:v>
                </c:pt>
                <c:pt idx="1633">
                  <c:v>208.22957417543759</c:v>
                </c:pt>
                <c:pt idx="1634">
                  <c:v>208.18655493637905</c:v>
                </c:pt>
                <c:pt idx="1635">
                  <c:v>208.14665235567855</c:v>
                </c:pt>
                <c:pt idx="1636">
                  <c:v>208.10549130307334</c:v>
                </c:pt>
                <c:pt idx="1637">
                  <c:v>208.06120439839032</c:v>
                </c:pt>
                <c:pt idx="1638">
                  <c:v>208.02067960100175</c:v>
                </c:pt>
                <c:pt idx="1639">
                  <c:v>207.98556335863398</c:v>
                </c:pt>
                <c:pt idx="1640">
                  <c:v>207.95379974152857</c:v>
                </c:pt>
                <c:pt idx="1641">
                  <c:v>207.92286674592643</c:v>
                </c:pt>
                <c:pt idx="1642">
                  <c:v>207.89452949330371</c:v>
                </c:pt>
                <c:pt idx="1643">
                  <c:v>207.8710712303122</c:v>
                </c:pt>
                <c:pt idx="1644">
                  <c:v>207.84902499058828</c:v>
                </c:pt>
                <c:pt idx="1645">
                  <c:v>207.82401403086541</c:v>
                </c:pt>
                <c:pt idx="1646">
                  <c:v>207.80546801206802</c:v>
                </c:pt>
                <c:pt idx="1647">
                  <c:v>207.79708074168812</c:v>
                </c:pt>
                <c:pt idx="1648">
                  <c:v>207.80114272028462</c:v>
                </c:pt>
                <c:pt idx="1649">
                  <c:v>207.81168429648866</c:v>
                </c:pt>
                <c:pt idx="1650">
                  <c:v>207.82209140496755</c:v>
                </c:pt>
                <c:pt idx="1651">
                  <c:v>207.83029753958272</c:v>
                </c:pt>
                <c:pt idx="1652">
                  <c:v>207.8356482174143</c:v>
                </c:pt>
                <c:pt idx="1653">
                  <c:v>207.83604241161399</c:v>
                </c:pt>
                <c:pt idx="1654">
                  <c:v>207.83136776386362</c:v>
                </c:pt>
                <c:pt idx="1655">
                  <c:v>207.82244607425602</c:v>
                </c:pt>
                <c:pt idx="1656">
                  <c:v>207.81515327435909</c:v>
                </c:pt>
                <c:pt idx="1657">
                  <c:v>207.80540468631219</c:v>
                </c:pt>
                <c:pt idx="1658">
                  <c:v>207.79130356096687</c:v>
                </c:pt>
                <c:pt idx="1659">
                  <c:v>207.77045186193135</c:v>
                </c:pt>
                <c:pt idx="1660">
                  <c:v>207.74723848332425</c:v>
                </c:pt>
                <c:pt idx="1661">
                  <c:v>207.72666624413966</c:v>
                </c:pt>
                <c:pt idx="1662">
                  <c:v>207.7182000834413</c:v>
                </c:pt>
                <c:pt idx="1663">
                  <c:v>207.72517154963114</c:v>
                </c:pt>
                <c:pt idx="1664">
                  <c:v>207.73848844935736</c:v>
                </c:pt>
                <c:pt idx="1665">
                  <c:v>207.7668262475874</c:v>
                </c:pt>
                <c:pt idx="1666">
                  <c:v>207.80414751067855</c:v>
                </c:pt>
                <c:pt idx="1667">
                  <c:v>207.84200558533092</c:v>
                </c:pt>
                <c:pt idx="1668">
                  <c:v>207.88166598701136</c:v>
                </c:pt>
                <c:pt idx="1669">
                  <c:v>207.91728737466212</c:v>
                </c:pt>
                <c:pt idx="1670">
                  <c:v>207.95409770140085</c:v>
                </c:pt>
                <c:pt idx="1671">
                  <c:v>207.99094387510101</c:v>
                </c:pt>
                <c:pt idx="1672">
                  <c:v>208.02555785858149</c:v>
                </c:pt>
                <c:pt idx="1673">
                  <c:v>208.04857628696811</c:v>
                </c:pt>
                <c:pt idx="1674">
                  <c:v>208.06191974323613</c:v>
                </c:pt>
                <c:pt idx="1675">
                  <c:v>208.07392668148489</c:v>
                </c:pt>
                <c:pt idx="1676">
                  <c:v>208.0738444955725</c:v>
                </c:pt>
                <c:pt idx="1677">
                  <c:v>208.06534259539652</c:v>
                </c:pt>
                <c:pt idx="1678">
                  <c:v>208.05019758192648</c:v>
                </c:pt>
                <c:pt idx="1679">
                  <c:v>208.02633048101407</c:v>
                </c:pt>
                <c:pt idx="1680">
                  <c:v>208.00151484353057</c:v>
                </c:pt>
                <c:pt idx="1681">
                  <c:v>207.97646117806025</c:v>
                </c:pt>
                <c:pt idx="1682">
                  <c:v>207.95110989032307</c:v>
                </c:pt>
                <c:pt idx="1683">
                  <c:v>207.92168734704472</c:v>
                </c:pt>
                <c:pt idx="1684">
                  <c:v>207.89072729531756</c:v>
                </c:pt>
                <c:pt idx="1685">
                  <c:v>207.85917673949686</c:v>
                </c:pt>
                <c:pt idx="1686">
                  <c:v>207.82534560715692</c:v>
                </c:pt>
                <c:pt idx="1687">
                  <c:v>207.78696835968995</c:v>
                </c:pt>
                <c:pt idx="1688">
                  <c:v>207.74876145749047</c:v>
                </c:pt>
                <c:pt idx="1689">
                  <c:v>207.71268620810815</c:v>
                </c:pt>
                <c:pt idx="1690">
                  <c:v>207.67561240168152</c:v>
                </c:pt>
                <c:pt idx="1691">
                  <c:v>207.6384942223427</c:v>
                </c:pt>
                <c:pt idx="1692">
                  <c:v>207.59885367812703</c:v>
                </c:pt>
                <c:pt idx="1693">
                  <c:v>207.55481644718475</c:v>
                </c:pt>
                <c:pt idx="1694">
                  <c:v>207.5092205996242</c:v>
                </c:pt>
                <c:pt idx="1695">
                  <c:v>207.46405541662654</c:v>
                </c:pt>
                <c:pt idx="1696">
                  <c:v>207.41965344356305</c:v>
                </c:pt>
                <c:pt idx="1697">
                  <c:v>207.38046873670373</c:v>
                </c:pt>
                <c:pt idx="1698">
                  <c:v>207.34984025241192</c:v>
                </c:pt>
                <c:pt idx="1699">
                  <c:v>207.3265055151179</c:v>
                </c:pt>
                <c:pt idx="1700">
                  <c:v>207.30828271827622</c:v>
                </c:pt>
                <c:pt idx="1701">
                  <c:v>207.29472864127536</c:v>
                </c:pt>
                <c:pt idx="1702">
                  <c:v>207.28939851295544</c:v>
                </c:pt>
                <c:pt idx="1703">
                  <c:v>207.28801022799837</c:v>
                </c:pt>
                <c:pt idx="1704">
                  <c:v>207.28862704073697</c:v>
                </c:pt>
                <c:pt idx="1705">
                  <c:v>207.29331774899393</c:v>
                </c:pt>
                <c:pt idx="1706">
                  <c:v>207.29887048198333</c:v>
                </c:pt>
                <c:pt idx="1707">
                  <c:v>207.29954650089468</c:v>
                </c:pt>
                <c:pt idx="1708">
                  <c:v>207.29174887734436</c:v>
                </c:pt>
                <c:pt idx="1709">
                  <c:v>207.27859062227171</c:v>
                </c:pt>
                <c:pt idx="1710">
                  <c:v>207.25894117561785</c:v>
                </c:pt>
                <c:pt idx="1711">
                  <c:v>207.2348013211066</c:v>
                </c:pt>
                <c:pt idx="1712">
                  <c:v>207.20819486820926</c:v>
                </c:pt>
                <c:pt idx="1713">
                  <c:v>207.17475029618799</c:v>
                </c:pt>
                <c:pt idx="1714">
                  <c:v>207.13697223637129</c:v>
                </c:pt>
                <c:pt idx="1715">
                  <c:v>207.09967177491825</c:v>
                </c:pt>
                <c:pt idx="1716">
                  <c:v>207.06337577759351</c:v>
                </c:pt>
                <c:pt idx="1717">
                  <c:v>207.03030603907948</c:v>
                </c:pt>
                <c:pt idx="1718">
                  <c:v>206.99884181868035</c:v>
                </c:pt>
                <c:pt idx="1719">
                  <c:v>206.97097781809714</c:v>
                </c:pt>
                <c:pt idx="1720">
                  <c:v>206.94451173243036</c:v>
                </c:pt>
                <c:pt idx="1721">
                  <c:v>206.920454616385</c:v>
                </c:pt>
                <c:pt idx="1722">
                  <c:v>206.89797829360532</c:v>
                </c:pt>
                <c:pt idx="1723">
                  <c:v>206.87645818696237</c:v>
                </c:pt>
                <c:pt idx="1724">
                  <c:v>206.85893309926811</c:v>
                </c:pt>
                <c:pt idx="1725">
                  <c:v>206.84285081555939</c:v>
                </c:pt>
                <c:pt idx="1726">
                  <c:v>206.82548959345377</c:v>
                </c:pt>
                <c:pt idx="1727">
                  <c:v>206.80493137936847</c:v>
                </c:pt>
                <c:pt idx="1728">
                  <c:v>206.78577734083345</c:v>
                </c:pt>
                <c:pt idx="1729">
                  <c:v>206.77062300786454</c:v>
                </c:pt>
                <c:pt idx="1730">
                  <c:v>206.76664149070521</c:v>
                </c:pt>
                <c:pt idx="1731">
                  <c:v>206.76566888395385</c:v>
                </c:pt>
                <c:pt idx="1732">
                  <c:v>206.76477046005559</c:v>
                </c:pt>
                <c:pt idx="1733">
                  <c:v>206.76437484573191</c:v>
                </c:pt>
                <c:pt idx="1734">
                  <c:v>206.76513409150573</c:v>
                </c:pt>
                <c:pt idx="1735">
                  <c:v>206.76512014162316</c:v>
                </c:pt>
                <c:pt idx="1736">
                  <c:v>206.76946005806187</c:v>
                </c:pt>
                <c:pt idx="1737">
                  <c:v>206.77820961228861</c:v>
                </c:pt>
                <c:pt idx="1738">
                  <c:v>206.78840192899281</c:v>
                </c:pt>
                <c:pt idx="1739">
                  <c:v>206.79953839810486</c:v>
                </c:pt>
                <c:pt idx="1740">
                  <c:v>206.80919667428745</c:v>
                </c:pt>
                <c:pt idx="1741">
                  <c:v>206.81466549101089</c:v>
                </c:pt>
                <c:pt idx="1742">
                  <c:v>206.82076078228101</c:v>
                </c:pt>
                <c:pt idx="1743">
                  <c:v>206.82239247671498</c:v>
                </c:pt>
                <c:pt idx="1744">
                  <c:v>206.81952442570352</c:v>
                </c:pt>
                <c:pt idx="1745">
                  <c:v>206.81384242886526</c:v>
                </c:pt>
                <c:pt idx="1746">
                  <c:v>206.80472543432808</c:v>
                </c:pt>
                <c:pt idx="1747">
                  <c:v>206.79181258054697</c:v>
                </c:pt>
                <c:pt idx="1748">
                  <c:v>206.77885435702316</c:v>
                </c:pt>
                <c:pt idx="1749">
                  <c:v>206.76677556636176</c:v>
                </c:pt>
                <c:pt idx="1750">
                  <c:v>206.75054603053056</c:v>
                </c:pt>
                <c:pt idx="1751">
                  <c:v>206.74268628697098</c:v>
                </c:pt>
                <c:pt idx="1752">
                  <c:v>206.73623259004827</c:v>
                </c:pt>
                <c:pt idx="1753">
                  <c:v>206.73447507134907</c:v>
                </c:pt>
                <c:pt idx="1754">
                  <c:v>206.73568662134957</c:v>
                </c:pt>
                <c:pt idx="1755">
                  <c:v>206.75014793892657</c:v>
                </c:pt>
                <c:pt idx="1756">
                  <c:v>206.78199152540199</c:v>
                </c:pt>
                <c:pt idx="1757">
                  <c:v>206.82962737211039</c:v>
                </c:pt>
                <c:pt idx="1758">
                  <c:v>206.8779255120987</c:v>
                </c:pt>
                <c:pt idx="1759">
                  <c:v>206.93610812018596</c:v>
                </c:pt>
                <c:pt idx="1760">
                  <c:v>207.00026835773278</c:v>
                </c:pt>
                <c:pt idx="1761">
                  <c:v>207.07257354058311</c:v>
                </c:pt>
                <c:pt idx="1762">
                  <c:v>207.14124350872387</c:v>
                </c:pt>
                <c:pt idx="1763">
                  <c:v>207.21098918562186</c:v>
                </c:pt>
                <c:pt idx="1764">
                  <c:v>207.27282307450506</c:v>
                </c:pt>
                <c:pt idx="1765">
                  <c:v>207.33372870600991</c:v>
                </c:pt>
                <c:pt idx="1766">
                  <c:v>207.38160820896158</c:v>
                </c:pt>
                <c:pt idx="1767">
                  <c:v>207.41150083945902</c:v>
                </c:pt>
                <c:pt idx="1768">
                  <c:v>207.42431208932365</c:v>
                </c:pt>
                <c:pt idx="1769">
                  <c:v>207.43417466815083</c:v>
                </c:pt>
                <c:pt idx="1770">
                  <c:v>207.42755974769381</c:v>
                </c:pt>
                <c:pt idx="1771">
                  <c:v>207.41102651460935</c:v>
                </c:pt>
                <c:pt idx="1772">
                  <c:v>207.38434303077895</c:v>
                </c:pt>
                <c:pt idx="1773">
                  <c:v>207.35170910850127</c:v>
                </c:pt>
                <c:pt idx="1774">
                  <c:v>207.31213373593243</c:v>
                </c:pt>
                <c:pt idx="1775">
                  <c:v>207.27538539373853</c:v>
                </c:pt>
                <c:pt idx="1776">
                  <c:v>207.24364321359579</c:v>
                </c:pt>
                <c:pt idx="1777">
                  <c:v>207.21155137313997</c:v>
                </c:pt>
                <c:pt idx="1778">
                  <c:v>207.17711214895951</c:v>
                </c:pt>
                <c:pt idx="1779">
                  <c:v>207.13982691223009</c:v>
                </c:pt>
                <c:pt idx="1780">
                  <c:v>207.10194820214653</c:v>
                </c:pt>
                <c:pt idx="1781">
                  <c:v>207.06633489212393</c:v>
                </c:pt>
                <c:pt idx="1782">
                  <c:v>207.03384472120663</c:v>
                </c:pt>
                <c:pt idx="1783">
                  <c:v>207.00384767402113</c:v>
                </c:pt>
                <c:pt idx="1784">
                  <c:v>206.97499043048575</c:v>
                </c:pt>
                <c:pt idx="1785">
                  <c:v>206.94561027041411</c:v>
                </c:pt>
                <c:pt idx="1786">
                  <c:v>206.9123669383026</c:v>
                </c:pt>
                <c:pt idx="1787">
                  <c:v>206.87416215713401</c:v>
                </c:pt>
                <c:pt idx="1788">
                  <c:v>206.83733576174893</c:v>
                </c:pt>
                <c:pt idx="1789">
                  <c:v>206.80355101308044</c:v>
                </c:pt>
                <c:pt idx="1790">
                  <c:v>206.77589328877275</c:v>
                </c:pt>
                <c:pt idx="1791">
                  <c:v>206.75221700299264</c:v>
                </c:pt>
                <c:pt idx="1792">
                  <c:v>206.73417354669371</c:v>
                </c:pt>
                <c:pt idx="1793">
                  <c:v>206.7199039718258</c:v>
                </c:pt>
                <c:pt idx="1794">
                  <c:v>206.70367797838927</c:v>
                </c:pt>
                <c:pt idx="1795">
                  <c:v>206.68792677404508</c:v>
                </c:pt>
                <c:pt idx="1796">
                  <c:v>206.67442135006232</c:v>
                </c:pt>
                <c:pt idx="1797">
                  <c:v>206.6605115180474</c:v>
                </c:pt>
                <c:pt idx="1798">
                  <c:v>206.64835244640207</c:v>
                </c:pt>
                <c:pt idx="1799">
                  <c:v>206.63575661094546</c:v>
                </c:pt>
                <c:pt idx="1800">
                  <c:v>206.62210578020674</c:v>
                </c:pt>
                <c:pt idx="1801">
                  <c:v>206.60126289871741</c:v>
                </c:pt>
                <c:pt idx="1802">
                  <c:v>206.57441922433597</c:v>
                </c:pt>
                <c:pt idx="1803">
                  <c:v>206.54002180560417</c:v>
                </c:pt>
                <c:pt idx="1804">
                  <c:v>206.50095522820709</c:v>
                </c:pt>
                <c:pt idx="1805">
                  <c:v>206.4633724424526</c:v>
                </c:pt>
                <c:pt idx="1806">
                  <c:v>206.42646376594237</c:v>
                </c:pt>
                <c:pt idx="1807">
                  <c:v>206.39141837086802</c:v>
                </c:pt>
                <c:pt idx="1808">
                  <c:v>206.3581556127225</c:v>
                </c:pt>
                <c:pt idx="1809">
                  <c:v>206.32477778346529</c:v>
                </c:pt>
                <c:pt idx="1810">
                  <c:v>206.28909234998525</c:v>
                </c:pt>
                <c:pt idx="1811">
                  <c:v>206.25265632602225</c:v>
                </c:pt>
                <c:pt idx="1812">
                  <c:v>206.21953884948095</c:v>
                </c:pt>
                <c:pt idx="1813">
                  <c:v>206.18897298732264</c:v>
                </c:pt>
                <c:pt idx="1814">
                  <c:v>206.15942041875434</c:v>
                </c:pt>
                <c:pt idx="1815">
                  <c:v>206.12696811422992</c:v>
                </c:pt>
                <c:pt idx="1816">
                  <c:v>206.09403445651134</c:v>
                </c:pt>
                <c:pt idx="1817">
                  <c:v>206.0597910868147</c:v>
                </c:pt>
                <c:pt idx="1818">
                  <c:v>206.02137790777431</c:v>
                </c:pt>
                <c:pt idx="1819">
                  <c:v>205.98255044874804</c:v>
                </c:pt>
                <c:pt idx="1820">
                  <c:v>205.94153181844351</c:v>
                </c:pt>
                <c:pt idx="1821">
                  <c:v>205.9031254169291</c:v>
                </c:pt>
                <c:pt idx="1822">
                  <c:v>205.86411638520261</c:v>
                </c:pt>
                <c:pt idx="1823">
                  <c:v>205.82627643044373</c:v>
                </c:pt>
                <c:pt idx="1824">
                  <c:v>205.78927069208919</c:v>
                </c:pt>
                <c:pt idx="1825">
                  <c:v>205.75331942692637</c:v>
                </c:pt>
                <c:pt idx="1826">
                  <c:v>205.72419934321562</c:v>
                </c:pt>
                <c:pt idx="1827">
                  <c:v>205.70092642015743</c:v>
                </c:pt>
                <c:pt idx="1828">
                  <c:v>205.68498882839648</c:v>
                </c:pt>
                <c:pt idx="1829">
                  <c:v>205.67447420546139</c:v>
                </c:pt>
                <c:pt idx="1830">
                  <c:v>205.66822623277375</c:v>
                </c:pt>
                <c:pt idx="1831">
                  <c:v>205.66829389105672</c:v>
                </c:pt>
                <c:pt idx="1832">
                  <c:v>205.67216761474958</c:v>
                </c:pt>
                <c:pt idx="1833">
                  <c:v>205.6828120220527</c:v>
                </c:pt>
                <c:pt idx="1834">
                  <c:v>205.70946248976787</c:v>
                </c:pt>
                <c:pt idx="1835">
                  <c:v>205.75289726835123</c:v>
                </c:pt>
                <c:pt idx="1836">
                  <c:v>205.81228154454192</c:v>
                </c:pt>
                <c:pt idx="1837">
                  <c:v>205.87053013517664</c:v>
                </c:pt>
                <c:pt idx="1838">
                  <c:v>205.92428577183838</c:v>
                </c:pt>
                <c:pt idx="1839">
                  <c:v>205.96986009758632</c:v>
                </c:pt>
                <c:pt idx="1840">
                  <c:v>206.01292105157574</c:v>
                </c:pt>
                <c:pt idx="1841">
                  <c:v>206.05770268183389</c:v>
                </c:pt>
                <c:pt idx="1842">
                  <c:v>206.10079806152578</c:v>
                </c:pt>
                <c:pt idx="1843">
                  <c:v>206.13902100118005</c:v>
                </c:pt>
                <c:pt idx="1844">
                  <c:v>206.17173304987298</c:v>
                </c:pt>
                <c:pt idx="1845">
                  <c:v>206.18641855461738</c:v>
                </c:pt>
                <c:pt idx="1846">
                  <c:v>206.18269385190689</c:v>
                </c:pt>
                <c:pt idx="1847">
                  <c:v>206.16238329798136</c:v>
                </c:pt>
                <c:pt idx="1848">
                  <c:v>206.13647549849975</c:v>
                </c:pt>
                <c:pt idx="1849">
                  <c:v>206.10665756734673</c:v>
                </c:pt>
                <c:pt idx="1850">
                  <c:v>206.07489287258934</c:v>
                </c:pt>
                <c:pt idx="1851">
                  <c:v>206.04097533812947</c:v>
                </c:pt>
                <c:pt idx="1852">
                  <c:v>206.00222363749745</c:v>
                </c:pt>
                <c:pt idx="1853">
                  <c:v>205.95897063679206</c:v>
                </c:pt>
                <c:pt idx="1854">
                  <c:v>205.92219329088439</c:v>
                </c:pt>
                <c:pt idx="1855">
                  <c:v>205.89603567825827</c:v>
                </c:pt>
                <c:pt idx="1856">
                  <c:v>205.87885654838036</c:v>
                </c:pt>
                <c:pt idx="1857">
                  <c:v>205.86636289843511</c:v>
                </c:pt>
                <c:pt idx="1858">
                  <c:v>205.86343666448749</c:v>
                </c:pt>
                <c:pt idx="1859">
                  <c:v>205.87523553337954</c:v>
                </c:pt>
                <c:pt idx="1860">
                  <c:v>205.89962190045998</c:v>
                </c:pt>
                <c:pt idx="1861">
                  <c:v>205.93321984581252</c:v>
                </c:pt>
                <c:pt idx="1862">
                  <c:v>205.96813821640941</c:v>
                </c:pt>
                <c:pt idx="1863">
                  <c:v>206.00863588626081</c:v>
                </c:pt>
                <c:pt idx="1864">
                  <c:v>206.05955162495258</c:v>
                </c:pt>
                <c:pt idx="1865">
                  <c:v>206.11064964775144</c:v>
                </c:pt>
                <c:pt idx="1866">
                  <c:v>206.16652814022424</c:v>
                </c:pt>
                <c:pt idx="1867">
                  <c:v>206.22709711567438</c:v>
                </c:pt>
                <c:pt idx="1868">
                  <c:v>206.29823786402829</c:v>
                </c:pt>
                <c:pt idx="1869">
                  <c:v>206.37853195223397</c:v>
                </c:pt>
                <c:pt idx="1870">
                  <c:v>206.45716072544863</c:v>
                </c:pt>
                <c:pt idx="1871">
                  <c:v>206.53622025693005</c:v>
                </c:pt>
                <c:pt idx="1872">
                  <c:v>206.62311302502812</c:v>
                </c:pt>
                <c:pt idx="1873">
                  <c:v>206.725263323191</c:v>
                </c:pt>
                <c:pt idx="1874">
                  <c:v>206.8253527707495</c:v>
                </c:pt>
                <c:pt idx="1875">
                  <c:v>206.92403834485856</c:v>
                </c:pt>
                <c:pt idx="1876">
                  <c:v>207.02176140637073</c:v>
                </c:pt>
                <c:pt idx="1877">
                  <c:v>207.11212836540443</c:v>
                </c:pt>
                <c:pt idx="1878">
                  <c:v>207.19255776034586</c:v>
                </c:pt>
                <c:pt idx="1879">
                  <c:v>207.26703407437245</c:v>
                </c:pt>
                <c:pt idx="1880">
                  <c:v>207.32947698130374</c:v>
                </c:pt>
                <c:pt idx="1881">
                  <c:v>207.38464708610283</c:v>
                </c:pt>
                <c:pt idx="1882">
                  <c:v>207.43223431302084</c:v>
                </c:pt>
                <c:pt idx="1883">
                  <c:v>207.46606498477885</c:v>
                </c:pt>
                <c:pt idx="1884">
                  <c:v>207.48222138521078</c:v>
                </c:pt>
                <c:pt idx="1885">
                  <c:v>207.49186279248514</c:v>
                </c:pt>
                <c:pt idx="1886">
                  <c:v>207.49681318797883</c:v>
                </c:pt>
                <c:pt idx="1887">
                  <c:v>207.49615222580408</c:v>
                </c:pt>
                <c:pt idx="1888">
                  <c:v>207.48577950324608</c:v>
                </c:pt>
                <c:pt idx="1889">
                  <c:v>207.48177457287576</c:v>
                </c:pt>
                <c:pt idx="1890">
                  <c:v>207.47043540158731</c:v>
                </c:pt>
                <c:pt idx="1891">
                  <c:v>207.45546638541816</c:v>
                </c:pt>
                <c:pt idx="1892">
                  <c:v>207.44142595857923</c:v>
                </c:pt>
                <c:pt idx="1893">
                  <c:v>207.42644792476642</c:v>
                </c:pt>
                <c:pt idx="1894">
                  <c:v>207.41212531988268</c:v>
                </c:pt>
                <c:pt idx="1895">
                  <c:v>207.40355292969281</c:v>
                </c:pt>
                <c:pt idx="1896">
                  <c:v>207.3993689130771</c:v>
                </c:pt>
                <c:pt idx="1897">
                  <c:v>207.39514138956585</c:v>
                </c:pt>
                <c:pt idx="1898">
                  <c:v>207.39550110244761</c:v>
                </c:pt>
                <c:pt idx="1899">
                  <c:v>207.39851511749066</c:v>
                </c:pt>
                <c:pt idx="1900">
                  <c:v>207.39236253472444</c:v>
                </c:pt>
                <c:pt idx="1901">
                  <c:v>207.38130085254059</c:v>
                </c:pt>
                <c:pt idx="1902">
                  <c:v>207.36369628051506</c:v>
                </c:pt>
                <c:pt idx="1903">
                  <c:v>207.33991617842037</c:v>
                </c:pt>
                <c:pt idx="1904">
                  <c:v>207.31115292662892</c:v>
                </c:pt>
                <c:pt idx="1905">
                  <c:v>207.27697881008834</c:v>
                </c:pt>
                <c:pt idx="1906">
                  <c:v>207.2359146660576</c:v>
                </c:pt>
                <c:pt idx="1907">
                  <c:v>207.18877178990525</c:v>
                </c:pt>
                <c:pt idx="1908">
                  <c:v>207.13669616108427</c:v>
                </c:pt>
                <c:pt idx="1909">
                  <c:v>207.08182148715795</c:v>
                </c:pt>
                <c:pt idx="1910">
                  <c:v>207.02784225725921</c:v>
                </c:pt>
                <c:pt idx="1911">
                  <c:v>206.97745441774308</c:v>
                </c:pt>
                <c:pt idx="1912">
                  <c:v>206.9326092305578</c:v>
                </c:pt>
                <c:pt idx="1913">
                  <c:v>206.89355108406426</c:v>
                </c:pt>
                <c:pt idx="1914">
                  <c:v>206.86099810449741</c:v>
                </c:pt>
                <c:pt idx="1915">
                  <c:v>206.83461234734543</c:v>
                </c:pt>
                <c:pt idx="1916">
                  <c:v>206.81530187677447</c:v>
                </c:pt>
                <c:pt idx="1917">
                  <c:v>206.80299073277484</c:v>
                </c:pt>
                <c:pt idx="1918">
                  <c:v>206.79729580363565</c:v>
                </c:pt>
                <c:pt idx="1919">
                  <c:v>206.79475450974107</c:v>
                </c:pt>
                <c:pt idx="1920">
                  <c:v>206.79845139770367</c:v>
                </c:pt>
                <c:pt idx="1921">
                  <c:v>206.80837954859769</c:v>
                </c:pt>
                <c:pt idx="1922">
                  <c:v>206.81919123124865</c:v>
                </c:pt>
                <c:pt idx="1923">
                  <c:v>206.83316397193667</c:v>
                </c:pt>
                <c:pt idx="1924">
                  <c:v>206.85199197852765</c:v>
                </c:pt>
                <c:pt idx="1925">
                  <c:v>206.87278067162973</c:v>
                </c:pt>
                <c:pt idx="1926">
                  <c:v>206.89274890833065</c:v>
                </c:pt>
                <c:pt idx="1927">
                  <c:v>206.91180802997667</c:v>
                </c:pt>
                <c:pt idx="1928">
                  <c:v>206.92703584376179</c:v>
                </c:pt>
                <c:pt idx="1929">
                  <c:v>206.9422452942681</c:v>
                </c:pt>
                <c:pt idx="1930">
                  <c:v>206.95950629247579</c:v>
                </c:pt>
                <c:pt idx="1931">
                  <c:v>206.97261148637838</c:v>
                </c:pt>
                <c:pt idx="1932">
                  <c:v>206.98223835275846</c:v>
                </c:pt>
                <c:pt idx="1933">
                  <c:v>206.99205221613508</c:v>
                </c:pt>
                <c:pt idx="1934">
                  <c:v>207.00134443323986</c:v>
                </c:pt>
                <c:pt idx="1935">
                  <c:v>207.00437324516182</c:v>
                </c:pt>
                <c:pt idx="1936">
                  <c:v>207.00031533564896</c:v>
                </c:pt>
                <c:pt idx="1937">
                  <c:v>206.99432480399082</c:v>
                </c:pt>
                <c:pt idx="1938">
                  <c:v>206.98607730391043</c:v>
                </c:pt>
                <c:pt idx="1939">
                  <c:v>206.97409951210741</c:v>
                </c:pt>
                <c:pt idx="1940">
                  <c:v>206.95448301481545</c:v>
                </c:pt>
                <c:pt idx="1941">
                  <c:v>206.92950285223941</c:v>
                </c:pt>
                <c:pt idx="1942">
                  <c:v>206.90210667471729</c:v>
                </c:pt>
                <c:pt idx="1943">
                  <c:v>206.86861991253028</c:v>
                </c:pt>
                <c:pt idx="1944">
                  <c:v>206.82888556870191</c:v>
                </c:pt>
                <c:pt idx="1945">
                  <c:v>206.78279601735113</c:v>
                </c:pt>
                <c:pt idx="1946">
                  <c:v>206.73584990061661</c:v>
                </c:pt>
                <c:pt idx="1947">
                  <c:v>206.68784721456706</c:v>
                </c:pt>
                <c:pt idx="1948">
                  <c:v>206.6385619892456</c:v>
                </c:pt>
                <c:pt idx="1949">
                  <c:v>206.59136481604526</c:v>
                </c:pt>
                <c:pt idx="1950">
                  <c:v>206.54667669130205</c:v>
                </c:pt>
                <c:pt idx="1951">
                  <c:v>206.50879940048171</c:v>
                </c:pt>
                <c:pt idx="1952">
                  <c:v>206.47444793503021</c:v>
                </c:pt>
                <c:pt idx="1953">
                  <c:v>206.44257608965748</c:v>
                </c:pt>
                <c:pt idx="1954">
                  <c:v>206.41609263822184</c:v>
                </c:pt>
                <c:pt idx="1955">
                  <c:v>206.39248846699755</c:v>
                </c:pt>
                <c:pt idx="1956">
                  <c:v>206.36959213131183</c:v>
                </c:pt>
                <c:pt idx="1957">
                  <c:v>206.34374978194248</c:v>
                </c:pt>
                <c:pt idx="1958">
                  <c:v>206.3170776203502</c:v>
                </c:pt>
                <c:pt idx="1959">
                  <c:v>206.28893201489899</c:v>
                </c:pt>
                <c:pt idx="1960">
                  <c:v>206.25699707810881</c:v>
                </c:pt>
                <c:pt idx="1961">
                  <c:v>206.22241842451561</c:v>
                </c:pt>
                <c:pt idx="1962">
                  <c:v>206.18378309852298</c:v>
                </c:pt>
                <c:pt idx="1963">
                  <c:v>206.1408202061736</c:v>
                </c:pt>
                <c:pt idx="1964">
                  <c:v>206.09267402321805</c:v>
                </c:pt>
                <c:pt idx="1965">
                  <c:v>206.04122210615807</c:v>
                </c:pt>
                <c:pt idx="1966">
                  <c:v>205.98961805011376</c:v>
                </c:pt>
                <c:pt idx="1967">
                  <c:v>205.94324344328069</c:v>
                </c:pt>
                <c:pt idx="1968">
                  <c:v>205.90201100769085</c:v>
                </c:pt>
                <c:pt idx="1969">
                  <c:v>205.86335779396714</c:v>
                </c:pt>
                <c:pt idx="1970">
                  <c:v>205.82839910242544</c:v>
                </c:pt>
                <c:pt idx="1971">
                  <c:v>205.79607859472992</c:v>
                </c:pt>
                <c:pt idx="1972">
                  <c:v>205.76400719302049</c:v>
                </c:pt>
                <c:pt idx="1973">
                  <c:v>205.73272187304792</c:v>
                </c:pt>
                <c:pt idx="1974">
                  <c:v>205.70806457542164</c:v>
                </c:pt>
                <c:pt idx="1975">
                  <c:v>205.69192421698469</c:v>
                </c:pt>
                <c:pt idx="1976">
                  <c:v>205.6748400087117</c:v>
                </c:pt>
                <c:pt idx="1977">
                  <c:v>205.65736291105824</c:v>
                </c:pt>
                <c:pt idx="1978">
                  <c:v>205.63738318531685</c:v>
                </c:pt>
                <c:pt idx="1979">
                  <c:v>205.61539229243328</c:v>
                </c:pt>
                <c:pt idx="1980">
                  <c:v>205.59303766170481</c:v>
                </c:pt>
                <c:pt idx="1981">
                  <c:v>205.56927693731052</c:v>
                </c:pt>
                <c:pt idx="1982">
                  <c:v>205.54573684246995</c:v>
                </c:pt>
                <c:pt idx="1983">
                  <c:v>205.52378523196828</c:v>
                </c:pt>
                <c:pt idx="1984">
                  <c:v>205.49918906858895</c:v>
                </c:pt>
                <c:pt idx="1985">
                  <c:v>205.46772934476286</c:v>
                </c:pt>
                <c:pt idx="1986">
                  <c:v>205.43146968667773</c:v>
                </c:pt>
                <c:pt idx="1987">
                  <c:v>205.40009117892725</c:v>
                </c:pt>
                <c:pt idx="1988">
                  <c:v>205.37481713723548</c:v>
                </c:pt>
                <c:pt idx="1989">
                  <c:v>205.35314566087399</c:v>
                </c:pt>
                <c:pt idx="1990">
                  <c:v>205.33368868040714</c:v>
                </c:pt>
                <c:pt idx="1991">
                  <c:v>205.31742798494554</c:v>
                </c:pt>
                <c:pt idx="1992">
                  <c:v>205.3052049775394</c:v>
                </c:pt>
                <c:pt idx="1993">
                  <c:v>205.29641244787351</c:v>
                </c:pt>
                <c:pt idx="1994">
                  <c:v>205.29214916826461</c:v>
                </c:pt>
                <c:pt idx="1995">
                  <c:v>205.29089746326699</c:v>
                </c:pt>
                <c:pt idx="1996">
                  <c:v>205.29444549664424</c:v>
                </c:pt>
                <c:pt idx="1997">
                  <c:v>205.30065616254478</c:v>
                </c:pt>
                <c:pt idx="1998">
                  <c:v>205.30573099910745</c:v>
                </c:pt>
                <c:pt idx="1999">
                  <c:v>205.30469068629489</c:v>
                </c:pt>
                <c:pt idx="2000">
                  <c:v>205.2990043081958</c:v>
                </c:pt>
                <c:pt idx="2001">
                  <c:v>205.29319069062984</c:v>
                </c:pt>
                <c:pt idx="2002">
                  <c:v>205.2857334056425</c:v>
                </c:pt>
                <c:pt idx="2003">
                  <c:v>205.27425048055119</c:v>
                </c:pt>
                <c:pt idx="2004">
                  <c:v>205.2581604882096</c:v>
                </c:pt>
                <c:pt idx="2005">
                  <c:v>205.2386594290534</c:v>
                </c:pt>
                <c:pt idx="2006">
                  <c:v>205.22140091773562</c:v>
                </c:pt>
                <c:pt idx="2007">
                  <c:v>205.21213799777109</c:v>
                </c:pt>
                <c:pt idx="2008">
                  <c:v>205.2002567082389</c:v>
                </c:pt>
                <c:pt idx="2009">
                  <c:v>205.18634709952167</c:v>
                </c:pt>
                <c:pt idx="2010">
                  <c:v>205.1739440698737</c:v>
                </c:pt>
                <c:pt idx="2011">
                  <c:v>205.1628726427725</c:v>
                </c:pt>
                <c:pt idx="2012">
                  <c:v>205.1501425270456</c:v>
                </c:pt>
                <c:pt idx="2013">
                  <c:v>205.1374725104007</c:v>
                </c:pt>
                <c:pt idx="2014">
                  <c:v>205.12762131417927</c:v>
                </c:pt>
                <c:pt idx="2015">
                  <c:v>205.12366604633834</c:v>
                </c:pt>
                <c:pt idx="2016">
                  <c:v>205.12614700317309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509-4F46-B014-93037C3CE3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9268719"/>
        <c:axId val="669254319"/>
      </c:scatterChart>
      <c:valAx>
        <c:axId val="6692687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9254319"/>
        <c:crosses val="autoZero"/>
        <c:crossBetween val="midCat"/>
      </c:valAx>
      <c:valAx>
        <c:axId val="669254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92687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DobaOsetrenieASec!$D$1</c:f>
              <c:strCache>
                <c:ptCount val="1"/>
                <c:pt idx="0">
                  <c:v>Welch cakanie na osetrenie A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DobaOsetrenieASec!$D$2:$D$2018</c:f>
              <c:numCache>
                <c:formatCode>General</c:formatCode>
                <c:ptCount val="2017"/>
                <c:pt idx="0">
                  <c:v>60.041065246524774</c:v>
                </c:pt>
                <c:pt idx="1">
                  <c:v>68.910647688867982</c:v>
                </c:pt>
                <c:pt idx="2">
                  <c:v>76.987698261345713</c:v>
                </c:pt>
                <c:pt idx="3">
                  <c:v>81.540161770935939</c:v>
                </c:pt>
                <c:pt idx="4">
                  <c:v>85.360929751475155</c:v>
                </c:pt>
                <c:pt idx="5">
                  <c:v>88.878442247281541</c:v>
                </c:pt>
                <c:pt idx="6">
                  <c:v>91.57106135038606</c:v>
                </c:pt>
                <c:pt idx="7">
                  <c:v>93.618185024347028</c:v>
                </c:pt>
                <c:pt idx="8">
                  <c:v>95.605989661314325</c:v>
                </c:pt>
                <c:pt idx="9">
                  <c:v>97.17683110484576</c:v>
                </c:pt>
                <c:pt idx="10">
                  <c:v>98.145166812237278</c:v>
                </c:pt>
                <c:pt idx="11">
                  <c:v>98.385120413253617</c:v>
                </c:pt>
                <c:pt idx="12">
                  <c:v>98.004801123134982</c:v>
                </c:pt>
                <c:pt idx="13">
                  <c:v>97.3776314438432</c:v>
                </c:pt>
                <c:pt idx="14">
                  <c:v>96.28748128705007</c:v>
                </c:pt>
                <c:pt idx="15">
                  <c:v>95.247153403710911</c:v>
                </c:pt>
                <c:pt idx="16">
                  <c:v>94.484736184500022</c:v>
                </c:pt>
                <c:pt idx="17">
                  <c:v>93.666398657788164</c:v>
                </c:pt>
                <c:pt idx="18">
                  <c:v>92.95196464677872</c:v>
                </c:pt>
                <c:pt idx="19">
                  <c:v>92.25635753974592</c:v>
                </c:pt>
                <c:pt idx="20">
                  <c:v>91.509541646654966</c:v>
                </c:pt>
                <c:pt idx="21">
                  <c:v>91.055873900935708</c:v>
                </c:pt>
                <c:pt idx="22">
                  <c:v>90.680227560235963</c:v>
                </c:pt>
                <c:pt idx="23">
                  <c:v>90.154131549281345</c:v>
                </c:pt>
                <c:pt idx="24">
                  <c:v>89.619784274142276</c:v>
                </c:pt>
                <c:pt idx="25">
                  <c:v>89.419250329469563</c:v>
                </c:pt>
                <c:pt idx="26">
                  <c:v>89.397334053264743</c:v>
                </c:pt>
                <c:pt idx="27">
                  <c:v>89.360204454696245</c:v>
                </c:pt>
                <c:pt idx="28">
                  <c:v>89.446801443627606</c:v>
                </c:pt>
                <c:pt idx="29">
                  <c:v>89.726186717779399</c:v>
                </c:pt>
                <c:pt idx="30">
                  <c:v>90.207727995472084</c:v>
                </c:pt>
                <c:pt idx="31">
                  <c:v>90.785117423362024</c:v>
                </c:pt>
                <c:pt idx="32">
                  <c:v>91.390087069957772</c:v>
                </c:pt>
                <c:pt idx="33">
                  <c:v>92.063434480379343</c:v>
                </c:pt>
                <c:pt idx="34">
                  <c:v>92.798673883843534</c:v>
                </c:pt>
                <c:pt idx="35">
                  <c:v>93.553863395879986</c:v>
                </c:pt>
                <c:pt idx="36">
                  <c:v>94.152242726950675</c:v>
                </c:pt>
                <c:pt idx="37">
                  <c:v>94.601907739030011</c:v>
                </c:pt>
                <c:pt idx="38">
                  <c:v>94.947443693521748</c:v>
                </c:pt>
                <c:pt idx="39">
                  <c:v>95.199434361922528</c:v>
                </c:pt>
                <c:pt idx="40">
                  <c:v>95.38002913922837</c:v>
                </c:pt>
                <c:pt idx="41">
                  <c:v>95.528920757529619</c:v>
                </c:pt>
                <c:pt idx="42">
                  <c:v>95.749322946481612</c:v>
                </c:pt>
                <c:pt idx="43">
                  <c:v>95.916881409876439</c:v>
                </c:pt>
                <c:pt idx="44">
                  <c:v>96.039665369084105</c:v>
                </c:pt>
                <c:pt idx="45">
                  <c:v>96.186492267140636</c:v>
                </c:pt>
                <c:pt idx="46">
                  <c:v>96.345490465646904</c:v>
                </c:pt>
                <c:pt idx="47">
                  <c:v>96.430368516278577</c:v>
                </c:pt>
                <c:pt idx="48">
                  <c:v>96.4941109505029</c:v>
                </c:pt>
                <c:pt idx="49">
                  <c:v>96.599665117300617</c:v>
                </c:pt>
                <c:pt idx="50">
                  <c:v>96.776916217774982</c:v>
                </c:pt>
                <c:pt idx="51">
                  <c:v>96.921373423881747</c:v>
                </c:pt>
                <c:pt idx="52">
                  <c:v>96.951826264211874</c:v>
                </c:pt>
                <c:pt idx="53">
                  <c:v>96.921400318199417</c:v>
                </c:pt>
                <c:pt idx="54">
                  <c:v>96.881470762475104</c:v>
                </c:pt>
                <c:pt idx="55">
                  <c:v>96.875227683984448</c:v>
                </c:pt>
                <c:pt idx="56">
                  <c:v>96.852565352995626</c:v>
                </c:pt>
                <c:pt idx="57">
                  <c:v>96.859408089541617</c:v>
                </c:pt>
                <c:pt idx="58">
                  <c:v>96.873267710838505</c:v>
                </c:pt>
                <c:pt idx="59">
                  <c:v>96.911987156987237</c:v>
                </c:pt>
                <c:pt idx="60">
                  <c:v>96.914505015272212</c:v>
                </c:pt>
                <c:pt idx="61">
                  <c:v>96.856231167055654</c:v>
                </c:pt>
                <c:pt idx="62">
                  <c:v>96.828034525670091</c:v>
                </c:pt>
                <c:pt idx="63">
                  <c:v>96.913305499670429</c:v>
                </c:pt>
                <c:pt idx="64">
                  <c:v>97.018831730445442</c:v>
                </c:pt>
                <c:pt idx="65">
                  <c:v>97.212215712063468</c:v>
                </c:pt>
                <c:pt idx="66">
                  <c:v>97.408534731915012</c:v>
                </c:pt>
                <c:pt idx="67">
                  <c:v>97.63738567494778</c:v>
                </c:pt>
                <c:pt idx="68">
                  <c:v>97.846919708996339</c:v>
                </c:pt>
                <c:pt idx="69">
                  <c:v>98.105144987082269</c:v>
                </c:pt>
                <c:pt idx="70">
                  <c:v>98.382765557531783</c:v>
                </c:pt>
                <c:pt idx="71">
                  <c:v>98.667142956268933</c:v>
                </c:pt>
                <c:pt idx="72">
                  <c:v>99.004049402858215</c:v>
                </c:pt>
                <c:pt idx="73">
                  <c:v>99.37591761159139</c:v>
                </c:pt>
                <c:pt idx="74">
                  <c:v>99.674464701493875</c:v>
                </c:pt>
                <c:pt idx="75">
                  <c:v>99.92950413273401</c:v>
                </c:pt>
                <c:pt idx="76">
                  <c:v>100.10383135218704</c:v>
                </c:pt>
                <c:pt idx="77">
                  <c:v>100.20687218861093</c:v>
                </c:pt>
                <c:pt idx="78">
                  <c:v>100.26034390265043</c:v>
                </c:pt>
                <c:pt idx="79">
                  <c:v>100.29359698102658</c:v>
                </c:pt>
                <c:pt idx="80">
                  <c:v>100.36065245821896</c:v>
                </c:pt>
                <c:pt idx="81">
                  <c:v>100.3643608743124</c:v>
                </c:pt>
                <c:pt idx="82">
                  <c:v>100.30280974499082</c:v>
                </c:pt>
                <c:pt idx="83">
                  <c:v>100.21274219206165</c:v>
                </c:pt>
                <c:pt idx="84">
                  <c:v>100.08801743503078</c:v>
                </c:pt>
                <c:pt idx="85">
                  <c:v>99.966683180334755</c:v>
                </c:pt>
                <c:pt idx="86">
                  <c:v>99.837953877455448</c:v>
                </c:pt>
                <c:pt idx="87">
                  <c:v>99.710655617793066</c:v>
                </c:pt>
                <c:pt idx="88">
                  <c:v>99.581486197131369</c:v>
                </c:pt>
                <c:pt idx="89">
                  <c:v>99.450178116622141</c:v>
                </c:pt>
                <c:pt idx="90">
                  <c:v>99.352927031624219</c:v>
                </c:pt>
                <c:pt idx="91">
                  <c:v>99.187417797706971</c:v>
                </c:pt>
                <c:pt idx="92">
                  <c:v>99.093981674331147</c:v>
                </c:pt>
                <c:pt idx="93">
                  <c:v>99.027980442847991</c:v>
                </c:pt>
                <c:pt idx="94">
                  <c:v>98.937716421203717</c:v>
                </c:pt>
                <c:pt idx="95">
                  <c:v>98.807333761974732</c:v>
                </c:pt>
                <c:pt idx="96">
                  <c:v>98.63720684930594</c:v>
                </c:pt>
                <c:pt idx="97">
                  <c:v>98.435110929478967</c:v>
                </c:pt>
                <c:pt idx="98">
                  <c:v>98.219030338239548</c:v>
                </c:pt>
                <c:pt idx="99">
                  <c:v>98.056198346357164</c:v>
                </c:pt>
                <c:pt idx="100">
                  <c:v>97.908073474121423</c:v>
                </c:pt>
                <c:pt idx="101">
                  <c:v>97.72477075001521</c:v>
                </c:pt>
                <c:pt idx="102">
                  <c:v>97.519215072637749</c:v>
                </c:pt>
                <c:pt idx="103">
                  <c:v>97.310688825027327</c:v>
                </c:pt>
                <c:pt idx="104">
                  <c:v>97.122168306108335</c:v>
                </c:pt>
                <c:pt idx="105">
                  <c:v>96.912765984575671</c:v>
                </c:pt>
                <c:pt idx="106">
                  <c:v>96.725453984673649</c:v>
                </c:pt>
                <c:pt idx="107">
                  <c:v>96.552753237142539</c:v>
                </c:pt>
                <c:pt idx="108">
                  <c:v>96.414156892155233</c:v>
                </c:pt>
                <c:pt idx="109">
                  <c:v>96.2711987220042</c:v>
                </c:pt>
                <c:pt idx="110">
                  <c:v>96.158735174823406</c:v>
                </c:pt>
                <c:pt idx="111">
                  <c:v>96.053842428067142</c:v>
                </c:pt>
                <c:pt idx="112">
                  <c:v>95.981967581686234</c:v>
                </c:pt>
                <c:pt idx="113">
                  <c:v>95.973313072819437</c:v>
                </c:pt>
                <c:pt idx="114">
                  <c:v>95.980614687534441</c:v>
                </c:pt>
                <c:pt idx="115">
                  <c:v>95.998969848010219</c:v>
                </c:pt>
                <c:pt idx="116">
                  <c:v>96.065045583592166</c:v>
                </c:pt>
                <c:pt idx="117">
                  <c:v>96.144077355853781</c:v>
                </c:pt>
                <c:pt idx="118">
                  <c:v>96.223153938206408</c:v>
                </c:pt>
                <c:pt idx="119">
                  <c:v>96.320409356253833</c:v>
                </c:pt>
                <c:pt idx="120">
                  <c:v>96.439971396790597</c:v>
                </c:pt>
                <c:pt idx="121">
                  <c:v>96.522966898459515</c:v>
                </c:pt>
                <c:pt idx="122">
                  <c:v>96.594605320264506</c:v>
                </c:pt>
                <c:pt idx="123">
                  <c:v>96.639720107582619</c:v>
                </c:pt>
                <c:pt idx="124">
                  <c:v>96.673915116274799</c:v>
                </c:pt>
                <c:pt idx="125">
                  <c:v>96.699626995988041</c:v>
                </c:pt>
                <c:pt idx="126">
                  <c:v>96.786295346002305</c:v>
                </c:pt>
                <c:pt idx="127">
                  <c:v>96.867752583379399</c:v>
                </c:pt>
                <c:pt idx="128">
                  <c:v>96.939774356303914</c:v>
                </c:pt>
                <c:pt idx="129">
                  <c:v>97.015742750176344</c:v>
                </c:pt>
                <c:pt idx="130">
                  <c:v>97.087555872187281</c:v>
                </c:pt>
                <c:pt idx="131">
                  <c:v>97.163732087464268</c:v>
                </c:pt>
                <c:pt idx="132">
                  <c:v>97.230666362890943</c:v>
                </c:pt>
                <c:pt idx="133">
                  <c:v>97.288984850286809</c:v>
                </c:pt>
                <c:pt idx="134">
                  <c:v>97.362622719963596</c:v>
                </c:pt>
                <c:pt idx="135">
                  <c:v>97.428340803225993</c:v>
                </c:pt>
                <c:pt idx="136">
                  <c:v>97.456260005570044</c:v>
                </c:pt>
                <c:pt idx="137">
                  <c:v>97.397096313579965</c:v>
                </c:pt>
                <c:pt idx="138">
                  <c:v>97.360704214103194</c:v>
                </c:pt>
                <c:pt idx="139">
                  <c:v>97.377722657579071</c:v>
                </c:pt>
                <c:pt idx="140">
                  <c:v>97.385120645302919</c:v>
                </c:pt>
                <c:pt idx="141">
                  <c:v>97.358795849665384</c:v>
                </c:pt>
                <c:pt idx="142">
                  <c:v>97.326289223512944</c:v>
                </c:pt>
                <c:pt idx="143">
                  <c:v>97.305191438133704</c:v>
                </c:pt>
                <c:pt idx="144">
                  <c:v>97.361345940416911</c:v>
                </c:pt>
                <c:pt idx="145">
                  <c:v>97.444789673978207</c:v>
                </c:pt>
                <c:pt idx="146">
                  <c:v>97.583072656192201</c:v>
                </c:pt>
                <c:pt idx="147">
                  <c:v>97.756914118992142</c:v>
                </c:pt>
                <c:pt idx="148">
                  <c:v>97.970857033697698</c:v>
                </c:pt>
                <c:pt idx="149">
                  <c:v>98.186196227336325</c:v>
                </c:pt>
                <c:pt idx="150">
                  <c:v>98.444843421221591</c:v>
                </c:pt>
                <c:pt idx="151">
                  <c:v>98.794626531937425</c:v>
                </c:pt>
                <c:pt idx="152">
                  <c:v>99.170036064884485</c:v>
                </c:pt>
                <c:pt idx="153">
                  <c:v>99.556512234232684</c:v>
                </c:pt>
                <c:pt idx="154">
                  <c:v>99.953752069168544</c:v>
                </c:pt>
                <c:pt idx="155">
                  <c:v>100.26512716243202</c:v>
                </c:pt>
                <c:pt idx="156">
                  <c:v>100.54931351186104</c:v>
                </c:pt>
                <c:pt idx="157">
                  <c:v>100.73729992104539</c:v>
                </c:pt>
                <c:pt idx="158">
                  <c:v>100.90775715937747</c:v>
                </c:pt>
                <c:pt idx="159">
                  <c:v>101.07145304786923</c:v>
                </c:pt>
                <c:pt idx="160">
                  <c:v>101.21409628679345</c:v>
                </c:pt>
                <c:pt idx="161">
                  <c:v>101.29776602194603</c:v>
                </c:pt>
                <c:pt idx="162">
                  <c:v>101.29854044589506</c:v>
                </c:pt>
                <c:pt idx="163">
                  <c:v>101.27579808167339</c:v>
                </c:pt>
                <c:pt idx="164">
                  <c:v>101.24173028255522</c:v>
                </c:pt>
                <c:pt idx="165">
                  <c:v>101.20838338995203</c:v>
                </c:pt>
                <c:pt idx="166">
                  <c:v>101.1989506654687</c:v>
                </c:pt>
                <c:pt idx="167">
                  <c:v>101.19239863760745</c:v>
                </c:pt>
                <c:pt idx="168">
                  <c:v>101.20889739170175</c:v>
                </c:pt>
                <c:pt idx="169">
                  <c:v>101.24446337909568</c:v>
                </c:pt>
                <c:pt idx="170">
                  <c:v>101.25008476309908</c:v>
                </c:pt>
                <c:pt idx="171">
                  <c:v>101.24425984339611</c:v>
                </c:pt>
                <c:pt idx="172">
                  <c:v>101.19647151116351</c:v>
                </c:pt>
                <c:pt idx="173">
                  <c:v>101.14901121330027</c:v>
                </c:pt>
                <c:pt idx="174">
                  <c:v>101.10499916442423</c:v>
                </c:pt>
                <c:pt idx="175">
                  <c:v>101.04793629384788</c:v>
                </c:pt>
                <c:pt idx="176">
                  <c:v>100.97389054671167</c:v>
                </c:pt>
                <c:pt idx="177">
                  <c:v>100.96819484843914</c:v>
                </c:pt>
                <c:pt idx="178">
                  <c:v>100.96945706215806</c:v>
                </c:pt>
                <c:pt idx="179">
                  <c:v>100.98187785030967</c:v>
                </c:pt>
                <c:pt idx="180">
                  <c:v>100.96930391763199</c:v>
                </c:pt>
                <c:pt idx="181">
                  <c:v>100.96389747546692</c:v>
                </c:pt>
                <c:pt idx="182">
                  <c:v>100.95619202738608</c:v>
                </c:pt>
                <c:pt idx="183">
                  <c:v>100.95765054084175</c:v>
                </c:pt>
                <c:pt idx="184">
                  <c:v>100.96378965165538</c:v>
                </c:pt>
                <c:pt idx="185">
                  <c:v>100.97187672812129</c:v>
                </c:pt>
                <c:pt idx="186">
                  <c:v>100.98173822205339</c:v>
                </c:pt>
                <c:pt idx="187">
                  <c:v>101.01203671929025</c:v>
                </c:pt>
                <c:pt idx="188">
                  <c:v>100.99272004786071</c:v>
                </c:pt>
                <c:pt idx="189">
                  <c:v>100.98898065500818</c:v>
                </c:pt>
                <c:pt idx="190">
                  <c:v>100.98363173032796</c:v>
                </c:pt>
                <c:pt idx="191">
                  <c:v>101.0032841435584</c:v>
                </c:pt>
                <c:pt idx="192">
                  <c:v>101.0541412604272</c:v>
                </c:pt>
                <c:pt idx="193">
                  <c:v>101.13769505926825</c:v>
                </c:pt>
                <c:pt idx="194">
                  <c:v>101.2368364037106</c:v>
                </c:pt>
                <c:pt idx="195">
                  <c:v>101.35826895383707</c:v>
                </c:pt>
                <c:pt idx="196">
                  <c:v>101.51581516814549</c:v>
                </c:pt>
                <c:pt idx="197">
                  <c:v>101.70064186245904</c:v>
                </c:pt>
                <c:pt idx="198">
                  <c:v>101.89847970879508</c:v>
                </c:pt>
                <c:pt idx="199">
                  <c:v>102.09307404090958</c:v>
                </c:pt>
                <c:pt idx="200">
                  <c:v>102.25037100688328</c:v>
                </c:pt>
                <c:pt idx="201">
                  <c:v>102.40087930692289</c:v>
                </c:pt>
                <c:pt idx="202">
                  <c:v>102.53323148246213</c:v>
                </c:pt>
                <c:pt idx="203">
                  <c:v>102.64179088363112</c:v>
                </c:pt>
                <c:pt idx="204">
                  <c:v>102.7410099387815</c:v>
                </c:pt>
                <c:pt idx="205">
                  <c:v>102.84907958681514</c:v>
                </c:pt>
                <c:pt idx="206">
                  <c:v>102.95092569575127</c:v>
                </c:pt>
                <c:pt idx="207">
                  <c:v>103.0245856063901</c:v>
                </c:pt>
                <c:pt idx="208">
                  <c:v>103.06443676485645</c:v>
                </c:pt>
                <c:pt idx="209">
                  <c:v>103.04018568393688</c:v>
                </c:pt>
                <c:pt idx="210">
                  <c:v>102.98421937569006</c:v>
                </c:pt>
                <c:pt idx="211">
                  <c:v>102.94071492594757</c:v>
                </c:pt>
                <c:pt idx="212">
                  <c:v>102.88904252023809</c:v>
                </c:pt>
                <c:pt idx="213">
                  <c:v>102.83747741590854</c:v>
                </c:pt>
                <c:pt idx="214">
                  <c:v>102.78391559645</c:v>
                </c:pt>
                <c:pt idx="215">
                  <c:v>102.73533368339676</c:v>
                </c:pt>
                <c:pt idx="216">
                  <c:v>102.68065338151123</c:v>
                </c:pt>
                <c:pt idx="217">
                  <c:v>102.61887953940926</c:v>
                </c:pt>
                <c:pt idx="218">
                  <c:v>102.54868340164043</c:v>
                </c:pt>
                <c:pt idx="219">
                  <c:v>102.48978211769757</c:v>
                </c:pt>
                <c:pt idx="220">
                  <c:v>102.45394361665461</c:v>
                </c:pt>
                <c:pt idx="221">
                  <c:v>102.42239570417161</c:v>
                </c:pt>
                <c:pt idx="222">
                  <c:v>102.37316722373322</c:v>
                </c:pt>
                <c:pt idx="223">
                  <c:v>102.31481368678895</c:v>
                </c:pt>
                <c:pt idx="224">
                  <c:v>102.26011679917627</c:v>
                </c:pt>
                <c:pt idx="225">
                  <c:v>102.19374141259277</c:v>
                </c:pt>
                <c:pt idx="226">
                  <c:v>102.10614204326794</c:v>
                </c:pt>
                <c:pt idx="227">
                  <c:v>102.00657954318218</c:v>
                </c:pt>
                <c:pt idx="228">
                  <c:v>101.89933177497278</c:v>
                </c:pt>
                <c:pt idx="229">
                  <c:v>101.80746697435215</c:v>
                </c:pt>
                <c:pt idx="230">
                  <c:v>101.71182145702387</c:v>
                </c:pt>
                <c:pt idx="231">
                  <c:v>101.61356539452771</c:v>
                </c:pt>
                <c:pt idx="232">
                  <c:v>101.51749181319373</c:v>
                </c:pt>
                <c:pt idx="233">
                  <c:v>101.42957419430149</c:v>
                </c:pt>
                <c:pt idx="234">
                  <c:v>101.36353178367881</c:v>
                </c:pt>
                <c:pt idx="235">
                  <c:v>101.29921963298857</c:v>
                </c:pt>
                <c:pt idx="236">
                  <c:v>101.24734472693962</c:v>
                </c:pt>
                <c:pt idx="237">
                  <c:v>101.22653026058741</c:v>
                </c:pt>
                <c:pt idx="238">
                  <c:v>101.21383056487439</c:v>
                </c:pt>
                <c:pt idx="239">
                  <c:v>101.21587586812203</c:v>
                </c:pt>
                <c:pt idx="240">
                  <c:v>101.22322438603419</c:v>
                </c:pt>
                <c:pt idx="241">
                  <c:v>101.24908025911836</c:v>
                </c:pt>
                <c:pt idx="242">
                  <c:v>101.2892859542215</c:v>
                </c:pt>
                <c:pt idx="243">
                  <c:v>101.34362980296187</c:v>
                </c:pt>
                <c:pt idx="244">
                  <c:v>101.4453161184159</c:v>
                </c:pt>
                <c:pt idx="245">
                  <c:v>101.56747830901465</c:v>
                </c:pt>
                <c:pt idx="246">
                  <c:v>101.68910194161595</c:v>
                </c:pt>
                <c:pt idx="247">
                  <c:v>101.83308563778589</c:v>
                </c:pt>
                <c:pt idx="248">
                  <c:v>101.96717183038464</c:v>
                </c:pt>
                <c:pt idx="249">
                  <c:v>102.11089488292815</c:v>
                </c:pt>
                <c:pt idx="250">
                  <c:v>102.23419681081238</c:v>
                </c:pt>
                <c:pt idx="251">
                  <c:v>102.3333595778539</c:v>
                </c:pt>
                <c:pt idx="252">
                  <c:v>102.41667150135349</c:v>
                </c:pt>
                <c:pt idx="253">
                  <c:v>102.48837361844427</c:v>
                </c:pt>
                <c:pt idx="254">
                  <c:v>102.54754555432702</c:v>
                </c:pt>
                <c:pt idx="255">
                  <c:v>102.56450645774476</c:v>
                </c:pt>
                <c:pt idx="256">
                  <c:v>102.55257426170301</c:v>
                </c:pt>
                <c:pt idx="257">
                  <c:v>102.53872340894701</c:v>
                </c:pt>
                <c:pt idx="258">
                  <c:v>102.50260924611166</c:v>
                </c:pt>
                <c:pt idx="259">
                  <c:v>102.447211348568</c:v>
                </c:pt>
                <c:pt idx="260">
                  <c:v>102.37458645403781</c:v>
                </c:pt>
                <c:pt idx="261">
                  <c:v>102.31174083731894</c:v>
                </c:pt>
                <c:pt idx="262">
                  <c:v>102.25127404319295</c:v>
                </c:pt>
                <c:pt idx="263">
                  <c:v>102.19138095944578</c:v>
                </c:pt>
                <c:pt idx="264">
                  <c:v>102.14133928356613</c:v>
                </c:pt>
                <c:pt idx="265">
                  <c:v>102.09943394185281</c:v>
                </c:pt>
                <c:pt idx="266">
                  <c:v>102.0775087532743</c:v>
                </c:pt>
                <c:pt idx="267">
                  <c:v>102.06984175514599</c:v>
                </c:pt>
                <c:pt idx="268">
                  <c:v>102.06569019795474</c:v>
                </c:pt>
                <c:pt idx="269">
                  <c:v>102.06834452899089</c:v>
                </c:pt>
                <c:pt idx="270">
                  <c:v>102.07986952900423</c:v>
                </c:pt>
                <c:pt idx="271">
                  <c:v>102.09012095659781</c:v>
                </c:pt>
                <c:pt idx="272">
                  <c:v>102.10823476409456</c:v>
                </c:pt>
                <c:pt idx="273">
                  <c:v>102.12570245459901</c:v>
                </c:pt>
                <c:pt idx="274">
                  <c:v>102.12988064017219</c:v>
                </c:pt>
                <c:pt idx="275">
                  <c:v>102.11240340629705</c:v>
                </c:pt>
                <c:pt idx="276">
                  <c:v>102.08481672711677</c:v>
                </c:pt>
                <c:pt idx="277">
                  <c:v>102.04439311734028</c:v>
                </c:pt>
                <c:pt idx="278">
                  <c:v>101.98775895445952</c:v>
                </c:pt>
                <c:pt idx="279">
                  <c:v>101.91115735485647</c:v>
                </c:pt>
                <c:pt idx="280">
                  <c:v>101.82560484608857</c:v>
                </c:pt>
                <c:pt idx="281">
                  <c:v>101.74398760264513</c:v>
                </c:pt>
                <c:pt idx="282">
                  <c:v>101.6800154873637</c:v>
                </c:pt>
                <c:pt idx="283">
                  <c:v>101.61279798745308</c:v>
                </c:pt>
                <c:pt idx="284">
                  <c:v>101.55019920460272</c:v>
                </c:pt>
                <c:pt idx="285">
                  <c:v>101.50534756104163</c:v>
                </c:pt>
                <c:pt idx="286">
                  <c:v>101.48661647157878</c:v>
                </c:pt>
                <c:pt idx="287">
                  <c:v>101.47757970354722</c:v>
                </c:pt>
                <c:pt idx="288">
                  <c:v>101.46036777022928</c:v>
                </c:pt>
                <c:pt idx="289">
                  <c:v>101.4450413327846</c:v>
                </c:pt>
                <c:pt idx="290">
                  <c:v>101.45528869017477</c:v>
                </c:pt>
                <c:pt idx="291">
                  <c:v>101.47757817939215</c:v>
                </c:pt>
                <c:pt idx="292">
                  <c:v>101.51678696754111</c:v>
                </c:pt>
                <c:pt idx="293">
                  <c:v>101.5622769781202</c:v>
                </c:pt>
                <c:pt idx="294">
                  <c:v>101.60026677825699</c:v>
                </c:pt>
                <c:pt idx="295">
                  <c:v>101.64376031653042</c:v>
                </c:pt>
                <c:pt idx="296">
                  <c:v>101.71941430263072</c:v>
                </c:pt>
                <c:pt idx="297">
                  <c:v>101.82210642650317</c:v>
                </c:pt>
                <c:pt idx="298">
                  <c:v>101.93723021239499</c:v>
                </c:pt>
                <c:pt idx="299">
                  <c:v>102.07125275190775</c:v>
                </c:pt>
                <c:pt idx="300">
                  <c:v>102.22208989167301</c:v>
                </c:pt>
                <c:pt idx="301">
                  <c:v>102.36754855030107</c:v>
                </c:pt>
                <c:pt idx="302">
                  <c:v>102.53059040003373</c:v>
                </c:pt>
                <c:pt idx="303">
                  <c:v>102.67636686566053</c:v>
                </c:pt>
                <c:pt idx="304">
                  <c:v>102.81548359774489</c:v>
                </c:pt>
                <c:pt idx="305">
                  <c:v>102.97955683638661</c:v>
                </c:pt>
                <c:pt idx="306">
                  <c:v>103.16173387804321</c:v>
                </c:pt>
                <c:pt idx="307">
                  <c:v>103.30713138041838</c:v>
                </c:pt>
                <c:pt idx="308">
                  <c:v>103.41092076156298</c:v>
                </c:pt>
                <c:pt idx="309">
                  <c:v>103.49610163299194</c:v>
                </c:pt>
                <c:pt idx="310">
                  <c:v>103.56067007053443</c:v>
                </c:pt>
                <c:pt idx="311">
                  <c:v>103.61717859106271</c:v>
                </c:pt>
                <c:pt idx="312">
                  <c:v>103.68215276556192</c:v>
                </c:pt>
                <c:pt idx="313">
                  <c:v>103.72750248847298</c:v>
                </c:pt>
                <c:pt idx="314">
                  <c:v>103.78622361297157</c:v>
                </c:pt>
                <c:pt idx="315">
                  <c:v>103.84688674655366</c:v>
                </c:pt>
                <c:pt idx="316">
                  <c:v>103.89899669769662</c:v>
                </c:pt>
                <c:pt idx="317">
                  <c:v>103.94222394878294</c:v>
                </c:pt>
                <c:pt idx="318">
                  <c:v>103.98745059603016</c:v>
                </c:pt>
                <c:pt idx="319">
                  <c:v>104.03082875336305</c:v>
                </c:pt>
                <c:pt idx="320">
                  <c:v>104.06976631360057</c:v>
                </c:pt>
                <c:pt idx="321">
                  <c:v>104.11526693031979</c:v>
                </c:pt>
                <c:pt idx="322">
                  <c:v>104.17282405258214</c:v>
                </c:pt>
                <c:pt idx="323">
                  <c:v>104.22927852828244</c:v>
                </c:pt>
                <c:pt idx="324">
                  <c:v>104.29628375092489</c:v>
                </c:pt>
                <c:pt idx="325">
                  <c:v>104.35565210631215</c:v>
                </c:pt>
                <c:pt idx="326">
                  <c:v>104.41794991615603</c:v>
                </c:pt>
                <c:pt idx="327">
                  <c:v>104.47300764158813</c:v>
                </c:pt>
                <c:pt idx="328">
                  <c:v>104.52778142775897</c:v>
                </c:pt>
                <c:pt idx="329">
                  <c:v>104.59216080121628</c:v>
                </c:pt>
                <c:pt idx="330">
                  <c:v>104.66697146924749</c:v>
                </c:pt>
                <c:pt idx="331">
                  <c:v>104.74799560537839</c:v>
                </c:pt>
                <c:pt idx="332">
                  <c:v>104.81990954493489</c:v>
                </c:pt>
                <c:pt idx="333">
                  <c:v>104.88955715936601</c:v>
                </c:pt>
                <c:pt idx="334">
                  <c:v>104.96008054218865</c:v>
                </c:pt>
                <c:pt idx="335">
                  <c:v>105.02552729750219</c:v>
                </c:pt>
                <c:pt idx="336">
                  <c:v>105.08114828699648</c:v>
                </c:pt>
                <c:pt idx="337">
                  <c:v>105.12503927375737</c:v>
                </c:pt>
                <c:pt idx="338">
                  <c:v>105.16228626669503</c:v>
                </c:pt>
                <c:pt idx="339">
                  <c:v>105.18509100023103</c:v>
                </c:pt>
                <c:pt idx="340">
                  <c:v>105.20390176165628</c:v>
                </c:pt>
                <c:pt idx="341">
                  <c:v>105.21968130523537</c:v>
                </c:pt>
                <c:pt idx="342">
                  <c:v>105.24359348696626</c:v>
                </c:pt>
                <c:pt idx="343">
                  <c:v>105.27260208093962</c:v>
                </c:pt>
                <c:pt idx="344">
                  <c:v>105.29755124736317</c:v>
                </c:pt>
                <c:pt idx="345">
                  <c:v>105.30736749630223</c:v>
                </c:pt>
                <c:pt idx="346">
                  <c:v>105.30139852393189</c:v>
                </c:pt>
                <c:pt idx="347">
                  <c:v>105.29186657733098</c:v>
                </c:pt>
                <c:pt idx="348">
                  <c:v>105.27819552160405</c:v>
                </c:pt>
                <c:pt idx="349">
                  <c:v>105.27303337618254</c:v>
                </c:pt>
                <c:pt idx="350">
                  <c:v>105.2866112281512</c:v>
                </c:pt>
                <c:pt idx="351">
                  <c:v>105.29975600284396</c:v>
                </c:pt>
                <c:pt idx="352">
                  <c:v>105.30786344781082</c:v>
                </c:pt>
                <c:pt idx="353">
                  <c:v>105.31294407136262</c:v>
                </c:pt>
                <c:pt idx="354">
                  <c:v>105.31114252187858</c:v>
                </c:pt>
                <c:pt idx="355">
                  <c:v>105.29548905649499</c:v>
                </c:pt>
                <c:pt idx="356">
                  <c:v>105.27704269055548</c:v>
                </c:pt>
                <c:pt idx="357">
                  <c:v>105.24906739182688</c:v>
                </c:pt>
                <c:pt idx="358">
                  <c:v>105.2280023319709</c:v>
                </c:pt>
                <c:pt idx="359">
                  <c:v>105.21030207852249</c:v>
                </c:pt>
                <c:pt idx="360">
                  <c:v>105.19049811534302</c:v>
                </c:pt>
                <c:pt idx="361">
                  <c:v>105.16157602569402</c:v>
                </c:pt>
                <c:pt idx="362">
                  <c:v>105.132274946207</c:v>
                </c:pt>
                <c:pt idx="363">
                  <c:v>105.10961180783701</c:v>
                </c:pt>
                <c:pt idx="364">
                  <c:v>105.09405626168019</c:v>
                </c:pt>
                <c:pt idx="365">
                  <c:v>105.07977790132831</c:v>
                </c:pt>
                <c:pt idx="366">
                  <c:v>105.06098010462028</c:v>
                </c:pt>
                <c:pt idx="367">
                  <c:v>105.0456733788364</c:v>
                </c:pt>
                <c:pt idx="368">
                  <c:v>105.04090449152946</c:v>
                </c:pt>
                <c:pt idx="369">
                  <c:v>105.03073057968622</c:v>
                </c:pt>
                <c:pt idx="370">
                  <c:v>105.04424194019913</c:v>
                </c:pt>
                <c:pt idx="371">
                  <c:v>105.0702041374866</c:v>
                </c:pt>
                <c:pt idx="372">
                  <c:v>105.115486164903</c:v>
                </c:pt>
                <c:pt idx="373">
                  <c:v>105.15310096152584</c:v>
                </c:pt>
                <c:pt idx="374">
                  <c:v>105.19772841394851</c:v>
                </c:pt>
                <c:pt idx="375">
                  <c:v>105.24349257421778</c:v>
                </c:pt>
                <c:pt idx="376">
                  <c:v>105.30472117497605</c:v>
                </c:pt>
                <c:pt idx="377">
                  <c:v>105.37829150972034</c:v>
                </c:pt>
                <c:pt idx="378">
                  <c:v>105.44611388662837</c:v>
                </c:pt>
                <c:pt idx="379">
                  <c:v>105.50921971696597</c:v>
                </c:pt>
                <c:pt idx="380">
                  <c:v>105.56827586557893</c:v>
                </c:pt>
                <c:pt idx="381">
                  <c:v>105.61205536490206</c:v>
                </c:pt>
                <c:pt idx="382">
                  <c:v>105.6409893766821</c:v>
                </c:pt>
                <c:pt idx="383">
                  <c:v>105.64625484302104</c:v>
                </c:pt>
                <c:pt idx="384">
                  <c:v>105.66004239628236</c:v>
                </c:pt>
                <c:pt idx="385">
                  <c:v>105.6640774138713</c:v>
                </c:pt>
                <c:pt idx="386">
                  <c:v>105.64903006136532</c:v>
                </c:pt>
                <c:pt idx="387">
                  <c:v>105.63535957401353</c:v>
                </c:pt>
                <c:pt idx="388">
                  <c:v>105.62241004364141</c:v>
                </c:pt>
                <c:pt idx="389">
                  <c:v>105.61462184510479</c:v>
                </c:pt>
                <c:pt idx="390">
                  <c:v>105.61166804565477</c:v>
                </c:pt>
                <c:pt idx="391">
                  <c:v>105.61890637486698</c:v>
                </c:pt>
                <c:pt idx="392">
                  <c:v>105.6137455528217</c:v>
                </c:pt>
                <c:pt idx="393">
                  <c:v>105.60745078064824</c:v>
                </c:pt>
                <c:pt idx="394">
                  <c:v>105.61025095539254</c:v>
                </c:pt>
                <c:pt idx="395">
                  <c:v>105.62243919271977</c:v>
                </c:pt>
                <c:pt idx="396">
                  <c:v>105.64666359536615</c:v>
                </c:pt>
                <c:pt idx="397">
                  <c:v>105.67132175667301</c:v>
                </c:pt>
                <c:pt idx="398">
                  <c:v>105.6960136080932</c:v>
                </c:pt>
                <c:pt idx="399">
                  <c:v>105.73033746027107</c:v>
                </c:pt>
                <c:pt idx="400">
                  <c:v>105.76605279775173</c:v>
                </c:pt>
                <c:pt idx="401">
                  <c:v>105.80285283754539</c:v>
                </c:pt>
                <c:pt idx="402">
                  <c:v>105.83244350303561</c:v>
                </c:pt>
                <c:pt idx="403">
                  <c:v>105.86200567274355</c:v>
                </c:pt>
                <c:pt idx="404">
                  <c:v>105.88660416105782</c:v>
                </c:pt>
                <c:pt idx="405">
                  <c:v>105.90083841236869</c:v>
                </c:pt>
                <c:pt idx="406">
                  <c:v>105.89079349383165</c:v>
                </c:pt>
                <c:pt idx="407">
                  <c:v>105.85221921648404</c:v>
                </c:pt>
                <c:pt idx="408">
                  <c:v>105.80694642187709</c:v>
                </c:pt>
                <c:pt idx="409">
                  <c:v>105.74982843401995</c:v>
                </c:pt>
                <c:pt idx="410">
                  <c:v>105.69352161840425</c:v>
                </c:pt>
                <c:pt idx="411">
                  <c:v>105.6371551381595</c:v>
                </c:pt>
                <c:pt idx="412">
                  <c:v>105.58054281366722</c:v>
                </c:pt>
                <c:pt idx="413">
                  <c:v>105.52427475371383</c:v>
                </c:pt>
                <c:pt idx="414">
                  <c:v>105.46877942771921</c:v>
                </c:pt>
                <c:pt idx="415">
                  <c:v>105.41116003595516</c:v>
                </c:pt>
                <c:pt idx="416">
                  <c:v>105.36089373981949</c:v>
                </c:pt>
                <c:pt idx="417">
                  <c:v>105.33632312479052</c:v>
                </c:pt>
                <c:pt idx="418">
                  <c:v>105.34591901044945</c:v>
                </c:pt>
                <c:pt idx="419">
                  <c:v>105.37584284618498</c:v>
                </c:pt>
                <c:pt idx="420">
                  <c:v>105.40540871807296</c:v>
                </c:pt>
                <c:pt idx="421">
                  <c:v>105.4236307262636</c:v>
                </c:pt>
                <c:pt idx="422">
                  <c:v>105.43661714380573</c:v>
                </c:pt>
                <c:pt idx="423">
                  <c:v>105.44368414258014</c:v>
                </c:pt>
                <c:pt idx="424">
                  <c:v>105.43946364565053</c:v>
                </c:pt>
                <c:pt idx="425">
                  <c:v>105.42628341648286</c:v>
                </c:pt>
                <c:pt idx="426">
                  <c:v>105.41166608514823</c:v>
                </c:pt>
                <c:pt idx="427">
                  <c:v>105.38505213038275</c:v>
                </c:pt>
                <c:pt idx="428">
                  <c:v>105.33186063418454</c:v>
                </c:pt>
                <c:pt idx="429">
                  <c:v>105.24825492529045</c:v>
                </c:pt>
                <c:pt idx="430">
                  <c:v>105.14514581200568</c:v>
                </c:pt>
                <c:pt idx="431">
                  <c:v>105.0252148611164</c:v>
                </c:pt>
                <c:pt idx="432">
                  <c:v>104.88759625857188</c:v>
                </c:pt>
                <c:pt idx="433">
                  <c:v>104.74678059258827</c:v>
                </c:pt>
                <c:pt idx="434">
                  <c:v>104.61692722268491</c:v>
                </c:pt>
                <c:pt idx="435">
                  <c:v>104.51220331579921</c:v>
                </c:pt>
                <c:pt idx="436">
                  <c:v>104.42961812601807</c:v>
                </c:pt>
                <c:pt idx="437">
                  <c:v>104.35258456841794</c:v>
                </c:pt>
                <c:pt idx="438">
                  <c:v>104.28895752399977</c:v>
                </c:pt>
                <c:pt idx="439">
                  <c:v>104.24182016869455</c:v>
                </c:pt>
                <c:pt idx="440">
                  <c:v>104.22499184450815</c:v>
                </c:pt>
                <c:pt idx="441">
                  <c:v>104.22016222926823</c:v>
                </c:pt>
                <c:pt idx="442">
                  <c:v>104.2319154475867</c:v>
                </c:pt>
                <c:pt idx="443">
                  <c:v>104.25987359238424</c:v>
                </c:pt>
                <c:pt idx="444">
                  <c:v>104.29873902149244</c:v>
                </c:pt>
                <c:pt idx="445">
                  <c:v>104.33930716129275</c:v>
                </c:pt>
                <c:pt idx="446">
                  <c:v>104.38787609517088</c:v>
                </c:pt>
                <c:pt idx="447">
                  <c:v>104.44923781532357</c:v>
                </c:pt>
                <c:pt idx="448">
                  <c:v>104.52064201919552</c:v>
                </c:pt>
                <c:pt idx="449">
                  <c:v>104.57942444268066</c:v>
                </c:pt>
                <c:pt idx="450">
                  <c:v>104.63389627396418</c:v>
                </c:pt>
                <c:pt idx="451">
                  <c:v>104.67051029676651</c:v>
                </c:pt>
                <c:pt idx="452">
                  <c:v>104.70799851140791</c:v>
                </c:pt>
                <c:pt idx="453">
                  <c:v>104.74722268224042</c:v>
                </c:pt>
                <c:pt idx="454">
                  <c:v>104.79151892565584</c:v>
                </c:pt>
                <c:pt idx="455">
                  <c:v>104.84257770976578</c:v>
                </c:pt>
                <c:pt idx="456">
                  <c:v>104.88715844173272</c:v>
                </c:pt>
                <c:pt idx="457">
                  <c:v>104.92612866948144</c:v>
                </c:pt>
                <c:pt idx="458">
                  <c:v>104.9573806621048</c:v>
                </c:pt>
                <c:pt idx="459">
                  <c:v>104.98635850985674</c:v>
                </c:pt>
                <c:pt idx="460">
                  <c:v>105.02430180362981</c:v>
                </c:pt>
                <c:pt idx="461">
                  <c:v>105.07546243207298</c:v>
                </c:pt>
                <c:pt idx="462">
                  <c:v>105.1486112153665</c:v>
                </c:pt>
                <c:pt idx="463">
                  <c:v>105.22761175141186</c:v>
                </c:pt>
                <c:pt idx="464">
                  <c:v>105.31032822055523</c:v>
                </c:pt>
                <c:pt idx="465">
                  <c:v>105.38744063945545</c:v>
                </c:pt>
                <c:pt idx="466">
                  <c:v>105.45034234988861</c:v>
                </c:pt>
                <c:pt idx="467">
                  <c:v>105.51268588690751</c:v>
                </c:pt>
                <c:pt idx="468">
                  <c:v>105.5726130705289</c:v>
                </c:pt>
                <c:pt idx="469">
                  <c:v>105.62297556448365</c:v>
                </c:pt>
                <c:pt idx="470">
                  <c:v>105.66713212050449</c:v>
                </c:pt>
                <c:pt idx="471">
                  <c:v>105.70340472576044</c:v>
                </c:pt>
                <c:pt idx="472">
                  <c:v>105.71819076072543</c:v>
                </c:pt>
                <c:pt idx="473">
                  <c:v>105.7127945260127</c:v>
                </c:pt>
                <c:pt idx="474">
                  <c:v>105.70469352054693</c:v>
                </c:pt>
                <c:pt idx="475">
                  <c:v>105.704982845289</c:v>
                </c:pt>
                <c:pt idx="476">
                  <c:v>105.70274381823715</c:v>
                </c:pt>
                <c:pt idx="477">
                  <c:v>105.70258173907069</c:v>
                </c:pt>
                <c:pt idx="478">
                  <c:v>105.69890991655052</c:v>
                </c:pt>
                <c:pt idx="479">
                  <c:v>105.687532582023</c:v>
                </c:pt>
                <c:pt idx="480">
                  <c:v>105.67679118643368</c:v>
                </c:pt>
                <c:pt idx="481">
                  <c:v>105.66962229571718</c:v>
                </c:pt>
                <c:pt idx="482">
                  <c:v>105.66906187182737</c:v>
                </c:pt>
                <c:pt idx="483">
                  <c:v>105.6823370271005</c:v>
                </c:pt>
                <c:pt idx="484">
                  <c:v>105.69007192503145</c:v>
                </c:pt>
                <c:pt idx="485">
                  <c:v>105.70033482502048</c:v>
                </c:pt>
                <c:pt idx="486">
                  <c:v>105.70094309610195</c:v>
                </c:pt>
                <c:pt idx="487">
                  <c:v>105.69479346705853</c:v>
                </c:pt>
                <c:pt idx="488">
                  <c:v>105.68666659110671</c:v>
                </c:pt>
                <c:pt idx="489">
                  <c:v>105.68377551555251</c:v>
                </c:pt>
                <c:pt idx="490">
                  <c:v>105.68086557811202</c:v>
                </c:pt>
                <c:pt idx="491">
                  <c:v>105.67468284991304</c:v>
                </c:pt>
                <c:pt idx="492">
                  <c:v>105.66585504736659</c:v>
                </c:pt>
                <c:pt idx="493">
                  <c:v>105.66532861307033</c:v>
                </c:pt>
                <c:pt idx="494">
                  <c:v>105.66742020060354</c:v>
                </c:pt>
                <c:pt idx="495">
                  <c:v>105.67432565661032</c:v>
                </c:pt>
                <c:pt idx="496">
                  <c:v>105.68346716003424</c:v>
                </c:pt>
                <c:pt idx="497">
                  <c:v>105.69332183655739</c:v>
                </c:pt>
                <c:pt idx="498">
                  <c:v>105.71240705291933</c:v>
                </c:pt>
                <c:pt idx="499">
                  <c:v>105.73290629165007</c:v>
                </c:pt>
                <c:pt idx="500">
                  <c:v>105.75395832149206</c:v>
                </c:pt>
                <c:pt idx="501">
                  <c:v>105.76957344773186</c:v>
                </c:pt>
                <c:pt idx="502">
                  <c:v>105.77852882855363</c:v>
                </c:pt>
                <c:pt idx="503">
                  <c:v>105.78619096535471</c:v>
                </c:pt>
                <c:pt idx="504">
                  <c:v>105.77920998269612</c:v>
                </c:pt>
                <c:pt idx="505">
                  <c:v>105.76970642944616</c:v>
                </c:pt>
                <c:pt idx="506">
                  <c:v>105.76661796970188</c:v>
                </c:pt>
                <c:pt idx="507">
                  <c:v>105.76253004115196</c:v>
                </c:pt>
                <c:pt idx="508">
                  <c:v>105.76187183347464</c:v>
                </c:pt>
                <c:pt idx="509">
                  <c:v>105.76744768773193</c:v>
                </c:pt>
                <c:pt idx="510">
                  <c:v>105.78422757536991</c:v>
                </c:pt>
                <c:pt idx="511">
                  <c:v>105.81784007609559</c:v>
                </c:pt>
                <c:pt idx="512">
                  <c:v>105.85837364974201</c:v>
                </c:pt>
                <c:pt idx="513">
                  <c:v>105.9051323573667</c:v>
                </c:pt>
                <c:pt idx="514">
                  <c:v>105.95469241014557</c:v>
                </c:pt>
                <c:pt idx="515">
                  <c:v>106.01047619030554</c:v>
                </c:pt>
                <c:pt idx="516">
                  <c:v>106.06709873920121</c:v>
                </c:pt>
                <c:pt idx="517">
                  <c:v>106.11605543632686</c:v>
                </c:pt>
                <c:pt idx="518">
                  <c:v>106.15500187281212</c:v>
                </c:pt>
                <c:pt idx="519">
                  <c:v>106.20089608844567</c:v>
                </c:pt>
                <c:pt idx="520">
                  <c:v>106.25095801501257</c:v>
                </c:pt>
                <c:pt idx="521">
                  <c:v>106.30180200333102</c:v>
                </c:pt>
                <c:pt idx="522">
                  <c:v>106.3317505009902</c:v>
                </c:pt>
                <c:pt idx="523">
                  <c:v>106.35774424934648</c:v>
                </c:pt>
                <c:pt idx="524">
                  <c:v>106.37687645739807</c:v>
                </c:pt>
                <c:pt idx="525">
                  <c:v>106.38360685781339</c:v>
                </c:pt>
                <c:pt idx="526">
                  <c:v>106.37902380815302</c:v>
                </c:pt>
                <c:pt idx="527">
                  <c:v>106.36627759367465</c:v>
                </c:pt>
                <c:pt idx="528">
                  <c:v>106.3536433142163</c:v>
                </c:pt>
                <c:pt idx="529">
                  <c:v>106.3406141888252</c:v>
                </c:pt>
                <c:pt idx="530">
                  <c:v>106.31222514608048</c:v>
                </c:pt>
                <c:pt idx="531">
                  <c:v>106.27579425078365</c:v>
                </c:pt>
                <c:pt idx="532">
                  <c:v>106.23956822673645</c:v>
                </c:pt>
                <c:pt idx="533">
                  <c:v>106.22683452897287</c:v>
                </c:pt>
                <c:pt idx="534">
                  <c:v>106.21759337145323</c:v>
                </c:pt>
                <c:pt idx="535">
                  <c:v>106.21198495703366</c:v>
                </c:pt>
                <c:pt idx="536">
                  <c:v>106.21466907726608</c:v>
                </c:pt>
                <c:pt idx="537">
                  <c:v>106.23916856986861</c:v>
                </c:pt>
                <c:pt idx="538">
                  <c:v>106.26867369491228</c:v>
                </c:pt>
                <c:pt idx="539">
                  <c:v>106.30824533547185</c:v>
                </c:pt>
                <c:pt idx="540">
                  <c:v>106.36109911916742</c:v>
                </c:pt>
                <c:pt idx="541">
                  <c:v>106.42465355971208</c:v>
                </c:pt>
                <c:pt idx="542">
                  <c:v>106.48592425200421</c:v>
                </c:pt>
                <c:pt idx="543">
                  <c:v>106.53740079375102</c:v>
                </c:pt>
                <c:pt idx="544">
                  <c:v>106.57176398979068</c:v>
                </c:pt>
                <c:pt idx="545">
                  <c:v>106.59857532014303</c:v>
                </c:pt>
                <c:pt idx="546">
                  <c:v>106.62273183970832</c:v>
                </c:pt>
                <c:pt idx="547">
                  <c:v>106.64795820614307</c:v>
                </c:pt>
                <c:pt idx="548">
                  <c:v>106.66075477552066</c:v>
                </c:pt>
                <c:pt idx="549">
                  <c:v>106.67004484245287</c:v>
                </c:pt>
                <c:pt idx="550">
                  <c:v>106.67207168405389</c:v>
                </c:pt>
                <c:pt idx="551">
                  <c:v>106.67559203306351</c:v>
                </c:pt>
                <c:pt idx="552">
                  <c:v>106.67248633725808</c:v>
                </c:pt>
                <c:pt idx="553">
                  <c:v>106.66646942323401</c:v>
                </c:pt>
                <c:pt idx="554">
                  <c:v>106.65863013972226</c:v>
                </c:pt>
                <c:pt idx="555">
                  <c:v>106.64297919572896</c:v>
                </c:pt>
                <c:pt idx="556">
                  <c:v>106.62042524522634</c:v>
                </c:pt>
                <c:pt idx="557">
                  <c:v>106.59854613564895</c:v>
                </c:pt>
                <c:pt idx="558">
                  <c:v>106.57566905741436</c:v>
                </c:pt>
                <c:pt idx="559">
                  <c:v>106.55076021209933</c:v>
                </c:pt>
                <c:pt idx="560">
                  <c:v>106.52330157870125</c:v>
                </c:pt>
                <c:pt idx="561">
                  <c:v>106.50567283892627</c:v>
                </c:pt>
                <c:pt idx="562">
                  <c:v>106.48473094015858</c:v>
                </c:pt>
                <c:pt idx="563">
                  <c:v>106.46714911968253</c:v>
                </c:pt>
                <c:pt idx="564">
                  <c:v>106.45275294271669</c:v>
                </c:pt>
                <c:pt idx="565">
                  <c:v>106.44337047817156</c:v>
                </c:pt>
                <c:pt idx="566">
                  <c:v>106.43701837320482</c:v>
                </c:pt>
                <c:pt idx="567">
                  <c:v>106.44087001121649</c:v>
                </c:pt>
                <c:pt idx="568">
                  <c:v>106.45663767093774</c:v>
                </c:pt>
                <c:pt idx="569">
                  <c:v>106.47766349503917</c:v>
                </c:pt>
                <c:pt idx="570">
                  <c:v>106.50277767514238</c:v>
                </c:pt>
                <c:pt idx="571">
                  <c:v>106.53179640077839</c:v>
                </c:pt>
                <c:pt idx="572">
                  <c:v>106.55137193245872</c:v>
                </c:pt>
                <c:pt idx="573">
                  <c:v>106.56153628820685</c:v>
                </c:pt>
                <c:pt idx="574">
                  <c:v>106.56821613684893</c:v>
                </c:pt>
                <c:pt idx="575">
                  <c:v>106.57417305831392</c:v>
                </c:pt>
                <c:pt idx="576">
                  <c:v>106.58851966086989</c:v>
                </c:pt>
                <c:pt idx="577">
                  <c:v>106.60259437786141</c:v>
                </c:pt>
                <c:pt idx="578">
                  <c:v>106.61038291734226</c:v>
                </c:pt>
                <c:pt idx="579">
                  <c:v>106.60637082328581</c:v>
                </c:pt>
                <c:pt idx="580">
                  <c:v>106.59868916391476</c:v>
                </c:pt>
                <c:pt idx="581">
                  <c:v>106.59646264693207</c:v>
                </c:pt>
                <c:pt idx="582">
                  <c:v>106.5979092340899</c:v>
                </c:pt>
                <c:pt idx="583">
                  <c:v>106.60197745738924</c:v>
                </c:pt>
                <c:pt idx="584">
                  <c:v>106.6024854560992</c:v>
                </c:pt>
                <c:pt idx="585">
                  <c:v>106.60037449585593</c:v>
                </c:pt>
                <c:pt idx="586">
                  <c:v>106.59317722217379</c:v>
                </c:pt>
                <c:pt idx="587">
                  <c:v>106.57004040292044</c:v>
                </c:pt>
                <c:pt idx="588">
                  <c:v>106.54374261687593</c:v>
                </c:pt>
                <c:pt idx="589">
                  <c:v>106.52269974745069</c:v>
                </c:pt>
                <c:pt idx="590">
                  <c:v>106.49595425763728</c:v>
                </c:pt>
                <c:pt idx="591">
                  <c:v>106.46348820587328</c:v>
                </c:pt>
                <c:pt idx="592">
                  <c:v>106.42873598653244</c:v>
                </c:pt>
                <c:pt idx="593">
                  <c:v>106.39440916714813</c:v>
                </c:pt>
                <c:pt idx="594">
                  <c:v>106.36207172902476</c:v>
                </c:pt>
                <c:pt idx="595">
                  <c:v>106.33330604977633</c:v>
                </c:pt>
                <c:pt idx="596">
                  <c:v>106.30838727378006</c:v>
                </c:pt>
                <c:pt idx="597">
                  <c:v>106.28814779312111</c:v>
                </c:pt>
                <c:pt idx="598">
                  <c:v>106.26993732390569</c:v>
                </c:pt>
                <c:pt idx="599">
                  <c:v>106.25885231351603</c:v>
                </c:pt>
                <c:pt idx="600">
                  <c:v>106.25028285164277</c:v>
                </c:pt>
                <c:pt idx="601">
                  <c:v>106.25065843821254</c:v>
                </c:pt>
                <c:pt idx="602">
                  <c:v>106.2613404683308</c:v>
                </c:pt>
                <c:pt idx="603">
                  <c:v>106.27290953991582</c:v>
                </c:pt>
                <c:pt idx="604">
                  <c:v>106.28685522363821</c:v>
                </c:pt>
                <c:pt idx="605">
                  <c:v>106.30026234027879</c:v>
                </c:pt>
                <c:pt idx="606">
                  <c:v>106.32402923249821</c:v>
                </c:pt>
                <c:pt idx="607">
                  <c:v>106.35136648859667</c:v>
                </c:pt>
                <c:pt idx="608">
                  <c:v>106.38309465822259</c:v>
                </c:pt>
                <c:pt idx="609">
                  <c:v>106.41867675754241</c:v>
                </c:pt>
                <c:pt idx="610">
                  <c:v>106.45732468816401</c:v>
                </c:pt>
                <c:pt idx="611">
                  <c:v>106.49070055506489</c:v>
                </c:pt>
                <c:pt idx="612">
                  <c:v>106.52169635306582</c:v>
                </c:pt>
                <c:pt idx="613">
                  <c:v>106.54702066372414</c:v>
                </c:pt>
                <c:pt idx="614">
                  <c:v>106.56913586670481</c:v>
                </c:pt>
                <c:pt idx="615">
                  <c:v>106.59104998315439</c:v>
                </c:pt>
                <c:pt idx="616">
                  <c:v>106.61010358407924</c:v>
                </c:pt>
                <c:pt idx="617">
                  <c:v>106.61298493463688</c:v>
                </c:pt>
                <c:pt idx="618">
                  <c:v>106.61299632468413</c:v>
                </c:pt>
                <c:pt idx="619">
                  <c:v>106.6170248372151</c:v>
                </c:pt>
                <c:pt idx="620">
                  <c:v>106.62120426281371</c:v>
                </c:pt>
                <c:pt idx="621">
                  <c:v>106.61944900327289</c:v>
                </c:pt>
                <c:pt idx="622">
                  <c:v>106.62220219249215</c:v>
                </c:pt>
                <c:pt idx="623">
                  <c:v>106.6332623387142</c:v>
                </c:pt>
                <c:pt idx="624">
                  <c:v>106.65554727980766</c:v>
                </c:pt>
                <c:pt idx="625">
                  <c:v>106.67881683221235</c:v>
                </c:pt>
                <c:pt idx="626">
                  <c:v>106.69761807648477</c:v>
                </c:pt>
                <c:pt idx="627">
                  <c:v>106.71126708326146</c:v>
                </c:pt>
                <c:pt idx="628">
                  <c:v>106.72585914195069</c:v>
                </c:pt>
                <c:pt idx="629">
                  <c:v>106.73327728932969</c:v>
                </c:pt>
                <c:pt idx="630">
                  <c:v>106.73606435675492</c:v>
                </c:pt>
                <c:pt idx="631">
                  <c:v>106.73608965348316</c:v>
                </c:pt>
                <c:pt idx="632">
                  <c:v>106.73281030944305</c:v>
                </c:pt>
                <c:pt idx="633">
                  <c:v>106.72589754091364</c:v>
                </c:pt>
                <c:pt idx="634">
                  <c:v>106.71335356779305</c:v>
                </c:pt>
                <c:pt idx="635">
                  <c:v>106.68570121608251</c:v>
                </c:pt>
                <c:pt idx="636">
                  <c:v>106.65816828799008</c:v>
                </c:pt>
                <c:pt idx="637">
                  <c:v>106.63322910464089</c:v>
                </c:pt>
                <c:pt idx="638">
                  <c:v>106.62001146019792</c:v>
                </c:pt>
                <c:pt idx="639">
                  <c:v>106.61947476512719</c:v>
                </c:pt>
                <c:pt idx="640">
                  <c:v>106.63327908564997</c:v>
                </c:pt>
                <c:pt idx="641">
                  <c:v>106.64474796239989</c:v>
                </c:pt>
                <c:pt idx="642">
                  <c:v>106.6637076954774</c:v>
                </c:pt>
                <c:pt idx="643">
                  <c:v>106.6895629564969</c:v>
                </c:pt>
                <c:pt idx="644">
                  <c:v>106.71553312629329</c:v>
                </c:pt>
                <c:pt idx="645">
                  <c:v>106.74151409508119</c:v>
                </c:pt>
                <c:pt idx="646">
                  <c:v>106.77244441648787</c:v>
                </c:pt>
                <c:pt idx="647">
                  <c:v>106.79267989928499</c:v>
                </c:pt>
                <c:pt idx="648">
                  <c:v>106.80154369086887</c:v>
                </c:pt>
                <c:pt idx="649">
                  <c:v>106.79410574876998</c:v>
                </c:pt>
                <c:pt idx="650">
                  <c:v>106.77642439051591</c:v>
                </c:pt>
                <c:pt idx="651">
                  <c:v>106.74767600998203</c:v>
                </c:pt>
                <c:pt idx="652">
                  <c:v>106.71510816526029</c:v>
                </c:pt>
                <c:pt idx="653">
                  <c:v>106.67480877391154</c:v>
                </c:pt>
                <c:pt idx="654">
                  <c:v>106.63336952453579</c:v>
                </c:pt>
                <c:pt idx="655">
                  <c:v>106.5937858152177</c:v>
                </c:pt>
                <c:pt idx="656">
                  <c:v>106.56113923330686</c:v>
                </c:pt>
                <c:pt idx="657">
                  <c:v>106.53476380273982</c:v>
                </c:pt>
                <c:pt idx="658">
                  <c:v>106.51413397014885</c:v>
                </c:pt>
                <c:pt idx="659">
                  <c:v>106.50096177559172</c:v>
                </c:pt>
                <c:pt idx="660">
                  <c:v>106.49309945334129</c:v>
                </c:pt>
                <c:pt idx="661">
                  <c:v>106.4871096946099</c:v>
                </c:pt>
                <c:pt idx="662">
                  <c:v>106.4783593913054</c:v>
                </c:pt>
                <c:pt idx="663">
                  <c:v>106.47292221724305</c:v>
                </c:pt>
                <c:pt idx="664">
                  <c:v>106.47239700103364</c:v>
                </c:pt>
                <c:pt idx="665">
                  <c:v>106.47387781988081</c:v>
                </c:pt>
                <c:pt idx="666">
                  <c:v>106.47201171259429</c:v>
                </c:pt>
                <c:pt idx="667">
                  <c:v>106.46083495071049</c:v>
                </c:pt>
                <c:pt idx="668">
                  <c:v>106.44571054869193</c:v>
                </c:pt>
                <c:pt idx="669">
                  <c:v>106.43230664610246</c:v>
                </c:pt>
                <c:pt idx="670">
                  <c:v>106.41706556066173</c:v>
                </c:pt>
                <c:pt idx="671">
                  <c:v>106.39886978547696</c:v>
                </c:pt>
                <c:pt idx="672">
                  <c:v>106.37716556743891</c:v>
                </c:pt>
                <c:pt idx="673">
                  <c:v>106.36317810719906</c:v>
                </c:pt>
                <c:pt idx="674">
                  <c:v>106.34681000555346</c:v>
                </c:pt>
                <c:pt idx="675">
                  <c:v>106.32526755789841</c:v>
                </c:pt>
                <c:pt idx="676">
                  <c:v>106.30001029372339</c:v>
                </c:pt>
                <c:pt idx="677">
                  <c:v>106.27802793432939</c:v>
                </c:pt>
                <c:pt idx="678">
                  <c:v>106.25902086583369</c:v>
                </c:pt>
                <c:pt idx="679">
                  <c:v>106.2366680651574</c:v>
                </c:pt>
                <c:pt idx="680">
                  <c:v>106.21632188992045</c:v>
                </c:pt>
                <c:pt idx="681">
                  <c:v>106.1992658257444</c:v>
                </c:pt>
                <c:pt idx="682">
                  <c:v>106.18796859969407</c:v>
                </c:pt>
                <c:pt idx="683">
                  <c:v>106.18254480192573</c:v>
                </c:pt>
                <c:pt idx="684">
                  <c:v>106.17694395036433</c:v>
                </c:pt>
                <c:pt idx="685">
                  <c:v>106.1714923980057</c:v>
                </c:pt>
                <c:pt idx="686">
                  <c:v>106.16294768003013</c:v>
                </c:pt>
                <c:pt idx="687">
                  <c:v>106.15321903062824</c:v>
                </c:pt>
                <c:pt idx="688">
                  <c:v>106.15102831098042</c:v>
                </c:pt>
                <c:pt idx="689">
                  <c:v>106.14693357748406</c:v>
                </c:pt>
                <c:pt idx="690">
                  <c:v>106.13857469490311</c:v>
                </c:pt>
                <c:pt idx="691">
                  <c:v>106.12305632050989</c:v>
                </c:pt>
                <c:pt idx="692">
                  <c:v>106.10812436777771</c:v>
                </c:pt>
                <c:pt idx="693">
                  <c:v>106.09979855864694</c:v>
                </c:pt>
                <c:pt idx="694">
                  <c:v>106.09597274818174</c:v>
                </c:pt>
                <c:pt idx="695">
                  <c:v>106.10401796739392</c:v>
                </c:pt>
                <c:pt idx="696">
                  <c:v>106.12866165289853</c:v>
                </c:pt>
                <c:pt idx="697">
                  <c:v>106.16778105176786</c:v>
                </c:pt>
                <c:pt idx="698">
                  <c:v>106.2193777114379</c:v>
                </c:pt>
                <c:pt idx="699">
                  <c:v>106.27720872351456</c:v>
                </c:pt>
                <c:pt idx="700">
                  <c:v>106.34483415250014</c:v>
                </c:pt>
                <c:pt idx="701">
                  <c:v>106.42280072602631</c:v>
                </c:pt>
                <c:pt idx="702">
                  <c:v>106.50613706103799</c:v>
                </c:pt>
                <c:pt idx="703">
                  <c:v>106.58687554772072</c:v>
                </c:pt>
                <c:pt idx="704">
                  <c:v>106.66016974987973</c:v>
                </c:pt>
                <c:pt idx="705">
                  <c:v>106.73755996099143</c:v>
                </c:pt>
                <c:pt idx="706">
                  <c:v>106.80900555830398</c:v>
                </c:pt>
                <c:pt idx="707">
                  <c:v>106.87352117893623</c:v>
                </c:pt>
                <c:pt idx="708">
                  <c:v>106.93363759558908</c:v>
                </c:pt>
                <c:pt idx="709">
                  <c:v>106.98082201721787</c:v>
                </c:pt>
                <c:pt idx="710">
                  <c:v>107.01364519295471</c:v>
                </c:pt>
                <c:pt idx="711">
                  <c:v>107.03449608319575</c:v>
                </c:pt>
                <c:pt idx="712">
                  <c:v>107.04453547768527</c:v>
                </c:pt>
                <c:pt idx="713">
                  <c:v>107.05392657319884</c:v>
                </c:pt>
                <c:pt idx="714">
                  <c:v>107.06156151021047</c:v>
                </c:pt>
                <c:pt idx="715">
                  <c:v>107.06794689202231</c:v>
                </c:pt>
                <c:pt idx="716">
                  <c:v>107.06921307171675</c:v>
                </c:pt>
                <c:pt idx="717">
                  <c:v>107.06797462973394</c:v>
                </c:pt>
                <c:pt idx="718">
                  <c:v>107.06148520901439</c:v>
                </c:pt>
                <c:pt idx="719">
                  <c:v>107.05018727720041</c:v>
                </c:pt>
                <c:pt idx="720">
                  <c:v>107.04019383872028</c:v>
                </c:pt>
                <c:pt idx="721">
                  <c:v>107.02763856208176</c:v>
                </c:pt>
                <c:pt idx="722">
                  <c:v>107.01700626066298</c:v>
                </c:pt>
                <c:pt idx="723">
                  <c:v>107.00848660683546</c:v>
                </c:pt>
                <c:pt idx="724">
                  <c:v>107.00225858699569</c:v>
                </c:pt>
                <c:pt idx="725">
                  <c:v>106.99864328687887</c:v>
                </c:pt>
                <c:pt idx="726">
                  <c:v>106.99369640293057</c:v>
                </c:pt>
                <c:pt idx="727">
                  <c:v>106.98241960180884</c:v>
                </c:pt>
                <c:pt idx="728">
                  <c:v>106.96463776807276</c:v>
                </c:pt>
                <c:pt idx="729">
                  <c:v>106.93793459718069</c:v>
                </c:pt>
                <c:pt idx="730">
                  <c:v>106.91334725153516</c:v>
                </c:pt>
                <c:pt idx="731">
                  <c:v>106.89357157186963</c:v>
                </c:pt>
                <c:pt idx="732">
                  <c:v>106.88846949500886</c:v>
                </c:pt>
                <c:pt idx="733">
                  <c:v>106.89448928174079</c:v>
                </c:pt>
                <c:pt idx="734">
                  <c:v>106.9022022409802</c:v>
                </c:pt>
                <c:pt idx="735">
                  <c:v>106.91098713252964</c:v>
                </c:pt>
                <c:pt idx="736">
                  <c:v>106.92584760247105</c:v>
                </c:pt>
                <c:pt idx="737">
                  <c:v>106.94866809673891</c:v>
                </c:pt>
                <c:pt idx="738">
                  <c:v>106.97722082002521</c:v>
                </c:pt>
                <c:pt idx="739">
                  <c:v>107.01842253280256</c:v>
                </c:pt>
                <c:pt idx="740">
                  <c:v>107.07081660454824</c:v>
                </c:pt>
                <c:pt idx="741">
                  <c:v>107.11604440018961</c:v>
                </c:pt>
                <c:pt idx="742">
                  <c:v>107.15651842467047</c:v>
                </c:pt>
                <c:pt idx="743">
                  <c:v>107.18750292904116</c:v>
                </c:pt>
                <c:pt idx="744">
                  <c:v>107.21339571074701</c:v>
                </c:pt>
                <c:pt idx="745">
                  <c:v>107.23954485120188</c:v>
                </c:pt>
                <c:pt idx="746">
                  <c:v>107.26350457274155</c:v>
                </c:pt>
                <c:pt idx="747">
                  <c:v>107.28301303349264</c:v>
                </c:pt>
                <c:pt idx="748">
                  <c:v>107.3033175669302</c:v>
                </c:pt>
                <c:pt idx="749">
                  <c:v>107.32642234328728</c:v>
                </c:pt>
                <c:pt idx="750">
                  <c:v>107.35202883321607</c:v>
                </c:pt>
                <c:pt idx="751">
                  <c:v>107.37760880424831</c:v>
                </c:pt>
                <c:pt idx="752">
                  <c:v>107.40911366197658</c:v>
                </c:pt>
                <c:pt idx="753">
                  <c:v>107.44760849559837</c:v>
                </c:pt>
                <c:pt idx="754">
                  <c:v>107.49140253358952</c:v>
                </c:pt>
                <c:pt idx="755">
                  <c:v>107.54358096083674</c:v>
                </c:pt>
                <c:pt idx="756">
                  <c:v>107.60312362878</c:v>
                </c:pt>
                <c:pt idx="757">
                  <c:v>107.65857850587608</c:v>
                </c:pt>
                <c:pt idx="758">
                  <c:v>107.70919673742847</c:v>
                </c:pt>
                <c:pt idx="759">
                  <c:v>107.75704244415637</c:v>
                </c:pt>
                <c:pt idx="760">
                  <c:v>107.7945663740186</c:v>
                </c:pt>
                <c:pt idx="761">
                  <c:v>107.81925493729473</c:v>
                </c:pt>
                <c:pt idx="762">
                  <c:v>107.83835493061615</c:v>
                </c:pt>
                <c:pt idx="763">
                  <c:v>107.8520547146024</c:v>
                </c:pt>
                <c:pt idx="764">
                  <c:v>107.85843339796162</c:v>
                </c:pt>
                <c:pt idx="765">
                  <c:v>107.85475647773325</c:v>
                </c:pt>
                <c:pt idx="766">
                  <c:v>107.83462808819391</c:v>
                </c:pt>
                <c:pt idx="767">
                  <c:v>107.8078445196964</c:v>
                </c:pt>
                <c:pt idx="768">
                  <c:v>107.78243434683596</c:v>
                </c:pt>
                <c:pt idx="769">
                  <c:v>107.75695923330403</c:v>
                </c:pt>
                <c:pt idx="770">
                  <c:v>107.72967942745721</c:v>
                </c:pt>
                <c:pt idx="771">
                  <c:v>107.70860013013304</c:v>
                </c:pt>
                <c:pt idx="772">
                  <c:v>107.69480065891548</c:v>
                </c:pt>
                <c:pt idx="773">
                  <c:v>107.68332201722852</c:v>
                </c:pt>
                <c:pt idx="774">
                  <c:v>107.67388073225489</c:v>
                </c:pt>
                <c:pt idx="775">
                  <c:v>107.66745754648491</c:v>
                </c:pt>
                <c:pt idx="776">
                  <c:v>107.66507150038575</c:v>
                </c:pt>
                <c:pt idx="777">
                  <c:v>107.66170801426287</c:v>
                </c:pt>
                <c:pt idx="778">
                  <c:v>107.65940498793374</c:v>
                </c:pt>
                <c:pt idx="779">
                  <c:v>107.66202288184476</c:v>
                </c:pt>
                <c:pt idx="780">
                  <c:v>107.66270422425318</c:v>
                </c:pt>
                <c:pt idx="781">
                  <c:v>107.66034605261366</c:v>
                </c:pt>
                <c:pt idx="782">
                  <c:v>107.65723390621811</c:v>
                </c:pt>
                <c:pt idx="783">
                  <c:v>107.64617600034285</c:v>
                </c:pt>
                <c:pt idx="784">
                  <c:v>107.63538238977848</c:v>
                </c:pt>
                <c:pt idx="785">
                  <c:v>107.63063995053712</c:v>
                </c:pt>
                <c:pt idx="786">
                  <c:v>107.6272138845533</c:v>
                </c:pt>
                <c:pt idx="787">
                  <c:v>107.62036732576352</c:v>
                </c:pt>
                <c:pt idx="788">
                  <c:v>107.61264788634877</c:v>
                </c:pt>
                <c:pt idx="789">
                  <c:v>107.60350032052681</c:v>
                </c:pt>
                <c:pt idx="790">
                  <c:v>107.58869117175655</c:v>
                </c:pt>
                <c:pt idx="791">
                  <c:v>107.57804954975464</c:v>
                </c:pt>
                <c:pt idx="792">
                  <c:v>107.56582545684947</c:v>
                </c:pt>
                <c:pt idx="793">
                  <c:v>107.55490373251669</c:v>
                </c:pt>
                <c:pt idx="794">
                  <c:v>107.54449646596528</c:v>
                </c:pt>
                <c:pt idx="795">
                  <c:v>107.5312854446228</c:v>
                </c:pt>
                <c:pt idx="796">
                  <c:v>107.51090472345432</c:v>
                </c:pt>
                <c:pt idx="797">
                  <c:v>107.48100684405348</c:v>
                </c:pt>
                <c:pt idx="798">
                  <c:v>107.45213661719899</c:v>
                </c:pt>
                <c:pt idx="799">
                  <c:v>107.42398690292568</c:v>
                </c:pt>
                <c:pt idx="800">
                  <c:v>107.39457689008135</c:v>
                </c:pt>
                <c:pt idx="801">
                  <c:v>107.36596461046679</c:v>
                </c:pt>
                <c:pt idx="802">
                  <c:v>107.33892170513928</c:v>
                </c:pt>
                <c:pt idx="803">
                  <c:v>107.31174682045034</c:v>
                </c:pt>
                <c:pt idx="804">
                  <c:v>107.28460912661215</c:v>
                </c:pt>
                <c:pt idx="805">
                  <c:v>107.25833253960492</c:v>
                </c:pt>
                <c:pt idx="806">
                  <c:v>107.23710294221748</c:v>
                </c:pt>
                <c:pt idx="807">
                  <c:v>107.22209258191513</c:v>
                </c:pt>
                <c:pt idx="808">
                  <c:v>107.21662680325008</c:v>
                </c:pt>
                <c:pt idx="809">
                  <c:v>107.21359090021714</c:v>
                </c:pt>
                <c:pt idx="810">
                  <c:v>107.22033076444178</c:v>
                </c:pt>
                <c:pt idx="811">
                  <c:v>107.2262797370619</c:v>
                </c:pt>
                <c:pt idx="812">
                  <c:v>107.23197100520348</c:v>
                </c:pt>
                <c:pt idx="813">
                  <c:v>107.23690977047039</c:v>
                </c:pt>
                <c:pt idx="814">
                  <c:v>107.24131722416759</c:v>
                </c:pt>
                <c:pt idx="815">
                  <c:v>107.24174966883329</c:v>
                </c:pt>
                <c:pt idx="816">
                  <c:v>107.23882134173645</c:v>
                </c:pt>
                <c:pt idx="817">
                  <c:v>107.232242226883</c:v>
                </c:pt>
                <c:pt idx="818">
                  <c:v>107.22293137079951</c:v>
                </c:pt>
                <c:pt idx="819">
                  <c:v>107.20516892362315</c:v>
                </c:pt>
                <c:pt idx="820">
                  <c:v>107.19068014794294</c:v>
                </c:pt>
                <c:pt idx="821">
                  <c:v>107.17534920088055</c:v>
                </c:pt>
                <c:pt idx="822">
                  <c:v>107.1659632736803</c:v>
                </c:pt>
                <c:pt idx="823">
                  <c:v>107.16212392498801</c:v>
                </c:pt>
                <c:pt idx="824">
                  <c:v>107.16050932535973</c:v>
                </c:pt>
                <c:pt idx="825">
                  <c:v>107.1626776443312</c:v>
                </c:pt>
                <c:pt idx="826">
                  <c:v>107.16280350647784</c:v>
                </c:pt>
                <c:pt idx="827">
                  <c:v>107.16220008432407</c:v>
                </c:pt>
                <c:pt idx="828">
                  <c:v>107.15686250718721</c:v>
                </c:pt>
                <c:pt idx="829">
                  <c:v>107.1509162550332</c:v>
                </c:pt>
                <c:pt idx="830">
                  <c:v>107.14628617708345</c:v>
                </c:pt>
                <c:pt idx="831">
                  <c:v>107.13318494900744</c:v>
                </c:pt>
                <c:pt idx="832">
                  <c:v>107.11100001236838</c:v>
                </c:pt>
                <c:pt idx="833">
                  <c:v>107.07881349528738</c:v>
                </c:pt>
                <c:pt idx="834">
                  <c:v>107.03597798170762</c:v>
                </c:pt>
                <c:pt idx="835">
                  <c:v>106.98545719568729</c:v>
                </c:pt>
                <c:pt idx="836">
                  <c:v>106.93202630877694</c:v>
                </c:pt>
                <c:pt idx="837">
                  <c:v>106.87945123110393</c:v>
                </c:pt>
                <c:pt idx="838">
                  <c:v>106.82415199636152</c:v>
                </c:pt>
                <c:pt idx="839">
                  <c:v>106.77195377254252</c:v>
                </c:pt>
                <c:pt idx="840">
                  <c:v>106.72366997492436</c:v>
                </c:pt>
                <c:pt idx="841">
                  <c:v>106.67766971840091</c:v>
                </c:pt>
                <c:pt idx="842">
                  <c:v>106.63399236275649</c:v>
                </c:pt>
                <c:pt idx="843">
                  <c:v>106.59840522319965</c:v>
                </c:pt>
                <c:pt idx="844">
                  <c:v>106.57166201706663</c:v>
                </c:pt>
                <c:pt idx="845">
                  <c:v>106.55099719271924</c:v>
                </c:pt>
                <c:pt idx="846">
                  <c:v>106.52969190111168</c:v>
                </c:pt>
                <c:pt idx="847">
                  <c:v>106.5069206388152</c:v>
                </c:pt>
                <c:pt idx="848">
                  <c:v>106.48835550489413</c:v>
                </c:pt>
                <c:pt idx="849">
                  <c:v>106.47243395928048</c:v>
                </c:pt>
                <c:pt idx="850">
                  <c:v>106.45680414119443</c:v>
                </c:pt>
                <c:pt idx="851">
                  <c:v>106.43544977775049</c:v>
                </c:pt>
                <c:pt idx="852">
                  <c:v>106.41320389339113</c:v>
                </c:pt>
                <c:pt idx="853">
                  <c:v>106.38747322273112</c:v>
                </c:pt>
                <c:pt idx="854">
                  <c:v>106.36064448693642</c:v>
                </c:pt>
                <c:pt idx="855">
                  <c:v>106.33615122298767</c:v>
                </c:pt>
                <c:pt idx="856">
                  <c:v>106.31479284724759</c:v>
                </c:pt>
                <c:pt idx="857">
                  <c:v>106.29805039332938</c:v>
                </c:pt>
                <c:pt idx="858">
                  <c:v>106.28609751555854</c:v>
                </c:pt>
                <c:pt idx="859">
                  <c:v>106.27249815425775</c:v>
                </c:pt>
                <c:pt idx="860">
                  <c:v>106.26377674100671</c:v>
                </c:pt>
                <c:pt idx="861">
                  <c:v>106.26358975881452</c:v>
                </c:pt>
                <c:pt idx="862">
                  <c:v>106.26752723983265</c:v>
                </c:pt>
                <c:pt idx="863">
                  <c:v>106.27467306987342</c:v>
                </c:pt>
                <c:pt idx="864">
                  <c:v>106.29117760497579</c:v>
                </c:pt>
                <c:pt idx="865">
                  <c:v>106.30650652978835</c:v>
                </c:pt>
                <c:pt idx="866">
                  <c:v>106.31776663843956</c:v>
                </c:pt>
                <c:pt idx="867">
                  <c:v>106.32373459320785</c:v>
                </c:pt>
                <c:pt idx="868">
                  <c:v>106.33144893944969</c:v>
                </c:pt>
                <c:pt idx="869">
                  <c:v>106.34163060260239</c:v>
                </c:pt>
                <c:pt idx="870">
                  <c:v>106.35212753382747</c:v>
                </c:pt>
                <c:pt idx="871">
                  <c:v>106.36266259281348</c:v>
                </c:pt>
                <c:pt idx="872">
                  <c:v>106.37379818733304</c:v>
                </c:pt>
                <c:pt idx="873">
                  <c:v>106.38461580366082</c:v>
                </c:pt>
                <c:pt idx="874">
                  <c:v>106.39824160636527</c:v>
                </c:pt>
                <c:pt idx="875">
                  <c:v>106.40520106478378</c:v>
                </c:pt>
                <c:pt idx="876">
                  <c:v>106.40834517022633</c:v>
                </c:pt>
                <c:pt idx="877">
                  <c:v>106.41497833292942</c:v>
                </c:pt>
                <c:pt idx="878">
                  <c:v>106.42481346291524</c:v>
                </c:pt>
                <c:pt idx="879">
                  <c:v>106.43503090989448</c:v>
                </c:pt>
                <c:pt idx="880">
                  <c:v>106.44469968028002</c:v>
                </c:pt>
                <c:pt idx="881">
                  <c:v>106.46174004565343</c:v>
                </c:pt>
                <c:pt idx="882">
                  <c:v>106.49095368641255</c:v>
                </c:pt>
                <c:pt idx="883">
                  <c:v>106.52847045521339</c:v>
                </c:pt>
                <c:pt idx="884">
                  <c:v>106.56849738991046</c:v>
                </c:pt>
                <c:pt idx="885">
                  <c:v>106.6102447330917</c:v>
                </c:pt>
                <c:pt idx="886">
                  <c:v>106.65832625811545</c:v>
                </c:pt>
                <c:pt idx="887">
                  <c:v>106.71235704733053</c:v>
                </c:pt>
                <c:pt idx="888">
                  <c:v>106.76223665680631</c:v>
                </c:pt>
                <c:pt idx="889">
                  <c:v>106.80626350299767</c:v>
                </c:pt>
                <c:pt idx="890">
                  <c:v>106.84309880155662</c:v>
                </c:pt>
                <c:pt idx="891">
                  <c:v>106.87665768004267</c:v>
                </c:pt>
                <c:pt idx="892">
                  <c:v>106.90436814148043</c:v>
                </c:pt>
                <c:pt idx="893">
                  <c:v>106.91801813595316</c:v>
                </c:pt>
                <c:pt idx="894">
                  <c:v>106.91851458151169</c:v>
                </c:pt>
                <c:pt idx="895">
                  <c:v>106.9217884322486</c:v>
                </c:pt>
                <c:pt idx="896">
                  <c:v>106.91633831085191</c:v>
                </c:pt>
                <c:pt idx="897">
                  <c:v>106.90719716010108</c:v>
                </c:pt>
                <c:pt idx="898">
                  <c:v>106.89130253325834</c:v>
                </c:pt>
                <c:pt idx="899">
                  <c:v>106.8726881918505</c:v>
                </c:pt>
                <c:pt idx="900">
                  <c:v>106.8631696682839</c:v>
                </c:pt>
                <c:pt idx="901">
                  <c:v>106.85472152188775</c:v>
                </c:pt>
                <c:pt idx="902">
                  <c:v>106.84548509996252</c:v>
                </c:pt>
                <c:pt idx="903">
                  <c:v>106.83595512246401</c:v>
                </c:pt>
                <c:pt idx="904">
                  <c:v>106.82313795645858</c:v>
                </c:pt>
                <c:pt idx="905">
                  <c:v>106.80344708194079</c:v>
                </c:pt>
                <c:pt idx="906">
                  <c:v>106.77367814970074</c:v>
                </c:pt>
                <c:pt idx="907">
                  <c:v>106.74416961872788</c:v>
                </c:pt>
                <c:pt idx="908">
                  <c:v>106.71143333710884</c:v>
                </c:pt>
                <c:pt idx="909">
                  <c:v>106.67875935361543</c:v>
                </c:pt>
                <c:pt idx="910">
                  <c:v>106.64935861835603</c:v>
                </c:pt>
                <c:pt idx="911">
                  <c:v>106.61628753475291</c:v>
                </c:pt>
                <c:pt idx="912">
                  <c:v>106.58942345853762</c:v>
                </c:pt>
                <c:pt idx="913">
                  <c:v>106.57201339628072</c:v>
                </c:pt>
                <c:pt idx="914">
                  <c:v>106.55109417946755</c:v>
                </c:pt>
                <c:pt idx="915">
                  <c:v>106.52922443898538</c:v>
                </c:pt>
                <c:pt idx="916">
                  <c:v>106.51108178217497</c:v>
                </c:pt>
                <c:pt idx="917">
                  <c:v>106.49761620389619</c:v>
                </c:pt>
                <c:pt idx="918">
                  <c:v>106.48906649762522</c:v>
                </c:pt>
                <c:pt idx="919">
                  <c:v>106.48142730615673</c:v>
                </c:pt>
                <c:pt idx="920">
                  <c:v>106.47457176479733</c:v>
                </c:pt>
                <c:pt idx="921">
                  <c:v>106.46318200359883</c:v>
                </c:pt>
                <c:pt idx="922">
                  <c:v>106.4500450534052</c:v>
                </c:pt>
                <c:pt idx="923">
                  <c:v>106.43914349256852</c:v>
                </c:pt>
                <c:pt idx="924">
                  <c:v>106.42466147867218</c:v>
                </c:pt>
                <c:pt idx="925">
                  <c:v>106.41535529082104</c:v>
                </c:pt>
                <c:pt idx="926">
                  <c:v>106.41393728228348</c:v>
                </c:pt>
                <c:pt idx="927">
                  <c:v>106.41561761936185</c:v>
                </c:pt>
                <c:pt idx="928">
                  <c:v>106.42306353590475</c:v>
                </c:pt>
                <c:pt idx="929">
                  <c:v>106.43553120331704</c:v>
                </c:pt>
                <c:pt idx="930">
                  <c:v>106.44973000169351</c:v>
                </c:pt>
                <c:pt idx="931">
                  <c:v>106.46653556965289</c:v>
                </c:pt>
                <c:pt idx="932">
                  <c:v>106.4840770484434</c:v>
                </c:pt>
                <c:pt idx="933">
                  <c:v>106.50195426682885</c:v>
                </c:pt>
                <c:pt idx="934">
                  <c:v>106.5163113723945</c:v>
                </c:pt>
                <c:pt idx="935">
                  <c:v>106.52729326511562</c:v>
                </c:pt>
                <c:pt idx="936">
                  <c:v>106.5349575993624</c:v>
                </c:pt>
                <c:pt idx="937">
                  <c:v>106.53670243986889</c:v>
                </c:pt>
                <c:pt idx="938">
                  <c:v>106.53398112781555</c:v>
                </c:pt>
                <c:pt idx="939">
                  <c:v>106.51965181496361</c:v>
                </c:pt>
                <c:pt idx="940">
                  <c:v>106.49750825816349</c:v>
                </c:pt>
                <c:pt idx="941">
                  <c:v>106.47893197579764</c:v>
                </c:pt>
                <c:pt idx="942">
                  <c:v>106.46536878806856</c:v>
                </c:pt>
                <c:pt idx="943">
                  <c:v>106.45854000014992</c:v>
                </c:pt>
                <c:pt idx="944">
                  <c:v>106.45179703364389</c:v>
                </c:pt>
                <c:pt idx="945">
                  <c:v>106.44487483810262</c:v>
                </c:pt>
                <c:pt idx="946">
                  <c:v>106.4353303545065</c:v>
                </c:pt>
                <c:pt idx="947">
                  <c:v>106.42983543748446</c:v>
                </c:pt>
                <c:pt idx="948">
                  <c:v>106.42497519593553</c:v>
                </c:pt>
                <c:pt idx="949">
                  <c:v>106.42101249941739</c:v>
                </c:pt>
                <c:pt idx="950">
                  <c:v>106.41974127263521</c:v>
                </c:pt>
                <c:pt idx="951">
                  <c:v>106.42041071830322</c:v>
                </c:pt>
                <c:pt idx="952">
                  <c:v>106.42061295490117</c:v>
                </c:pt>
                <c:pt idx="953">
                  <c:v>106.41382151851093</c:v>
                </c:pt>
                <c:pt idx="954">
                  <c:v>106.40180885975165</c:v>
                </c:pt>
                <c:pt idx="955">
                  <c:v>106.39590401595834</c:v>
                </c:pt>
                <c:pt idx="956">
                  <c:v>106.39303526724166</c:v>
                </c:pt>
                <c:pt idx="957">
                  <c:v>106.39493738614088</c:v>
                </c:pt>
                <c:pt idx="958">
                  <c:v>106.39488807505437</c:v>
                </c:pt>
                <c:pt idx="959">
                  <c:v>106.39751089168648</c:v>
                </c:pt>
                <c:pt idx="960">
                  <c:v>106.40736790960204</c:v>
                </c:pt>
                <c:pt idx="961">
                  <c:v>106.41798521423456</c:v>
                </c:pt>
                <c:pt idx="962">
                  <c:v>106.42575684293774</c:v>
                </c:pt>
                <c:pt idx="963">
                  <c:v>106.42843197494257</c:v>
                </c:pt>
                <c:pt idx="964">
                  <c:v>106.42748218723194</c:v>
                </c:pt>
                <c:pt idx="965">
                  <c:v>106.42290980566858</c:v>
                </c:pt>
                <c:pt idx="966">
                  <c:v>106.40969846019101</c:v>
                </c:pt>
                <c:pt idx="967">
                  <c:v>106.39170082548327</c:v>
                </c:pt>
                <c:pt idx="968">
                  <c:v>106.37270621219731</c:v>
                </c:pt>
                <c:pt idx="969">
                  <c:v>106.34920297434149</c:v>
                </c:pt>
                <c:pt idx="970">
                  <c:v>106.32258352211443</c:v>
                </c:pt>
                <c:pt idx="971">
                  <c:v>106.28596468577051</c:v>
                </c:pt>
                <c:pt idx="972">
                  <c:v>106.24794579863443</c:v>
                </c:pt>
                <c:pt idx="973">
                  <c:v>106.21101179584686</c:v>
                </c:pt>
                <c:pt idx="974">
                  <c:v>106.18077360313379</c:v>
                </c:pt>
                <c:pt idx="975">
                  <c:v>106.15471635870436</c:v>
                </c:pt>
                <c:pt idx="976">
                  <c:v>106.13120418474062</c:v>
                </c:pt>
                <c:pt idx="977">
                  <c:v>106.10886789301884</c:v>
                </c:pt>
                <c:pt idx="978">
                  <c:v>106.08732748796757</c:v>
                </c:pt>
                <c:pt idx="979">
                  <c:v>106.06583808026076</c:v>
                </c:pt>
                <c:pt idx="980">
                  <c:v>106.04639629053166</c:v>
                </c:pt>
                <c:pt idx="981">
                  <c:v>106.03011880058806</c:v>
                </c:pt>
                <c:pt idx="982">
                  <c:v>106.01490472902618</c:v>
                </c:pt>
                <c:pt idx="983">
                  <c:v>106.00019933997281</c:v>
                </c:pt>
                <c:pt idx="984">
                  <c:v>105.98474327572968</c:v>
                </c:pt>
                <c:pt idx="985">
                  <c:v>105.96190989760994</c:v>
                </c:pt>
                <c:pt idx="986">
                  <c:v>105.93540638845752</c:v>
                </c:pt>
                <c:pt idx="987">
                  <c:v>105.90566479475837</c:v>
                </c:pt>
                <c:pt idx="988">
                  <c:v>105.87874160619627</c:v>
                </c:pt>
                <c:pt idx="989">
                  <c:v>105.851864821837</c:v>
                </c:pt>
                <c:pt idx="990">
                  <c:v>105.82086457812657</c:v>
                </c:pt>
                <c:pt idx="991">
                  <c:v>105.78870546060828</c:v>
                </c:pt>
                <c:pt idx="992">
                  <c:v>105.75781167100209</c:v>
                </c:pt>
                <c:pt idx="993">
                  <c:v>105.73073907854217</c:v>
                </c:pt>
                <c:pt idx="994">
                  <c:v>105.70554019301817</c:v>
                </c:pt>
                <c:pt idx="995">
                  <c:v>105.68225378352453</c:v>
                </c:pt>
                <c:pt idx="996">
                  <c:v>105.6632242504222</c:v>
                </c:pt>
                <c:pt idx="997">
                  <c:v>105.65004937712274</c:v>
                </c:pt>
                <c:pt idx="998">
                  <c:v>105.64365933720227</c:v>
                </c:pt>
                <c:pt idx="999">
                  <c:v>105.63886111106352</c:v>
                </c:pt>
                <c:pt idx="1000">
                  <c:v>105.63529651731483</c:v>
                </c:pt>
                <c:pt idx="1001">
                  <c:v>105.63209244981013</c:v>
                </c:pt>
                <c:pt idx="1002">
                  <c:v>105.63323466270991</c:v>
                </c:pt>
                <c:pt idx="1003">
                  <c:v>105.63296968343485</c:v>
                </c:pt>
                <c:pt idx="1004">
                  <c:v>105.6298669999168</c:v>
                </c:pt>
                <c:pt idx="1005">
                  <c:v>105.633938601403</c:v>
                </c:pt>
                <c:pt idx="1006">
                  <c:v>105.64215884037276</c:v>
                </c:pt>
                <c:pt idx="1007">
                  <c:v>105.65119969425564</c:v>
                </c:pt>
                <c:pt idx="1008">
                  <c:v>105.65492830926542</c:v>
                </c:pt>
                <c:pt idx="1009">
                  <c:v>105.65790893178149</c:v>
                </c:pt>
                <c:pt idx="1010">
                  <c:v>105.66085426120368</c:v>
                </c:pt>
                <c:pt idx="1011">
                  <c:v>105.66380978434417</c:v>
                </c:pt>
                <c:pt idx="1012">
                  <c:v>105.66506294366668</c:v>
                </c:pt>
                <c:pt idx="1013">
                  <c:v>105.66170327217741</c:v>
                </c:pt>
                <c:pt idx="1014">
                  <c:v>105.65544600693664</c:v>
                </c:pt>
                <c:pt idx="1015">
                  <c:v>105.64798119508596</c:v>
                </c:pt>
                <c:pt idx="1016">
                  <c:v>105.62905385061275</c:v>
                </c:pt>
                <c:pt idx="1017">
                  <c:v>105.60539210829137</c:v>
                </c:pt>
                <c:pt idx="1018">
                  <c:v>105.58210438544997</c:v>
                </c:pt>
                <c:pt idx="1019">
                  <c:v>105.56075711291464</c:v>
                </c:pt>
                <c:pt idx="1020">
                  <c:v>105.53849669697851</c:v>
                </c:pt>
                <c:pt idx="1021">
                  <c:v>105.52295372380978</c:v>
                </c:pt>
                <c:pt idx="1022">
                  <c:v>105.51025551285893</c:v>
                </c:pt>
                <c:pt idx="1023">
                  <c:v>105.50034103146172</c:v>
                </c:pt>
                <c:pt idx="1024">
                  <c:v>105.49023268922483</c:v>
                </c:pt>
                <c:pt idx="1025">
                  <c:v>105.48383208362992</c:v>
                </c:pt>
                <c:pt idx="1026">
                  <c:v>105.48175603625886</c:v>
                </c:pt>
                <c:pt idx="1027">
                  <c:v>105.48621035679439</c:v>
                </c:pt>
                <c:pt idx="1028">
                  <c:v>105.49664222831338</c:v>
                </c:pt>
                <c:pt idx="1029">
                  <c:v>105.50634592458336</c:v>
                </c:pt>
                <c:pt idx="1030">
                  <c:v>105.51809818188467</c:v>
                </c:pt>
                <c:pt idx="1031">
                  <c:v>105.53134094510882</c:v>
                </c:pt>
                <c:pt idx="1032">
                  <c:v>105.53806797906401</c:v>
                </c:pt>
                <c:pt idx="1033">
                  <c:v>105.54286247288213</c:v>
                </c:pt>
                <c:pt idx="1034">
                  <c:v>105.55226072011281</c:v>
                </c:pt>
                <c:pt idx="1035">
                  <c:v>105.56497957182488</c:v>
                </c:pt>
                <c:pt idx="1036">
                  <c:v>105.5766138690863</c:v>
                </c:pt>
                <c:pt idx="1037">
                  <c:v>105.59156105574293</c:v>
                </c:pt>
                <c:pt idx="1038">
                  <c:v>105.60286540427218</c:v>
                </c:pt>
                <c:pt idx="1039">
                  <c:v>105.60743641597008</c:v>
                </c:pt>
                <c:pt idx="1040">
                  <c:v>105.61170799935272</c:v>
                </c:pt>
                <c:pt idx="1041">
                  <c:v>105.61617614067691</c:v>
                </c:pt>
                <c:pt idx="1042">
                  <c:v>105.61849646746838</c:v>
                </c:pt>
                <c:pt idx="1043">
                  <c:v>105.61825788939231</c:v>
                </c:pt>
                <c:pt idx="1044">
                  <c:v>105.61765971811668</c:v>
                </c:pt>
                <c:pt idx="1045">
                  <c:v>105.6130209780591</c:v>
                </c:pt>
                <c:pt idx="1046">
                  <c:v>105.6055686453616</c:v>
                </c:pt>
                <c:pt idx="1047">
                  <c:v>105.59508537267175</c:v>
                </c:pt>
                <c:pt idx="1048">
                  <c:v>105.58249373063708</c:v>
                </c:pt>
                <c:pt idx="1049">
                  <c:v>105.57071818082431</c:v>
                </c:pt>
                <c:pt idx="1050">
                  <c:v>105.55893264407696</c:v>
                </c:pt>
                <c:pt idx="1051">
                  <c:v>105.54303454936615</c:v>
                </c:pt>
                <c:pt idx="1052">
                  <c:v>105.52850269012687</c:v>
                </c:pt>
                <c:pt idx="1053">
                  <c:v>105.52407157009696</c:v>
                </c:pt>
                <c:pt idx="1054">
                  <c:v>105.52590706854052</c:v>
                </c:pt>
                <c:pt idx="1055">
                  <c:v>105.5250650162086</c:v>
                </c:pt>
                <c:pt idx="1056">
                  <c:v>105.52285346888547</c:v>
                </c:pt>
                <c:pt idx="1057">
                  <c:v>105.52037795664465</c:v>
                </c:pt>
                <c:pt idx="1058">
                  <c:v>105.51892435322588</c:v>
                </c:pt>
                <c:pt idx="1059">
                  <c:v>105.51121391800417</c:v>
                </c:pt>
                <c:pt idx="1060">
                  <c:v>105.50600391665731</c:v>
                </c:pt>
                <c:pt idx="1061">
                  <c:v>105.50591725511299</c:v>
                </c:pt>
                <c:pt idx="1062">
                  <c:v>105.50814694145582</c:v>
                </c:pt>
                <c:pt idx="1063">
                  <c:v>105.50560591433333</c:v>
                </c:pt>
                <c:pt idx="1064">
                  <c:v>105.49219400283786</c:v>
                </c:pt>
                <c:pt idx="1065">
                  <c:v>105.47150792627123</c:v>
                </c:pt>
                <c:pt idx="1066">
                  <c:v>105.45198371314103</c:v>
                </c:pt>
                <c:pt idx="1067">
                  <c:v>105.43412201609995</c:v>
                </c:pt>
                <c:pt idx="1068">
                  <c:v>105.418742764626</c:v>
                </c:pt>
                <c:pt idx="1069">
                  <c:v>105.40354512762362</c:v>
                </c:pt>
                <c:pt idx="1070">
                  <c:v>105.39182515196416</c:v>
                </c:pt>
                <c:pt idx="1071">
                  <c:v>105.37620595872804</c:v>
                </c:pt>
                <c:pt idx="1072">
                  <c:v>105.3542802300322</c:v>
                </c:pt>
                <c:pt idx="1073">
                  <c:v>105.32988674479975</c:v>
                </c:pt>
                <c:pt idx="1074">
                  <c:v>105.30495426638525</c:v>
                </c:pt>
                <c:pt idx="1075">
                  <c:v>105.2773322740091</c:v>
                </c:pt>
                <c:pt idx="1076">
                  <c:v>105.25578643758003</c:v>
                </c:pt>
                <c:pt idx="1077">
                  <c:v>105.23639045324221</c:v>
                </c:pt>
                <c:pt idx="1078">
                  <c:v>105.21604081833843</c:v>
                </c:pt>
                <c:pt idx="1079">
                  <c:v>105.19689026114666</c:v>
                </c:pt>
                <c:pt idx="1080">
                  <c:v>105.18050705805052</c:v>
                </c:pt>
                <c:pt idx="1081">
                  <c:v>105.16861641866122</c:v>
                </c:pt>
                <c:pt idx="1082">
                  <c:v>105.16365074633677</c:v>
                </c:pt>
                <c:pt idx="1083">
                  <c:v>105.16376441496992</c:v>
                </c:pt>
                <c:pt idx="1084">
                  <c:v>105.16894158119129</c:v>
                </c:pt>
                <c:pt idx="1085">
                  <c:v>105.17936000559621</c:v>
                </c:pt>
                <c:pt idx="1086">
                  <c:v>105.19457053727515</c:v>
                </c:pt>
                <c:pt idx="1087">
                  <c:v>105.20925918015161</c:v>
                </c:pt>
                <c:pt idx="1088">
                  <c:v>105.22286703313793</c:v>
                </c:pt>
                <c:pt idx="1089">
                  <c:v>105.23666747201347</c:v>
                </c:pt>
                <c:pt idx="1090">
                  <c:v>105.24969497929327</c:v>
                </c:pt>
                <c:pt idx="1091">
                  <c:v>105.26104331163805</c:v>
                </c:pt>
                <c:pt idx="1092">
                  <c:v>105.26767164369939</c:v>
                </c:pt>
                <c:pt idx="1093">
                  <c:v>105.27271574036864</c:v>
                </c:pt>
                <c:pt idx="1094">
                  <c:v>105.27805294466754</c:v>
                </c:pt>
                <c:pt idx="1095">
                  <c:v>105.28481795972853</c:v>
                </c:pt>
                <c:pt idx="1096">
                  <c:v>105.29286131340272</c:v>
                </c:pt>
                <c:pt idx="1097">
                  <c:v>105.29889379379644</c:v>
                </c:pt>
                <c:pt idx="1098">
                  <c:v>105.29996275807819</c:v>
                </c:pt>
                <c:pt idx="1099">
                  <c:v>105.30137307555236</c:v>
                </c:pt>
                <c:pt idx="1100">
                  <c:v>105.30550534439656</c:v>
                </c:pt>
                <c:pt idx="1101">
                  <c:v>105.3089703583662</c:v>
                </c:pt>
                <c:pt idx="1102">
                  <c:v>105.31483028144736</c:v>
                </c:pt>
                <c:pt idx="1103">
                  <c:v>105.32151557332112</c:v>
                </c:pt>
                <c:pt idx="1104">
                  <c:v>105.32455036423788</c:v>
                </c:pt>
                <c:pt idx="1105">
                  <c:v>105.32508970662425</c:v>
                </c:pt>
                <c:pt idx="1106">
                  <c:v>105.32291671534112</c:v>
                </c:pt>
                <c:pt idx="1107">
                  <c:v>105.3157083311753</c:v>
                </c:pt>
                <c:pt idx="1108">
                  <c:v>105.31104921134207</c:v>
                </c:pt>
                <c:pt idx="1109">
                  <c:v>105.30801904069568</c:v>
                </c:pt>
                <c:pt idx="1110">
                  <c:v>105.30182253869249</c:v>
                </c:pt>
                <c:pt idx="1111">
                  <c:v>105.2920247561491</c:v>
                </c:pt>
                <c:pt idx="1112">
                  <c:v>105.28224028055128</c:v>
                </c:pt>
                <c:pt idx="1113">
                  <c:v>105.26953986786744</c:v>
                </c:pt>
                <c:pt idx="1114">
                  <c:v>105.26070248475753</c:v>
                </c:pt>
                <c:pt idx="1115">
                  <c:v>105.25489673730021</c:v>
                </c:pt>
                <c:pt idx="1116">
                  <c:v>105.2553888647254</c:v>
                </c:pt>
                <c:pt idx="1117">
                  <c:v>105.26004479601532</c:v>
                </c:pt>
                <c:pt idx="1118">
                  <c:v>105.27230775884532</c:v>
                </c:pt>
                <c:pt idx="1119">
                  <c:v>105.2877799612103</c:v>
                </c:pt>
                <c:pt idx="1120">
                  <c:v>105.30433507471002</c:v>
                </c:pt>
                <c:pt idx="1121">
                  <c:v>105.32451224164544</c:v>
                </c:pt>
                <c:pt idx="1122">
                  <c:v>105.34852800487171</c:v>
                </c:pt>
                <c:pt idx="1123">
                  <c:v>105.37074158861527</c:v>
                </c:pt>
                <c:pt idx="1124">
                  <c:v>105.39434936507814</c:v>
                </c:pt>
                <c:pt idx="1125">
                  <c:v>105.41165898485662</c:v>
                </c:pt>
                <c:pt idx="1126">
                  <c:v>105.4293037413163</c:v>
                </c:pt>
                <c:pt idx="1127">
                  <c:v>105.43924045643976</c:v>
                </c:pt>
                <c:pt idx="1128">
                  <c:v>105.44432338195892</c:v>
                </c:pt>
                <c:pt idx="1129">
                  <c:v>105.44253170624066</c:v>
                </c:pt>
                <c:pt idx="1130">
                  <c:v>105.44050917639352</c:v>
                </c:pt>
                <c:pt idx="1131">
                  <c:v>105.44209349218949</c:v>
                </c:pt>
                <c:pt idx="1132">
                  <c:v>105.44580631063228</c:v>
                </c:pt>
                <c:pt idx="1133">
                  <c:v>105.44906392804479</c:v>
                </c:pt>
                <c:pt idx="1134">
                  <c:v>105.45291393676968</c:v>
                </c:pt>
                <c:pt idx="1135">
                  <c:v>105.46185393159131</c:v>
                </c:pt>
                <c:pt idx="1136">
                  <c:v>105.47471339430012</c:v>
                </c:pt>
                <c:pt idx="1137">
                  <c:v>105.48468811770367</c:v>
                </c:pt>
                <c:pt idx="1138">
                  <c:v>105.49704638216389</c:v>
                </c:pt>
                <c:pt idx="1139">
                  <c:v>105.50661544244305</c:v>
                </c:pt>
                <c:pt idx="1140">
                  <c:v>105.51645498717961</c:v>
                </c:pt>
                <c:pt idx="1141">
                  <c:v>105.52117987086658</c:v>
                </c:pt>
                <c:pt idx="1142">
                  <c:v>105.51560633321455</c:v>
                </c:pt>
                <c:pt idx="1143">
                  <c:v>105.50280071323164</c:v>
                </c:pt>
                <c:pt idx="1144">
                  <c:v>105.48914984110689</c:v>
                </c:pt>
                <c:pt idx="1145">
                  <c:v>105.47871478291991</c:v>
                </c:pt>
                <c:pt idx="1146">
                  <c:v>105.4641509670641</c:v>
                </c:pt>
                <c:pt idx="1147">
                  <c:v>105.44691187321128</c:v>
                </c:pt>
                <c:pt idx="1148">
                  <c:v>105.42766270302791</c:v>
                </c:pt>
                <c:pt idx="1149">
                  <c:v>105.40552628552065</c:v>
                </c:pt>
                <c:pt idx="1150">
                  <c:v>105.38730690520362</c:v>
                </c:pt>
                <c:pt idx="1151">
                  <c:v>105.36800975774094</c:v>
                </c:pt>
                <c:pt idx="1152">
                  <c:v>105.34815395652369</c:v>
                </c:pt>
                <c:pt idx="1153">
                  <c:v>105.33315231535229</c:v>
                </c:pt>
                <c:pt idx="1154">
                  <c:v>105.32356926101649</c:v>
                </c:pt>
                <c:pt idx="1155">
                  <c:v>105.31429450754217</c:v>
                </c:pt>
                <c:pt idx="1156">
                  <c:v>105.30891631558957</c:v>
                </c:pt>
                <c:pt idx="1157">
                  <c:v>105.31062348331852</c:v>
                </c:pt>
                <c:pt idx="1158">
                  <c:v>105.32387166128265</c:v>
                </c:pt>
                <c:pt idx="1159">
                  <c:v>105.34239701019915</c:v>
                </c:pt>
                <c:pt idx="1160">
                  <c:v>105.36924280927518</c:v>
                </c:pt>
                <c:pt idx="1161">
                  <c:v>105.39908207177933</c:v>
                </c:pt>
                <c:pt idx="1162">
                  <c:v>105.43314126179395</c:v>
                </c:pt>
                <c:pt idx="1163">
                  <c:v>105.47335028728058</c:v>
                </c:pt>
                <c:pt idx="1164">
                  <c:v>105.51480186194071</c:v>
                </c:pt>
                <c:pt idx="1165">
                  <c:v>105.55636594733437</c:v>
                </c:pt>
                <c:pt idx="1166">
                  <c:v>105.59676850564564</c:v>
                </c:pt>
                <c:pt idx="1167">
                  <c:v>105.63449495540635</c:v>
                </c:pt>
                <c:pt idx="1168">
                  <c:v>105.66558627066107</c:v>
                </c:pt>
                <c:pt idx="1169">
                  <c:v>105.69198004395166</c:v>
                </c:pt>
                <c:pt idx="1170">
                  <c:v>105.7160935517049</c:v>
                </c:pt>
                <c:pt idx="1171">
                  <c:v>105.73334426891925</c:v>
                </c:pt>
                <c:pt idx="1172">
                  <c:v>105.74360222418576</c:v>
                </c:pt>
                <c:pt idx="1173">
                  <c:v>105.74918616911432</c:v>
                </c:pt>
                <c:pt idx="1174">
                  <c:v>105.74867209150257</c:v>
                </c:pt>
                <c:pt idx="1175">
                  <c:v>105.74738599248295</c:v>
                </c:pt>
                <c:pt idx="1176">
                  <c:v>105.74470327980795</c:v>
                </c:pt>
                <c:pt idx="1177">
                  <c:v>105.74129251230501</c:v>
                </c:pt>
                <c:pt idx="1178">
                  <c:v>105.73470491755874</c:v>
                </c:pt>
                <c:pt idx="1179">
                  <c:v>105.73005665171924</c:v>
                </c:pt>
                <c:pt idx="1180">
                  <c:v>105.72176790489257</c:v>
                </c:pt>
                <c:pt idx="1181">
                  <c:v>105.71043738129562</c:v>
                </c:pt>
                <c:pt idx="1182">
                  <c:v>105.69680810822564</c:v>
                </c:pt>
                <c:pt idx="1183">
                  <c:v>105.68703239305515</c:v>
                </c:pt>
                <c:pt idx="1184">
                  <c:v>105.68304834112763</c:v>
                </c:pt>
                <c:pt idx="1185">
                  <c:v>105.68128818168825</c:v>
                </c:pt>
                <c:pt idx="1186">
                  <c:v>105.67822514028764</c:v>
                </c:pt>
                <c:pt idx="1187">
                  <c:v>105.67488484023794</c:v>
                </c:pt>
                <c:pt idx="1188">
                  <c:v>105.66950475778968</c:v>
                </c:pt>
                <c:pt idx="1189">
                  <c:v>105.66158616117664</c:v>
                </c:pt>
                <c:pt idx="1190">
                  <c:v>105.647553723013</c:v>
                </c:pt>
                <c:pt idx="1191">
                  <c:v>105.63202738607582</c:v>
                </c:pt>
                <c:pt idx="1192">
                  <c:v>105.61785257334037</c:v>
                </c:pt>
                <c:pt idx="1193">
                  <c:v>105.60456295756045</c:v>
                </c:pt>
                <c:pt idx="1194">
                  <c:v>105.59171088444945</c:v>
                </c:pt>
                <c:pt idx="1195">
                  <c:v>105.57986134846946</c:v>
                </c:pt>
                <c:pt idx="1196">
                  <c:v>105.56914730643949</c:v>
                </c:pt>
                <c:pt idx="1197">
                  <c:v>105.56228971261984</c:v>
                </c:pt>
                <c:pt idx="1198">
                  <c:v>105.56206301278065</c:v>
                </c:pt>
                <c:pt idx="1199">
                  <c:v>105.56947077403407</c:v>
                </c:pt>
                <c:pt idx="1200">
                  <c:v>105.58155084405649</c:v>
                </c:pt>
                <c:pt idx="1201">
                  <c:v>105.59492519902223</c:v>
                </c:pt>
                <c:pt idx="1202">
                  <c:v>105.60396934219629</c:v>
                </c:pt>
                <c:pt idx="1203">
                  <c:v>105.60979876976626</c:v>
                </c:pt>
                <c:pt idx="1204">
                  <c:v>105.61581714650529</c:v>
                </c:pt>
                <c:pt idx="1205">
                  <c:v>105.62507938712837</c:v>
                </c:pt>
                <c:pt idx="1206">
                  <c:v>105.6322360303935</c:v>
                </c:pt>
                <c:pt idx="1207">
                  <c:v>105.63476494395717</c:v>
                </c:pt>
                <c:pt idx="1208">
                  <c:v>105.63367137953857</c:v>
                </c:pt>
                <c:pt idx="1209">
                  <c:v>105.62391930252092</c:v>
                </c:pt>
                <c:pt idx="1210">
                  <c:v>105.60713132298166</c:v>
                </c:pt>
                <c:pt idx="1211">
                  <c:v>105.59245508249532</c:v>
                </c:pt>
                <c:pt idx="1212">
                  <c:v>105.57834952377749</c:v>
                </c:pt>
                <c:pt idx="1213">
                  <c:v>105.56726993052594</c:v>
                </c:pt>
                <c:pt idx="1214">
                  <c:v>105.55978256065951</c:v>
                </c:pt>
                <c:pt idx="1215">
                  <c:v>105.55328281420977</c:v>
                </c:pt>
                <c:pt idx="1216">
                  <c:v>105.54086184406513</c:v>
                </c:pt>
                <c:pt idx="1217">
                  <c:v>105.52751821348278</c:v>
                </c:pt>
                <c:pt idx="1218">
                  <c:v>105.51696245769521</c:v>
                </c:pt>
                <c:pt idx="1219">
                  <c:v>105.5087073397069</c:v>
                </c:pt>
                <c:pt idx="1220">
                  <c:v>105.50371033469747</c:v>
                </c:pt>
                <c:pt idx="1221">
                  <c:v>105.49955703402534</c:v>
                </c:pt>
                <c:pt idx="1222">
                  <c:v>105.49053207392734</c:v>
                </c:pt>
                <c:pt idx="1223">
                  <c:v>105.48125389615817</c:v>
                </c:pt>
                <c:pt idx="1224">
                  <c:v>105.47485793136936</c:v>
                </c:pt>
                <c:pt idx="1225">
                  <c:v>105.46785731550763</c:v>
                </c:pt>
                <c:pt idx="1226">
                  <c:v>105.46035053934702</c:v>
                </c:pt>
                <c:pt idx="1227">
                  <c:v>105.45327840168916</c:v>
                </c:pt>
                <c:pt idx="1228">
                  <c:v>105.44237732684492</c:v>
                </c:pt>
                <c:pt idx="1229">
                  <c:v>105.43312034375418</c:v>
                </c:pt>
                <c:pt idx="1230">
                  <c:v>105.42628528403962</c:v>
                </c:pt>
                <c:pt idx="1231">
                  <c:v>105.42131836324091</c:v>
                </c:pt>
                <c:pt idx="1232">
                  <c:v>105.42060559870964</c:v>
                </c:pt>
                <c:pt idx="1233">
                  <c:v>105.42010303996928</c:v>
                </c:pt>
                <c:pt idx="1234">
                  <c:v>105.41983186452393</c:v>
                </c:pt>
                <c:pt idx="1235">
                  <c:v>105.41861019112076</c:v>
                </c:pt>
                <c:pt idx="1236">
                  <c:v>105.42175660814101</c:v>
                </c:pt>
                <c:pt idx="1237">
                  <c:v>105.42970711113445</c:v>
                </c:pt>
                <c:pt idx="1238">
                  <c:v>105.43916078739697</c:v>
                </c:pt>
                <c:pt idx="1239">
                  <c:v>105.4503380174328</c:v>
                </c:pt>
                <c:pt idx="1240">
                  <c:v>105.46069543772774</c:v>
                </c:pt>
                <c:pt idx="1241">
                  <c:v>105.47219333937333</c:v>
                </c:pt>
                <c:pt idx="1242">
                  <c:v>105.48260319694441</c:v>
                </c:pt>
                <c:pt idx="1243">
                  <c:v>105.48958248554828</c:v>
                </c:pt>
                <c:pt idx="1244">
                  <c:v>105.49296884634974</c:v>
                </c:pt>
                <c:pt idx="1245">
                  <c:v>105.49303174949532</c:v>
                </c:pt>
                <c:pt idx="1246">
                  <c:v>105.49219258170196</c:v>
                </c:pt>
                <c:pt idx="1247">
                  <c:v>105.4946769059929</c:v>
                </c:pt>
                <c:pt idx="1248">
                  <c:v>105.49276331969163</c:v>
                </c:pt>
                <c:pt idx="1249">
                  <c:v>105.49162248125737</c:v>
                </c:pt>
                <c:pt idx="1250">
                  <c:v>105.49190378227149</c:v>
                </c:pt>
                <c:pt idx="1251">
                  <c:v>105.49744527260351</c:v>
                </c:pt>
                <c:pt idx="1252">
                  <c:v>105.49701464685656</c:v>
                </c:pt>
                <c:pt idx="1253">
                  <c:v>105.49376599829179</c:v>
                </c:pt>
                <c:pt idx="1254">
                  <c:v>105.4919352350306</c:v>
                </c:pt>
                <c:pt idx="1255">
                  <c:v>105.49197230935835</c:v>
                </c:pt>
                <c:pt idx="1256">
                  <c:v>105.49387471405326</c:v>
                </c:pt>
                <c:pt idx="1257">
                  <c:v>105.49551428347085</c:v>
                </c:pt>
                <c:pt idx="1258">
                  <c:v>105.49154743277109</c:v>
                </c:pt>
                <c:pt idx="1259">
                  <c:v>105.48524620323361</c:v>
                </c:pt>
                <c:pt idx="1260">
                  <c:v>105.47871261042381</c:v>
                </c:pt>
                <c:pt idx="1261">
                  <c:v>105.47619735116042</c:v>
                </c:pt>
                <c:pt idx="1262">
                  <c:v>105.47049581688556</c:v>
                </c:pt>
                <c:pt idx="1263">
                  <c:v>105.46683427105263</c:v>
                </c:pt>
                <c:pt idx="1264">
                  <c:v>105.46754899496301</c:v>
                </c:pt>
                <c:pt idx="1265">
                  <c:v>105.47151750812017</c:v>
                </c:pt>
                <c:pt idx="1266">
                  <c:v>105.4808297318535</c:v>
                </c:pt>
                <c:pt idx="1267">
                  <c:v>105.49427120966656</c:v>
                </c:pt>
                <c:pt idx="1268">
                  <c:v>105.5081049398748</c:v>
                </c:pt>
                <c:pt idx="1269">
                  <c:v>105.51937674729756</c:v>
                </c:pt>
                <c:pt idx="1270">
                  <c:v>105.53350489045692</c:v>
                </c:pt>
                <c:pt idx="1271">
                  <c:v>105.54773282244281</c:v>
                </c:pt>
                <c:pt idx="1272">
                  <c:v>105.55729229386793</c:v>
                </c:pt>
                <c:pt idx="1273">
                  <c:v>105.56459477713852</c:v>
                </c:pt>
                <c:pt idx="1274">
                  <c:v>105.57309607299003</c:v>
                </c:pt>
                <c:pt idx="1275">
                  <c:v>105.57900233759216</c:v>
                </c:pt>
                <c:pt idx="1276">
                  <c:v>105.58580251194191</c:v>
                </c:pt>
                <c:pt idx="1277">
                  <c:v>105.59058469605733</c:v>
                </c:pt>
                <c:pt idx="1278">
                  <c:v>105.59330071278663</c:v>
                </c:pt>
                <c:pt idx="1279">
                  <c:v>105.59755205986959</c:v>
                </c:pt>
                <c:pt idx="1280">
                  <c:v>105.60464598122502</c:v>
                </c:pt>
                <c:pt idx="1281">
                  <c:v>105.61284653722328</c:v>
                </c:pt>
                <c:pt idx="1282">
                  <c:v>105.62305336256323</c:v>
                </c:pt>
                <c:pt idx="1283">
                  <c:v>105.63583131718997</c:v>
                </c:pt>
                <c:pt idx="1284">
                  <c:v>105.65198409033634</c:v>
                </c:pt>
                <c:pt idx="1285">
                  <c:v>105.66814990161757</c:v>
                </c:pt>
                <c:pt idx="1286">
                  <c:v>105.68953492314203</c:v>
                </c:pt>
                <c:pt idx="1287">
                  <c:v>105.71185605347269</c:v>
                </c:pt>
                <c:pt idx="1288">
                  <c:v>105.7342273113063</c:v>
                </c:pt>
                <c:pt idx="1289">
                  <c:v>105.75462441111273</c:v>
                </c:pt>
                <c:pt idx="1290">
                  <c:v>105.77409437199204</c:v>
                </c:pt>
                <c:pt idx="1291">
                  <c:v>105.79268043658364</c:v>
                </c:pt>
                <c:pt idx="1292">
                  <c:v>105.8100608550444</c:v>
                </c:pt>
                <c:pt idx="1293">
                  <c:v>105.8229733732656</c:v>
                </c:pt>
                <c:pt idx="1294">
                  <c:v>105.83405674069995</c:v>
                </c:pt>
                <c:pt idx="1295">
                  <c:v>105.84328621893127</c:v>
                </c:pt>
                <c:pt idx="1296">
                  <c:v>105.85333533079846</c:v>
                </c:pt>
                <c:pt idx="1297">
                  <c:v>105.86058945553113</c:v>
                </c:pt>
                <c:pt idx="1298">
                  <c:v>105.86510885095589</c:v>
                </c:pt>
                <c:pt idx="1299">
                  <c:v>105.8665824737152</c:v>
                </c:pt>
                <c:pt idx="1300">
                  <c:v>105.8681282025252</c:v>
                </c:pt>
                <c:pt idx="1301">
                  <c:v>105.86835706718189</c:v>
                </c:pt>
                <c:pt idx="1302">
                  <c:v>105.86741407554028</c:v>
                </c:pt>
                <c:pt idx="1303">
                  <c:v>105.8692150845729</c:v>
                </c:pt>
                <c:pt idx="1304">
                  <c:v>105.87663564278135</c:v>
                </c:pt>
                <c:pt idx="1305">
                  <c:v>105.88601310859508</c:v>
                </c:pt>
                <c:pt idx="1306">
                  <c:v>105.89620221167688</c:v>
                </c:pt>
                <c:pt idx="1307">
                  <c:v>105.90657366943806</c:v>
                </c:pt>
                <c:pt idx="1308">
                  <c:v>105.91693502706006</c:v>
                </c:pt>
                <c:pt idx="1309">
                  <c:v>105.92603264415779</c:v>
                </c:pt>
                <c:pt idx="1310">
                  <c:v>105.93485493984161</c:v>
                </c:pt>
                <c:pt idx="1311">
                  <c:v>105.94410526293849</c:v>
                </c:pt>
                <c:pt idx="1312">
                  <c:v>105.95497432322627</c:v>
                </c:pt>
                <c:pt idx="1313">
                  <c:v>105.96555678894075</c:v>
                </c:pt>
                <c:pt idx="1314">
                  <c:v>105.97629830129544</c:v>
                </c:pt>
                <c:pt idx="1315">
                  <c:v>105.98911417448311</c:v>
                </c:pt>
                <c:pt idx="1316">
                  <c:v>106.00790219139115</c:v>
                </c:pt>
                <c:pt idx="1317">
                  <c:v>106.03200632422615</c:v>
                </c:pt>
                <c:pt idx="1318">
                  <c:v>106.05489524390015</c:v>
                </c:pt>
                <c:pt idx="1319">
                  <c:v>106.07649575327331</c:v>
                </c:pt>
                <c:pt idx="1320">
                  <c:v>106.09704069942546</c:v>
                </c:pt>
                <c:pt idx="1321">
                  <c:v>106.12271323647836</c:v>
                </c:pt>
                <c:pt idx="1322">
                  <c:v>106.15206583759665</c:v>
                </c:pt>
                <c:pt idx="1323">
                  <c:v>106.18200053991627</c:v>
                </c:pt>
                <c:pt idx="1324">
                  <c:v>106.21697492201851</c:v>
                </c:pt>
                <c:pt idx="1325">
                  <c:v>106.25030069935313</c:v>
                </c:pt>
                <c:pt idx="1326">
                  <c:v>106.28030853500231</c:v>
                </c:pt>
                <c:pt idx="1327">
                  <c:v>106.30280386101958</c:v>
                </c:pt>
                <c:pt idx="1328">
                  <c:v>106.31953759929566</c:v>
                </c:pt>
                <c:pt idx="1329">
                  <c:v>106.3354414059454</c:v>
                </c:pt>
                <c:pt idx="1330">
                  <c:v>106.34938276028464</c:v>
                </c:pt>
                <c:pt idx="1331">
                  <c:v>106.36068579475533</c:v>
                </c:pt>
                <c:pt idx="1332">
                  <c:v>106.36814791863934</c:v>
                </c:pt>
                <c:pt idx="1333">
                  <c:v>106.37086316685809</c:v>
                </c:pt>
                <c:pt idx="1334">
                  <c:v>106.36913780797686</c:v>
                </c:pt>
                <c:pt idx="1335">
                  <c:v>106.36130702176548</c:v>
                </c:pt>
                <c:pt idx="1336">
                  <c:v>106.35092496795809</c:v>
                </c:pt>
                <c:pt idx="1337">
                  <c:v>106.3347422443908</c:v>
                </c:pt>
                <c:pt idx="1338">
                  <c:v>106.31483254909541</c:v>
                </c:pt>
                <c:pt idx="1339">
                  <c:v>106.29283378094537</c:v>
                </c:pt>
                <c:pt idx="1340">
                  <c:v>106.27009517224174</c:v>
                </c:pt>
                <c:pt idx="1341">
                  <c:v>106.24667054357441</c:v>
                </c:pt>
                <c:pt idx="1342">
                  <c:v>106.22579748247534</c:v>
                </c:pt>
                <c:pt idx="1343">
                  <c:v>106.20502640071514</c:v>
                </c:pt>
                <c:pt idx="1344">
                  <c:v>106.19060831232144</c:v>
                </c:pt>
                <c:pt idx="1345">
                  <c:v>106.17987806754432</c:v>
                </c:pt>
                <c:pt idx="1346">
                  <c:v>106.17304829651162</c:v>
                </c:pt>
                <c:pt idx="1347">
                  <c:v>106.16891888358631</c:v>
                </c:pt>
                <c:pt idx="1348">
                  <c:v>106.16693469760672</c:v>
                </c:pt>
                <c:pt idx="1349">
                  <c:v>106.16900524991142</c:v>
                </c:pt>
                <c:pt idx="1350">
                  <c:v>106.16911902084838</c:v>
                </c:pt>
                <c:pt idx="1351">
                  <c:v>106.16686064720592</c:v>
                </c:pt>
                <c:pt idx="1352">
                  <c:v>106.16460397050014</c:v>
                </c:pt>
                <c:pt idx="1353">
                  <c:v>106.16351009630844</c:v>
                </c:pt>
                <c:pt idx="1354">
                  <c:v>106.16304162898069</c:v>
                </c:pt>
                <c:pt idx="1355">
                  <c:v>106.15953332732734</c:v>
                </c:pt>
                <c:pt idx="1356">
                  <c:v>106.15180916686572</c:v>
                </c:pt>
                <c:pt idx="1357">
                  <c:v>106.14209950931478</c:v>
                </c:pt>
                <c:pt idx="1358">
                  <c:v>106.13454150754683</c:v>
                </c:pt>
                <c:pt idx="1359">
                  <c:v>106.13344091938085</c:v>
                </c:pt>
                <c:pt idx="1360">
                  <c:v>106.13236148060565</c:v>
                </c:pt>
                <c:pt idx="1361">
                  <c:v>106.13288800828303</c:v>
                </c:pt>
                <c:pt idx="1362">
                  <c:v>106.13801965264953</c:v>
                </c:pt>
                <c:pt idx="1363">
                  <c:v>106.14653662443165</c:v>
                </c:pt>
                <c:pt idx="1364">
                  <c:v>106.15536346449649</c:v>
                </c:pt>
                <c:pt idx="1365">
                  <c:v>106.16710795131958</c:v>
                </c:pt>
                <c:pt idx="1366">
                  <c:v>106.18087074929153</c:v>
                </c:pt>
                <c:pt idx="1367">
                  <c:v>106.20017381299876</c:v>
                </c:pt>
                <c:pt idx="1368">
                  <c:v>106.22115134816477</c:v>
                </c:pt>
                <c:pt idx="1369">
                  <c:v>106.23926580933413</c:v>
                </c:pt>
                <c:pt idx="1370">
                  <c:v>106.24956338858057</c:v>
                </c:pt>
                <c:pt idx="1371">
                  <c:v>106.2577428235042</c:v>
                </c:pt>
                <c:pt idx="1372">
                  <c:v>106.26726280079278</c:v>
                </c:pt>
                <c:pt idx="1373">
                  <c:v>106.2764352622812</c:v>
                </c:pt>
                <c:pt idx="1374">
                  <c:v>106.28112444410367</c:v>
                </c:pt>
                <c:pt idx="1375">
                  <c:v>106.28341843127714</c:v>
                </c:pt>
                <c:pt idx="1376">
                  <c:v>106.28494789115634</c:v>
                </c:pt>
                <c:pt idx="1377">
                  <c:v>106.28340676619869</c:v>
                </c:pt>
                <c:pt idx="1378">
                  <c:v>106.27694150356382</c:v>
                </c:pt>
                <c:pt idx="1379">
                  <c:v>106.26767600962299</c:v>
                </c:pt>
                <c:pt idx="1380">
                  <c:v>106.25520520105297</c:v>
                </c:pt>
                <c:pt idx="1381">
                  <c:v>106.24279334371272</c:v>
                </c:pt>
                <c:pt idx="1382">
                  <c:v>106.23351755535379</c:v>
                </c:pt>
                <c:pt idx="1383">
                  <c:v>106.22699427071998</c:v>
                </c:pt>
                <c:pt idx="1384">
                  <c:v>106.2188775154803</c:v>
                </c:pt>
                <c:pt idx="1385">
                  <c:v>106.21148110796206</c:v>
                </c:pt>
                <c:pt idx="1386">
                  <c:v>106.20470222223794</c:v>
                </c:pt>
                <c:pt idx="1387">
                  <c:v>106.19573569336636</c:v>
                </c:pt>
                <c:pt idx="1388">
                  <c:v>106.19000635458369</c:v>
                </c:pt>
                <c:pt idx="1389">
                  <c:v>106.18870997813556</c:v>
                </c:pt>
                <c:pt idx="1390">
                  <c:v>106.18979237692238</c:v>
                </c:pt>
                <c:pt idx="1391">
                  <c:v>106.19340628480796</c:v>
                </c:pt>
                <c:pt idx="1392">
                  <c:v>106.19934768026573</c:v>
                </c:pt>
                <c:pt idx="1393">
                  <c:v>106.20369773934036</c:v>
                </c:pt>
                <c:pt idx="1394">
                  <c:v>106.20990027786262</c:v>
                </c:pt>
                <c:pt idx="1395">
                  <c:v>106.2201207937666</c:v>
                </c:pt>
                <c:pt idx="1396">
                  <c:v>106.23405644007124</c:v>
                </c:pt>
                <c:pt idx="1397">
                  <c:v>106.25008001299319</c:v>
                </c:pt>
                <c:pt idx="1398">
                  <c:v>106.26579896844068</c:v>
                </c:pt>
                <c:pt idx="1399">
                  <c:v>106.28050688630809</c:v>
                </c:pt>
                <c:pt idx="1400">
                  <c:v>106.29438684650245</c:v>
                </c:pt>
                <c:pt idx="1401">
                  <c:v>106.30845970095771</c:v>
                </c:pt>
                <c:pt idx="1402">
                  <c:v>106.32339277986044</c:v>
                </c:pt>
                <c:pt idx="1403">
                  <c:v>106.33671048913526</c:v>
                </c:pt>
                <c:pt idx="1404">
                  <c:v>106.34871085129984</c:v>
                </c:pt>
                <c:pt idx="1405">
                  <c:v>106.35344702907182</c:v>
                </c:pt>
                <c:pt idx="1406">
                  <c:v>106.35016632235201</c:v>
                </c:pt>
                <c:pt idx="1407">
                  <c:v>106.34262459049147</c:v>
                </c:pt>
                <c:pt idx="1408">
                  <c:v>106.33199755140275</c:v>
                </c:pt>
                <c:pt idx="1409">
                  <c:v>106.32360069981287</c:v>
                </c:pt>
                <c:pt idx="1410">
                  <c:v>106.31422375393703</c:v>
                </c:pt>
                <c:pt idx="1411">
                  <c:v>106.30354365353411</c:v>
                </c:pt>
                <c:pt idx="1412">
                  <c:v>106.29240308575062</c:v>
                </c:pt>
                <c:pt idx="1413">
                  <c:v>106.27921758510439</c:v>
                </c:pt>
                <c:pt idx="1414">
                  <c:v>106.26548962078742</c:v>
                </c:pt>
                <c:pt idx="1415">
                  <c:v>106.25075447090268</c:v>
                </c:pt>
                <c:pt idx="1416">
                  <c:v>106.23781775731662</c:v>
                </c:pt>
                <c:pt idx="1417">
                  <c:v>106.23071281031098</c:v>
                </c:pt>
                <c:pt idx="1418">
                  <c:v>106.22611240550096</c:v>
                </c:pt>
                <c:pt idx="1419">
                  <c:v>106.22268599430768</c:v>
                </c:pt>
                <c:pt idx="1420">
                  <c:v>106.21688670971297</c:v>
                </c:pt>
                <c:pt idx="1421">
                  <c:v>106.21193709435801</c:v>
                </c:pt>
                <c:pt idx="1422">
                  <c:v>106.20856382801247</c:v>
                </c:pt>
                <c:pt idx="1423">
                  <c:v>106.20766015767725</c:v>
                </c:pt>
                <c:pt idx="1424">
                  <c:v>106.20752965886881</c:v>
                </c:pt>
                <c:pt idx="1425">
                  <c:v>106.21091173835879</c:v>
                </c:pt>
                <c:pt idx="1426">
                  <c:v>106.21664823169131</c:v>
                </c:pt>
                <c:pt idx="1427">
                  <c:v>106.22532549235639</c:v>
                </c:pt>
                <c:pt idx="1428">
                  <c:v>106.23528685589527</c:v>
                </c:pt>
                <c:pt idx="1429">
                  <c:v>106.24644612722508</c:v>
                </c:pt>
                <c:pt idx="1430">
                  <c:v>106.25790323911765</c:v>
                </c:pt>
                <c:pt idx="1431">
                  <c:v>106.26843153769637</c:v>
                </c:pt>
                <c:pt idx="1432">
                  <c:v>106.27432201897123</c:v>
                </c:pt>
                <c:pt idx="1433">
                  <c:v>106.2773191191925</c:v>
                </c:pt>
                <c:pt idx="1434">
                  <c:v>106.27719217575606</c:v>
                </c:pt>
                <c:pt idx="1435">
                  <c:v>106.27812054004067</c:v>
                </c:pt>
                <c:pt idx="1436">
                  <c:v>106.2788166477262</c:v>
                </c:pt>
                <c:pt idx="1437">
                  <c:v>106.27897466382375</c:v>
                </c:pt>
                <c:pt idx="1438">
                  <c:v>106.27490930107464</c:v>
                </c:pt>
                <c:pt idx="1439">
                  <c:v>106.27219531318759</c:v>
                </c:pt>
                <c:pt idx="1440">
                  <c:v>106.26641111023174</c:v>
                </c:pt>
                <c:pt idx="1441">
                  <c:v>106.256433741848</c:v>
                </c:pt>
                <c:pt idx="1442">
                  <c:v>106.24581493320103</c:v>
                </c:pt>
                <c:pt idx="1443">
                  <c:v>106.23548909060899</c:v>
                </c:pt>
                <c:pt idx="1444">
                  <c:v>106.22514787556679</c:v>
                </c:pt>
                <c:pt idx="1445">
                  <c:v>106.21335919535167</c:v>
                </c:pt>
                <c:pt idx="1446">
                  <c:v>106.20024299578577</c:v>
                </c:pt>
                <c:pt idx="1447">
                  <c:v>106.18511775245612</c:v>
                </c:pt>
                <c:pt idx="1448">
                  <c:v>106.16816496285213</c:v>
                </c:pt>
                <c:pt idx="1449">
                  <c:v>106.14952537721507</c:v>
                </c:pt>
                <c:pt idx="1450">
                  <c:v>106.12410626087045</c:v>
                </c:pt>
                <c:pt idx="1451">
                  <c:v>106.09823931041227</c:v>
                </c:pt>
                <c:pt idx="1452">
                  <c:v>106.07398199412059</c:v>
                </c:pt>
                <c:pt idx="1453">
                  <c:v>106.049581623292</c:v>
                </c:pt>
                <c:pt idx="1454">
                  <c:v>106.02539401650944</c:v>
                </c:pt>
                <c:pt idx="1455">
                  <c:v>106.00165938856793</c:v>
                </c:pt>
                <c:pt idx="1456">
                  <c:v>105.98093150297895</c:v>
                </c:pt>
                <c:pt idx="1457">
                  <c:v>105.96130755340658</c:v>
                </c:pt>
                <c:pt idx="1458">
                  <c:v>105.94099582007539</c:v>
                </c:pt>
                <c:pt idx="1459">
                  <c:v>105.9244752371109</c:v>
                </c:pt>
                <c:pt idx="1460">
                  <c:v>105.91252009904407</c:v>
                </c:pt>
                <c:pt idx="1461">
                  <c:v>105.9068830915308</c:v>
                </c:pt>
                <c:pt idx="1462">
                  <c:v>105.90885526062287</c:v>
                </c:pt>
                <c:pt idx="1463">
                  <c:v>105.91521645565604</c:v>
                </c:pt>
                <c:pt idx="1464">
                  <c:v>105.92363993353938</c:v>
                </c:pt>
                <c:pt idx="1465">
                  <c:v>105.93259140321966</c:v>
                </c:pt>
                <c:pt idx="1466">
                  <c:v>105.94206231424072</c:v>
                </c:pt>
                <c:pt idx="1467">
                  <c:v>105.9533035528858</c:v>
                </c:pt>
                <c:pt idx="1468">
                  <c:v>105.96547645682804</c:v>
                </c:pt>
                <c:pt idx="1469">
                  <c:v>105.97760821749493</c:v>
                </c:pt>
                <c:pt idx="1470">
                  <c:v>105.98762819997161</c:v>
                </c:pt>
                <c:pt idx="1471">
                  <c:v>105.99439123373141</c:v>
                </c:pt>
                <c:pt idx="1472">
                  <c:v>105.99472464284945</c:v>
                </c:pt>
                <c:pt idx="1473">
                  <c:v>105.98905242988366</c:v>
                </c:pt>
                <c:pt idx="1474">
                  <c:v>105.98163413020903</c:v>
                </c:pt>
                <c:pt idx="1475">
                  <c:v>105.97615672898137</c:v>
                </c:pt>
                <c:pt idx="1476">
                  <c:v>105.97377719190219</c:v>
                </c:pt>
                <c:pt idx="1477">
                  <c:v>105.97204365536881</c:v>
                </c:pt>
                <c:pt idx="1478">
                  <c:v>105.96755551361538</c:v>
                </c:pt>
                <c:pt idx="1479">
                  <c:v>105.96121924891732</c:v>
                </c:pt>
                <c:pt idx="1480">
                  <c:v>105.9560638523897</c:v>
                </c:pt>
                <c:pt idx="1481">
                  <c:v>105.95484909417696</c:v>
                </c:pt>
                <c:pt idx="1482">
                  <c:v>105.95342920102553</c:v>
                </c:pt>
                <c:pt idx="1483">
                  <c:v>105.95169346421004</c:v>
                </c:pt>
                <c:pt idx="1484">
                  <c:v>105.9507103092163</c:v>
                </c:pt>
                <c:pt idx="1485">
                  <c:v>105.94789288030938</c:v>
                </c:pt>
                <c:pt idx="1486">
                  <c:v>105.9428250013645</c:v>
                </c:pt>
                <c:pt idx="1487">
                  <c:v>105.93512190408143</c:v>
                </c:pt>
                <c:pt idx="1488">
                  <c:v>105.92986859794824</c:v>
                </c:pt>
                <c:pt idx="1489">
                  <c:v>105.92273288571782</c:v>
                </c:pt>
                <c:pt idx="1490">
                  <c:v>105.91663437219148</c:v>
                </c:pt>
                <c:pt idx="1491">
                  <c:v>105.91147877409398</c:v>
                </c:pt>
                <c:pt idx="1492">
                  <c:v>105.90320337498497</c:v>
                </c:pt>
                <c:pt idx="1493">
                  <c:v>105.89612680909353</c:v>
                </c:pt>
                <c:pt idx="1494">
                  <c:v>105.89089733847682</c:v>
                </c:pt>
                <c:pt idx="1495">
                  <c:v>105.88602553700186</c:v>
                </c:pt>
                <c:pt idx="1496">
                  <c:v>105.88207196789658</c:v>
                </c:pt>
                <c:pt idx="1497">
                  <c:v>105.87643187056618</c:v>
                </c:pt>
                <c:pt idx="1498">
                  <c:v>105.87150235529121</c:v>
                </c:pt>
                <c:pt idx="1499">
                  <c:v>105.86244573446034</c:v>
                </c:pt>
                <c:pt idx="1500">
                  <c:v>105.85434048055039</c:v>
                </c:pt>
                <c:pt idx="1501">
                  <c:v>105.84659119999024</c:v>
                </c:pt>
                <c:pt idx="1502">
                  <c:v>105.83996931786243</c:v>
                </c:pt>
                <c:pt idx="1503">
                  <c:v>105.83233970574157</c:v>
                </c:pt>
                <c:pt idx="1504">
                  <c:v>105.82653981504663</c:v>
                </c:pt>
                <c:pt idx="1505">
                  <c:v>105.82013363126825</c:v>
                </c:pt>
                <c:pt idx="1506">
                  <c:v>105.81601834326308</c:v>
                </c:pt>
                <c:pt idx="1507">
                  <c:v>105.81326751095634</c:v>
                </c:pt>
                <c:pt idx="1508">
                  <c:v>105.81502106573068</c:v>
                </c:pt>
                <c:pt idx="1509">
                  <c:v>105.81561582352423</c:v>
                </c:pt>
                <c:pt idx="1510">
                  <c:v>105.81685616122044</c:v>
                </c:pt>
                <c:pt idx="1511">
                  <c:v>105.81855529802688</c:v>
                </c:pt>
                <c:pt idx="1512">
                  <c:v>105.81976829009956</c:v>
                </c:pt>
                <c:pt idx="1513">
                  <c:v>105.81901019189507</c:v>
                </c:pt>
                <c:pt idx="1514">
                  <c:v>105.81941248957756</c:v>
                </c:pt>
                <c:pt idx="1515">
                  <c:v>105.81832315677057</c:v>
                </c:pt>
                <c:pt idx="1516">
                  <c:v>105.81753993488292</c:v>
                </c:pt>
                <c:pt idx="1517">
                  <c:v>105.81500789938239</c:v>
                </c:pt>
                <c:pt idx="1518">
                  <c:v>105.8105867286005</c:v>
                </c:pt>
                <c:pt idx="1519">
                  <c:v>105.8028984055355</c:v>
                </c:pt>
                <c:pt idx="1520">
                  <c:v>105.7951279667796</c:v>
                </c:pt>
                <c:pt idx="1521">
                  <c:v>105.78585129876957</c:v>
                </c:pt>
                <c:pt idx="1522">
                  <c:v>105.77436343173653</c:v>
                </c:pt>
                <c:pt idx="1523">
                  <c:v>105.76180116123682</c:v>
                </c:pt>
                <c:pt idx="1524">
                  <c:v>105.75181673802248</c:v>
                </c:pt>
                <c:pt idx="1525">
                  <c:v>105.74490254632241</c:v>
                </c:pt>
                <c:pt idx="1526">
                  <c:v>105.74070471054971</c:v>
                </c:pt>
                <c:pt idx="1527">
                  <c:v>105.73856822123838</c:v>
                </c:pt>
                <c:pt idx="1528">
                  <c:v>105.7353120228764</c:v>
                </c:pt>
                <c:pt idx="1529">
                  <c:v>105.73164404099201</c:v>
                </c:pt>
                <c:pt idx="1530">
                  <c:v>105.72764436731781</c:v>
                </c:pt>
                <c:pt idx="1531">
                  <c:v>105.72719144498051</c:v>
                </c:pt>
                <c:pt idx="1532">
                  <c:v>105.73008267556071</c:v>
                </c:pt>
                <c:pt idx="1533">
                  <c:v>105.73542550582</c:v>
                </c:pt>
                <c:pt idx="1534">
                  <c:v>105.74397539610077</c:v>
                </c:pt>
                <c:pt idx="1535">
                  <c:v>105.7498571039942</c:v>
                </c:pt>
                <c:pt idx="1536">
                  <c:v>105.75033987069911</c:v>
                </c:pt>
                <c:pt idx="1537">
                  <c:v>105.74758541001697</c:v>
                </c:pt>
                <c:pt idx="1538">
                  <c:v>105.74606340939167</c:v>
                </c:pt>
                <c:pt idx="1539">
                  <c:v>105.74430465782922</c:v>
                </c:pt>
                <c:pt idx="1540">
                  <c:v>105.74394949648422</c:v>
                </c:pt>
                <c:pt idx="1541">
                  <c:v>105.74537915241248</c:v>
                </c:pt>
                <c:pt idx="1542">
                  <c:v>105.74292794390962</c:v>
                </c:pt>
                <c:pt idx="1543">
                  <c:v>105.73661796990126</c:v>
                </c:pt>
                <c:pt idx="1544">
                  <c:v>105.73050359902528</c:v>
                </c:pt>
                <c:pt idx="1545">
                  <c:v>105.72229445219908</c:v>
                </c:pt>
                <c:pt idx="1546">
                  <c:v>105.7124382406147</c:v>
                </c:pt>
                <c:pt idx="1547">
                  <c:v>105.70151504074529</c:v>
                </c:pt>
                <c:pt idx="1548">
                  <c:v>105.69002612224935</c:v>
                </c:pt>
                <c:pt idx="1549">
                  <c:v>105.6751139082096</c:v>
                </c:pt>
                <c:pt idx="1550">
                  <c:v>105.6590462292384</c:v>
                </c:pt>
                <c:pt idx="1551">
                  <c:v>105.64166462512209</c:v>
                </c:pt>
                <c:pt idx="1552">
                  <c:v>105.62369177306859</c:v>
                </c:pt>
                <c:pt idx="1553">
                  <c:v>105.60786658365282</c:v>
                </c:pt>
                <c:pt idx="1554">
                  <c:v>105.59336668590744</c:v>
                </c:pt>
                <c:pt idx="1555">
                  <c:v>105.57465725717499</c:v>
                </c:pt>
                <c:pt idx="1556">
                  <c:v>105.55576992699997</c:v>
                </c:pt>
                <c:pt idx="1557">
                  <c:v>105.53931460642924</c:v>
                </c:pt>
                <c:pt idx="1558">
                  <c:v>105.52508545111974</c:v>
                </c:pt>
                <c:pt idx="1559">
                  <c:v>105.50942415802646</c:v>
                </c:pt>
                <c:pt idx="1560">
                  <c:v>105.49404187683422</c:v>
                </c:pt>
                <c:pt idx="1561">
                  <c:v>105.47835227246523</c:v>
                </c:pt>
                <c:pt idx="1562">
                  <c:v>105.46481023294156</c:v>
                </c:pt>
                <c:pt idx="1563">
                  <c:v>105.45182077167603</c:v>
                </c:pt>
                <c:pt idx="1564">
                  <c:v>105.4404534940912</c:v>
                </c:pt>
                <c:pt idx="1565">
                  <c:v>105.43026171017101</c:v>
                </c:pt>
                <c:pt idx="1566">
                  <c:v>105.42318636719783</c:v>
                </c:pt>
                <c:pt idx="1567">
                  <c:v>105.41420479634158</c:v>
                </c:pt>
                <c:pt idx="1568">
                  <c:v>105.40382278684264</c:v>
                </c:pt>
                <c:pt idx="1569">
                  <c:v>105.39715253297935</c:v>
                </c:pt>
                <c:pt idx="1570">
                  <c:v>105.398182298443</c:v>
                </c:pt>
                <c:pt idx="1571">
                  <c:v>105.40029506358869</c:v>
                </c:pt>
                <c:pt idx="1572">
                  <c:v>105.40104474576496</c:v>
                </c:pt>
                <c:pt idx="1573">
                  <c:v>105.39738857771268</c:v>
                </c:pt>
                <c:pt idx="1574">
                  <c:v>105.39154193140462</c:v>
                </c:pt>
                <c:pt idx="1575">
                  <c:v>105.38333216431633</c:v>
                </c:pt>
                <c:pt idx="1576">
                  <c:v>105.37608819632372</c:v>
                </c:pt>
                <c:pt idx="1577">
                  <c:v>105.36991731764437</c:v>
                </c:pt>
                <c:pt idx="1578">
                  <c:v>105.36291896106292</c:v>
                </c:pt>
                <c:pt idx="1579">
                  <c:v>105.35678011657772</c:v>
                </c:pt>
                <c:pt idx="1580">
                  <c:v>105.34560912842676</c:v>
                </c:pt>
                <c:pt idx="1581">
                  <c:v>105.3312354646142</c:v>
                </c:pt>
                <c:pt idx="1582">
                  <c:v>105.31404722564166</c:v>
                </c:pt>
                <c:pt idx="1583">
                  <c:v>105.2973130190463</c:v>
                </c:pt>
                <c:pt idx="1584">
                  <c:v>105.28167615471817</c:v>
                </c:pt>
                <c:pt idx="1585">
                  <c:v>105.26754682878928</c:v>
                </c:pt>
                <c:pt idx="1586">
                  <c:v>105.25510831500104</c:v>
                </c:pt>
                <c:pt idx="1587">
                  <c:v>105.24390397126086</c:v>
                </c:pt>
                <c:pt idx="1588">
                  <c:v>105.23201617518026</c:v>
                </c:pt>
                <c:pt idx="1589">
                  <c:v>105.22176489883441</c:v>
                </c:pt>
                <c:pt idx="1590">
                  <c:v>105.2109018256097</c:v>
                </c:pt>
                <c:pt idx="1591">
                  <c:v>105.20146038293821</c:v>
                </c:pt>
                <c:pt idx="1592">
                  <c:v>105.19149805784417</c:v>
                </c:pt>
                <c:pt idx="1593">
                  <c:v>105.18590135697401</c:v>
                </c:pt>
                <c:pt idx="1594">
                  <c:v>105.18292941774399</c:v>
                </c:pt>
                <c:pt idx="1595">
                  <c:v>105.18435630044233</c:v>
                </c:pt>
                <c:pt idx="1596">
                  <c:v>105.18749450572868</c:v>
                </c:pt>
                <c:pt idx="1597">
                  <c:v>105.1881037103939</c:v>
                </c:pt>
                <c:pt idx="1598">
                  <c:v>105.18251733124384</c:v>
                </c:pt>
                <c:pt idx="1599">
                  <c:v>105.1745020432746</c:v>
                </c:pt>
                <c:pt idx="1600">
                  <c:v>105.165314589392</c:v>
                </c:pt>
                <c:pt idx="1601">
                  <c:v>105.1563683135751</c:v>
                </c:pt>
                <c:pt idx="1602">
                  <c:v>105.14908933085665</c:v>
                </c:pt>
                <c:pt idx="1603">
                  <c:v>105.14358211056521</c:v>
                </c:pt>
                <c:pt idx="1604">
                  <c:v>105.13822116893039</c:v>
                </c:pt>
                <c:pt idx="1605">
                  <c:v>105.1320578203288</c:v>
                </c:pt>
                <c:pt idx="1606">
                  <c:v>105.12327449568137</c:v>
                </c:pt>
                <c:pt idx="1607">
                  <c:v>105.11589455891391</c:v>
                </c:pt>
                <c:pt idx="1608">
                  <c:v>105.11046787114783</c:v>
                </c:pt>
                <c:pt idx="1609">
                  <c:v>105.1126563904827</c:v>
                </c:pt>
                <c:pt idx="1610">
                  <c:v>105.11872000632371</c:v>
                </c:pt>
                <c:pt idx="1611">
                  <c:v>105.13027166666548</c:v>
                </c:pt>
                <c:pt idx="1612">
                  <c:v>105.14765046323799</c:v>
                </c:pt>
                <c:pt idx="1613">
                  <c:v>105.16740089650916</c:v>
                </c:pt>
                <c:pt idx="1614">
                  <c:v>105.18768699590342</c:v>
                </c:pt>
                <c:pt idx="1615">
                  <c:v>105.20654161298353</c:v>
                </c:pt>
                <c:pt idx="1616">
                  <c:v>105.22399310407732</c:v>
                </c:pt>
                <c:pt idx="1617">
                  <c:v>105.24128585638142</c:v>
                </c:pt>
                <c:pt idx="1618">
                  <c:v>105.2567891959994</c:v>
                </c:pt>
                <c:pt idx="1619">
                  <c:v>105.27002421687602</c:v>
                </c:pt>
                <c:pt idx="1620">
                  <c:v>105.27829014159842</c:v>
                </c:pt>
                <c:pt idx="1621">
                  <c:v>105.28376941677462</c:v>
                </c:pt>
                <c:pt idx="1622">
                  <c:v>105.28699238339399</c:v>
                </c:pt>
                <c:pt idx="1623">
                  <c:v>105.28728178501886</c:v>
                </c:pt>
                <c:pt idx="1624">
                  <c:v>105.28402046087859</c:v>
                </c:pt>
                <c:pt idx="1625">
                  <c:v>105.27910916291667</c:v>
                </c:pt>
                <c:pt idx="1626">
                  <c:v>105.27401201674751</c:v>
                </c:pt>
                <c:pt idx="1627">
                  <c:v>105.26865447892041</c:v>
                </c:pt>
                <c:pt idx="1628">
                  <c:v>105.26279508583534</c:v>
                </c:pt>
                <c:pt idx="1629">
                  <c:v>105.25569820428636</c:v>
                </c:pt>
                <c:pt idx="1630">
                  <c:v>105.24946705348147</c:v>
                </c:pt>
                <c:pt idx="1631">
                  <c:v>105.24461064253074</c:v>
                </c:pt>
                <c:pt idx="1632">
                  <c:v>105.23948523498869</c:v>
                </c:pt>
                <c:pt idx="1633">
                  <c:v>105.23098153099266</c:v>
                </c:pt>
                <c:pt idx="1634">
                  <c:v>105.21838518626181</c:v>
                </c:pt>
                <c:pt idx="1635">
                  <c:v>105.20350639965227</c:v>
                </c:pt>
                <c:pt idx="1636">
                  <c:v>105.18504729953793</c:v>
                </c:pt>
                <c:pt idx="1637">
                  <c:v>105.16494730682983</c:v>
                </c:pt>
                <c:pt idx="1638">
                  <c:v>105.14569160687871</c:v>
                </c:pt>
                <c:pt idx="1639">
                  <c:v>105.12661293782911</c:v>
                </c:pt>
                <c:pt idx="1640">
                  <c:v>105.11115888571116</c:v>
                </c:pt>
                <c:pt idx="1641">
                  <c:v>105.09574088710166</c:v>
                </c:pt>
                <c:pt idx="1642">
                  <c:v>105.07997287744068</c:v>
                </c:pt>
                <c:pt idx="1643">
                  <c:v>105.06662499108717</c:v>
                </c:pt>
                <c:pt idx="1644">
                  <c:v>105.05783328423122</c:v>
                </c:pt>
                <c:pt idx="1645">
                  <c:v>105.05285143057075</c:v>
                </c:pt>
                <c:pt idx="1646">
                  <c:v>105.05226105352281</c:v>
                </c:pt>
                <c:pt idx="1647">
                  <c:v>105.05508027752431</c:v>
                </c:pt>
                <c:pt idx="1648">
                  <c:v>105.06130603408974</c:v>
                </c:pt>
                <c:pt idx="1649">
                  <c:v>105.06915696352308</c:v>
                </c:pt>
                <c:pt idx="1650">
                  <c:v>105.07546259814158</c:v>
                </c:pt>
                <c:pt idx="1651">
                  <c:v>105.07690132347402</c:v>
                </c:pt>
                <c:pt idx="1652">
                  <c:v>105.07621875231017</c:v>
                </c:pt>
                <c:pt idx="1653">
                  <c:v>105.07354764386524</c:v>
                </c:pt>
                <c:pt idx="1654">
                  <c:v>105.07327986963604</c:v>
                </c:pt>
                <c:pt idx="1655">
                  <c:v>105.07010355617166</c:v>
                </c:pt>
                <c:pt idx="1656">
                  <c:v>105.06309174023791</c:v>
                </c:pt>
                <c:pt idx="1657">
                  <c:v>105.05197797532129</c:v>
                </c:pt>
                <c:pt idx="1658">
                  <c:v>105.03987402720372</c:v>
                </c:pt>
                <c:pt idx="1659">
                  <c:v>105.02601322835253</c:v>
                </c:pt>
                <c:pt idx="1660">
                  <c:v>105.01431356189005</c:v>
                </c:pt>
                <c:pt idx="1661">
                  <c:v>105.0108255815358</c:v>
                </c:pt>
                <c:pt idx="1662">
                  <c:v>105.01038429988034</c:v>
                </c:pt>
                <c:pt idx="1663">
                  <c:v>105.013107414015</c:v>
                </c:pt>
                <c:pt idx="1664">
                  <c:v>105.01756790957576</c:v>
                </c:pt>
                <c:pt idx="1665">
                  <c:v>105.02308994893532</c:v>
                </c:pt>
                <c:pt idx="1666">
                  <c:v>105.03185309096611</c:v>
                </c:pt>
                <c:pt idx="1667">
                  <c:v>105.04260227151535</c:v>
                </c:pt>
                <c:pt idx="1668">
                  <c:v>105.05433207045071</c:v>
                </c:pt>
                <c:pt idx="1669">
                  <c:v>105.06425987711391</c:v>
                </c:pt>
                <c:pt idx="1670">
                  <c:v>105.07415444636155</c:v>
                </c:pt>
                <c:pt idx="1671">
                  <c:v>105.08163393136006</c:v>
                </c:pt>
                <c:pt idx="1672">
                  <c:v>105.08284150110859</c:v>
                </c:pt>
                <c:pt idx="1673">
                  <c:v>105.0826210498315</c:v>
                </c:pt>
                <c:pt idx="1674">
                  <c:v>105.08283378147017</c:v>
                </c:pt>
                <c:pt idx="1675">
                  <c:v>105.08331806375114</c:v>
                </c:pt>
                <c:pt idx="1676">
                  <c:v>105.07897920163106</c:v>
                </c:pt>
                <c:pt idx="1677">
                  <c:v>105.07164103343315</c:v>
                </c:pt>
                <c:pt idx="1678">
                  <c:v>105.06281714232135</c:v>
                </c:pt>
                <c:pt idx="1679">
                  <c:v>105.0531190905068</c:v>
                </c:pt>
                <c:pt idx="1680">
                  <c:v>105.04818881013237</c:v>
                </c:pt>
                <c:pt idx="1681">
                  <c:v>105.04689226763362</c:v>
                </c:pt>
                <c:pt idx="1682">
                  <c:v>105.04670721987387</c:v>
                </c:pt>
                <c:pt idx="1683">
                  <c:v>105.04629820092364</c:v>
                </c:pt>
                <c:pt idx="1684">
                  <c:v>105.04338357692789</c:v>
                </c:pt>
                <c:pt idx="1685">
                  <c:v>105.0379588297565</c:v>
                </c:pt>
                <c:pt idx="1686">
                  <c:v>105.03154058709362</c:v>
                </c:pt>
                <c:pt idx="1687">
                  <c:v>105.02461831429454</c:v>
                </c:pt>
                <c:pt idx="1688">
                  <c:v>105.01801945150669</c:v>
                </c:pt>
                <c:pt idx="1689">
                  <c:v>105.01274062193043</c:v>
                </c:pt>
                <c:pt idx="1690">
                  <c:v>105.00748859475245</c:v>
                </c:pt>
                <c:pt idx="1691">
                  <c:v>104.9988953943007</c:v>
                </c:pt>
                <c:pt idx="1692">
                  <c:v>104.98853732665711</c:v>
                </c:pt>
                <c:pt idx="1693">
                  <c:v>104.97709026490256</c:v>
                </c:pt>
                <c:pt idx="1694">
                  <c:v>104.96539216291946</c:v>
                </c:pt>
                <c:pt idx="1695">
                  <c:v>104.955719976171</c:v>
                </c:pt>
                <c:pt idx="1696">
                  <c:v>104.94872135824261</c:v>
                </c:pt>
                <c:pt idx="1697">
                  <c:v>104.94613947792509</c:v>
                </c:pt>
                <c:pt idx="1698">
                  <c:v>104.94645925943975</c:v>
                </c:pt>
                <c:pt idx="1699">
                  <c:v>104.94519010480086</c:v>
                </c:pt>
                <c:pt idx="1700">
                  <c:v>104.94315744179745</c:v>
                </c:pt>
                <c:pt idx="1701">
                  <c:v>104.94274260041698</c:v>
                </c:pt>
                <c:pt idx="1702">
                  <c:v>104.94169705924973</c:v>
                </c:pt>
                <c:pt idx="1703">
                  <c:v>104.93869754023314</c:v>
                </c:pt>
                <c:pt idx="1704">
                  <c:v>104.93741362212873</c:v>
                </c:pt>
                <c:pt idx="1705">
                  <c:v>104.93936793435306</c:v>
                </c:pt>
                <c:pt idx="1706">
                  <c:v>104.93956606522825</c:v>
                </c:pt>
                <c:pt idx="1707">
                  <c:v>104.93642798244882</c:v>
                </c:pt>
                <c:pt idx="1708">
                  <c:v>104.92783669537097</c:v>
                </c:pt>
                <c:pt idx="1709">
                  <c:v>104.91826640201747</c:v>
                </c:pt>
                <c:pt idx="1710">
                  <c:v>104.90909051317323</c:v>
                </c:pt>
                <c:pt idx="1711">
                  <c:v>104.90141594489228</c:v>
                </c:pt>
                <c:pt idx="1712">
                  <c:v>104.89242148936343</c:v>
                </c:pt>
                <c:pt idx="1713">
                  <c:v>104.88172385424541</c:v>
                </c:pt>
                <c:pt idx="1714">
                  <c:v>104.87083923515461</c:v>
                </c:pt>
                <c:pt idx="1715">
                  <c:v>104.858658024966</c:v>
                </c:pt>
                <c:pt idx="1716">
                  <c:v>104.84393932866946</c:v>
                </c:pt>
                <c:pt idx="1717">
                  <c:v>104.83150774106463</c:v>
                </c:pt>
                <c:pt idx="1718">
                  <c:v>104.82080554450573</c:v>
                </c:pt>
                <c:pt idx="1719">
                  <c:v>104.81123975591585</c:v>
                </c:pt>
                <c:pt idx="1720">
                  <c:v>104.80128980792664</c:v>
                </c:pt>
                <c:pt idx="1721">
                  <c:v>104.79315176155214</c:v>
                </c:pt>
                <c:pt idx="1722">
                  <c:v>104.78352769031535</c:v>
                </c:pt>
                <c:pt idx="1723">
                  <c:v>104.77642973682268</c:v>
                </c:pt>
                <c:pt idx="1724">
                  <c:v>104.77549075850271</c:v>
                </c:pt>
                <c:pt idx="1725">
                  <c:v>104.77689280808569</c:v>
                </c:pt>
                <c:pt idx="1726">
                  <c:v>104.77674007212531</c:v>
                </c:pt>
                <c:pt idx="1727">
                  <c:v>104.77686324882589</c:v>
                </c:pt>
                <c:pt idx="1728">
                  <c:v>104.77666706732545</c:v>
                </c:pt>
                <c:pt idx="1729">
                  <c:v>104.77750125853113</c:v>
                </c:pt>
                <c:pt idx="1730">
                  <c:v>104.78098541862055</c:v>
                </c:pt>
                <c:pt idx="1731">
                  <c:v>104.78415275866082</c:v>
                </c:pt>
                <c:pt idx="1732">
                  <c:v>104.7857177949716</c:v>
                </c:pt>
                <c:pt idx="1733">
                  <c:v>104.78877081687936</c:v>
                </c:pt>
                <c:pt idx="1734">
                  <c:v>104.79020961884635</c:v>
                </c:pt>
                <c:pt idx="1735">
                  <c:v>104.78992458678135</c:v>
                </c:pt>
                <c:pt idx="1736">
                  <c:v>104.78605087138861</c:v>
                </c:pt>
                <c:pt idx="1737">
                  <c:v>104.78340036127969</c:v>
                </c:pt>
                <c:pt idx="1738">
                  <c:v>104.78237443265499</c:v>
                </c:pt>
                <c:pt idx="1739">
                  <c:v>104.78183994520195</c:v>
                </c:pt>
                <c:pt idx="1740">
                  <c:v>104.78151628505756</c:v>
                </c:pt>
                <c:pt idx="1741">
                  <c:v>104.78060846283316</c:v>
                </c:pt>
                <c:pt idx="1742">
                  <c:v>104.78052784923874</c:v>
                </c:pt>
                <c:pt idx="1743">
                  <c:v>104.77966556432162</c:v>
                </c:pt>
                <c:pt idx="1744">
                  <c:v>104.77694252725574</c:v>
                </c:pt>
                <c:pt idx="1745">
                  <c:v>104.77430149796659</c:v>
                </c:pt>
                <c:pt idx="1746">
                  <c:v>104.76893806943194</c:v>
                </c:pt>
                <c:pt idx="1747">
                  <c:v>104.76549869874025</c:v>
                </c:pt>
                <c:pt idx="1748">
                  <c:v>104.7635079387796</c:v>
                </c:pt>
                <c:pt idx="1749">
                  <c:v>104.76072179985667</c:v>
                </c:pt>
                <c:pt idx="1750">
                  <c:v>104.75935198188652</c:v>
                </c:pt>
                <c:pt idx="1751">
                  <c:v>104.76201207314284</c:v>
                </c:pt>
                <c:pt idx="1752">
                  <c:v>104.76888225605644</c:v>
                </c:pt>
                <c:pt idx="1753">
                  <c:v>104.7770243450228</c:v>
                </c:pt>
                <c:pt idx="1754">
                  <c:v>104.78774042369955</c:v>
                </c:pt>
                <c:pt idx="1755">
                  <c:v>104.80559092442287</c:v>
                </c:pt>
                <c:pt idx="1756">
                  <c:v>104.82728276066756</c:v>
                </c:pt>
                <c:pt idx="1757">
                  <c:v>104.85177351253093</c:v>
                </c:pt>
                <c:pt idx="1758">
                  <c:v>104.87717897355004</c:v>
                </c:pt>
                <c:pt idx="1759">
                  <c:v>104.89947749259018</c:v>
                </c:pt>
                <c:pt idx="1760">
                  <c:v>104.92157042281946</c:v>
                </c:pt>
                <c:pt idx="1761">
                  <c:v>104.94466721178907</c:v>
                </c:pt>
                <c:pt idx="1762">
                  <c:v>104.96200396708814</c:v>
                </c:pt>
                <c:pt idx="1763">
                  <c:v>104.97350521104609</c:v>
                </c:pt>
                <c:pt idx="1764">
                  <c:v>104.98039483602625</c:v>
                </c:pt>
                <c:pt idx="1765">
                  <c:v>104.98623384860754</c:v>
                </c:pt>
                <c:pt idx="1766">
                  <c:v>104.98541456600333</c:v>
                </c:pt>
                <c:pt idx="1767">
                  <c:v>104.98139840083377</c:v>
                </c:pt>
                <c:pt idx="1768">
                  <c:v>104.97388341141119</c:v>
                </c:pt>
                <c:pt idx="1769">
                  <c:v>104.96485638293844</c:v>
                </c:pt>
                <c:pt idx="1770">
                  <c:v>104.95649363472916</c:v>
                </c:pt>
                <c:pt idx="1771">
                  <c:v>104.94613694639666</c:v>
                </c:pt>
                <c:pt idx="1772">
                  <c:v>104.93472303766318</c:v>
                </c:pt>
                <c:pt idx="1773">
                  <c:v>104.92533796768815</c:v>
                </c:pt>
                <c:pt idx="1774">
                  <c:v>104.91908842671286</c:v>
                </c:pt>
                <c:pt idx="1775">
                  <c:v>104.9155535325804</c:v>
                </c:pt>
                <c:pt idx="1776">
                  <c:v>104.91044881834782</c:v>
                </c:pt>
                <c:pt idx="1777">
                  <c:v>104.90370319897765</c:v>
                </c:pt>
                <c:pt idx="1778">
                  <c:v>104.89609186362163</c:v>
                </c:pt>
                <c:pt idx="1779">
                  <c:v>104.88794368243911</c:v>
                </c:pt>
                <c:pt idx="1780">
                  <c:v>104.87967479737873</c:v>
                </c:pt>
                <c:pt idx="1781">
                  <c:v>104.87280143595946</c:v>
                </c:pt>
                <c:pt idx="1782">
                  <c:v>104.86915238006513</c:v>
                </c:pt>
                <c:pt idx="1783">
                  <c:v>104.86407250505621</c:v>
                </c:pt>
                <c:pt idx="1784">
                  <c:v>104.85814427091508</c:v>
                </c:pt>
                <c:pt idx="1785">
                  <c:v>104.84936435905847</c:v>
                </c:pt>
                <c:pt idx="1786">
                  <c:v>104.83916354997109</c:v>
                </c:pt>
                <c:pt idx="1787">
                  <c:v>104.83113613699317</c:v>
                </c:pt>
                <c:pt idx="1788">
                  <c:v>104.82609345242714</c:v>
                </c:pt>
                <c:pt idx="1789">
                  <c:v>104.82333094052795</c:v>
                </c:pt>
                <c:pt idx="1790">
                  <c:v>104.82543825721919</c:v>
                </c:pt>
                <c:pt idx="1791">
                  <c:v>104.82980383552841</c:v>
                </c:pt>
                <c:pt idx="1792">
                  <c:v>104.83452102121852</c:v>
                </c:pt>
                <c:pt idx="1793">
                  <c:v>104.8390067642521</c:v>
                </c:pt>
                <c:pt idx="1794">
                  <c:v>104.84326460806746</c:v>
                </c:pt>
                <c:pt idx="1795">
                  <c:v>104.84712279651066</c:v>
                </c:pt>
                <c:pt idx="1796">
                  <c:v>104.8511174731475</c:v>
                </c:pt>
                <c:pt idx="1797">
                  <c:v>104.85788386527921</c:v>
                </c:pt>
                <c:pt idx="1798">
                  <c:v>104.86576739257725</c:v>
                </c:pt>
                <c:pt idx="1799">
                  <c:v>104.87399025916775</c:v>
                </c:pt>
                <c:pt idx="1800">
                  <c:v>104.8813153174667</c:v>
                </c:pt>
                <c:pt idx="1801">
                  <c:v>104.88257309824559</c:v>
                </c:pt>
                <c:pt idx="1802">
                  <c:v>104.87952330254107</c:v>
                </c:pt>
                <c:pt idx="1803">
                  <c:v>104.87495558944366</c:v>
                </c:pt>
                <c:pt idx="1804">
                  <c:v>104.86996749248793</c:v>
                </c:pt>
                <c:pt idx="1805">
                  <c:v>104.86549454128817</c:v>
                </c:pt>
                <c:pt idx="1806">
                  <c:v>104.86584543645637</c:v>
                </c:pt>
                <c:pt idx="1807">
                  <c:v>104.87268936912874</c:v>
                </c:pt>
                <c:pt idx="1808">
                  <c:v>104.87832550595317</c:v>
                </c:pt>
                <c:pt idx="1809">
                  <c:v>104.88242886513227</c:v>
                </c:pt>
                <c:pt idx="1810">
                  <c:v>104.88293912764881</c:v>
                </c:pt>
                <c:pt idx="1811">
                  <c:v>104.88152827418767</c:v>
                </c:pt>
                <c:pt idx="1812">
                  <c:v>104.8844376945856</c:v>
                </c:pt>
                <c:pt idx="1813">
                  <c:v>104.89030916380379</c:v>
                </c:pt>
                <c:pt idx="1814">
                  <c:v>104.89667409309746</c:v>
                </c:pt>
                <c:pt idx="1815">
                  <c:v>104.90161262656289</c:v>
                </c:pt>
                <c:pt idx="1816">
                  <c:v>104.9053353167406</c:v>
                </c:pt>
                <c:pt idx="1817">
                  <c:v>104.90443202752053</c:v>
                </c:pt>
                <c:pt idx="1818">
                  <c:v>104.89856764881944</c:v>
                </c:pt>
                <c:pt idx="1819">
                  <c:v>104.89256276367023</c:v>
                </c:pt>
                <c:pt idx="1820">
                  <c:v>104.88750356761658</c:v>
                </c:pt>
                <c:pt idx="1821">
                  <c:v>104.88489692889361</c:v>
                </c:pt>
                <c:pt idx="1822">
                  <c:v>104.88129918399704</c:v>
                </c:pt>
                <c:pt idx="1823">
                  <c:v>104.87654509574014</c:v>
                </c:pt>
                <c:pt idx="1824">
                  <c:v>104.87231627929968</c:v>
                </c:pt>
                <c:pt idx="1825">
                  <c:v>104.86953799756812</c:v>
                </c:pt>
                <c:pt idx="1826">
                  <c:v>104.86816682015296</c:v>
                </c:pt>
                <c:pt idx="1827">
                  <c:v>104.86778610263492</c:v>
                </c:pt>
                <c:pt idx="1828">
                  <c:v>104.86896034255656</c:v>
                </c:pt>
                <c:pt idx="1829">
                  <c:v>104.87028874242273</c:v>
                </c:pt>
                <c:pt idx="1830">
                  <c:v>104.87105383407693</c:v>
                </c:pt>
                <c:pt idx="1831">
                  <c:v>104.86885217136145</c:v>
                </c:pt>
                <c:pt idx="1832">
                  <c:v>104.86937993274802</c:v>
                </c:pt>
                <c:pt idx="1833">
                  <c:v>104.87259610983656</c:v>
                </c:pt>
                <c:pt idx="1834">
                  <c:v>104.87711881832733</c:v>
                </c:pt>
                <c:pt idx="1835">
                  <c:v>104.88127050961198</c:v>
                </c:pt>
                <c:pt idx="1836">
                  <c:v>104.88451033603086</c:v>
                </c:pt>
                <c:pt idx="1837">
                  <c:v>104.88709743953051</c:v>
                </c:pt>
                <c:pt idx="1838">
                  <c:v>104.89192405169483</c:v>
                </c:pt>
                <c:pt idx="1839">
                  <c:v>104.89576231985869</c:v>
                </c:pt>
                <c:pt idx="1840">
                  <c:v>104.8997091568872</c:v>
                </c:pt>
                <c:pt idx="1841">
                  <c:v>104.90290770856255</c:v>
                </c:pt>
                <c:pt idx="1842">
                  <c:v>104.90871112589112</c:v>
                </c:pt>
                <c:pt idx="1843">
                  <c:v>104.90951998580653</c:v>
                </c:pt>
                <c:pt idx="1844">
                  <c:v>104.90775691187672</c:v>
                </c:pt>
                <c:pt idx="1845">
                  <c:v>104.9048591688112</c:v>
                </c:pt>
                <c:pt idx="1846">
                  <c:v>104.9008931559506</c:v>
                </c:pt>
                <c:pt idx="1847">
                  <c:v>104.89689502650013</c:v>
                </c:pt>
                <c:pt idx="1848">
                  <c:v>104.89194029804786</c:v>
                </c:pt>
                <c:pt idx="1849">
                  <c:v>104.88407680955048</c:v>
                </c:pt>
                <c:pt idx="1850">
                  <c:v>104.87431000261201</c:v>
                </c:pt>
                <c:pt idx="1851">
                  <c:v>104.86513222656528</c:v>
                </c:pt>
                <c:pt idx="1852">
                  <c:v>104.85940990968389</c:v>
                </c:pt>
                <c:pt idx="1853">
                  <c:v>104.85099045365997</c:v>
                </c:pt>
                <c:pt idx="1854">
                  <c:v>104.84609740831289</c:v>
                </c:pt>
                <c:pt idx="1855">
                  <c:v>104.84374701153943</c:v>
                </c:pt>
                <c:pt idx="1856">
                  <c:v>104.84268657700387</c:v>
                </c:pt>
                <c:pt idx="1857">
                  <c:v>104.84334972888882</c:v>
                </c:pt>
                <c:pt idx="1858">
                  <c:v>104.84642509218446</c:v>
                </c:pt>
                <c:pt idx="1859">
                  <c:v>104.85139986133345</c:v>
                </c:pt>
                <c:pt idx="1860">
                  <c:v>104.85886512126467</c:v>
                </c:pt>
                <c:pt idx="1861">
                  <c:v>104.87271963895988</c:v>
                </c:pt>
                <c:pt idx="1862">
                  <c:v>104.88554406087565</c:v>
                </c:pt>
                <c:pt idx="1863">
                  <c:v>104.89622383211173</c:v>
                </c:pt>
                <c:pt idx="1864">
                  <c:v>104.91186812954855</c:v>
                </c:pt>
                <c:pt idx="1865">
                  <c:v>104.93139971294531</c:v>
                </c:pt>
                <c:pt idx="1866">
                  <c:v>104.9548523910105</c:v>
                </c:pt>
                <c:pt idx="1867">
                  <c:v>104.97893751982915</c:v>
                </c:pt>
                <c:pt idx="1868">
                  <c:v>105.00170549050377</c:v>
                </c:pt>
                <c:pt idx="1869">
                  <c:v>105.02222825829168</c:v>
                </c:pt>
                <c:pt idx="1870">
                  <c:v>105.04389651292082</c:v>
                </c:pt>
                <c:pt idx="1871">
                  <c:v>105.06504075152465</c:v>
                </c:pt>
                <c:pt idx="1872">
                  <c:v>105.08374897332196</c:v>
                </c:pt>
                <c:pt idx="1873">
                  <c:v>105.1018925142867</c:v>
                </c:pt>
                <c:pt idx="1874">
                  <c:v>105.12227259590172</c:v>
                </c:pt>
                <c:pt idx="1875">
                  <c:v>105.14244608165735</c:v>
                </c:pt>
                <c:pt idx="1876">
                  <c:v>105.15952140167833</c:v>
                </c:pt>
                <c:pt idx="1877">
                  <c:v>105.17213663771666</c:v>
                </c:pt>
                <c:pt idx="1878">
                  <c:v>105.18065951035783</c:v>
                </c:pt>
                <c:pt idx="1879">
                  <c:v>105.18800801788461</c:v>
                </c:pt>
                <c:pt idx="1880">
                  <c:v>105.19391391076492</c:v>
                </c:pt>
                <c:pt idx="1881">
                  <c:v>105.19689842439089</c:v>
                </c:pt>
                <c:pt idx="1882">
                  <c:v>105.1992104111564</c:v>
                </c:pt>
                <c:pt idx="1883">
                  <c:v>105.20009720270745</c:v>
                </c:pt>
                <c:pt idx="1884">
                  <c:v>105.20157490467963</c:v>
                </c:pt>
                <c:pt idx="1885">
                  <c:v>105.19991852932509</c:v>
                </c:pt>
                <c:pt idx="1886">
                  <c:v>105.19386530216921</c:v>
                </c:pt>
                <c:pt idx="1887">
                  <c:v>105.18460775630746</c:v>
                </c:pt>
                <c:pt idx="1888">
                  <c:v>105.17607092808562</c:v>
                </c:pt>
                <c:pt idx="1889">
                  <c:v>105.17151551819887</c:v>
                </c:pt>
                <c:pt idx="1890">
                  <c:v>105.16829248168342</c:v>
                </c:pt>
                <c:pt idx="1891">
                  <c:v>105.16780590409867</c:v>
                </c:pt>
                <c:pt idx="1892">
                  <c:v>105.16764227406512</c:v>
                </c:pt>
                <c:pt idx="1893">
                  <c:v>105.16713701931985</c:v>
                </c:pt>
                <c:pt idx="1894">
                  <c:v>105.16554544061265</c:v>
                </c:pt>
                <c:pt idx="1895">
                  <c:v>105.16391765890086</c:v>
                </c:pt>
                <c:pt idx="1896">
                  <c:v>105.16562847633064</c:v>
                </c:pt>
                <c:pt idx="1897">
                  <c:v>105.1698778737335</c:v>
                </c:pt>
                <c:pt idx="1898">
                  <c:v>105.1738273296275</c:v>
                </c:pt>
                <c:pt idx="1899">
                  <c:v>105.176007562029</c:v>
                </c:pt>
                <c:pt idx="1900">
                  <c:v>105.17556886997109</c:v>
                </c:pt>
                <c:pt idx="1901">
                  <c:v>105.17204534255119</c:v>
                </c:pt>
                <c:pt idx="1902">
                  <c:v>105.16384145554758</c:v>
                </c:pt>
                <c:pt idx="1903">
                  <c:v>105.15457070252205</c:v>
                </c:pt>
                <c:pt idx="1904">
                  <c:v>105.14332312531006</c:v>
                </c:pt>
                <c:pt idx="1905">
                  <c:v>105.13043237120259</c:v>
                </c:pt>
                <c:pt idx="1906">
                  <c:v>105.11391015653199</c:v>
                </c:pt>
                <c:pt idx="1907">
                  <c:v>105.09336157808589</c:v>
                </c:pt>
                <c:pt idx="1908">
                  <c:v>105.07316408526664</c:v>
                </c:pt>
                <c:pt idx="1909">
                  <c:v>105.05497699347916</c:v>
                </c:pt>
                <c:pt idx="1910">
                  <c:v>105.03744954358399</c:v>
                </c:pt>
                <c:pt idx="1911">
                  <c:v>105.02109058627481</c:v>
                </c:pt>
                <c:pt idx="1912">
                  <c:v>105.008178636606</c:v>
                </c:pt>
                <c:pt idx="1913">
                  <c:v>104.99502065379025</c:v>
                </c:pt>
                <c:pt idx="1914">
                  <c:v>104.98363268714152</c:v>
                </c:pt>
                <c:pt idx="1915">
                  <c:v>104.97425790681091</c:v>
                </c:pt>
                <c:pt idx="1916">
                  <c:v>104.96853701228846</c:v>
                </c:pt>
                <c:pt idx="1917">
                  <c:v>104.97027343263844</c:v>
                </c:pt>
                <c:pt idx="1918">
                  <c:v>104.97651305019555</c:v>
                </c:pt>
                <c:pt idx="1919">
                  <c:v>104.98402230295322</c:v>
                </c:pt>
                <c:pt idx="1920">
                  <c:v>104.99395276303153</c:v>
                </c:pt>
                <c:pt idx="1921">
                  <c:v>105.00584109191449</c:v>
                </c:pt>
                <c:pt idx="1922">
                  <c:v>105.01759026663875</c:v>
                </c:pt>
                <c:pt idx="1923">
                  <c:v>105.02720880824069</c:v>
                </c:pt>
                <c:pt idx="1924">
                  <c:v>105.03957650026824</c:v>
                </c:pt>
                <c:pt idx="1925">
                  <c:v>105.05330387155685</c:v>
                </c:pt>
                <c:pt idx="1926">
                  <c:v>105.06730887133185</c:v>
                </c:pt>
                <c:pt idx="1927">
                  <c:v>105.0821664701612</c:v>
                </c:pt>
                <c:pt idx="1928">
                  <c:v>105.0930458631764</c:v>
                </c:pt>
                <c:pt idx="1929">
                  <c:v>105.10011184040572</c:v>
                </c:pt>
                <c:pt idx="1930">
                  <c:v>105.10463483119148</c:v>
                </c:pt>
                <c:pt idx="1931">
                  <c:v>105.10949952565838</c:v>
                </c:pt>
                <c:pt idx="1932">
                  <c:v>105.11684481294787</c:v>
                </c:pt>
                <c:pt idx="1933">
                  <c:v>105.12487650456077</c:v>
                </c:pt>
                <c:pt idx="1934">
                  <c:v>105.13640238280723</c:v>
                </c:pt>
                <c:pt idx="1935">
                  <c:v>105.14893442188189</c:v>
                </c:pt>
                <c:pt idx="1936">
                  <c:v>105.15960499549705</c:v>
                </c:pt>
                <c:pt idx="1937">
                  <c:v>105.16812003619744</c:v>
                </c:pt>
                <c:pt idx="1938">
                  <c:v>105.17472873957836</c:v>
                </c:pt>
                <c:pt idx="1939">
                  <c:v>105.1790294854988</c:v>
                </c:pt>
                <c:pt idx="1940">
                  <c:v>105.18227085371619</c:v>
                </c:pt>
                <c:pt idx="1941">
                  <c:v>105.18573435121034</c:v>
                </c:pt>
                <c:pt idx="1942">
                  <c:v>105.18525716689996</c:v>
                </c:pt>
                <c:pt idx="1943">
                  <c:v>105.17901067352113</c:v>
                </c:pt>
                <c:pt idx="1944">
                  <c:v>105.17044132289108</c:v>
                </c:pt>
                <c:pt idx="1945">
                  <c:v>105.15962563323677</c:v>
                </c:pt>
                <c:pt idx="1946">
                  <c:v>105.14762239849728</c:v>
                </c:pt>
                <c:pt idx="1947">
                  <c:v>105.13389039253967</c:v>
                </c:pt>
                <c:pt idx="1948">
                  <c:v>105.12254083918879</c:v>
                </c:pt>
                <c:pt idx="1949">
                  <c:v>105.11205435165199</c:v>
                </c:pt>
                <c:pt idx="1950">
                  <c:v>105.10446197681027</c:v>
                </c:pt>
                <c:pt idx="1951">
                  <c:v>105.10137662659055</c:v>
                </c:pt>
                <c:pt idx="1952">
                  <c:v>105.09911677326899</c:v>
                </c:pt>
                <c:pt idx="1953">
                  <c:v>105.09802564285459</c:v>
                </c:pt>
                <c:pt idx="1954">
                  <c:v>105.09810820978245</c:v>
                </c:pt>
                <c:pt idx="1955">
                  <c:v>105.0993159841899</c:v>
                </c:pt>
                <c:pt idx="1956">
                  <c:v>105.0996005125474</c:v>
                </c:pt>
                <c:pt idx="1957">
                  <c:v>105.09955177982197</c:v>
                </c:pt>
                <c:pt idx="1958">
                  <c:v>105.09895949998401</c:v>
                </c:pt>
                <c:pt idx="1959">
                  <c:v>105.09493718124627</c:v>
                </c:pt>
                <c:pt idx="1960">
                  <c:v>105.08882454659368</c:v>
                </c:pt>
                <c:pt idx="1961">
                  <c:v>105.08261215994435</c:v>
                </c:pt>
                <c:pt idx="1962">
                  <c:v>105.07345190490717</c:v>
                </c:pt>
                <c:pt idx="1963">
                  <c:v>105.06242741781739</c:v>
                </c:pt>
                <c:pt idx="1964">
                  <c:v>105.05056903483265</c:v>
                </c:pt>
                <c:pt idx="1965">
                  <c:v>105.03960422510673</c:v>
                </c:pt>
                <c:pt idx="1966">
                  <c:v>105.02716938974173</c:v>
                </c:pt>
                <c:pt idx="1967">
                  <c:v>105.01672521767765</c:v>
                </c:pt>
                <c:pt idx="1968">
                  <c:v>105.00873054185928</c:v>
                </c:pt>
                <c:pt idx="1969">
                  <c:v>105.00212414009192</c:v>
                </c:pt>
                <c:pt idx="1970">
                  <c:v>104.99770492423544</c:v>
                </c:pt>
                <c:pt idx="1971">
                  <c:v>104.99486974989419</c:v>
                </c:pt>
                <c:pt idx="1972">
                  <c:v>104.98980650920217</c:v>
                </c:pt>
                <c:pt idx="1973">
                  <c:v>104.99004831724493</c:v>
                </c:pt>
                <c:pt idx="1974">
                  <c:v>104.99179254708862</c:v>
                </c:pt>
                <c:pt idx="1975">
                  <c:v>104.99382730008121</c:v>
                </c:pt>
                <c:pt idx="1976">
                  <c:v>104.99328642351041</c:v>
                </c:pt>
                <c:pt idx="1977">
                  <c:v>104.99313996748515</c:v>
                </c:pt>
                <c:pt idx="1978">
                  <c:v>104.99202531335256</c:v>
                </c:pt>
                <c:pt idx="1979">
                  <c:v>104.98857048168516</c:v>
                </c:pt>
                <c:pt idx="1980">
                  <c:v>104.98638213162499</c:v>
                </c:pt>
                <c:pt idx="1981">
                  <c:v>104.98326620504371</c:v>
                </c:pt>
                <c:pt idx="1982">
                  <c:v>104.97977002235335</c:v>
                </c:pt>
                <c:pt idx="1983">
                  <c:v>104.97710866306802</c:v>
                </c:pt>
                <c:pt idx="1984">
                  <c:v>104.9685986956876</c:v>
                </c:pt>
                <c:pt idx="1985">
                  <c:v>104.95935351538132</c:v>
                </c:pt>
                <c:pt idx="1986">
                  <c:v>104.95202328274081</c:v>
                </c:pt>
                <c:pt idx="1987">
                  <c:v>104.94769152028643</c:v>
                </c:pt>
                <c:pt idx="1988">
                  <c:v>104.94463917820016</c:v>
                </c:pt>
                <c:pt idx="1989">
                  <c:v>104.94407264262446</c:v>
                </c:pt>
                <c:pt idx="1990">
                  <c:v>104.94421733684467</c:v>
                </c:pt>
                <c:pt idx="1991">
                  <c:v>104.9471548237391</c:v>
                </c:pt>
                <c:pt idx="1992">
                  <c:v>104.95523638344649</c:v>
                </c:pt>
                <c:pt idx="1993">
                  <c:v>104.96313079839321</c:v>
                </c:pt>
                <c:pt idx="1994">
                  <c:v>104.97105590451775</c:v>
                </c:pt>
                <c:pt idx="1995">
                  <c:v>104.97962557171091</c:v>
                </c:pt>
                <c:pt idx="1996">
                  <c:v>104.98987851978472</c:v>
                </c:pt>
                <c:pt idx="1997">
                  <c:v>104.99767133063189</c:v>
                </c:pt>
                <c:pt idx="1998">
                  <c:v>105.00543492429766</c:v>
                </c:pt>
                <c:pt idx="1999">
                  <c:v>105.01204148434094</c:v>
                </c:pt>
                <c:pt idx="2000">
                  <c:v>105.01620813965788</c:v>
                </c:pt>
                <c:pt idx="2001">
                  <c:v>105.02127634116773</c:v>
                </c:pt>
                <c:pt idx="2002">
                  <c:v>105.02299601552026</c:v>
                </c:pt>
                <c:pt idx="2003">
                  <c:v>105.02078762901201</c:v>
                </c:pt>
                <c:pt idx="2004">
                  <c:v>105.0199694781986</c:v>
                </c:pt>
                <c:pt idx="2005">
                  <c:v>105.01956522064451</c:v>
                </c:pt>
                <c:pt idx="2006">
                  <c:v>105.02093036727227</c:v>
                </c:pt>
                <c:pt idx="2007">
                  <c:v>105.01948214008178</c:v>
                </c:pt>
                <c:pt idx="2008">
                  <c:v>105.01870963130466</c:v>
                </c:pt>
                <c:pt idx="2009">
                  <c:v>105.01723699999512</c:v>
                </c:pt>
                <c:pt idx="2010">
                  <c:v>105.01742835438492</c:v>
                </c:pt>
                <c:pt idx="2011">
                  <c:v>105.01855531412632</c:v>
                </c:pt>
                <c:pt idx="2012">
                  <c:v>105.0189882251229</c:v>
                </c:pt>
                <c:pt idx="2013">
                  <c:v>105.02143176889813</c:v>
                </c:pt>
                <c:pt idx="2014">
                  <c:v>105.02725372814784</c:v>
                </c:pt>
                <c:pt idx="2015">
                  <c:v>105.0307719366002</c:v>
                </c:pt>
                <c:pt idx="2016">
                  <c:v>105.0391972631332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ED3-4EC5-A143-D9F74253B3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01337231"/>
        <c:axId val="401338191"/>
      </c:scatterChart>
      <c:valAx>
        <c:axId val="4013372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1338191"/>
        <c:crosses val="autoZero"/>
        <c:crossBetween val="midCat"/>
      </c:valAx>
      <c:valAx>
        <c:axId val="4013381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13372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DobaOsetrenieABSec!$D$1</c:f>
              <c:strCache>
                <c:ptCount val="1"/>
                <c:pt idx="0">
                  <c:v>Welch cakanie na osetrenie AB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DobaOsetrenieABSec!$D$2:$D$2018</c:f>
              <c:numCache>
                <c:formatCode>General</c:formatCode>
                <c:ptCount val="2017"/>
                <c:pt idx="0">
                  <c:v>89.704415172743907</c:v>
                </c:pt>
                <c:pt idx="1">
                  <c:v>102.73515943824385</c:v>
                </c:pt>
                <c:pt idx="2">
                  <c:v>115.48822850326377</c:v>
                </c:pt>
                <c:pt idx="3">
                  <c:v>124.78660786089834</c:v>
                </c:pt>
                <c:pt idx="4">
                  <c:v>131.07932167041747</c:v>
                </c:pt>
                <c:pt idx="5">
                  <c:v>135.68385101341798</c:v>
                </c:pt>
                <c:pt idx="6">
                  <c:v>138.65134888324471</c:v>
                </c:pt>
                <c:pt idx="7">
                  <c:v>140.42428910920583</c:v>
                </c:pt>
                <c:pt idx="8">
                  <c:v>141.92151619363077</c:v>
                </c:pt>
                <c:pt idx="9">
                  <c:v>143.13999953781854</c:v>
                </c:pt>
                <c:pt idx="10">
                  <c:v>143.68826750839006</c:v>
                </c:pt>
                <c:pt idx="11">
                  <c:v>142.85327176181835</c:v>
                </c:pt>
                <c:pt idx="12">
                  <c:v>142.07967496396313</c:v>
                </c:pt>
                <c:pt idx="13">
                  <c:v>141.24176613591735</c:v>
                </c:pt>
                <c:pt idx="14">
                  <c:v>139.64570360806636</c:v>
                </c:pt>
                <c:pt idx="15">
                  <c:v>138.09377946463107</c:v>
                </c:pt>
                <c:pt idx="16">
                  <c:v>136.71721618833007</c:v>
                </c:pt>
                <c:pt idx="17">
                  <c:v>135.44775009851935</c:v>
                </c:pt>
                <c:pt idx="18">
                  <c:v>134.2277577043607</c:v>
                </c:pt>
                <c:pt idx="19">
                  <c:v>133.52053392435388</c:v>
                </c:pt>
                <c:pt idx="20">
                  <c:v>132.98217361786104</c:v>
                </c:pt>
                <c:pt idx="21">
                  <c:v>133.14212983726188</c:v>
                </c:pt>
                <c:pt idx="22">
                  <c:v>133.56696367019214</c:v>
                </c:pt>
                <c:pt idx="23">
                  <c:v>133.75119221855294</c:v>
                </c:pt>
                <c:pt idx="24">
                  <c:v>133.90921214239216</c:v>
                </c:pt>
                <c:pt idx="25">
                  <c:v>134.31963662008764</c:v>
                </c:pt>
                <c:pt idx="26">
                  <c:v>135.07646804537873</c:v>
                </c:pt>
                <c:pt idx="27">
                  <c:v>136.12648339984227</c:v>
                </c:pt>
                <c:pt idx="28">
                  <c:v>137.63011160300221</c:v>
                </c:pt>
                <c:pt idx="29">
                  <c:v>139.21748626735823</c:v>
                </c:pt>
                <c:pt idx="30">
                  <c:v>140.77915366672798</c:v>
                </c:pt>
                <c:pt idx="31">
                  <c:v>142.4890901203577</c:v>
                </c:pt>
                <c:pt idx="32">
                  <c:v>143.76935790624421</c:v>
                </c:pt>
                <c:pt idx="33">
                  <c:v>145.05306986863602</c:v>
                </c:pt>
                <c:pt idx="34">
                  <c:v>146.41648335377246</c:v>
                </c:pt>
                <c:pt idx="35">
                  <c:v>147.98055128744249</c:v>
                </c:pt>
                <c:pt idx="36">
                  <c:v>149.40740348979591</c:v>
                </c:pt>
                <c:pt idx="37">
                  <c:v>150.5524112127585</c:v>
                </c:pt>
                <c:pt idx="38">
                  <c:v>151.33469722709714</c:v>
                </c:pt>
                <c:pt idx="39">
                  <c:v>151.81061054712197</c:v>
                </c:pt>
                <c:pt idx="40">
                  <c:v>152.17029847257766</c:v>
                </c:pt>
                <c:pt idx="41">
                  <c:v>152.23943647131102</c:v>
                </c:pt>
                <c:pt idx="42">
                  <c:v>152.32726512074839</c:v>
                </c:pt>
                <c:pt idx="43">
                  <c:v>152.45342377054976</c:v>
                </c:pt>
                <c:pt idx="44">
                  <c:v>152.84764277334952</c:v>
                </c:pt>
                <c:pt idx="45">
                  <c:v>153.32441475804842</c:v>
                </c:pt>
                <c:pt idx="46">
                  <c:v>153.78826668033454</c:v>
                </c:pt>
                <c:pt idx="47">
                  <c:v>154.21731747122624</c:v>
                </c:pt>
                <c:pt idx="48">
                  <c:v>154.59868528700494</c:v>
                </c:pt>
                <c:pt idx="49">
                  <c:v>155.10146878769808</c:v>
                </c:pt>
                <c:pt idx="50">
                  <c:v>155.65612615653274</c:v>
                </c:pt>
                <c:pt idx="51">
                  <c:v>156.2577109058798</c:v>
                </c:pt>
                <c:pt idx="52">
                  <c:v>156.93475833759794</c:v>
                </c:pt>
                <c:pt idx="53">
                  <c:v>157.51995912511927</c:v>
                </c:pt>
                <c:pt idx="54">
                  <c:v>158.09675708426508</c:v>
                </c:pt>
                <c:pt idx="55">
                  <c:v>158.21889563201114</c:v>
                </c:pt>
                <c:pt idx="56">
                  <c:v>158.24393965164515</c:v>
                </c:pt>
                <c:pt idx="57">
                  <c:v>158.20869811110421</c:v>
                </c:pt>
                <c:pt idx="58">
                  <c:v>158.1733603236946</c:v>
                </c:pt>
                <c:pt idx="59">
                  <c:v>158.12811785165925</c:v>
                </c:pt>
                <c:pt idx="60">
                  <c:v>158.00332713182453</c:v>
                </c:pt>
                <c:pt idx="61">
                  <c:v>157.80100006804699</c:v>
                </c:pt>
                <c:pt idx="62">
                  <c:v>157.58994976467756</c:v>
                </c:pt>
                <c:pt idx="63">
                  <c:v>157.46589898934315</c:v>
                </c:pt>
                <c:pt idx="64">
                  <c:v>157.5260268077146</c:v>
                </c:pt>
                <c:pt idx="65">
                  <c:v>157.87260159857621</c:v>
                </c:pt>
                <c:pt idx="66">
                  <c:v>158.44734330548226</c:v>
                </c:pt>
                <c:pt idx="67">
                  <c:v>159.37976725127641</c:v>
                </c:pt>
                <c:pt idx="68">
                  <c:v>160.25445774815992</c:v>
                </c:pt>
                <c:pt idx="69">
                  <c:v>161.13814651292694</c:v>
                </c:pt>
                <c:pt idx="70">
                  <c:v>162.13070922217685</c:v>
                </c:pt>
                <c:pt idx="71">
                  <c:v>163.30843664881442</c:v>
                </c:pt>
                <c:pt idx="72">
                  <c:v>164.53969957334724</c:v>
                </c:pt>
                <c:pt idx="73">
                  <c:v>165.87057212245827</c:v>
                </c:pt>
                <c:pt idx="74">
                  <c:v>167.114382153495</c:v>
                </c:pt>
                <c:pt idx="75">
                  <c:v>168.20520163191523</c:v>
                </c:pt>
                <c:pt idx="76">
                  <c:v>169.05822330500439</c:v>
                </c:pt>
                <c:pt idx="77">
                  <c:v>169.6881535667986</c:v>
                </c:pt>
                <c:pt idx="78">
                  <c:v>169.89652093059297</c:v>
                </c:pt>
                <c:pt idx="79">
                  <c:v>170.02401264158794</c:v>
                </c:pt>
                <c:pt idx="80">
                  <c:v>170.0637063160284</c:v>
                </c:pt>
                <c:pt idx="81">
                  <c:v>169.9928219280556</c:v>
                </c:pt>
                <c:pt idx="82">
                  <c:v>169.73180383500409</c:v>
                </c:pt>
                <c:pt idx="83">
                  <c:v>169.47067649039809</c:v>
                </c:pt>
                <c:pt idx="84">
                  <c:v>169.12797881778008</c:v>
                </c:pt>
                <c:pt idx="85">
                  <c:v>168.80109713399543</c:v>
                </c:pt>
                <c:pt idx="86">
                  <c:v>168.40463712256627</c:v>
                </c:pt>
                <c:pt idx="87">
                  <c:v>167.8999487114672</c:v>
                </c:pt>
                <c:pt idx="88">
                  <c:v>167.39167951390314</c:v>
                </c:pt>
                <c:pt idx="89">
                  <c:v>166.87105387255221</c:v>
                </c:pt>
                <c:pt idx="90">
                  <c:v>166.39399001965572</c:v>
                </c:pt>
                <c:pt idx="91">
                  <c:v>165.96075738927561</c:v>
                </c:pt>
                <c:pt idx="92">
                  <c:v>165.56403707382887</c:v>
                </c:pt>
                <c:pt idx="93">
                  <c:v>165.16504980475324</c:v>
                </c:pt>
                <c:pt idx="94">
                  <c:v>164.6905671511843</c:v>
                </c:pt>
                <c:pt idx="95">
                  <c:v>164.12695929643883</c:v>
                </c:pt>
                <c:pt idx="96">
                  <c:v>163.51278471338813</c:v>
                </c:pt>
                <c:pt idx="97">
                  <c:v>162.85602125292459</c:v>
                </c:pt>
                <c:pt idx="98">
                  <c:v>162.21942107729012</c:v>
                </c:pt>
                <c:pt idx="99">
                  <c:v>161.65183718291453</c:v>
                </c:pt>
                <c:pt idx="100">
                  <c:v>161.12510397976163</c:v>
                </c:pt>
                <c:pt idx="101">
                  <c:v>160.57965269850391</c:v>
                </c:pt>
                <c:pt idx="102">
                  <c:v>159.98410683250586</c:v>
                </c:pt>
                <c:pt idx="103">
                  <c:v>159.32874295717531</c:v>
                </c:pt>
                <c:pt idx="104">
                  <c:v>158.6528435806506</c:v>
                </c:pt>
                <c:pt idx="105">
                  <c:v>158.01073093676979</c:v>
                </c:pt>
                <c:pt idx="106">
                  <c:v>157.37762297254102</c:v>
                </c:pt>
                <c:pt idx="107">
                  <c:v>156.73004119908768</c:v>
                </c:pt>
                <c:pt idx="108">
                  <c:v>156.08257422924888</c:v>
                </c:pt>
                <c:pt idx="109">
                  <c:v>155.40823605492747</c:v>
                </c:pt>
                <c:pt idx="110">
                  <c:v>154.74074959863586</c:v>
                </c:pt>
                <c:pt idx="111">
                  <c:v>154.14014243467972</c:v>
                </c:pt>
                <c:pt idx="112">
                  <c:v>153.67507984779024</c:v>
                </c:pt>
                <c:pt idx="113">
                  <c:v>153.36075500211413</c:v>
                </c:pt>
                <c:pt idx="114">
                  <c:v>153.18643088284682</c:v>
                </c:pt>
                <c:pt idx="115">
                  <c:v>153.05161502877417</c:v>
                </c:pt>
                <c:pt idx="116">
                  <c:v>152.92062883283342</c:v>
                </c:pt>
                <c:pt idx="117">
                  <c:v>152.94038038431893</c:v>
                </c:pt>
                <c:pt idx="118">
                  <c:v>153.01789988445896</c:v>
                </c:pt>
                <c:pt idx="119">
                  <c:v>153.16768077245072</c:v>
                </c:pt>
                <c:pt idx="120">
                  <c:v>153.46062588114319</c:v>
                </c:pt>
                <c:pt idx="121">
                  <c:v>153.79184533441193</c:v>
                </c:pt>
                <c:pt idx="122">
                  <c:v>154.16109757033257</c:v>
                </c:pt>
                <c:pt idx="123">
                  <c:v>154.52598563285434</c:v>
                </c:pt>
                <c:pt idx="124">
                  <c:v>155.00236751775762</c:v>
                </c:pt>
                <c:pt idx="125">
                  <c:v>155.44739944411089</c:v>
                </c:pt>
                <c:pt idx="126">
                  <c:v>155.93273384664766</c:v>
                </c:pt>
                <c:pt idx="127">
                  <c:v>156.40724504792112</c:v>
                </c:pt>
                <c:pt idx="128">
                  <c:v>156.77373204433658</c:v>
                </c:pt>
                <c:pt idx="129">
                  <c:v>157.11073062821208</c:v>
                </c:pt>
                <c:pt idx="130">
                  <c:v>157.40337690281865</c:v>
                </c:pt>
                <c:pt idx="131">
                  <c:v>157.64502274850511</c:v>
                </c:pt>
                <c:pt idx="132">
                  <c:v>157.88462321824738</c:v>
                </c:pt>
                <c:pt idx="133">
                  <c:v>158.07055276834055</c:v>
                </c:pt>
                <c:pt idx="134">
                  <c:v>158.19491387426984</c:v>
                </c:pt>
                <c:pt idx="135">
                  <c:v>158.11113049899302</c:v>
                </c:pt>
                <c:pt idx="136">
                  <c:v>157.98288994739332</c:v>
                </c:pt>
                <c:pt idx="137">
                  <c:v>157.80393594195522</c:v>
                </c:pt>
                <c:pt idx="138">
                  <c:v>157.60787764713493</c:v>
                </c:pt>
                <c:pt idx="139">
                  <c:v>157.37002008426913</c:v>
                </c:pt>
                <c:pt idx="140">
                  <c:v>157.10115476139924</c:v>
                </c:pt>
                <c:pt idx="141">
                  <c:v>156.83531622901694</c:v>
                </c:pt>
                <c:pt idx="142">
                  <c:v>156.53123039351499</c:v>
                </c:pt>
                <c:pt idx="143">
                  <c:v>156.2206262211179</c:v>
                </c:pt>
                <c:pt idx="144">
                  <c:v>155.9415998523107</c:v>
                </c:pt>
                <c:pt idx="145">
                  <c:v>155.71928129452562</c:v>
                </c:pt>
                <c:pt idx="146">
                  <c:v>155.62754094226537</c:v>
                </c:pt>
                <c:pt idx="147">
                  <c:v>155.66525241846455</c:v>
                </c:pt>
                <c:pt idx="148">
                  <c:v>155.79668703729538</c:v>
                </c:pt>
                <c:pt idx="149">
                  <c:v>156.02329136116566</c:v>
                </c:pt>
                <c:pt idx="150">
                  <c:v>156.38139857078534</c:v>
                </c:pt>
                <c:pt idx="151">
                  <c:v>156.89311069492848</c:v>
                </c:pt>
                <c:pt idx="152">
                  <c:v>157.60943658224451</c:v>
                </c:pt>
                <c:pt idx="153">
                  <c:v>158.37480878414564</c:v>
                </c:pt>
                <c:pt idx="154">
                  <c:v>159.1514403063936</c:v>
                </c:pt>
                <c:pt idx="155">
                  <c:v>159.96962483949702</c:v>
                </c:pt>
                <c:pt idx="156">
                  <c:v>160.70641247342536</c:v>
                </c:pt>
                <c:pt idx="157">
                  <c:v>161.29606739147934</c:v>
                </c:pt>
                <c:pt idx="158">
                  <c:v>161.74809341243599</c:v>
                </c:pt>
                <c:pt idx="159">
                  <c:v>162.13406264734161</c:v>
                </c:pt>
                <c:pt idx="160">
                  <c:v>162.47230315362637</c:v>
                </c:pt>
                <c:pt idx="161">
                  <c:v>162.72430159173001</c:v>
                </c:pt>
                <c:pt idx="162">
                  <c:v>162.87434007517743</c:v>
                </c:pt>
                <c:pt idx="163">
                  <c:v>162.82241925887675</c:v>
                </c:pt>
                <c:pt idx="164">
                  <c:v>162.67561017557688</c:v>
                </c:pt>
                <c:pt idx="165">
                  <c:v>162.55840241711167</c:v>
                </c:pt>
                <c:pt idx="166">
                  <c:v>162.4452329941484</c:v>
                </c:pt>
                <c:pt idx="167">
                  <c:v>162.40707935659751</c:v>
                </c:pt>
                <c:pt idx="168">
                  <c:v>162.43099222367843</c:v>
                </c:pt>
                <c:pt idx="169">
                  <c:v>162.5123072727352</c:v>
                </c:pt>
                <c:pt idx="170">
                  <c:v>162.61016325137712</c:v>
                </c:pt>
                <c:pt idx="171">
                  <c:v>162.71077541430157</c:v>
                </c:pt>
                <c:pt idx="172">
                  <c:v>162.78353991831406</c:v>
                </c:pt>
                <c:pt idx="173">
                  <c:v>162.87155340900657</c:v>
                </c:pt>
                <c:pt idx="174">
                  <c:v>163.0283654749565</c:v>
                </c:pt>
                <c:pt idx="175">
                  <c:v>163.22296901333382</c:v>
                </c:pt>
                <c:pt idx="176">
                  <c:v>163.36318529254513</c:v>
                </c:pt>
                <c:pt idx="177">
                  <c:v>163.45768303381635</c:v>
                </c:pt>
                <c:pt idx="178">
                  <c:v>163.50026738679139</c:v>
                </c:pt>
                <c:pt idx="179">
                  <c:v>163.50473547594245</c:v>
                </c:pt>
                <c:pt idx="180">
                  <c:v>163.45046563791044</c:v>
                </c:pt>
                <c:pt idx="181">
                  <c:v>163.36007973136728</c:v>
                </c:pt>
                <c:pt idx="182">
                  <c:v>163.21627554189709</c:v>
                </c:pt>
                <c:pt idx="183">
                  <c:v>163.0770857693926</c:v>
                </c:pt>
                <c:pt idx="184">
                  <c:v>162.90330776392923</c:v>
                </c:pt>
                <c:pt idx="185">
                  <c:v>162.67018140855163</c:v>
                </c:pt>
                <c:pt idx="186">
                  <c:v>162.44963028270899</c:v>
                </c:pt>
                <c:pt idx="187">
                  <c:v>162.23087283970952</c:v>
                </c:pt>
                <c:pt idx="188">
                  <c:v>162.03159937120893</c:v>
                </c:pt>
                <c:pt idx="189">
                  <c:v>161.86105382967773</c:v>
                </c:pt>
                <c:pt idx="190">
                  <c:v>161.74116599248148</c:v>
                </c:pt>
                <c:pt idx="191">
                  <c:v>161.69648526314305</c:v>
                </c:pt>
                <c:pt idx="192">
                  <c:v>161.69761501553862</c:v>
                </c:pt>
                <c:pt idx="193">
                  <c:v>161.778128814913</c:v>
                </c:pt>
                <c:pt idx="194">
                  <c:v>161.89422291385441</c:v>
                </c:pt>
                <c:pt idx="195">
                  <c:v>162.03541237531226</c:v>
                </c:pt>
                <c:pt idx="196">
                  <c:v>162.27561151041394</c:v>
                </c:pt>
                <c:pt idx="197">
                  <c:v>162.54133587263496</c:v>
                </c:pt>
                <c:pt idx="198">
                  <c:v>162.8360562025712</c:v>
                </c:pt>
                <c:pt idx="199">
                  <c:v>163.128988116198</c:v>
                </c:pt>
                <c:pt idx="200">
                  <c:v>163.38121578325891</c:v>
                </c:pt>
                <c:pt idx="201">
                  <c:v>163.58900982724128</c:v>
                </c:pt>
                <c:pt idx="202">
                  <c:v>163.77117607653557</c:v>
                </c:pt>
                <c:pt idx="203">
                  <c:v>163.96079822801678</c:v>
                </c:pt>
                <c:pt idx="204">
                  <c:v>164.1439456628481</c:v>
                </c:pt>
                <c:pt idx="205">
                  <c:v>164.33046593757285</c:v>
                </c:pt>
                <c:pt idx="206">
                  <c:v>164.53541224567849</c:v>
                </c:pt>
                <c:pt idx="207">
                  <c:v>164.65561330663019</c:v>
                </c:pt>
                <c:pt idx="208">
                  <c:v>164.72029848532836</c:v>
                </c:pt>
                <c:pt idx="209">
                  <c:v>164.7209227690085</c:v>
                </c:pt>
                <c:pt idx="210">
                  <c:v>164.64943646243543</c:v>
                </c:pt>
                <c:pt idx="211">
                  <c:v>164.57722168288819</c:v>
                </c:pt>
                <c:pt idx="212">
                  <c:v>164.50932457963034</c:v>
                </c:pt>
                <c:pt idx="213">
                  <c:v>164.40598192657077</c:v>
                </c:pt>
                <c:pt idx="214">
                  <c:v>164.33714970260073</c:v>
                </c:pt>
                <c:pt idx="215">
                  <c:v>164.29472786331542</c:v>
                </c:pt>
                <c:pt idx="216">
                  <c:v>164.2684435517898</c:v>
                </c:pt>
                <c:pt idx="217">
                  <c:v>164.23298949054208</c:v>
                </c:pt>
                <c:pt idx="218">
                  <c:v>164.18686297831513</c:v>
                </c:pt>
                <c:pt idx="219">
                  <c:v>164.13418999476582</c:v>
                </c:pt>
                <c:pt idx="220">
                  <c:v>164.09072375830002</c:v>
                </c:pt>
                <c:pt idx="221">
                  <c:v>164.07643463554044</c:v>
                </c:pt>
                <c:pt idx="222">
                  <c:v>164.07075178959232</c:v>
                </c:pt>
                <c:pt idx="223">
                  <c:v>164.05433102584232</c:v>
                </c:pt>
                <c:pt idx="224">
                  <c:v>164.03538847154212</c:v>
                </c:pt>
                <c:pt idx="225">
                  <c:v>163.95601618199578</c:v>
                </c:pt>
                <c:pt idx="226">
                  <c:v>163.80076862731866</c:v>
                </c:pt>
                <c:pt idx="227">
                  <c:v>163.62492946084993</c:v>
                </c:pt>
                <c:pt idx="228">
                  <c:v>163.46346496214537</c:v>
                </c:pt>
                <c:pt idx="229">
                  <c:v>163.30242531118054</c:v>
                </c:pt>
                <c:pt idx="230">
                  <c:v>163.17975504219865</c:v>
                </c:pt>
                <c:pt idx="231">
                  <c:v>163.07406769726188</c:v>
                </c:pt>
                <c:pt idx="232">
                  <c:v>162.95606397821047</c:v>
                </c:pt>
                <c:pt idx="233">
                  <c:v>162.85327845168891</c:v>
                </c:pt>
                <c:pt idx="234">
                  <c:v>162.75838161066827</c:v>
                </c:pt>
                <c:pt idx="235">
                  <c:v>162.68663173023342</c:v>
                </c:pt>
                <c:pt idx="236">
                  <c:v>162.61939049545103</c:v>
                </c:pt>
                <c:pt idx="237">
                  <c:v>162.58465888506905</c:v>
                </c:pt>
                <c:pt idx="238">
                  <c:v>162.55827271030284</c:v>
                </c:pt>
                <c:pt idx="239">
                  <c:v>162.50564376139411</c:v>
                </c:pt>
                <c:pt idx="240">
                  <c:v>162.45691297640997</c:v>
                </c:pt>
                <c:pt idx="241">
                  <c:v>162.42982935167768</c:v>
                </c:pt>
                <c:pt idx="242">
                  <c:v>162.44870715044769</c:v>
                </c:pt>
                <c:pt idx="243">
                  <c:v>162.54834274871646</c:v>
                </c:pt>
                <c:pt idx="244">
                  <c:v>162.67863203852343</c:v>
                </c:pt>
                <c:pt idx="245">
                  <c:v>162.89162183329211</c:v>
                </c:pt>
                <c:pt idx="246">
                  <c:v>163.14228622641778</c:v>
                </c:pt>
                <c:pt idx="247">
                  <c:v>163.45874269098883</c:v>
                </c:pt>
                <c:pt idx="248">
                  <c:v>163.84410433663106</c:v>
                </c:pt>
                <c:pt idx="249">
                  <c:v>164.25589737097891</c:v>
                </c:pt>
                <c:pt idx="250">
                  <c:v>164.65708221082846</c:v>
                </c:pt>
                <c:pt idx="251">
                  <c:v>165.04340242902668</c:v>
                </c:pt>
                <c:pt idx="252">
                  <c:v>165.37973813922659</c:v>
                </c:pt>
                <c:pt idx="253">
                  <c:v>165.63588909132162</c:v>
                </c:pt>
                <c:pt idx="254">
                  <c:v>165.80389119147165</c:v>
                </c:pt>
                <c:pt idx="255">
                  <c:v>165.92333911525924</c:v>
                </c:pt>
                <c:pt idx="256">
                  <c:v>165.99199821150839</c:v>
                </c:pt>
                <c:pt idx="257">
                  <c:v>166.05589559759775</c:v>
                </c:pt>
                <c:pt idx="258">
                  <c:v>166.05813640291043</c:v>
                </c:pt>
                <c:pt idx="259">
                  <c:v>165.9841502135825</c:v>
                </c:pt>
                <c:pt idx="260">
                  <c:v>165.85853166149647</c:v>
                </c:pt>
                <c:pt idx="261">
                  <c:v>165.75032910455357</c:v>
                </c:pt>
                <c:pt idx="262">
                  <c:v>165.65779218594506</c:v>
                </c:pt>
                <c:pt idx="263">
                  <c:v>165.60289247116964</c:v>
                </c:pt>
                <c:pt idx="264">
                  <c:v>165.56490190686355</c:v>
                </c:pt>
                <c:pt idx="265">
                  <c:v>165.54539886577339</c:v>
                </c:pt>
                <c:pt idx="266">
                  <c:v>165.53408479661988</c:v>
                </c:pt>
                <c:pt idx="267">
                  <c:v>165.50275833250058</c:v>
                </c:pt>
                <c:pt idx="268">
                  <c:v>165.46596262591771</c:v>
                </c:pt>
                <c:pt idx="269">
                  <c:v>165.43327878582042</c:v>
                </c:pt>
                <c:pt idx="270">
                  <c:v>165.38711010767705</c:v>
                </c:pt>
                <c:pt idx="271">
                  <c:v>165.35888712272052</c:v>
                </c:pt>
                <c:pt idx="272">
                  <c:v>165.32810289709184</c:v>
                </c:pt>
                <c:pt idx="273">
                  <c:v>165.31084830537205</c:v>
                </c:pt>
                <c:pt idx="274">
                  <c:v>165.27193886361098</c:v>
                </c:pt>
                <c:pt idx="275">
                  <c:v>165.24599399902525</c:v>
                </c:pt>
                <c:pt idx="276">
                  <c:v>165.20861294030513</c:v>
                </c:pt>
                <c:pt idx="277">
                  <c:v>165.15722535383938</c:v>
                </c:pt>
                <c:pt idx="278">
                  <c:v>165.08975747302227</c:v>
                </c:pt>
                <c:pt idx="279">
                  <c:v>164.95503786019992</c:v>
                </c:pt>
                <c:pt idx="280">
                  <c:v>164.78984733780106</c:v>
                </c:pt>
                <c:pt idx="281">
                  <c:v>164.61825805999135</c:v>
                </c:pt>
                <c:pt idx="282">
                  <c:v>164.44919657700149</c:v>
                </c:pt>
                <c:pt idx="283">
                  <c:v>164.30657359822212</c:v>
                </c:pt>
                <c:pt idx="284">
                  <c:v>164.16950352115612</c:v>
                </c:pt>
                <c:pt idx="285">
                  <c:v>164.06016860797894</c:v>
                </c:pt>
                <c:pt idx="286">
                  <c:v>163.97710252018734</c:v>
                </c:pt>
                <c:pt idx="287">
                  <c:v>163.90637835121339</c:v>
                </c:pt>
                <c:pt idx="288">
                  <c:v>163.8476295937445</c:v>
                </c:pt>
                <c:pt idx="289">
                  <c:v>163.81674408886937</c:v>
                </c:pt>
                <c:pt idx="290">
                  <c:v>163.83801664180794</c:v>
                </c:pt>
                <c:pt idx="291">
                  <c:v>163.89304484557107</c:v>
                </c:pt>
                <c:pt idx="292">
                  <c:v>164.02289632800682</c:v>
                </c:pt>
                <c:pt idx="293">
                  <c:v>164.21465874460347</c:v>
                </c:pt>
                <c:pt idx="294">
                  <c:v>164.4065797958103</c:v>
                </c:pt>
                <c:pt idx="295">
                  <c:v>164.60449880723564</c:v>
                </c:pt>
                <c:pt idx="296">
                  <c:v>164.80841186287199</c:v>
                </c:pt>
                <c:pt idx="297">
                  <c:v>165.01202515568789</c:v>
                </c:pt>
                <c:pt idx="298">
                  <c:v>165.23113352908271</c:v>
                </c:pt>
                <c:pt idx="299">
                  <c:v>165.48175541112053</c:v>
                </c:pt>
                <c:pt idx="300">
                  <c:v>165.7332882355289</c:v>
                </c:pt>
                <c:pt idx="301">
                  <c:v>165.97616548974904</c:v>
                </c:pt>
                <c:pt idx="302">
                  <c:v>166.22049520644498</c:v>
                </c:pt>
                <c:pt idx="303">
                  <c:v>166.41486669137285</c:v>
                </c:pt>
                <c:pt idx="304">
                  <c:v>166.55360122759328</c:v>
                </c:pt>
                <c:pt idx="305">
                  <c:v>166.6582913299699</c:v>
                </c:pt>
                <c:pt idx="306">
                  <c:v>166.74222114954415</c:v>
                </c:pt>
                <c:pt idx="307">
                  <c:v>166.80891523333688</c:v>
                </c:pt>
                <c:pt idx="308">
                  <c:v>166.85132208911142</c:v>
                </c:pt>
                <c:pt idx="309">
                  <c:v>166.86797739996371</c:v>
                </c:pt>
                <c:pt idx="310">
                  <c:v>166.86430375660618</c:v>
                </c:pt>
                <c:pt idx="311">
                  <c:v>166.86166877353446</c:v>
                </c:pt>
                <c:pt idx="312">
                  <c:v>166.87580502594847</c:v>
                </c:pt>
                <c:pt idx="313">
                  <c:v>166.91187418527252</c:v>
                </c:pt>
                <c:pt idx="314">
                  <c:v>166.97626533946504</c:v>
                </c:pt>
                <c:pt idx="315">
                  <c:v>167.04964844722494</c:v>
                </c:pt>
                <c:pt idx="316">
                  <c:v>167.1479494640416</c:v>
                </c:pt>
                <c:pt idx="317">
                  <c:v>167.30065764126007</c:v>
                </c:pt>
                <c:pt idx="318">
                  <c:v>167.4923247533186</c:v>
                </c:pt>
                <c:pt idx="319">
                  <c:v>167.70281542132128</c:v>
                </c:pt>
                <c:pt idx="320">
                  <c:v>167.9295701089963</c:v>
                </c:pt>
                <c:pt idx="321">
                  <c:v>168.14941361984714</c:v>
                </c:pt>
                <c:pt idx="322">
                  <c:v>168.38297577046163</c:v>
                </c:pt>
                <c:pt idx="323">
                  <c:v>168.6278831780449</c:v>
                </c:pt>
                <c:pt idx="324">
                  <c:v>168.91193571365716</c:v>
                </c:pt>
                <c:pt idx="325">
                  <c:v>169.2033351569639</c:v>
                </c:pt>
                <c:pt idx="326">
                  <c:v>169.48405063523475</c:v>
                </c:pt>
                <c:pt idx="327">
                  <c:v>169.75706607793822</c:v>
                </c:pt>
                <c:pt idx="328">
                  <c:v>170.00003256614468</c:v>
                </c:pt>
                <c:pt idx="329">
                  <c:v>170.22342060376442</c:v>
                </c:pt>
                <c:pt idx="330">
                  <c:v>170.44923890245445</c:v>
                </c:pt>
                <c:pt idx="331">
                  <c:v>170.68445578648229</c:v>
                </c:pt>
                <c:pt idx="332">
                  <c:v>170.91718553442567</c:v>
                </c:pt>
                <c:pt idx="333">
                  <c:v>171.12281366091571</c:v>
                </c:pt>
                <c:pt idx="334">
                  <c:v>171.30532186197112</c:v>
                </c:pt>
                <c:pt idx="335">
                  <c:v>171.4171782738309</c:v>
                </c:pt>
                <c:pt idx="336">
                  <c:v>171.48673476262979</c:v>
                </c:pt>
                <c:pt idx="337">
                  <c:v>171.54640068577191</c:v>
                </c:pt>
                <c:pt idx="338">
                  <c:v>171.59957402579835</c:v>
                </c:pt>
                <c:pt idx="339">
                  <c:v>171.66754359060735</c:v>
                </c:pt>
                <c:pt idx="340">
                  <c:v>171.74053251093233</c:v>
                </c:pt>
                <c:pt idx="341">
                  <c:v>171.80052123408012</c:v>
                </c:pt>
                <c:pt idx="342">
                  <c:v>171.86093312030945</c:v>
                </c:pt>
                <c:pt idx="343">
                  <c:v>171.95467273139209</c:v>
                </c:pt>
                <c:pt idx="344">
                  <c:v>172.03514759580202</c:v>
                </c:pt>
                <c:pt idx="345">
                  <c:v>172.10697769934671</c:v>
                </c:pt>
                <c:pt idx="346">
                  <c:v>172.16685103846874</c:v>
                </c:pt>
                <c:pt idx="347">
                  <c:v>172.21893855674438</c:v>
                </c:pt>
                <c:pt idx="348">
                  <c:v>172.24645084218341</c:v>
                </c:pt>
                <c:pt idx="349">
                  <c:v>172.24756664997912</c:v>
                </c:pt>
                <c:pt idx="350">
                  <c:v>172.22868979664517</c:v>
                </c:pt>
                <c:pt idx="351">
                  <c:v>172.18980350207914</c:v>
                </c:pt>
                <c:pt idx="352">
                  <c:v>172.13147122287381</c:v>
                </c:pt>
                <c:pt idx="353">
                  <c:v>172.04557196578966</c:v>
                </c:pt>
                <c:pt idx="354">
                  <c:v>171.917482646265</c:v>
                </c:pt>
                <c:pt idx="355">
                  <c:v>171.76994414038543</c:v>
                </c:pt>
                <c:pt idx="356">
                  <c:v>171.61417100892047</c:v>
                </c:pt>
                <c:pt idx="357">
                  <c:v>171.48558011238018</c:v>
                </c:pt>
                <c:pt idx="358">
                  <c:v>171.35471691457394</c:v>
                </c:pt>
                <c:pt idx="359">
                  <c:v>171.24283471162113</c:v>
                </c:pt>
                <c:pt idx="360">
                  <c:v>171.14013883068802</c:v>
                </c:pt>
                <c:pt idx="361">
                  <c:v>171.02902164852097</c:v>
                </c:pt>
                <c:pt idx="362">
                  <c:v>170.90405596586993</c:v>
                </c:pt>
                <c:pt idx="363">
                  <c:v>170.79906881947011</c:v>
                </c:pt>
                <c:pt idx="364">
                  <c:v>170.70463633108781</c:v>
                </c:pt>
                <c:pt idx="365">
                  <c:v>170.62254680343497</c:v>
                </c:pt>
                <c:pt idx="366">
                  <c:v>170.57595956881548</c:v>
                </c:pt>
                <c:pt idx="367">
                  <c:v>170.53323714841252</c:v>
                </c:pt>
                <c:pt idx="368">
                  <c:v>170.45846755288505</c:v>
                </c:pt>
                <c:pt idx="369">
                  <c:v>170.39922058164345</c:v>
                </c:pt>
                <c:pt idx="370">
                  <c:v>170.34909516157424</c:v>
                </c:pt>
                <c:pt idx="371">
                  <c:v>170.32001654658922</c:v>
                </c:pt>
                <c:pt idx="372">
                  <c:v>170.32803582005195</c:v>
                </c:pt>
                <c:pt idx="373">
                  <c:v>170.41443768805664</c:v>
                </c:pt>
                <c:pt idx="374">
                  <c:v>170.56991380877082</c:v>
                </c:pt>
                <c:pt idx="375">
                  <c:v>170.76576471638256</c:v>
                </c:pt>
                <c:pt idx="376">
                  <c:v>170.99218349182104</c:v>
                </c:pt>
                <c:pt idx="377">
                  <c:v>171.22827217652204</c:v>
                </c:pt>
                <c:pt idx="378">
                  <c:v>171.4696086781839</c:v>
                </c:pt>
                <c:pt idx="379">
                  <c:v>171.73090145706732</c:v>
                </c:pt>
                <c:pt idx="380">
                  <c:v>171.9873058626911</c:v>
                </c:pt>
                <c:pt idx="381">
                  <c:v>172.23828637711392</c:v>
                </c:pt>
                <c:pt idx="382">
                  <c:v>172.46992561710536</c:v>
                </c:pt>
                <c:pt idx="383">
                  <c:v>172.65168213682148</c:v>
                </c:pt>
                <c:pt idx="384">
                  <c:v>172.75037105895936</c:v>
                </c:pt>
                <c:pt idx="385">
                  <c:v>172.77145798606313</c:v>
                </c:pt>
                <c:pt idx="386">
                  <c:v>172.76266272958799</c:v>
                </c:pt>
                <c:pt idx="387">
                  <c:v>172.71066352807804</c:v>
                </c:pt>
                <c:pt idx="388">
                  <c:v>172.65226235874781</c:v>
                </c:pt>
                <c:pt idx="389">
                  <c:v>172.58493569824284</c:v>
                </c:pt>
                <c:pt idx="390">
                  <c:v>172.51615675514216</c:v>
                </c:pt>
                <c:pt idx="391">
                  <c:v>172.44459146390747</c:v>
                </c:pt>
                <c:pt idx="392">
                  <c:v>172.35268501641906</c:v>
                </c:pt>
                <c:pt idx="393">
                  <c:v>172.27614697617989</c:v>
                </c:pt>
                <c:pt idx="394">
                  <c:v>172.22433205021204</c:v>
                </c:pt>
                <c:pt idx="395">
                  <c:v>172.18254281625158</c:v>
                </c:pt>
                <c:pt idx="396">
                  <c:v>172.16082803464354</c:v>
                </c:pt>
                <c:pt idx="397">
                  <c:v>172.1447439159235</c:v>
                </c:pt>
                <c:pt idx="398">
                  <c:v>172.1409686333435</c:v>
                </c:pt>
                <c:pt idx="399">
                  <c:v>172.1316504132227</c:v>
                </c:pt>
                <c:pt idx="400">
                  <c:v>172.12884694800539</c:v>
                </c:pt>
                <c:pt idx="401">
                  <c:v>172.1234604761855</c:v>
                </c:pt>
                <c:pt idx="402">
                  <c:v>172.1224771223348</c:v>
                </c:pt>
                <c:pt idx="403">
                  <c:v>172.13399211369284</c:v>
                </c:pt>
                <c:pt idx="404">
                  <c:v>172.12827728949293</c:v>
                </c:pt>
                <c:pt idx="405">
                  <c:v>172.10328471156006</c:v>
                </c:pt>
                <c:pt idx="406">
                  <c:v>172.06760335467064</c:v>
                </c:pt>
                <c:pt idx="407">
                  <c:v>172.0097978638149</c:v>
                </c:pt>
                <c:pt idx="408">
                  <c:v>171.9242147817362</c:v>
                </c:pt>
                <c:pt idx="409">
                  <c:v>171.82802254797221</c:v>
                </c:pt>
                <c:pt idx="410">
                  <c:v>171.73354654884449</c:v>
                </c:pt>
                <c:pt idx="411">
                  <c:v>171.66100694593163</c:v>
                </c:pt>
                <c:pt idx="412">
                  <c:v>171.60562675281378</c:v>
                </c:pt>
                <c:pt idx="413">
                  <c:v>171.54306566485388</c:v>
                </c:pt>
                <c:pt idx="414">
                  <c:v>171.48940460506981</c:v>
                </c:pt>
                <c:pt idx="415">
                  <c:v>171.45306052873914</c:v>
                </c:pt>
                <c:pt idx="416">
                  <c:v>171.43904850697302</c:v>
                </c:pt>
                <c:pt idx="417">
                  <c:v>171.44929761460273</c:v>
                </c:pt>
                <c:pt idx="418">
                  <c:v>171.48283580205828</c:v>
                </c:pt>
                <c:pt idx="419">
                  <c:v>171.5514830536282</c:v>
                </c:pt>
                <c:pt idx="420">
                  <c:v>171.62325018953126</c:v>
                </c:pt>
                <c:pt idx="421">
                  <c:v>171.6788030431658</c:v>
                </c:pt>
                <c:pt idx="422">
                  <c:v>171.69119548812657</c:v>
                </c:pt>
                <c:pt idx="423">
                  <c:v>171.6674372155662</c:v>
                </c:pt>
                <c:pt idx="424">
                  <c:v>171.62849351328771</c:v>
                </c:pt>
                <c:pt idx="425">
                  <c:v>171.57209496832425</c:v>
                </c:pt>
                <c:pt idx="426">
                  <c:v>171.4936118754261</c:v>
                </c:pt>
                <c:pt idx="427">
                  <c:v>171.39215390939623</c:v>
                </c:pt>
                <c:pt idx="428">
                  <c:v>171.2708956938811</c:v>
                </c:pt>
                <c:pt idx="429">
                  <c:v>171.1395907869165</c:v>
                </c:pt>
                <c:pt idx="430">
                  <c:v>171.00858087250842</c:v>
                </c:pt>
                <c:pt idx="431">
                  <c:v>170.87598059589507</c:v>
                </c:pt>
                <c:pt idx="432">
                  <c:v>170.73724650632929</c:v>
                </c:pt>
                <c:pt idx="433">
                  <c:v>170.60616052070131</c:v>
                </c:pt>
                <c:pt idx="434">
                  <c:v>170.49710676443254</c:v>
                </c:pt>
                <c:pt idx="435">
                  <c:v>170.42046350423584</c:v>
                </c:pt>
                <c:pt idx="436">
                  <c:v>170.3771856872865</c:v>
                </c:pt>
                <c:pt idx="437">
                  <c:v>170.3662571641174</c:v>
                </c:pt>
                <c:pt idx="438">
                  <c:v>170.35656825092019</c:v>
                </c:pt>
                <c:pt idx="439">
                  <c:v>170.35740668204105</c:v>
                </c:pt>
                <c:pt idx="440">
                  <c:v>170.35225678539257</c:v>
                </c:pt>
                <c:pt idx="441">
                  <c:v>170.33317978382911</c:v>
                </c:pt>
                <c:pt idx="442">
                  <c:v>170.31117240696747</c:v>
                </c:pt>
                <c:pt idx="443">
                  <c:v>170.30436056298512</c:v>
                </c:pt>
                <c:pt idx="444">
                  <c:v>170.31264621722346</c:v>
                </c:pt>
                <c:pt idx="445">
                  <c:v>170.31261046758749</c:v>
                </c:pt>
                <c:pt idx="446">
                  <c:v>170.29277990034024</c:v>
                </c:pt>
                <c:pt idx="447">
                  <c:v>170.24505307027528</c:v>
                </c:pt>
                <c:pt idx="448">
                  <c:v>170.19051828990919</c:v>
                </c:pt>
                <c:pt idx="449">
                  <c:v>170.1470220839812</c:v>
                </c:pt>
                <c:pt idx="450">
                  <c:v>170.09737399764961</c:v>
                </c:pt>
                <c:pt idx="451">
                  <c:v>170.03234011468788</c:v>
                </c:pt>
                <c:pt idx="452">
                  <c:v>169.9644024075188</c:v>
                </c:pt>
                <c:pt idx="453">
                  <c:v>169.90577728212992</c:v>
                </c:pt>
                <c:pt idx="454">
                  <c:v>169.84873589218387</c:v>
                </c:pt>
                <c:pt idx="455">
                  <c:v>169.79682113114018</c:v>
                </c:pt>
                <c:pt idx="456">
                  <c:v>169.75000625699752</c:v>
                </c:pt>
                <c:pt idx="457">
                  <c:v>169.70520611056597</c:v>
                </c:pt>
                <c:pt idx="458">
                  <c:v>169.68105434201536</c:v>
                </c:pt>
                <c:pt idx="459">
                  <c:v>169.66326691257541</c:v>
                </c:pt>
                <c:pt idx="460">
                  <c:v>169.65755891224364</c:v>
                </c:pt>
                <c:pt idx="461">
                  <c:v>169.6795038591641</c:v>
                </c:pt>
                <c:pt idx="462">
                  <c:v>169.73800082734607</c:v>
                </c:pt>
                <c:pt idx="463">
                  <c:v>169.8048226319406</c:v>
                </c:pt>
                <c:pt idx="464">
                  <c:v>169.87532491996305</c:v>
                </c:pt>
                <c:pt idx="465">
                  <c:v>169.94721530207033</c:v>
                </c:pt>
                <c:pt idx="466">
                  <c:v>170.00353702640024</c:v>
                </c:pt>
                <c:pt idx="467">
                  <c:v>170.0591413544316</c:v>
                </c:pt>
                <c:pt idx="468">
                  <c:v>170.13968419568997</c:v>
                </c:pt>
                <c:pt idx="469">
                  <c:v>170.2187062971017</c:v>
                </c:pt>
                <c:pt idx="470">
                  <c:v>170.2710827794501</c:v>
                </c:pt>
                <c:pt idx="471">
                  <c:v>170.2976719216739</c:v>
                </c:pt>
                <c:pt idx="472">
                  <c:v>170.29464583990153</c:v>
                </c:pt>
                <c:pt idx="473">
                  <c:v>170.26186153799139</c:v>
                </c:pt>
                <c:pt idx="474">
                  <c:v>170.21676165955469</c:v>
                </c:pt>
                <c:pt idx="475">
                  <c:v>170.16393247078449</c:v>
                </c:pt>
                <c:pt idx="476">
                  <c:v>170.10758025889402</c:v>
                </c:pt>
                <c:pt idx="477">
                  <c:v>170.04936790449426</c:v>
                </c:pt>
                <c:pt idx="478">
                  <c:v>169.99055471093587</c:v>
                </c:pt>
                <c:pt idx="479">
                  <c:v>169.90469523890584</c:v>
                </c:pt>
                <c:pt idx="480">
                  <c:v>169.80817577596122</c:v>
                </c:pt>
                <c:pt idx="481">
                  <c:v>169.71963124831203</c:v>
                </c:pt>
                <c:pt idx="482">
                  <c:v>169.64765191445915</c:v>
                </c:pt>
                <c:pt idx="483">
                  <c:v>169.58929587973662</c:v>
                </c:pt>
                <c:pt idx="484">
                  <c:v>169.5610045945073</c:v>
                </c:pt>
                <c:pt idx="485">
                  <c:v>169.54385595108121</c:v>
                </c:pt>
                <c:pt idx="486">
                  <c:v>169.53664289354009</c:v>
                </c:pt>
                <c:pt idx="487">
                  <c:v>169.53827833020014</c:v>
                </c:pt>
                <c:pt idx="488">
                  <c:v>169.55623011667774</c:v>
                </c:pt>
                <c:pt idx="489">
                  <c:v>169.57506539323413</c:v>
                </c:pt>
                <c:pt idx="490">
                  <c:v>169.60335515608656</c:v>
                </c:pt>
                <c:pt idx="491">
                  <c:v>169.62310767012534</c:v>
                </c:pt>
                <c:pt idx="492">
                  <c:v>169.64335754639495</c:v>
                </c:pt>
                <c:pt idx="493">
                  <c:v>169.64545386843059</c:v>
                </c:pt>
                <c:pt idx="494">
                  <c:v>169.63348638882587</c:v>
                </c:pt>
                <c:pt idx="495">
                  <c:v>169.59264876134978</c:v>
                </c:pt>
                <c:pt idx="496">
                  <c:v>169.54684479244864</c:v>
                </c:pt>
                <c:pt idx="497">
                  <c:v>169.50235999822328</c:v>
                </c:pt>
                <c:pt idx="498">
                  <c:v>169.45242570513383</c:v>
                </c:pt>
                <c:pt idx="499">
                  <c:v>169.37999297243289</c:v>
                </c:pt>
                <c:pt idx="500">
                  <c:v>169.30023115055408</c:v>
                </c:pt>
                <c:pt idx="501">
                  <c:v>169.21608997875313</c:v>
                </c:pt>
                <c:pt idx="502">
                  <c:v>169.13566088909221</c:v>
                </c:pt>
                <c:pt idx="503">
                  <c:v>169.05395700009703</c:v>
                </c:pt>
                <c:pt idx="504">
                  <c:v>168.9699182912718</c:v>
                </c:pt>
                <c:pt idx="505">
                  <c:v>168.89586941006795</c:v>
                </c:pt>
                <c:pt idx="506">
                  <c:v>168.83477785303674</c:v>
                </c:pt>
                <c:pt idx="507">
                  <c:v>168.77455807649491</c:v>
                </c:pt>
                <c:pt idx="508">
                  <c:v>168.70719881207143</c:v>
                </c:pt>
                <c:pt idx="509">
                  <c:v>168.63493662538133</c:v>
                </c:pt>
                <c:pt idx="510">
                  <c:v>168.57486023783937</c:v>
                </c:pt>
                <c:pt idx="511">
                  <c:v>168.54228196965761</c:v>
                </c:pt>
                <c:pt idx="512">
                  <c:v>168.51847799390023</c:v>
                </c:pt>
                <c:pt idx="513">
                  <c:v>168.50147036536632</c:v>
                </c:pt>
                <c:pt idx="514">
                  <c:v>168.49518013706893</c:v>
                </c:pt>
                <c:pt idx="515">
                  <c:v>168.53714636426676</c:v>
                </c:pt>
                <c:pt idx="516">
                  <c:v>168.60971684668505</c:v>
                </c:pt>
                <c:pt idx="517">
                  <c:v>168.70150856101822</c:v>
                </c:pt>
                <c:pt idx="518">
                  <c:v>168.81041565161783</c:v>
                </c:pt>
                <c:pt idx="519">
                  <c:v>168.92293034559518</c:v>
                </c:pt>
                <c:pt idx="520">
                  <c:v>169.03843763045592</c:v>
                </c:pt>
                <c:pt idx="521">
                  <c:v>169.15810783549085</c:v>
                </c:pt>
                <c:pt idx="522">
                  <c:v>169.27356084242194</c:v>
                </c:pt>
                <c:pt idx="523">
                  <c:v>169.36741668980591</c:v>
                </c:pt>
                <c:pt idx="524">
                  <c:v>169.44655853397205</c:v>
                </c:pt>
                <c:pt idx="525">
                  <c:v>169.50104596748182</c:v>
                </c:pt>
                <c:pt idx="526">
                  <c:v>169.50327097395953</c:v>
                </c:pt>
                <c:pt idx="527">
                  <c:v>169.4578935795883</c:v>
                </c:pt>
                <c:pt idx="528">
                  <c:v>169.3870806748115</c:v>
                </c:pt>
                <c:pt idx="529">
                  <c:v>169.31396391483477</c:v>
                </c:pt>
                <c:pt idx="530">
                  <c:v>169.23636189596428</c:v>
                </c:pt>
                <c:pt idx="531">
                  <c:v>169.14306775309785</c:v>
                </c:pt>
                <c:pt idx="532">
                  <c:v>169.05653392910264</c:v>
                </c:pt>
                <c:pt idx="533">
                  <c:v>168.97191769900022</c:v>
                </c:pt>
                <c:pt idx="534">
                  <c:v>168.90887839587688</c:v>
                </c:pt>
                <c:pt idx="535">
                  <c:v>168.87138905431533</c:v>
                </c:pt>
                <c:pt idx="536">
                  <c:v>168.84787756668746</c:v>
                </c:pt>
                <c:pt idx="537">
                  <c:v>168.8394867782153</c:v>
                </c:pt>
                <c:pt idx="538">
                  <c:v>168.84690001749749</c:v>
                </c:pt>
                <c:pt idx="539">
                  <c:v>168.87269399306368</c:v>
                </c:pt>
                <c:pt idx="540">
                  <c:v>168.92877517232168</c:v>
                </c:pt>
                <c:pt idx="541">
                  <c:v>169.0309519303986</c:v>
                </c:pt>
                <c:pt idx="542">
                  <c:v>169.14679169127527</c:v>
                </c:pt>
                <c:pt idx="543">
                  <c:v>169.25515246253391</c:v>
                </c:pt>
                <c:pt idx="544">
                  <c:v>169.34565080405059</c:v>
                </c:pt>
                <c:pt idx="545">
                  <c:v>169.42800135158888</c:v>
                </c:pt>
                <c:pt idx="546">
                  <c:v>169.49942158054944</c:v>
                </c:pt>
                <c:pt idx="547">
                  <c:v>169.58661078853837</c:v>
                </c:pt>
                <c:pt idx="548">
                  <c:v>169.68313026533403</c:v>
                </c:pt>
                <c:pt idx="549">
                  <c:v>169.77014272843206</c:v>
                </c:pt>
                <c:pt idx="550">
                  <c:v>169.8423791363999</c:v>
                </c:pt>
                <c:pt idx="551">
                  <c:v>169.87396315336761</c:v>
                </c:pt>
                <c:pt idx="552">
                  <c:v>169.8587897159332</c:v>
                </c:pt>
                <c:pt idx="553">
                  <c:v>169.85833323977593</c:v>
                </c:pt>
                <c:pt idx="554">
                  <c:v>169.8691421870094</c:v>
                </c:pt>
                <c:pt idx="555">
                  <c:v>169.87419290595867</c:v>
                </c:pt>
                <c:pt idx="556">
                  <c:v>169.8815984245368</c:v>
                </c:pt>
                <c:pt idx="557">
                  <c:v>169.87729439598866</c:v>
                </c:pt>
                <c:pt idx="558">
                  <c:v>169.86051753364816</c:v>
                </c:pt>
                <c:pt idx="559">
                  <c:v>169.8484975247255</c:v>
                </c:pt>
                <c:pt idx="560">
                  <c:v>169.84330873081018</c:v>
                </c:pt>
                <c:pt idx="561">
                  <c:v>169.83744248540424</c:v>
                </c:pt>
                <c:pt idx="562">
                  <c:v>169.8353412856967</c:v>
                </c:pt>
                <c:pt idx="563">
                  <c:v>169.84538054063557</c:v>
                </c:pt>
                <c:pt idx="564">
                  <c:v>169.85804779529252</c:v>
                </c:pt>
                <c:pt idx="565">
                  <c:v>169.86018325008411</c:v>
                </c:pt>
                <c:pt idx="566">
                  <c:v>169.86526225539708</c:v>
                </c:pt>
                <c:pt idx="567">
                  <c:v>169.88683374883388</c:v>
                </c:pt>
                <c:pt idx="568">
                  <c:v>169.9221441824435</c:v>
                </c:pt>
                <c:pt idx="569">
                  <c:v>169.94443417212867</c:v>
                </c:pt>
                <c:pt idx="570">
                  <c:v>169.94280153283731</c:v>
                </c:pt>
                <c:pt idx="571">
                  <c:v>169.93190890171473</c:v>
                </c:pt>
                <c:pt idx="572">
                  <c:v>169.92895963763124</c:v>
                </c:pt>
                <c:pt idx="573">
                  <c:v>169.94977257626047</c:v>
                </c:pt>
                <c:pt idx="574">
                  <c:v>169.98195932657126</c:v>
                </c:pt>
                <c:pt idx="575">
                  <c:v>170.00219609115851</c:v>
                </c:pt>
                <c:pt idx="576">
                  <c:v>170.03191859981396</c:v>
                </c:pt>
                <c:pt idx="577">
                  <c:v>170.06620770469328</c:v>
                </c:pt>
                <c:pt idx="578">
                  <c:v>170.0773400453327</c:v>
                </c:pt>
                <c:pt idx="579">
                  <c:v>170.0774131497831</c:v>
                </c:pt>
                <c:pt idx="580">
                  <c:v>170.09063285128852</c:v>
                </c:pt>
                <c:pt idx="581">
                  <c:v>170.11332830377393</c:v>
                </c:pt>
                <c:pt idx="582">
                  <c:v>170.14540816515947</c:v>
                </c:pt>
                <c:pt idx="583">
                  <c:v>170.17409108799771</c:v>
                </c:pt>
                <c:pt idx="584">
                  <c:v>170.1743343375928</c:v>
                </c:pt>
                <c:pt idx="585">
                  <c:v>170.14343183846182</c:v>
                </c:pt>
                <c:pt idx="586">
                  <c:v>170.10110548495197</c:v>
                </c:pt>
                <c:pt idx="587">
                  <c:v>170.04370016605392</c:v>
                </c:pt>
                <c:pt idx="588">
                  <c:v>169.98417559969349</c:v>
                </c:pt>
                <c:pt idx="589">
                  <c:v>169.92734551993837</c:v>
                </c:pt>
                <c:pt idx="590">
                  <c:v>169.87698267241669</c:v>
                </c:pt>
                <c:pt idx="591">
                  <c:v>169.82150055881732</c:v>
                </c:pt>
                <c:pt idx="592">
                  <c:v>169.76516427139003</c:v>
                </c:pt>
                <c:pt idx="593">
                  <c:v>169.71559189477395</c:v>
                </c:pt>
                <c:pt idx="594">
                  <c:v>169.66535252206566</c:v>
                </c:pt>
                <c:pt idx="595">
                  <c:v>169.62100726608926</c:v>
                </c:pt>
                <c:pt idx="596">
                  <c:v>169.59501348101921</c:v>
                </c:pt>
                <c:pt idx="597">
                  <c:v>169.59364627000903</c:v>
                </c:pt>
                <c:pt idx="598">
                  <c:v>169.61032611578869</c:v>
                </c:pt>
                <c:pt idx="599">
                  <c:v>169.63152942239023</c:v>
                </c:pt>
                <c:pt idx="600">
                  <c:v>169.64747838950669</c:v>
                </c:pt>
                <c:pt idx="601">
                  <c:v>169.66756687737163</c:v>
                </c:pt>
                <c:pt idx="602">
                  <c:v>169.69886346543305</c:v>
                </c:pt>
                <c:pt idx="603">
                  <c:v>169.75655556530526</c:v>
                </c:pt>
                <c:pt idx="604">
                  <c:v>169.82173223073258</c:v>
                </c:pt>
                <c:pt idx="605">
                  <c:v>169.90289020640643</c:v>
                </c:pt>
                <c:pt idx="606">
                  <c:v>169.99926687471225</c:v>
                </c:pt>
                <c:pt idx="607">
                  <c:v>170.10683371457392</c:v>
                </c:pt>
                <c:pt idx="608">
                  <c:v>170.20650904045533</c:v>
                </c:pt>
                <c:pt idx="609">
                  <c:v>170.29317414226273</c:v>
                </c:pt>
                <c:pt idx="610">
                  <c:v>170.38725055787125</c:v>
                </c:pt>
                <c:pt idx="611">
                  <c:v>170.48619937437348</c:v>
                </c:pt>
                <c:pt idx="612">
                  <c:v>170.57834604138327</c:v>
                </c:pt>
                <c:pt idx="613">
                  <c:v>170.65710174365074</c:v>
                </c:pt>
                <c:pt idx="614">
                  <c:v>170.71401709024965</c:v>
                </c:pt>
                <c:pt idx="615">
                  <c:v>170.75972738763747</c:v>
                </c:pt>
                <c:pt idx="616">
                  <c:v>170.78054574294791</c:v>
                </c:pt>
                <c:pt idx="617">
                  <c:v>170.77279865403327</c:v>
                </c:pt>
                <c:pt idx="618">
                  <c:v>170.75464790714241</c:v>
                </c:pt>
                <c:pt idx="619">
                  <c:v>170.7413258937903</c:v>
                </c:pt>
                <c:pt idx="620">
                  <c:v>170.73689943230855</c:v>
                </c:pt>
                <c:pt idx="621">
                  <c:v>170.73407244277954</c:v>
                </c:pt>
                <c:pt idx="622">
                  <c:v>170.7492755052678</c:v>
                </c:pt>
                <c:pt idx="623">
                  <c:v>170.79843825231998</c:v>
                </c:pt>
                <c:pt idx="624">
                  <c:v>170.87318305012607</c:v>
                </c:pt>
                <c:pt idx="625">
                  <c:v>170.95012723915565</c:v>
                </c:pt>
                <c:pt idx="626">
                  <c:v>171.02359681834471</c:v>
                </c:pt>
                <c:pt idx="627">
                  <c:v>171.10968276265751</c:v>
                </c:pt>
                <c:pt idx="628">
                  <c:v>171.20224795223535</c:v>
                </c:pt>
                <c:pt idx="629">
                  <c:v>171.28515366013659</c:v>
                </c:pt>
                <c:pt idx="630">
                  <c:v>171.3453939155271</c:v>
                </c:pt>
                <c:pt idx="631">
                  <c:v>171.38087578627488</c:v>
                </c:pt>
                <c:pt idx="632">
                  <c:v>171.40042375259338</c:v>
                </c:pt>
                <c:pt idx="633">
                  <c:v>171.41859360037043</c:v>
                </c:pt>
                <c:pt idx="634">
                  <c:v>171.40755899462417</c:v>
                </c:pt>
                <c:pt idx="635">
                  <c:v>171.37698663578911</c:v>
                </c:pt>
                <c:pt idx="636">
                  <c:v>171.34266763948006</c:v>
                </c:pt>
                <c:pt idx="637">
                  <c:v>171.30812502262017</c:v>
                </c:pt>
                <c:pt idx="638">
                  <c:v>171.27283073835068</c:v>
                </c:pt>
                <c:pt idx="639">
                  <c:v>171.23939962732265</c:v>
                </c:pt>
                <c:pt idx="640">
                  <c:v>171.21272769085684</c:v>
                </c:pt>
                <c:pt idx="641">
                  <c:v>171.1942813534975</c:v>
                </c:pt>
                <c:pt idx="642">
                  <c:v>171.18164141784598</c:v>
                </c:pt>
                <c:pt idx="643">
                  <c:v>171.16752240690568</c:v>
                </c:pt>
                <c:pt idx="644">
                  <c:v>171.13664456820345</c:v>
                </c:pt>
                <c:pt idx="645">
                  <c:v>171.10210897961502</c:v>
                </c:pt>
                <c:pt idx="646">
                  <c:v>171.07037290326653</c:v>
                </c:pt>
                <c:pt idx="647">
                  <c:v>171.03121103908919</c:v>
                </c:pt>
                <c:pt idx="648">
                  <c:v>170.98518603943788</c:v>
                </c:pt>
                <c:pt idx="649">
                  <c:v>170.92729066558488</c:v>
                </c:pt>
                <c:pt idx="650">
                  <c:v>170.85437410641282</c:v>
                </c:pt>
                <c:pt idx="651">
                  <c:v>170.76919967297206</c:v>
                </c:pt>
                <c:pt idx="652">
                  <c:v>170.66980810700534</c:v>
                </c:pt>
                <c:pt idx="653">
                  <c:v>170.57118674088423</c:v>
                </c:pt>
                <c:pt idx="654">
                  <c:v>170.47196392148237</c:v>
                </c:pt>
                <c:pt idx="655">
                  <c:v>170.38957700088821</c:v>
                </c:pt>
                <c:pt idx="656">
                  <c:v>170.32000720959275</c:v>
                </c:pt>
                <c:pt idx="657">
                  <c:v>170.24877792916152</c:v>
                </c:pt>
                <c:pt idx="658">
                  <c:v>170.19081591364198</c:v>
                </c:pt>
                <c:pt idx="659">
                  <c:v>170.14044464373663</c:v>
                </c:pt>
                <c:pt idx="660">
                  <c:v>170.12161236996326</c:v>
                </c:pt>
                <c:pt idx="661">
                  <c:v>170.14393716516463</c:v>
                </c:pt>
                <c:pt idx="662">
                  <c:v>170.21294302283525</c:v>
                </c:pt>
                <c:pt idx="663">
                  <c:v>170.30084121046559</c:v>
                </c:pt>
                <c:pt idx="664">
                  <c:v>170.39944778103364</c:v>
                </c:pt>
                <c:pt idx="665">
                  <c:v>170.50604996116382</c:v>
                </c:pt>
                <c:pt idx="666">
                  <c:v>170.60975334894241</c:v>
                </c:pt>
                <c:pt idx="667">
                  <c:v>170.71532106945705</c:v>
                </c:pt>
                <c:pt idx="668">
                  <c:v>170.81664960057913</c:v>
                </c:pt>
                <c:pt idx="669">
                  <c:v>170.91689789258933</c:v>
                </c:pt>
                <c:pt idx="670">
                  <c:v>171.01956500060754</c:v>
                </c:pt>
                <c:pt idx="671">
                  <c:v>171.08973603925941</c:v>
                </c:pt>
                <c:pt idx="672">
                  <c:v>171.12433466371766</c:v>
                </c:pt>
                <c:pt idx="673">
                  <c:v>171.12357057647102</c:v>
                </c:pt>
                <c:pt idx="674">
                  <c:v>171.12597106544169</c:v>
                </c:pt>
                <c:pt idx="675">
                  <c:v>171.12164969305823</c:v>
                </c:pt>
                <c:pt idx="676">
                  <c:v>171.11697239486764</c:v>
                </c:pt>
                <c:pt idx="677">
                  <c:v>171.10246825364507</c:v>
                </c:pt>
                <c:pt idx="678">
                  <c:v>171.07227751871676</c:v>
                </c:pt>
                <c:pt idx="679">
                  <c:v>171.05812352140038</c:v>
                </c:pt>
                <c:pt idx="680">
                  <c:v>171.05466091626673</c:v>
                </c:pt>
                <c:pt idx="681">
                  <c:v>171.04607333128521</c:v>
                </c:pt>
                <c:pt idx="682">
                  <c:v>171.0500202699524</c:v>
                </c:pt>
                <c:pt idx="683">
                  <c:v>171.07445025326908</c:v>
                </c:pt>
                <c:pt idx="684">
                  <c:v>171.10126725758667</c:v>
                </c:pt>
                <c:pt idx="685">
                  <c:v>171.12779041227216</c:v>
                </c:pt>
                <c:pt idx="686">
                  <c:v>171.16179482138821</c:v>
                </c:pt>
                <c:pt idx="687">
                  <c:v>171.20779344702575</c:v>
                </c:pt>
                <c:pt idx="688">
                  <c:v>171.26259253963028</c:v>
                </c:pt>
                <c:pt idx="689">
                  <c:v>171.31164031087727</c:v>
                </c:pt>
                <c:pt idx="690">
                  <c:v>171.34837716427867</c:v>
                </c:pt>
                <c:pt idx="691">
                  <c:v>171.37323934372853</c:v>
                </c:pt>
                <c:pt idx="692">
                  <c:v>171.40836065604751</c:v>
                </c:pt>
                <c:pt idx="693">
                  <c:v>171.45857096656221</c:v>
                </c:pt>
                <c:pt idx="694">
                  <c:v>171.50575918502284</c:v>
                </c:pt>
                <c:pt idx="695">
                  <c:v>171.55783441531787</c:v>
                </c:pt>
                <c:pt idx="696">
                  <c:v>171.61869681848862</c:v>
                </c:pt>
                <c:pt idx="697">
                  <c:v>171.71125401069713</c:v>
                </c:pt>
                <c:pt idx="698">
                  <c:v>171.82514839029184</c:v>
                </c:pt>
                <c:pt idx="699">
                  <c:v>171.95924765603812</c:v>
                </c:pt>
                <c:pt idx="700">
                  <c:v>172.14333749266331</c:v>
                </c:pt>
                <c:pt idx="701">
                  <c:v>172.33866082762643</c:v>
                </c:pt>
                <c:pt idx="702">
                  <c:v>172.54410055039568</c:v>
                </c:pt>
                <c:pt idx="703">
                  <c:v>172.74939677541741</c:v>
                </c:pt>
                <c:pt idx="704">
                  <c:v>172.93253780749509</c:v>
                </c:pt>
                <c:pt idx="705">
                  <c:v>173.10796635384324</c:v>
                </c:pt>
                <c:pt idx="706">
                  <c:v>173.28823491637826</c:v>
                </c:pt>
                <c:pt idx="707">
                  <c:v>173.46418921108256</c:v>
                </c:pt>
                <c:pt idx="708">
                  <c:v>173.60613347286051</c:v>
                </c:pt>
                <c:pt idx="709">
                  <c:v>173.70568374183975</c:v>
                </c:pt>
                <c:pt idx="710">
                  <c:v>173.77582273811686</c:v>
                </c:pt>
                <c:pt idx="711">
                  <c:v>173.80169285130273</c:v>
                </c:pt>
                <c:pt idx="712">
                  <c:v>173.81177297862999</c:v>
                </c:pt>
                <c:pt idx="713">
                  <c:v>173.82188959867904</c:v>
                </c:pt>
                <c:pt idx="714">
                  <c:v>173.83156139089598</c:v>
                </c:pt>
                <c:pt idx="715">
                  <c:v>173.84353975183731</c:v>
                </c:pt>
                <c:pt idx="716">
                  <c:v>173.85997523543622</c:v>
                </c:pt>
                <c:pt idx="717">
                  <c:v>173.87315475576793</c:v>
                </c:pt>
                <c:pt idx="718">
                  <c:v>173.88701621926896</c:v>
                </c:pt>
                <c:pt idx="719">
                  <c:v>173.90516288938454</c:v>
                </c:pt>
                <c:pt idx="720">
                  <c:v>173.92953679757514</c:v>
                </c:pt>
                <c:pt idx="721">
                  <c:v>173.96109705128984</c:v>
                </c:pt>
                <c:pt idx="722">
                  <c:v>174.00528136203226</c:v>
                </c:pt>
                <c:pt idx="723">
                  <c:v>174.04974339316948</c:v>
                </c:pt>
                <c:pt idx="724">
                  <c:v>174.07531314738583</c:v>
                </c:pt>
                <c:pt idx="725">
                  <c:v>174.08695243961108</c:v>
                </c:pt>
                <c:pt idx="726">
                  <c:v>174.09301453380141</c:v>
                </c:pt>
                <c:pt idx="727">
                  <c:v>174.08778650441198</c:v>
                </c:pt>
                <c:pt idx="728">
                  <c:v>174.07221411072754</c:v>
                </c:pt>
                <c:pt idx="729">
                  <c:v>174.03731310124599</c:v>
                </c:pt>
                <c:pt idx="730">
                  <c:v>173.98193417272412</c:v>
                </c:pt>
                <c:pt idx="731">
                  <c:v>173.93650561436746</c:v>
                </c:pt>
                <c:pt idx="732">
                  <c:v>173.89076715253603</c:v>
                </c:pt>
                <c:pt idx="733">
                  <c:v>173.84575126443323</c:v>
                </c:pt>
                <c:pt idx="734">
                  <c:v>173.81424045695027</c:v>
                </c:pt>
                <c:pt idx="735">
                  <c:v>173.80208001040816</c:v>
                </c:pt>
                <c:pt idx="736">
                  <c:v>173.82739356420549</c:v>
                </c:pt>
                <c:pt idx="737">
                  <c:v>173.88186653035879</c:v>
                </c:pt>
                <c:pt idx="738">
                  <c:v>173.95087613584809</c:v>
                </c:pt>
                <c:pt idx="739">
                  <c:v>174.03055893285449</c:v>
                </c:pt>
                <c:pt idx="740">
                  <c:v>174.11653844306744</c:v>
                </c:pt>
                <c:pt idx="741">
                  <c:v>174.22669713091494</c:v>
                </c:pt>
                <c:pt idx="742">
                  <c:v>174.32571509582027</c:v>
                </c:pt>
                <c:pt idx="743">
                  <c:v>174.41840926643414</c:v>
                </c:pt>
                <c:pt idx="744">
                  <c:v>174.51993283205815</c:v>
                </c:pt>
                <c:pt idx="745">
                  <c:v>174.6186151332204</c:v>
                </c:pt>
                <c:pt idx="746">
                  <c:v>174.70518396699831</c:v>
                </c:pt>
                <c:pt idx="747">
                  <c:v>174.76930130288198</c:v>
                </c:pt>
                <c:pt idx="748">
                  <c:v>174.817695542883</c:v>
                </c:pt>
                <c:pt idx="749">
                  <c:v>174.86313177707075</c:v>
                </c:pt>
                <c:pt idx="750">
                  <c:v>174.91022820064228</c:v>
                </c:pt>
                <c:pt idx="751">
                  <c:v>174.98443903001336</c:v>
                </c:pt>
                <c:pt idx="752">
                  <c:v>175.08862656952817</c:v>
                </c:pt>
                <c:pt idx="753">
                  <c:v>175.20498322065035</c:v>
                </c:pt>
                <c:pt idx="754">
                  <c:v>175.32974938400076</c:v>
                </c:pt>
                <c:pt idx="755">
                  <c:v>175.44060948158861</c:v>
                </c:pt>
                <c:pt idx="756">
                  <c:v>175.54373029758074</c:v>
                </c:pt>
                <c:pt idx="757">
                  <c:v>175.64408056071304</c:v>
                </c:pt>
                <c:pt idx="758">
                  <c:v>175.7331716462831</c:v>
                </c:pt>
                <c:pt idx="759">
                  <c:v>175.81838512698161</c:v>
                </c:pt>
                <c:pt idx="760">
                  <c:v>175.91684680793097</c:v>
                </c:pt>
                <c:pt idx="761">
                  <c:v>175.9990517519584</c:v>
                </c:pt>
                <c:pt idx="762">
                  <c:v>176.05535015977904</c:v>
                </c:pt>
                <c:pt idx="763">
                  <c:v>176.07054393620828</c:v>
                </c:pt>
                <c:pt idx="764">
                  <c:v>176.06904339579634</c:v>
                </c:pt>
                <c:pt idx="765">
                  <c:v>176.05649866590775</c:v>
                </c:pt>
                <c:pt idx="766">
                  <c:v>176.04006824134569</c:v>
                </c:pt>
                <c:pt idx="767">
                  <c:v>176.0209186015154</c:v>
                </c:pt>
                <c:pt idx="768">
                  <c:v>176.00346310388591</c:v>
                </c:pt>
                <c:pt idx="769">
                  <c:v>175.99646611187771</c:v>
                </c:pt>
                <c:pt idx="770">
                  <c:v>175.98125354212155</c:v>
                </c:pt>
                <c:pt idx="771">
                  <c:v>175.94619465081703</c:v>
                </c:pt>
                <c:pt idx="772">
                  <c:v>175.92501719380479</c:v>
                </c:pt>
                <c:pt idx="773">
                  <c:v>175.90906347268194</c:v>
                </c:pt>
                <c:pt idx="774">
                  <c:v>175.89764400338566</c:v>
                </c:pt>
                <c:pt idx="775">
                  <c:v>175.88999920688599</c:v>
                </c:pt>
                <c:pt idx="776">
                  <c:v>175.88335767564857</c:v>
                </c:pt>
                <c:pt idx="777">
                  <c:v>175.88313323302734</c:v>
                </c:pt>
                <c:pt idx="778">
                  <c:v>175.88264383028104</c:v>
                </c:pt>
                <c:pt idx="779">
                  <c:v>175.87819542088815</c:v>
                </c:pt>
                <c:pt idx="780">
                  <c:v>175.86655376727614</c:v>
                </c:pt>
                <c:pt idx="781">
                  <c:v>175.8589831027349</c:v>
                </c:pt>
                <c:pt idx="782">
                  <c:v>175.85471141485635</c:v>
                </c:pt>
                <c:pt idx="783">
                  <c:v>175.84089543710573</c:v>
                </c:pt>
                <c:pt idx="784">
                  <c:v>175.82447742947491</c:v>
                </c:pt>
                <c:pt idx="785">
                  <c:v>175.81291193426836</c:v>
                </c:pt>
                <c:pt idx="786">
                  <c:v>175.80842497327464</c:v>
                </c:pt>
                <c:pt idx="787">
                  <c:v>175.80090631866099</c:v>
                </c:pt>
                <c:pt idx="788">
                  <c:v>175.77787170713671</c:v>
                </c:pt>
                <c:pt idx="789">
                  <c:v>175.75427774734541</c:v>
                </c:pt>
                <c:pt idx="790">
                  <c:v>175.73017221682016</c:v>
                </c:pt>
                <c:pt idx="791">
                  <c:v>175.70354355590564</c:v>
                </c:pt>
                <c:pt idx="792">
                  <c:v>175.67351931017734</c:v>
                </c:pt>
                <c:pt idx="793">
                  <c:v>175.62985990782207</c:v>
                </c:pt>
                <c:pt idx="794">
                  <c:v>175.58269166034182</c:v>
                </c:pt>
                <c:pt idx="795">
                  <c:v>175.5355954280179</c:v>
                </c:pt>
                <c:pt idx="796">
                  <c:v>175.48603750177452</c:v>
                </c:pt>
                <c:pt idx="797">
                  <c:v>175.42733395257912</c:v>
                </c:pt>
                <c:pt idx="798">
                  <c:v>175.36575447685721</c:v>
                </c:pt>
                <c:pt idx="799">
                  <c:v>175.31190189523957</c:v>
                </c:pt>
                <c:pt idx="800">
                  <c:v>175.2640344402858</c:v>
                </c:pt>
                <c:pt idx="801">
                  <c:v>175.2103820732774</c:v>
                </c:pt>
                <c:pt idx="802">
                  <c:v>175.1534644148667</c:v>
                </c:pt>
                <c:pt idx="803">
                  <c:v>175.09028955213842</c:v>
                </c:pt>
                <c:pt idx="804">
                  <c:v>175.02992984968873</c:v>
                </c:pt>
                <c:pt idx="805">
                  <c:v>174.97294948428245</c:v>
                </c:pt>
                <c:pt idx="806">
                  <c:v>174.91858840088091</c:v>
                </c:pt>
                <c:pt idx="807">
                  <c:v>174.86508937215956</c:v>
                </c:pt>
                <c:pt idx="808">
                  <c:v>174.82957700716699</c:v>
                </c:pt>
                <c:pt idx="809">
                  <c:v>174.80579526408289</c:v>
                </c:pt>
                <c:pt idx="810">
                  <c:v>174.78757386588904</c:v>
                </c:pt>
                <c:pt idx="811">
                  <c:v>174.76873478035822</c:v>
                </c:pt>
                <c:pt idx="812">
                  <c:v>174.75704414902657</c:v>
                </c:pt>
                <c:pt idx="813">
                  <c:v>174.75364957333142</c:v>
                </c:pt>
                <c:pt idx="814">
                  <c:v>174.76387470802348</c:v>
                </c:pt>
                <c:pt idx="815">
                  <c:v>174.78650843794159</c:v>
                </c:pt>
                <c:pt idx="816">
                  <c:v>174.81665518897935</c:v>
                </c:pt>
                <c:pt idx="817">
                  <c:v>174.83680460345636</c:v>
                </c:pt>
                <c:pt idx="818">
                  <c:v>174.84445359333392</c:v>
                </c:pt>
                <c:pt idx="819">
                  <c:v>174.8264996381393</c:v>
                </c:pt>
                <c:pt idx="820">
                  <c:v>174.80819843763277</c:v>
                </c:pt>
                <c:pt idx="821">
                  <c:v>174.79360175794062</c:v>
                </c:pt>
                <c:pt idx="822">
                  <c:v>174.79383661240698</c:v>
                </c:pt>
                <c:pt idx="823">
                  <c:v>174.80295679831772</c:v>
                </c:pt>
                <c:pt idx="824">
                  <c:v>174.81447741844144</c:v>
                </c:pt>
                <c:pt idx="825">
                  <c:v>174.83161431838695</c:v>
                </c:pt>
                <c:pt idx="826">
                  <c:v>174.84198182285482</c:v>
                </c:pt>
                <c:pt idx="827">
                  <c:v>174.8460522216939</c:v>
                </c:pt>
                <c:pt idx="828">
                  <c:v>174.85360772111028</c:v>
                </c:pt>
                <c:pt idx="829">
                  <c:v>174.86154678248502</c:v>
                </c:pt>
                <c:pt idx="830">
                  <c:v>174.87521586232617</c:v>
                </c:pt>
                <c:pt idx="831">
                  <c:v>174.88051461859615</c:v>
                </c:pt>
                <c:pt idx="832">
                  <c:v>174.87181627989142</c:v>
                </c:pt>
                <c:pt idx="833">
                  <c:v>174.8437809073337</c:v>
                </c:pt>
                <c:pt idx="834">
                  <c:v>174.80026418669516</c:v>
                </c:pt>
                <c:pt idx="835">
                  <c:v>174.74608862000974</c:v>
                </c:pt>
                <c:pt idx="836">
                  <c:v>174.68301695288588</c:v>
                </c:pt>
                <c:pt idx="837">
                  <c:v>174.61433645479485</c:v>
                </c:pt>
                <c:pt idx="838">
                  <c:v>174.5425341481625</c:v>
                </c:pt>
                <c:pt idx="839">
                  <c:v>174.46863274970701</c:v>
                </c:pt>
                <c:pt idx="840">
                  <c:v>174.40037894911248</c:v>
                </c:pt>
                <c:pt idx="841">
                  <c:v>174.33012416488694</c:v>
                </c:pt>
                <c:pt idx="842">
                  <c:v>174.25544090579146</c:v>
                </c:pt>
                <c:pt idx="843">
                  <c:v>174.18229956439006</c:v>
                </c:pt>
                <c:pt idx="844">
                  <c:v>174.11971601826741</c:v>
                </c:pt>
                <c:pt idx="845">
                  <c:v>174.06604797644448</c:v>
                </c:pt>
                <c:pt idx="846">
                  <c:v>174.01467139248123</c:v>
                </c:pt>
                <c:pt idx="847">
                  <c:v>173.95531549346384</c:v>
                </c:pt>
                <c:pt idx="848">
                  <c:v>173.89666237412109</c:v>
                </c:pt>
                <c:pt idx="849">
                  <c:v>173.82827306706687</c:v>
                </c:pt>
                <c:pt idx="850">
                  <c:v>173.75444971696663</c:v>
                </c:pt>
                <c:pt idx="851">
                  <c:v>173.68374284525549</c:v>
                </c:pt>
                <c:pt idx="852">
                  <c:v>173.61926690177208</c:v>
                </c:pt>
                <c:pt idx="853">
                  <c:v>173.56323590956546</c:v>
                </c:pt>
                <c:pt idx="854">
                  <c:v>173.50910475737359</c:v>
                </c:pt>
                <c:pt idx="855">
                  <c:v>173.44758386509395</c:v>
                </c:pt>
                <c:pt idx="856">
                  <c:v>173.38405173800979</c:v>
                </c:pt>
                <c:pt idx="857">
                  <c:v>173.32755386124273</c:v>
                </c:pt>
                <c:pt idx="858">
                  <c:v>173.28187237804792</c:v>
                </c:pt>
                <c:pt idx="859">
                  <c:v>173.2397239009949</c:v>
                </c:pt>
                <c:pt idx="860">
                  <c:v>173.20449731574351</c:v>
                </c:pt>
                <c:pt idx="861">
                  <c:v>173.17915932832818</c:v>
                </c:pt>
                <c:pt idx="862">
                  <c:v>173.16861672454556</c:v>
                </c:pt>
                <c:pt idx="863">
                  <c:v>173.17286534711246</c:v>
                </c:pt>
                <c:pt idx="864">
                  <c:v>173.18174487837075</c:v>
                </c:pt>
                <c:pt idx="865">
                  <c:v>173.18927750941972</c:v>
                </c:pt>
                <c:pt idx="866">
                  <c:v>173.19598689503366</c:v>
                </c:pt>
                <c:pt idx="867">
                  <c:v>173.20282558382954</c:v>
                </c:pt>
                <c:pt idx="868">
                  <c:v>173.19604757267766</c:v>
                </c:pt>
                <c:pt idx="869">
                  <c:v>173.17917029568878</c:v>
                </c:pt>
                <c:pt idx="870">
                  <c:v>173.168179120616</c:v>
                </c:pt>
                <c:pt idx="871">
                  <c:v>173.16290263014051</c:v>
                </c:pt>
                <c:pt idx="872">
                  <c:v>173.15317046748638</c:v>
                </c:pt>
                <c:pt idx="873">
                  <c:v>173.12163411679478</c:v>
                </c:pt>
                <c:pt idx="874">
                  <c:v>173.07205203948149</c:v>
                </c:pt>
                <c:pt idx="875">
                  <c:v>173.02345492117803</c:v>
                </c:pt>
                <c:pt idx="876">
                  <c:v>172.97582394063008</c:v>
                </c:pt>
                <c:pt idx="877">
                  <c:v>172.93178134429093</c:v>
                </c:pt>
                <c:pt idx="878">
                  <c:v>172.88288951851402</c:v>
                </c:pt>
                <c:pt idx="879">
                  <c:v>172.84288371737921</c:v>
                </c:pt>
                <c:pt idx="880">
                  <c:v>172.81651032253842</c:v>
                </c:pt>
                <c:pt idx="881">
                  <c:v>172.79289518557979</c:v>
                </c:pt>
                <c:pt idx="882">
                  <c:v>172.7756757534101</c:v>
                </c:pt>
                <c:pt idx="883">
                  <c:v>172.77179594961103</c:v>
                </c:pt>
                <c:pt idx="884">
                  <c:v>172.79991277840915</c:v>
                </c:pt>
                <c:pt idx="885">
                  <c:v>172.85589739714669</c:v>
                </c:pt>
                <c:pt idx="886">
                  <c:v>172.90805284611153</c:v>
                </c:pt>
                <c:pt idx="887">
                  <c:v>172.95995630513195</c:v>
                </c:pt>
                <c:pt idx="888">
                  <c:v>173.00308404177119</c:v>
                </c:pt>
                <c:pt idx="889">
                  <c:v>173.04924071495978</c:v>
                </c:pt>
                <c:pt idx="890">
                  <c:v>173.09695431711046</c:v>
                </c:pt>
                <c:pt idx="891">
                  <c:v>173.13527451054594</c:v>
                </c:pt>
                <c:pt idx="892">
                  <c:v>173.16452309976628</c:v>
                </c:pt>
                <c:pt idx="893">
                  <c:v>173.18127287386554</c:v>
                </c:pt>
                <c:pt idx="894">
                  <c:v>173.18727444676381</c:v>
                </c:pt>
                <c:pt idx="895">
                  <c:v>173.17212720183545</c:v>
                </c:pt>
                <c:pt idx="896">
                  <c:v>173.13272074979079</c:v>
                </c:pt>
                <c:pt idx="897">
                  <c:v>173.09722543119702</c:v>
                </c:pt>
                <c:pt idx="898">
                  <c:v>173.06015580284873</c:v>
                </c:pt>
                <c:pt idx="899">
                  <c:v>173.0316845323519</c:v>
                </c:pt>
                <c:pt idx="900">
                  <c:v>172.99784417447103</c:v>
                </c:pt>
                <c:pt idx="901">
                  <c:v>172.96041221429343</c:v>
                </c:pt>
                <c:pt idx="902">
                  <c:v>172.92759851495285</c:v>
                </c:pt>
                <c:pt idx="903">
                  <c:v>172.90259553985763</c:v>
                </c:pt>
                <c:pt idx="904">
                  <c:v>172.87888207272451</c:v>
                </c:pt>
                <c:pt idx="905">
                  <c:v>172.85145091722163</c:v>
                </c:pt>
                <c:pt idx="906">
                  <c:v>172.81645143154915</c:v>
                </c:pt>
                <c:pt idx="907">
                  <c:v>172.78161415493528</c:v>
                </c:pt>
                <c:pt idx="908">
                  <c:v>172.73213901892126</c:v>
                </c:pt>
                <c:pt idx="909">
                  <c:v>172.67638294040961</c:v>
                </c:pt>
                <c:pt idx="910">
                  <c:v>172.61086998093873</c:v>
                </c:pt>
                <c:pt idx="911">
                  <c:v>172.54900256795133</c:v>
                </c:pt>
                <c:pt idx="912">
                  <c:v>172.50257222703573</c:v>
                </c:pt>
                <c:pt idx="913">
                  <c:v>172.45375970658677</c:v>
                </c:pt>
                <c:pt idx="914">
                  <c:v>172.41015877187289</c:v>
                </c:pt>
                <c:pt idx="915">
                  <c:v>172.36435624499725</c:v>
                </c:pt>
                <c:pt idx="916">
                  <c:v>172.32458603753844</c:v>
                </c:pt>
                <c:pt idx="917">
                  <c:v>172.28742917708993</c:v>
                </c:pt>
                <c:pt idx="918">
                  <c:v>172.24855229834253</c:v>
                </c:pt>
                <c:pt idx="919">
                  <c:v>172.21666065601303</c:v>
                </c:pt>
                <c:pt idx="920">
                  <c:v>172.18661441240479</c:v>
                </c:pt>
                <c:pt idx="921">
                  <c:v>172.16136734874658</c:v>
                </c:pt>
                <c:pt idx="922">
                  <c:v>172.13530325646619</c:v>
                </c:pt>
                <c:pt idx="923">
                  <c:v>172.09330782918553</c:v>
                </c:pt>
                <c:pt idx="924">
                  <c:v>172.05098529240107</c:v>
                </c:pt>
                <c:pt idx="925">
                  <c:v>171.99535619024269</c:v>
                </c:pt>
                <c:pt idx="926">
                  <c:v>171.94328038024048</c:v>
                </c:pt>
                <c:pt idx="927">
                  <c:v>171.89148475355412</c:v>
                </c:pt>
                <c:pt idx="928">
                  <c:v>171.84767977764653</c:v>
                </c:pt>
                <c:pt idx="929">
                  <c:v>171.81806680258367</c:v>
                </c:pt>
                <c:pt idx="930">
                  <c:v>171.79621444983647</c:v>
                </c:pt>
                <c:pt idx="931">
                  <c:v>171.7897639773594</c:v>
                </c:pt>
                <c:pt idx="932">
                  <c:v>171.7877967442368</c:v>
                </c:pt>
                <c:pt idx="933">
                  <c:v>171.79514605128398</c:v>
                </c:pt>
                <c:pt idx="934">
                  <c:v>171.81042521239044</c:v>
                </c:pt>
                <c:pt idx="935">
                  <c:v>171.82403137551981</c:v>
                </c:pt>
                <c:pt idx="936">
                  <c:v>171.83903924888162</c:v>
                </c:pt>
                <c:pt idx="937">
                  <c:v>171.8552632200979</c:v>
                </c:pt>
                <c:pt idx="938">
                  <c:v>171.86733793001218</c:v>
                </c:pt>
                <c:pt idx="939">
                  <c:v>171.86386858817519</c:v>
                </c:pt>
                <c:pt idx="940">
                  <c:v>171.8413833792813</c:v>
                </c:pt>
                <c:pt idx="941">
                  <c:v>171.81617210181969</c:v>
                </c:pt>
                <c:pt idx="942">
                  <c:v>171.78988654206154</c:v>
                </c:pt>
                <c:pt idx="943">
                  <c:v>171.75533529379464</c:v>
                </c:pt>
                <c:pt idx="944">
                  <c:v>171.71553550221611</c:v>
                </c:pt>
                <c:pt idx="945">
                  <c:v>171.6726217834005</c:v>
                </c:pt>
                <c:pt idx="946">
                  <c:v>171.63597248759879</c:v>
                </c:pt>
                <c:pt idx="947">
                  <c:v>171.5954583922927</c:v>
                </c:pt>
                <c:pt idx="948">
                  <c:v>171.54570997733478</c:v>
                </c:pt>
                <c:pt idx="949">
                  <c:v>171.49190719430445</c:v>
                </c:pt>
                <c:pt idx="950">
                  <c:v>171.43742574896348</c:v>
                </c:pt>
                <c:pt idx="951">
                  <c:v>171.39110037811045</c:v>
                </c:pt>
                <c:pt idx="952">
                  <c:v>171.34946873173206</c:v>
                </c:pt>
                <c:pt idx="953">
                  <c:v>171.30273000205406</c:v>
                </c:pt>
                <c:pt idx="954">
                  <c:v>171.26723113613326</c:v>
                </c:pt>
                <c:pt idx="955">
                  <c:v>171.23294597684233</c:v>
                </c:pt>
                <c:pt idx="956">
                  <c:v>171.20633125199612</c:v>
                </c:pt>
                <c:pt idx="957">
                  <c:v>171.18914359730044</c:v>
                </c:pt>
                <c:pt idx="958">
                  <c:v>171.18143093835607</c:v>
                </c:pt>
                <c:pt idx="959">
                  <c:v>171.18960451985296</c:v>
                </c:pt>
                <c:pt idx="960">
                  <c:v>171.21212764374272</c:v>
                </c:pt>
                <c:pt idx="961">
                  <c:v>171.24741897877809</c:v>
                </c:pt>
                <c:pt idx="962">
                  <c:v>171.27787212021698</c:v>
                </c:pt>
                <c:pt idx="963">
                  <c:v>171.30481016627837</c:v>
                </c:pt>
                <c:pt idx="964">
                  <c:v>171.33064911004365</c:v>
                </c:pt>
                <c:pt idx="965">
                  <c:v>171.3557097363192</c:v>
                </c:pt>
                <c:pt idx="966">
                  <c:v>171.39174295376824</c:v>
                </c:pt>
                <c:pt idx="967">
                  <c:v>171.42093564014539</c:v>
                </c:pt>
                <c:pt idx="968">
                  <c:v>171.4302814460583</c:v>
                </c:pt>
                <c:pt idx="969">
                  <c:v>171.4473393684076</c:v>
                </c:pt>
                <c:pt idx="970">
                  <c:v>171.45735452604765</c:v>
                </c:pt>
                <c:pt idx="971">
                  <c:v>171.45673938927897</c:v>
                </c:pt>
                <c:pt idx="972">
                  <c:v>171.44744479562249</c:v>
                </c:pt>
                <c:pt idx="973">
                  <c:v>171.44827879776321</c:v>
                </c:pt>
                <c:pt idx="974">
                  <c:v>171.46185530350752</c:v>
                </c:pt>
                <c:pt idx="975">
                  <c:v>171.48083662811317</c:v>
                </c:pt>
                <c:pt idx="976">
                  <c:v>171.49882871623575</c:v>
                </c:pt>
                <c:pt idx="977">
                  <c:v>171.50497264683955</c:v>
                </c:pt>
                <c:pt idx="978">
                  <c:v>171.505146803766</c:v>
                </c:pt>
                <c:pt idx="979">
                  <c:v>171.51216625124044</c:v>
                </c:pt>
                <c:pt idx="980">
                  <c:v>171.52289876882224</c:v>
                </c:pt>
                <c:pt idx="981">
                  <c:v>171.53869529056385</c:v>
                </c:pt>
                <c:pt idx="982">
                  <c:v>171.55257768531666</c:v>
                </c:pt>
                <c:pt idx="983">
                  <c:v>171.56168766106995</c:v>
                </c:pt>
                <c:pt idx="984">
                  <c:v>171.55789728901581</c:v>
                </c:pt>
                <c:pt idx="985">
                  <c:v>171.53280887629887</c:v>
                </c:pt>
                <c:pt idx="986">
                  <c:v>171.49781321931872</c:v>
                </c:pt>
                <c:pt idx="987">
                  <c:v>171.45669666182863</c:v>
                </c:pt>
                <c:pt idx="988">
                  <c:v>171.41391081355536</c:v>
                </c:pt>
                <c:pt idx="989">
                  <c:v>171.36764598537695</c:v>
                </c:pt>
                <c:pt idx="990">
                  <c:v>171.31881812159867</c:v>
                </c:pt>
                <c:pt idx="991">
                  <c:v>171.25207724367854</c:v>
                </c:pt>
                <c:pt idx="992">
                  <c:v>171.17985440126049</c:v>
                </c:pt>
                <c:pt idx="993">
                  <c:v>171.10795132791841</c:v>
                </c:pt>
                <c:pt idx="994">
                  <c:v>171.03904308601375</c:v>
                </c:pt>
                <c:pt idx="995">
                  <c:v>170.97289964294686</c:v>
                </c:pt>
                <c:pt idx="996">
                  <c:v>170.91039252441053</c:v>
                </c:pt>
                <c:pt idx="997">
                  <c:v>170.85330554741105</c:v>
                </c:pt>
                <c:pt idx="998">
                  <c:v>170.79385656339383</c:v>
                </c:pt>
                <c:pt idx="999">
                  <c:v>170.73292698752496</c:v>
                </c:pt>
                <c:pt idx="1000">
                  <c:v>170.68017041848378</c:v>
                </c:pt>
                <c:pt idx="1001">
                  <c:v>170.62653099579765</c:v>
                </c:pt>
                <c:pt idx="1002">
                  <c:v>170.57639280287447</c:v>
                </c:pt>
                <c:pt idx="1003">
                  <c:v>170.53332366274918</c:v>
                </c:pt>
                <c:pt idx="1004">
                  <c:v>170.49345668076521</c:v>
                </c:pt>
                <c:pt idx="1005">
                  <c:v>170.45868091087519</c:v>
                </c:pt>
                <c:pt idx="1006">
                  <c:v>170.43102948475254</c:v>
                </c:pt>
                <c:pt idx="1007">
                  <c:v>170.4098224524125</c:v>
                </c:pt>
                <c:pt idx="1008">
                  <c:v>170.3954112858533</c:v>
                </c:pt>
                <c:pt idx="1009">
                  <c:v>170.38783073373017</c:v>
                </c:pt>
                <c:pt idx="1010">
                  <c:v>170.38709228310879</c:v>
                </c:pt>
                <c:pt idx="1011">
                  <c:v>170.38532064799918</c:v>
                </c:pt>
                <c:pt idx="1012">
                  <c:v>170.38358031260449</c:v>
                </c:pt>
                <c:pt idx="1013">
                  <c:v>170.37319348823863</c:v>
                </c:pt>
                <c:pt idx="1014">
                  <c:v>170.34874370048757</c:v>
                </c:pt>
                <c:pt idx="1015">
                  <c:v>170.31795648152212</c:v>
                </c:pt>
                <c:pt idx="1016">
                  <c:v>170.28321651719486</c:v>
                </c:pt>
                <c:pt idx="1017">
                  <c:v>170.23777174124197</c:v>
                </c:pt>
                <c:pt idx="1018">
                  <c:v>170.1854806227592</c:v>
                </c:pt>
                <c:pt idx="1019">
                  <c:v>170.12382206876262</c:v>
                </c:pt>
                <c:pt idx="1020">
                  <c:v>170.06252661051616</c:v>
                </c:pt>
                <c:pt idx="1021">
                  <c:v>170.00156883492949</c:v>
                </c:pt>
                <c:pt idx="1022">
                  <c:v>169.95420055390198</c:v>
                </c:pt>
                <c:pt idx="1023">
                  <c:v>169.91427432531808</c:v>
                </c:pt>
                <c:pt idx="1024">
                  <c:v>169.88356619929516</c:v>
                </c:pt>
                <c:pt idx="1025">
                  <c:v>169.85710568834779</c:v>
                </c:pt>
                <c:pt idx="1026">
                  <c:v>169.84103343462155</c:v>
                </c:pt>
                <c:pt idx="1027">
                  <c:v>169.83299923144907</c:v>
                </c:pt>
                <c:pt idx="1028">
                  <c:v>169.83319670258476</c:v>
                </c:pt>
                <c:pt idx="1029">
                  <c:v>169.83707371362834</c:v>
                </c:pt>
                <c:pt idx="1030">
                  <c:v>169.85039223251138</c:v>
                </c:pt>
                <c:pt idx="1031">
                  <c:v>169.86362100343692</c:v>
                </c:pt>
                <c:pt idx="1032">
                  <c:v>169.86789479917684</c:v>
                </c:pt>
                <c:pt idx="1033">
                  <c:v>169.85881923039744</c:v>
                </c:pt>
                <c:pt idx="1034">
                  <c:v>169.83943102541448</c:v>
                </c:pt>
                <c:pt idx="1035">
                  <c:v>169.81760508452166</c:v>
                </c:pt>
                <c:pt idx="1036">
                  <c:v>169.79994465956349</c:v>
                </c:pt>
                <c:pt idx="1037">
                  <c:v>169.7804572420732</c:v>
                </c:pt>
                <c:pt idx="1038">
                  <c:v>169.75621293052626</c:v>
                </c:pt>
                <c:pt idx="1039">
                  <c:v>169.72432795586965</c:v>
                </c:pt>
                <c:pt idx="1040">
                  <c:v>169.68448190375608</c:v>
                </c:pt>
                <c:pt idx="1041">
                  <c:v>169.64177631339251</c:v>
                </c:pt>
                <c:pt idx="1042">
                  <c:v>169.60084437499023</c:v>
                </c:pt>
                <c:pt idx="1043">
                  <c:v>169.56652464530023</c:v>
                </c:pt>
                <c:pt idx="1044">
                  <c:v>169.5351048727463</c:v>
                </c:pt>
                <c:pt idx="1045">
                  <c:v>169.50729799118014</c:v>
                </c:pt>
                <c:pt idx="1046">
                  <c:v>169.4769498984937</c:v>
                </c:pt>
                <c:pt idx="1047">
                  <c:v>169.4464025614387</c:v>
                </c:pt>
                <c:pt idx="1048">
                  <c:v>169.41454479314544</c:v>
                </c:pt>
                <c:pt idx="1049">
                  <c:v>169.38777197741581</c:v>
                </c:pt>
                <c:pt idx="1050">
                  <c:v>169.36038787296008</c:v>
                </c:pt>
                <c:pt idx="1051">
                  <c:v>169.34558242984028</c:v>
                </c:pt>
                <c:pt idx="1052">
                  <c:v>169.32424972462223</c:v>
                </c:pt>
                <c:pt idx="1053">
                  <c:v>169.2996977629866</c:v>
                </c:pt>
                <c:pt idx="1054">
                  <c:v>169.27753191928966</c:v>
                </c:pt>
                <c:pt idx="1055">
                  <c:v>169.27071504895164</c:v>
                </c:pt>
                <c:pt idx="1056">
                  <c:v>169.27442380523334</c:v>
                </c:pt>
                <c:pt idx="1057">
                  <c:v>169.28653538136982</c:v>
                </c:pt>
                <c:pt idx="1058">
                  <c:v>169.30166387170465</c:v>
                </c:pt>
                <c:pt idx="1059">
                  <c:v>169.31999365816705</c:v>
                </c:pt>
                <c:pt idx="1060">
                  <c:v>169.33055188535388</c:v>
                </c:pt>
                <c:pt idx="1061">
                  <c:v>169.36270457028908</c:v>
                </c:pt>
                <c:pt idx="1062">
                  <c:v>169.38866509016469</c:v>
                </c:pt>
                <c:pt idx="1063">
                  <c:v>169.40994744127238</c:v>
                </c:pt>
                <c:pt idx="1064">
                  <c:v>169.42768311618872</c:v>
                </c:pt>
                <c:pt idx="1065">
                  <c:v>169.44575782189159</c:v>
                </c:pt>
                <c:pt idx="1066">
                  <c:v>169.44531214908122</c:v>
                </c:pt>
                <c:pt idx="1067">
                  <c:v>169.43048589662013</c:v>
                </c:pt>
                <c:pt idx="1068">
                  <c:v>169.40110125011819</c:v>
                </c:pt>
                <c:pt idx="1069">
                  <c:v>169.36327030373283</c:v>
                </c:pt>
                <c:pt idx="1070">
                  <c:v>169.31836375098598</c:v>
                </c:pt>
                <c:pt idx="1071">
                  <c:v>169.27553632505445</c:v>
                </c:pt>
                <c:pt idx="1072">
                  <c:v>169.21038117041681</c:v>
                </c:pt>
                <c:pt idx="1073">
                  <c:v>169.14590221254232</c:v>
                </c:pt>
                <c:pt idx="1074">
                  <c:v>169.08685738854103</c:v>
                </c:pt>
                <c:pt idx="1075">
                  <c:v>169.02850638088017</c:v>
                </c:pt>
                <c:pt idx="1076">
                  <c:v>168.96202512175876</c:v>
                </c:pt>
                <c:pt idx="1077">
                  <c:v>168.89218439144676</c:v>
                </c:pt>
                <c:pt idx="1078">
                  <c:v>168.83271139201369</c:v>
                </c:pt>
                <c:pt idx="1079">
                  <c:v>168.7879318979744</c:v>
                </c:pt>
                <c:pt idx="1080">
                  <c:v>168.75810558723848</c:v>
                </c:pt>
                <c:pt idx="1081">
                  <c:v>168.73516295389533</c:v>
                </c:pt>
                <c:pt idx="1082">
                  <c:v>168.70949370020173</c:v>
                </c:pt>
                <c:pt idx="1083">
                  <c:v>168.7006204362194</c:v>
                </c:pt>
                <c:pt idx="1084">
                  <c:v>168.69418932811837</c:v>
                </c:pt>
                <c:pt idx="1085">
                  <c:v>168.68469831091079</c:v>
                </c:pt>
                <c:pt idx="1086">
                  <c:v>168.67271251093737</c:v>
                </c:pt>
                <c:pt idx="1087">
                  <c:v>168.66152925210088</c:v>
                </c:pt>
                <c:pt idx="1088">
                  <c:v>168.65917055784709</c:v>
                </c:pt>
                <c:pt idx="1089">
                  <c:v>168.65382690040533</c:v>
                </c:pt>
                <c:pt idx="1090">
                  <c:v>168.64982581899639</c:v>
                </c:pt>
                <c:pt idx="1091">
                  <c:v>168.64616692540315</c:v>
                </c:pt>
                <c:pt idx="1092">
                  <c:v>168.65430768587865</c:v>
                </c:pt>
                <c:pt idx="1093">
                  <c:v>168.68079130037279</c:v>
                </c:pt>
                <c:pt idx="1094">
                  <c:v>168.70303471322234</c:v>
                </c:pt>
                <c:pt idx="1095">
                  <c:v>168.72404565326514</c:v>
                </c:pt>
                <c:pt idx="1096">
                  <c:v>168.74993495969389</c:v>
                </c:pt>
                <c:pt idx="1097">
                  <c:v>168.78124972537719</c:v>
                </c:pt>
                <c:pt idx="1098">
                  <c:v>168.81346889472854</c:v>
                </c:pt>
                <c:pt idx="1099">
                  <c:v>168.84662967063213</c:v>
                </c:pt>
                <c:pt idx="1100">
                  <c:v>168.8850884019769</c:v>
                </c:pt>
                <c:pt idx="1101">
                  <c:v>168.92285555724519</c:v>
                </c:pt>
                <c:pt idx="1102">
                  <c:v>168.95603321073943</c:v>
                </c:pt>
                <c:pt idx="1103">
                  <c:v>168.99070251043813</c:v>
                </c:pt>
                <c:pt idx="1104">
                  <c:v>169.03060396004153</c:v>
                </c:pt>
                <c:pt idx="1105">
                  <c:v>169.07896418026647</c:v>
                </c:pt>
                <c:pt idx="1106">
                  <c:v>169.12239233064611</c:v>
                </c:pt>
                <c:pt idx="1107">
                  <c:v>169.1589671800991</c:v>
                </c:pt>
                <c:pt idx="1108">
                  <c:v>169.1895826516585</c:v>
                </c:pt>
                <c:pt idx="1109">
                  <c:v>169.22627666384091</c:v>
                </c:pt>
                <c:pt idx="1110">
                  <c:v>169.2621019222571</c:v>
                </c:pt>
                <c:pt idx="1111">
                  <c:v>169.29803112604961</c:v>
                </c:pt>
                <c:pt idx="1112">
                  <c:v>169.3396018075909</c:v>
                </c:pt>
                <c:pt idx="1113">
                  <c:v>169.37923797207634</c:v>
                </c:pt>
                <c:pt idx="1114">
                  <c:v>169.40019052137421</c:v>
                </c:pt>
                <c:pt idx="1115">
                  <c:v>169.40754485096994</c:v>
                </c:pt>
                <c:pt idx="1116">
                  <c:v>169.40776674562468</c:v>
                </c:pt>
                <c:pt idx="1117">
                  <c:v>169.41469425907437</c:v>
                </c:pt>
                <c:pt idx="1118">
                  <c:v>169.43442856690552</c:v>
                </c:pt>
                <c:pt idx="1119">
                  <c:v>169.46951603397159</c:v>
                </c:pt>
                <c:pt idx="1120">
                  <c:v>169.50958408062468</c:v>
                </c:pt>
                <c:pt idx="1121">
                  <c:v>169.54585826095698</c:v>
                </c:pt>
                <c:pt idx="1122">
                  <c:v>169.57435659044478</c:v>
                </c:pt>
                <c:pt idx="1123">
                  <c:v>169.58832501375957</c:v>
                </c:pt>
                <c:pt idx="1124">
                  <c:v>169.59736328993287</c:v>
                </c:pt>
                <c:pt idx="1125">
                  <c:v>169.6048561345012</c:v>
                </c:pt>
                <c:pt idx="1126">
                  <c:v>169.60762041960876</c:v>
                </c:pt>
                <c:pt idx="1127">
                  <c:v>169.60962394446946</c:v>
                </c:pt>
                <c:pt idx="1128">
                  <c:v>169.62296865118967</c:v>
                </c:pt>
                <c:pt idx="1129">
                  <c:v>169.63847167571799</c:v>
                </c:pt>
                <c:pt idx="1130">
                  <c:v>169.64602789213475</c:v>
                </c:pt>
                <c:pt idx="1131">
                  <c:v>169.64526180388012</c:v>
                </c:pt>
                <c:pt idx="1132">
                  <c:v>169.65090310318899</c:v>
                </c:pt>
                <c:pt idx="1133">
                  <c:v>169.66223486415242</c:v>
                </c:pt>
                <c:pt idx="1134">
                  <c:v>169.68469609117727</c:v>
                </c:pt>
                <c:pt idx="1135">
                  <c:v>169.71763617426666</c:v>
                </c:pt>
                <c:pt idx="1136">
                  <c:v>169.75303865295993</c:v>
                </c:pt>
                <c:pt idx="1137">
                  <c:v>169.78402335617332</c:v>
                </c:pt>
                <c:pt idx="1138">
                  <c:v>169.81610927807623</c:v>
                </c:pt>
                <c:pt idx="1139">
                  <c:v>169.82725381064921</c:v>
                </c:pt>
                <c:pt idx="1140">
                  <c:v>169.82431787661176</c:v>
                </c:pt>
                <c:pt idx="1141">
                  <c:v>169.81469135622913</c:v>
                </c:pt>
                <c:pt idx="1142">
                  <c:v>169.7988760708412</c:v>
                </c:pt>
                <c:pt idx="1143">
                  <c:v>169.77131614446307</c:v>
                </c:pt>
                <c:pt idx="1144">
                  <c:v>169.73883624703723</c:v>
                </c:pt>
                <c:pt idx="1145">
                  <c:v>169.69992715139023</c:v>
                </c:pt>
                <c:pt idx="1146">
                  <c:v>169.65489898935886</c:v>
                </c:pt>
                <c:pt idx="1147">
                  <c:v>169.61175387055653</c:v>
                </c:pt>
                <c:pt idx="1148">
                  <c:v>169.57272293100797</c:v>
                </c:pt>
                <c:pt idx="1149">
                  <c:v>169.52624428849001</c:v>
                </c:pt>
                <c:pt idx="1150">
                  <c:v>169.48446977833871</c:v>
                </c:pt>
                <c:pt idx="1151">
                  <c:v>169.44375950562608</c:v>
                </c:pt>
                <c:pt idx="1152">
                  <c:v>169.40550732554047</c:v>
                </c:pt>
                <c:pt idx="1153">
                  <c:v>169.37438650723291</c:v>
                </c:pt>
                <c:pt idx="1154">
                  <c:v>169.34817512683085</c:v>
                </c:pt>
                <c:pt idx="1155">
                  <c:v>169.31903114420595</c:v>
                </c:pt>
                <c:pt idx="1156">
                  <c:v>169.29417630548002</c:v>
                </c:pt>
                <c:pt idx="1157">
                  <c:v>169.27426300786217</c:v>
                </c:pt>
                <c:pt idx="1158">
                  <c:v>169.27052152796034</c:v>
                </c:pt>
                <c:pt idx="1159">
                  <c:v>169.27787299975179</c:v>
                </c:pt>
                <c:pt idx="1160">
                  <c:v>169.28947945300933</c:v>
                </c:pt>
                <c:pt idx="1161">
                  <c:v>169.30623256130562</c:v>
                </c:pt>
                <c:pt idx="1162">
                  <c:v>169.32912645395243</c:v>
                </c:pt>
                <c:pt idx="1163">
                  <c:v>169.35797102745167</c:v>
                </c:pt>
                <c:pt idx="1164">
                  <c:v>169.38610029246809</c:v>
                </c:pt>
                <c:pt idx="1165">
                  <c:v>169.41790013529754</c:v>
                </c:pt>
                <c:pt idx="1166">
                  <c:v>169.47342262469314</c:v>
                </c:pt>
                <c:pt idx="1167">
                  <c:v>169.5314977442643</c:v>
                </c:pt>
                <c:pt idx="1168">
                  <c:v>169.57986710819779</c:v>
                </c:pt>
                <c:pt idx="1169">
                  <c:v>169.61281751620908</c:v>
                </c:pt>
                <c:pt idx="1170">
                  <c:v>169.63244490588357</c:v>
                </c:pt>
                <c:pt idx="1171">
                  <c:v>169.64622883888558</c:v>
                </c:pt>
                <c:pt idx="1172">
                  <c:v>169.64964070269392</c:v>
                </c:pt>
                <c:pt idx="1173">
                  <c:v>169.64822565187788</c:v>
                </c:pt>
                <c:pt idx="1174">
                  <c:v>169.64380448599547</c:v>
                </c:pt>
                <c:pt idx="1175">
                  <c:v>169.63908981347123</c:v>
                </c:pt>
                <c:pt idx="1176">
                  <c:v>169.63543357523977</c:v>
                </c:pt>
                <c:pt idx="1177">
                  <c:v>169.62103562747853</c:v>
                </c:pt>
                <c:pt idx="1178">
                  <c:v>169.60737577105056</c:v>
                </c:pt>
                <c:pt idx="1179">
                  <c:v>169.60160882236161</c:v>
                </c:pt>
                <c:pt idx="1180">
                  <c:v>169.59699248937213</c:v>
                </c:pt>
                <c:pt idx="1181">
                  <c:v>169.59973938518615</c:v>
                </c:pt>
                <c:pt idx="1182">
                  <c:v>169.60425033013965</c:v>
                </c:pt>
                <c:pt idx="1183">
                  <c:v>169.61648680331254</c:v>
                </c:pt>
                <c:pt idx="1184">
                  <c:v>169.63031383789877</c:v>
                </c:pt>
                <c:pt idx="1185">
                  <c:v>169.6444911171495</c:v>
                </c:pt>
                <c:pt idx="1186">
                  <c:v>169.65950866756131</c:v>
                </c:pt>
                <c:pt idx="1187">
                  <c:v>169.68182995719255</c:v>
                </c:pt>
                <c:pt idx="1188">
                  <c:v>169.70016012559674</c:v>
                </c:pt>
                <c:pt idx="1189">
                  <c:v>169.7111216315366</c:v>
                </c:pt>
                <c:pt idx="1190">
                  <c:v>169.72318282267136</c:v>
                </c:pt>
                <c:pt idx="1191">
                  <c:v>169.73683157022279</c:v>
                </c:pt>
                <c:pt idx="1192">
                  <c:v>169.74571494346617</c:v>
                </c:pt>
                <c:pt idx="1193">
                  <c:v>169.76795745068048</c:v>
                </c:pt>
                <c:pt idx="1194">
                  <c:v>169.80189942284767</c:v>
                </c:pt>
                <c:pt idx="1195">
                  <c:v>169.84122858149644</c:v>
                </c:pt>
                <c:pt idx="1196">
                  <c:v>169.87860134918563</c:v>
                </c:pt>
                <c:pt idx="1197">
                  <c:v>169.91724391104441</c:v>
                </c:pt>
                <c:pt idx="1198">
                  <c:v>169.94502099438614</c:v>
                </c:pt>
                <c:pt idx="1199">
                  <c:v>169.9717270529836</c:v>
                </c:pt>
                <c:pt idx="1200">
                  <c:v>170.00440198782985</c:v>
                </c:pt>
                <c:pt idx="1201">
                  <c:v>170.02972181700764</c:v>
                </c:pt>
                <c:pt idx="1202">
                  <c:v>170.05343952392815</c:v>
                </c:pt>
                <c:pt idx="1203">
                  <c:v>170.07560577150414</c:v>
                </c:pt>
                <c:pt idx="1204">
                  <c:v>170.07979919618393</c:v>
                </c:pt>
                <c:pt idx="1205">
                  <c:v>170.06780462110984</c:v>
                </c:pt>
                <c:pt idx="1206">
                  <c:v>170.04994706570923</c:v>
                </c:pt>
                <c:pt idx="1207">
                  <c:v>170.031957627672</c:v>
                </c:pt>
                <c:pt idx="1208">
                  <c:v>170.01051025710973</c:v>
                </c:pt>
                <c:pt idx="1209">
                  <c:v>169.99123781027862</c:v>
                </c:pt>
                <c:pt idx="1210">
                  <c:v>169.96420761796531</c:v>
                </c:pt>
                <c:pt idx="1211">
                  <c:v>169.93098940472055</c:v>
                </c:pt>
                <c:pt idx="1212">
                  <c:v>169.89780413253899</c:v>
                </c:pt>
                <c:pt idx="1213">
                  <c:v>169.85888777336388</c:v>
                </c:pt>
                <c:pt idx="1214">
                  <c:v>169.82294381999006</c:v>
                </c:pt>
                <c:pt idx="1215">
                  <c:v>169.79829132372012</c:v>
                </c:pt>
                <c:pt idx="1216">
                  <c:v>169.78574551834174</c:v>
                </c:pt>
                <c:pt idx="1217">
                  <c:v>169.77462920306345</c:v>
                </c:pt>
                <c:pt idx="1218">
                  <c:v>169.76878782418237</c:v>
                </c:pt>
                <c:pt idx="1219">
                  <c:v>169.76901705961819</c:v>
                </c:pt>
                <c:pt idx="1220">
                  <c:v>169.76618177760665</c:v>
                </c:pt>
                <c:pt idx="1221">
                  <c:v>169.76165683867319</c:v>
                </c:pt>
                <c:pt idx="1222">
                  <c:v>169.75084370725722</c:v>
                </c:pt>
                <c:pt idx="1223">
                  <c:v>169.74326699721288</c:v>
                </c:pt>
                <c:pt idx="1224">
                  <c:v>169.73930635317103</c:v>
                </c:pt>
                <c:pt idx="1225">
                  <c:v>169.73847098047233</c:v>
                </c:pt>
                <c:pt idx="1226">
                  <c:v>169.73343256595737</c:v>
                </c:pt>
                <c:pt idx="1227">
                  <c:v>169.71662092434445</c:v>
                </c:pt>
                <c:pt idx="1228">
                  <c:v>169.69784584138907</c:v>
                </c:pt>
                <c:pt idx="1229">
                  <c:v>169.67673970441547</c:v>
                </c:pt>
                <c:pt idx="1230">
                  <c:v>169.65876552055337</c:v>
                </c:pt>
                <c:pt idx="1231">
                  <c:v>169.64794249268252</c:v>
                </c:pt>
                <c:pt idx="1232">
                  <c:v>169.66063652399544</c:v>
                </c:pt>
                <c:pt idx="1233">
                  <c:v>169.67901719776481</c:v>
                </c:pt>
                <c:pt idx="1234">
                  <c:v>169.69878814347106</c:v>
                </c:pt>
                <c:pt idx="1235">
                  <c:v>169.72763776064056</c:v>
                </c:pt>
                <c:pt idx="1236">
                  <c:v>169.77168479021518</c:v>
                </c:pt>
                <c:pt idx="1237">
                  <c:v>169.81775892654929</c:v>
                </c:pt>
                <c:pt idx="1238">
                  <c:v>169.86520201047759</c:v>
                </c:pt>
                <c:pt idx="1239">
                  <c:v>169.91364896101325</c:v>
                </c:pt>
                <c:pt idx="1240">
                  <c:v>169.95864657219769</c:v>
                </c:pt>
                <c:pt idx="1241">
                  <c:v>169.99586575787873</c:v>
                </c:pt>
                <c:pt idx="1242">
                  <c:v>170.02929024937228</c:v>
                </c:pt>
                <c:pt idx="1243">
                  <c:v>170.04751714670937</c:v>
                </c:pt>
                <c:pt idx="1244">
                  <c:v>170.05999505375925</c:v>
                </c:pt>
                <c:pt idx="1245">
                  <c:v>170.06501230833035</c:v>
                </c:pt>
                <c:pt idx="1246">
                  <c:v>170.06012411674811</c:v>
                </c:pt>
                <c:pt idx="1247">
                  <c:v>170.03510785756455</c:v>
                </c:pt>
                <c:pt idx="1248">
                  <c:v>170.00771198356875</c:v>
                </c:pt>
                <c:pt idx="1249">
                  <c:v>169.98453193016951</c:v>
                </c:pt>
                <c:pt idx="1250">
                  <c:v>169.9603638991652</c:v>
                </c:pt>
                <c:pt idx="1251">
                  <c:v>169.93738215081714</c:v>
                </c:pt>
                <c:pt idx="1252">
                  <c:v>169.91532646522592</c:v>
                </c:pt>
                <c:pt idx="1253">
                  <c:v>169.88646001393613</c:v>
                </c:pt>
                <c:pt idx="1254">
                  <c:v>169.85339036656893</c:v>
                </c:pt>
                <c:pt idx="1255">
                  <c:v>169.8205883231627</c:v>
                </c:pt>
                <c:pt idx="1256">
                  <c:v>169.78779912910031</c:v>
                </c:pt>
                <c:pt idx="1257">
                  <c:v>169.7565630158567</c:v>
                </c:pt>
                <c:pt idx="1258">
                  <c:v>169.72549690491658</c:v>
                </c:pt>
                <c:pt idx="1259">
                  <c:v>169.69119726876644</c:v>
                </c:pt>
                <c:pt idx="1260">
                  <c:v>169.65048566576385</c:v>
                </c:pt>
                <c:pt idx="1261">
                  <c:v>169.61254818944369</c:v>
                </c:pt>
                <c:pt idx="1262">
                  <c:v>169.58153842747393</c:v>
                </c:pt>
                <c:pt idx="1263">
                  <c:v>169.55002105779957</c:v>
                </c:pt>
                <c:pt idx="1264">
                  <c:v>169.53575804397659</c:v>
                </c:pt>
                <c:pt idx="1265">
                  <c:v>169.53954247994494</c:v>
                </c:pt>
                <c:pt idx="1266">
                  <c:v>169.56733438432127</c:v>
                </c:pt>
                <c:pt idx="1267">
                  <c:v>169.60107941216663</c:v>
                </c:pt>
                <c:pt idx="1268">
                  <c:v>169.63417660466675</c:v>
                </c:pt>
                <c:pt idx="1269">
                  <c:v>169.66455241340577</c:v>
                </c:pt>
                <c:pt idx="1270">
                  <c:v>169.69859684217988</c:v>
                </c:pt>
                <c:pt idx="1271">
                  <c:v>169.73624870284505</c:v>
                </c:pt>
                <c:pt idx="1272">
                  <c:v>169.76938379044807</c:v>
                </c:pt>
                <c:pt idx="1273">
                  <c:v>169.79193019243903</c:v>
                </c:pt>
                <c:pt idx="1274">
                  <c:v>169.81332409319992</c:v>
                </c:pt>
                <c:pt idx="1275">
                  <c:v>169.82089750795171</c:v>
                </c:pt>
                <c:pt idx="1276">
                  <c:v>169.8143752267961</c:v>
                </c:pt>
                <c:pt idx="1277">
                  <c:v>169.78633009215466</c:v>
                </c:pt>
                <c:pt idx="1278">
                  <c:v>169.75707874255966</c:v>
                </c:pt>
                <c:pt idx="1279">
                  <c:v>169.72753198009048</c:v>
                </c:pt>
                <c:pt idx="1280">
                  <c:v>169.71154389129541</c:v>
                </c:pt>
                <c:pt idx="1281">
                  <c:v>169.70420775036547</c:v>
                </c:pt>
                <c:pt idx="1282">
                  <c:v>169.70562946548878</c:v>
                </c:pt>
                <c:pt idx="1283">
                  <c:v>169.7209915677854</c:v>
                </c:pt>
                <c:pt idx="1284">
                  <c:v>169.74956740956318</c:v>
                </c:pt>
                <c:pt idx="1285">
                  <c:v>169.78519089372773</c:v>
                </c:pt>
                <c:pt idx="1286">
                  <c:v>169.82435078120977</c:v>
                </c:pt>
                <c:pt idx="1287">
                  <c:v>169.86182693385231</c:v>
                </c:pt>
                <c:pt idx="1288">
                  <c:v>169.90812054506102</c:v>
                </c:pt>
                <c:pt idx="1289">
                  <c:v>169.96052242592251</c:v>
                </c:pt>
                <c:pt idx="1290">
                  <c:v>170.01627397952154</c:v>
                </c:pt>
                <c:pt idx="1291">
                  <c:v>170.06118508161069</c:v>
                </c:pt>
                <c:pt idx="1292">
                  <c:v>170.10342686212059</c:v>
                </c:pt>
                <c:pt idx="1293">
                  <c:v>170.14681479697924</c:v>
                </c:pt>
                <c:pt idx="1294">
                  <c:v>170.18195737889607</c:v>
                </c:pt>
                <c:pt idx="1295">
                  <c:v>170.2086185073164</c:v>
                </c:pt>
                <c:pt idx="1296">
                  <c:v>170.22841263912161</c:v>
                </c:pt>
                <c:pt idx="1297">
                  <c:v>170.24583382572095</c:v>
                </c:pt>
                <c:pt idx="1298">
                  <c:v>170.26680335478738</c:v>
                </c:pt>
                <c:pt idx="1299">
                  <c:v>170.2876779611986</c:v>
                </c:pt>
                <c:pt idx="1300">
                  <c:v>170.30757425642415</c:v>
                </c:pt>
                <c:pt idx="1301">
                  <c:v>170.32758436499049</c:v>
                </c:pt>
                <c:pt idx="1302">
                  <c:v>170.3510941324206</c:v>
                </c:pt>
                <c:pt idx="1303">
                  <c:v>170.36952989109517</c:v>
                </c:pt>
                <c:pt idx="1304">
                  <c:v>170.37827958616674</c:v>
                </c:pt>
                <c:pt idx="1305">
                  <c:v>170.38605372548372</c:v>
                </c:pt>
                <c:pt idx="1306">
                  <c:v>170.39517050452275</c:v>
                </c:pt>
                <c:pt idx="1307">
                  <c:v>170.40173678845781</c:v>
                </c:pt>
                <c:pt idx="1308">
                  <c:v>170.40931142274511</c:v>
                </c:pt>
                <c:pt idx="1309">
                  <c:v>170.41323133851427</c:v>
                </c:pt>
                <c:pt idx="1310">
                  <c:v>170.40950972148838</c:v>
                </c:pt>
                <c:pt idx="1311">
                  <c:v>170.40147475575736</c:v>
                </c:pt>
                <c:pt idx="1312">
                  <c:v>170.3945236961452</c:v>
                </c:pt>
                <c:pt idx="1313">
                  <c:v>170.38792056693012</c:v>
                </c:pt>
                <c:pt idx="1314">
                  <c:v>170.39024790200503</c:v>
                </c:pt>
                <c:pt idx="1315">
                  <c:v>170.40445923436826</c:v>
                </c:pt>
                <c:pt idx="1316">
                  <c:v>170.42469557654246</c:v>
                </c:pt>
                <c:pt idx="1317">
                  <c:v>170.44729956389585</c:v>
                </c:pt>
                <c:pt idx="1318">
                  <c:v>170.47352673961447</c:v>
                </c:pt>
                <c:pt idx="1319">
                  <c:v>170.50036798093331</c:v>
                </c:pt>
                <c:pt idx="1320">
                  <c:v>170.52251376906599</c:v>
                </c:pt>
                <c:pt idx="1321">
                  <c:v>170.54634885702413</c:v>
                </c:pt>
                <c:pt idx="1322">
                  <c:v>170.56864772592675</c:v>
                </c:pt>
                <c:pt idx="1323">
                  <c:v>170.59359225208527</c:v>
                </c:pt>
                <c:pt idx="1324">
                  <c:v>170.61797712886494</c:v>
                </c:pt>
                <c:pt idx="1325">
                  <c:v>170.63984192151983</c:v>
                </c:pt>
                <c:pt idx="1326">
                  <c:v>170.6546125827777</c:v>
                </c:pt>
                <c:pt idx="1327">
                  <c:v>170.66580835736124</c:v>
                </c:pt>
                <c:pt idx="1328">
                  <c:v>170.67904458991788</c:v>
                </c:pt>
                <c:pt idx="1329">
                  <c:v>170.69815358395647</c:v>
                </c:pt>
                <c:pt idx="1330">
                  <c:v>170.71629236412025</c:v>
                </c:pt>
                <c:pt idx="1331">
                  <c:v>170.73933015373359</c:v>
                </c:pt>
                <c:pt idx="1332">
                  <c:v>170.77342547569299</c:v>
                </c:pt>
                <c:pt idx="1333">
                  <c:v>170.81459211084828</c:v>
                </c:pt>
                <c:pt idx="1334">
                  <c:v>170.8495503337025</c:v>
                </c:pt>
                <c:pt idx="1335">
                  <c:v>170.88158724471262</c:v>
                </c:pt>
                <c:pt idx="1336">
                  <c:v>170.90973701244877</c:v>
                </c:pt>
                <c:pt idx="1337">
                  <c:v>170.93984437396719</c:v>
                </c:pt>
                <c:pt idx="1338">
                  <c:v>170.96812462633321</c:v>
                </c:pt>
                <c:pt idx="1339">
                  <c:v>170.99214475378486</c:v>
                </c:pt>
                <c:pt idx="1340">
                  <c:v>171.00871278472943</c:v>
                </c:pt>
                <c:pt idx="1341">
                  <c:v>171.02640155908401</c:v>
                </c:pt>
                <c:pt idx="1342">
                  <c:v>171.04413192765591</c:v>
                </c:pt>
                <c:pt idx="1343">
                  <c:v>171.05068586466126</c:v>
                </c:pt>
                <c:pt idx="1344">
                  <c:v>171.05319990079033</c:v>
                </c:pt>
                <c:pt idx="1345">
                  <c:v>171.06110550447482</c:v>
                </c:pt>
                <c:pt idx="1346">
                  <c:v>171.07038330031088</c:v>
                </c:pt>
                <c:pt idx="1347">
                  <c:v>171.08252649435332</c:v>
                </c:pt>
                <c:pt idx="1348">
                  <c:v>171.09748171177955</c:v>
                </c:pt>
                <c:pt idx="1349">
                  <c:v>171.11626235465985</c:v>
                </c:pt>
                <c:pt idx="1350">
                  <c:v>171.13654132947892</c:v>
                </c:pt>
                <c:pt idx="1351">
                  <c:v>171.15405888928456</c:v>
                </c:pt>
                <c:pt idx="1352">
                  <c:v>171.16875733633313</c:v>
                </c:pt>
                <c:pt idx="1353">
                  <c:v>171.18292760672756</c:v>
                </c:pt>
                <c:pt idx="1354">
                  <c:v>171.19860104101497</c:v>
                </c:pt>
                <c:pt idx="1355">
                  <c:v>171.21343142551407</c:v>
                </c:pt>
                <c:pt idx="1356">
                  <c:v>171.2225371266438</c:v>
                </c:pt>
                <c:pt idx="1357">
                  <c:v>171.23457184393391</c:v>
                </c:pt>
                <c:pt idx="1358">
                  <c:v>171.24460110441078</c:v>
                </c:pt>
                <c:pt idx="1359">
                  <c:v>171.24795166096121</c:v>
                </c:pt>
                <c:pt idx="1360">
                  <c:v>171.24836498888314</c:v>
                </c:pt>
                <c:pt idx="1361">
                  <c:v>171.24622252526459</c:v>
                </c:pt>
                <c:pt idx="1362">
                  <c:v>171.25053048510611</c:v>
                </c:pt>
                <c:pt idx="1363">
                  <c:v>171.25712897277924</c:v>
                </c:pt>
                <c:pt idx="1364">
                  <c:v>171.26882728105238</c:v>
                </c:pt>
                <c:pt idx="1365">
                  <c:v>171.28554169601907</c:v>
                </c:pt>
                <c:pt idx="1366">
                  <c:v>171.30493662489877</c:v>
                </c:pt>
                <c:pt idx="1367">
                  <c:v>171.32240798046476</c:v>
                </c:pt>
                <c:pt idx="1368">
                  <c:v>171.3335918017043</c:v>
                </c:pt>
                <c:pt idx="1369">
                  <c:v>171.34294314827272</c:v>
                </c:pt>
                <c:pt idx="1370">
                  <c:v>171.34960451990651</c:v>
                </c:pt>
                <c:pt idx="1371">
                  <c:v>171.35436715501112</c:v>
                </c:pt>
                <c:pt idx="1372">
                  <c:v>171.36106378013963</c:v>
                </c:pt>
                <c:pt idx="1373">
                  <c:v>171.36349923210898</c:v>
                </c:pt>
                <c:pt idx="1374">
                  <c:v>171.36587635551425</c:v>
                </c:pt>
                <c:pt idx="1375">
                  <c:v>171.36546883505392</c:v>
                </c:pt>
                <c:pt idx="1376">
                  <c:v>171.35590282004415</c:v>
                </c:pt>
                <c:pt idx="1377">
                  <c:v>171.33928304674785</c:v>
                </c:pt>
                <c:pt idx="1378">
                  <c:v>171.32473683010855</c:v>
                </c:pt>
                <c:pt idx="1379">
                  <c:v>171.30634359009528</c:v>
                </c:pt>
                <c:pt idx="1380">
                  <c:v>171.27789102860595</c:v>
                </c:pt>
                <c:pt idx="1381">
                  <c:v>171.24702587710183</c:v>
                </c:pt>
                <c:pt idx="1382">
                  <c:v>171.21517239248126</c:v>
                </c:pt>
                <c:pt idx="1383">
                  <c:v>171.18530638401569</c:v>
                </c:pt>
                <c:pt idx="1384">
                  <c:v>171.1579255242429</c:v>
                </c:pt>
                <c:pt idx="1385">
                  <c:v>171.12948112563359</c:v>
                </c:pt>
                <c:pt idx="1386">
                  <c:v>171.10602182440968</c:v>
                </c:pt>
                <c:pt idx="1387">
                  <c:v>171.09421493930469</c:v>
                </c:pt>
                <c:pt idx="1388">
                  <c:v>171.08719710093897</c:v>
                </c:pt>
                <c:pt idx="1389">
                  <c:v>171.08308250250766</c:v>
                </c:pt>
                <c:pt idx="1390">
                  <c:v>171.08520889142284</c:v>
                </c:pt>
                <c:pt idx="1391">
                  <c:v>171.09645555882744</c:v>
                </c:pt>
                <c:pt idx="1392">
                  <c:v>171.12604372282109</c:v>
                </c:pt>
                <c:pt idx="1393">
                  <c:v>171.15756887479546</c:v>
                </c:pt>
                <c:pt idx="1394">
                  <c:v>171.19038890472567</c:v>
                </c:pt>
                <c:pt idx="1395">
                  <c:v>171.22475277244354</c:v>
                </c:pt>
                <c:pt idx="1396">
                  <c:v>171.26107770735732</c:v>
                </c:pt>
                <c:pt idx="1397">
                  <c:v>171.29255352900526</c:v>
                </c:pt>
                <c:pt idx="1398">
                  <c:v>171.31921657699957</c:v>
                </c:pt>
                <c:pt idx="1399">
                  <c:v>171.34078898891249</c:v>
                </c:pt>
                <c:pt idx="1400">
                  <c:v>171.35680845145896</c:v>
                </c:pt>
                <c:pt idx="1401">
                  <c:v>171.37568826329309</c:v>
                </c:pt>
                <c:pt idx="1402">
                  <c:v>171.40127422009738</c:v>
                </c:pt>
                <c:pt idx="1403">
                  <c:v>171.41401626671012</c:v>
                </c:pt>
                <c:pt idx="1404">
                  <c:v>171.43283362143004</c:v>
                </c:pt>
                <c:pt idx="1405">
                  <c:v>171.44827270687523</c:v>
                </c:pt>
                <c:pt idx="1406">
                  <c:v>171.46167315793076</c:v>
                </c:pt>
                <c:pt idx="1407">
                  <c:v>171.47040157441612</c:v>
                </c:pt>
                <c:pt idx="1408">
                  <c:v>171.47527996896784</c:v>
                </c:pt>
                <c:pt idx="1409">
                  <c:v>171.4739924720898</c:v>
                </c:pt>
                <c:pt idx="1410">
                  <c:v>171.47215630613587</c:v>
                </c:pt>
                <c:pt idx="1411">
                  <c:v>171.47169577368683</c:v>
                </c:pt>
                <c:pt idx="1412">
                  <c:v>171.46585952022772</c:v>
                </c:pt>
                <c:pt idx="1413">
                  <c:v>171.44958759804214</c:v>
                </c:pt>
                <c:pt idx="1414">
                  <c:v>171.4288689782432</c:v>
                </c:pt>
                <c:pt idx="1415">
                  <c:v>171.39772938485046</c:v>
                </c:pt>
                <c:pt idx="1416">
                  <c:v>171.36131540416159</c:v>
                </c:pt>
                <c:pt idx="1417">
                  <c:v>171.32562265418744</c:v>
                </c:pt>
                <c:pt idx="1418">
                  <c:v>171.29169003607805</c:v>
                </c:pt>
                <c:pt idx="1419">
                  <c:v>171.2601097557943</c:v>
                </c:pt>
                <c:pt idx="1420">
                  <c:v>171.22749796475594</c:v>
                </c:pt>
                <c:pt idx="1421">
                  <c:v>171.1926052737854</c:v>
                </c:pt>
                <c:pt idx="1422">
                  <c:v>171.15571237979844</c:v>
                </c:pt>
                <c:pt idx="1423">
                  <c:v>171.11731499451992</c:v>
                </c:pt>
                <c:pt idx="1424">
                  <c:v>171.07641074544412</c:v>
                </c:pt>
                <c:pt idx="1425">
                  <c:v>171.04172420135012</c:v>
                </c:pt>
                <c:pt idx="1426">
                  <c:v>171.01432280985793</c:v>
                </c:pt>
                <c:pt idx="1427">
                  <c:v>170.98823043171043</c:v>
                </c:pt>
                <c:pt idx="1428">
                  <c:v>170.95726026423188</c:v>
                </c:pt>
                <c:pt idx="1429">
                  <c:v>170.92885498665768</c:v>
                </c:pt>
                <c:pt idx="1430">
                  <c:v>170.90201337761084</c:v>
                </c:pt>
                <c:pt idx="1431">
                  <c:v>170.87685634300774</c:v>
                </c:pt>
                <c:pt idx="1432">
                  <c:v>170.85931361994298</c:v>
                </c:pt>
                <c:pt idx="1433">
                  <c:v>170.85658941528868</c:v>
                </c:pt>
                <c:pt idx="1434">
                  <c:v>170.85995700857083</c:v>
                </c:pt>
                <c:pt idx="1435">
                  <c:v>170.86639524857975</c:v>
                </c:pt>
                <c:pt idx="1436">
                  <c:v>170.86891270993704</c:v>
                </c:pt>
                <c:pt idx="1437">
                  <c:v>170.86959722006384</c:v>
                </c:pt>
                <c:pt idx="1438">
                  <c:v>170.8672215757735</c:v>
                </c:pt>
                <c:pt idx="1439">
                  <c:v>170.86599436838435</c:v>
                </c:pt>
                <c:pt idx="1440">
                  <c:v>170.85943185287249</c:v>
                </c:pt>
                <c:pt idx="1441">
                  <c:v>170.84506039231883</c:v>
                </c:pt>
                <c:pt idx="1442">
                  <c:v>170.8293600069849</c:v>
                </c:pt>
                <c:pt idx="1443">
                  <c:v>170.80764102949016</c:v>
                </c:pt>
                <c:pt idx="1444">
                  <c:v>170.77189061298398</c:v>
                </c:pt>
                <c:pt idx="1445">
                  <c:v>170.73177038433636</c:v>
                </c:pt>
                <c:pt idx="1446">
                  <c:v>170.68997869745996</c:v>
                </c:pt>
                <c:pt idx="1447">
                  <c:v>170.64798493837196</c:v>
                </c:pt>
                <c:pt idx="1448">
                  <c:v>170.60149433412977</c:v>
                </c:pt>
                <c:pt idx="1449">
                  <c:v>170.55348896818518</c:v>
                </c:pt>
                <c:pt idx="1450">
                  <c:v>170.50476539705812</c:v>
                </c:pt>
                <c:pt idx="1451">
                  <c:v>170.45686496928386</c:v>
                </c:pt>
                <c:pt idx="1452">
                  <c:v>170.41255394118005</c:v>
                </c:pt>
                <c:pt idx="1453">
                  <c:v>170.36700497172757</c:v>
                </c:pt>
                <c:pt idx="1454">
                  <c:v>170.32188727868859</c:v>
                </c:pt>
                <c:pt idx="1455">
                  <c:v>170.27969175150722</c:v>
                </c:pt>
                <c:pt idx="1456">
                  <c:v>170.24076324087437</c:v>
                </c:pt>
                <c:pt idx="1457">
                  <c:v>170.2112724689425</c:v>
                </c:pt>
                <c:pt idx="1458">
                  <c:v>170.18815888646242</c:v>
                </c:pt>
                <c:pt idx="1459">
                  <c:v>170.17266976617799</c:v>
                </c:pt>
                <c:pt idx="1460">
                  <c:v>170.16592568894455</c:v>
                </c:pt>
                <c:pt idx="1461">
                  <c:v>170.15899116242107</c:v>
                </c:pt>
                <c:pt idx="1462">
                  <c:v>170.15426118374356</c:v>
                </c:pt>
                <c:pt idx="1463">
                  <c:v>170.16213075449164</c:v>
                </c:pt>
                <c:pt idx="1464">
                  <c:v>170.17940681682217</c:v>
                </c:pt>
                <c:pt idx="1465">
                  <c:v>170.21244649595192</c:v>
                </c:pt>
                <c:pt idx="1466">
                  <c:v>170.25302246863305</c:v>
                </c:pt>
                <c:pt idx="1467">
                  <c:v>170.29221726706979</c:v>
                </c:pt>
                <c:pt idx="1468">
                  <c:v>170.32485586121467</c:v>
                </c:pt>
                <c:pt idx="1469">
                  <c:v>170.35721372584484</c:v>
                </c:pt>
                <c:pt idx="1470">
                  <c:v>170.38756467093353</c:v>
                </c:pt>
                <c:pt idx="1471">
                  <c:v>170.41411285168383</c:v>
                </c:pt>
                <c:pt idx="1472">
                  <c:v>170.44423637083688</c:v>
                </c:pt>
                <c:pt idx="1473">
                  <c:v>170.47515752465191</c:v>
                </c:pt>
                <c:pt idx="1474">
                  <c:v>170.49080989612733</c:v>
                </c:pt>
                <c:pt idx="1475">
                  <c:v>170.50099053318488</c:v>
                </c:pt>
                <c:pt idx="1476">
                  <c:v>170.50076760683515</c:v>
                </c:pt>
                <c:pt idx="1477">
                  <c:v>170.49236993245904</c:v>
                </c:pt>
                <c:pt idx="1478">
                  <c:v>170.48494437830661</c:v>
                </c:pt>
                <c:pt idx="1479">
                  <c:v>170.48490166436966</c:v>
                </c:pt>
                <c:pt idx="1480">
                  <c:v>170.48027166422406</c:v>
                </c:pt>
                <c:pt idx="1481">
                  <c:v>170.48104596504871</c:v>
                </c:pt>
                <c:pt idx="1482">
                  <c:v>170.49066586714613</c:v>
                </c:pt>
                <c:pt idx="1483">
                  <c:v>170.49876841378196</c:v>
                </c:pt>
                <c:pt idx="1484">
                  <c:v>170.50691110280206</c:v>
                </c:pt>
                <c:pt idx="1485">
                  <c:v>170.51576890271437</c:v>
                </c:pt>
                <c:pt idx="1486">
                  <c:v>170.52091786006176</c:v>
                </c:pt>
                <c:pt idx="1487">
                  <c:v>170.51966312725006</c:v>
                </c:pt>
                <c:pt idx="1488">
                  <c:v>170.51571455495801</c:v>
                </c:pt>
                <c:pt idx="1489">
                  <c:v>170.50935372261623</c:v>
                </c:pt>
                <c:pt idx="1490">
                  <c:v>170.49747894243501</c:v>
                </c:pt>
                <c:pt idx="1491">
                  <c:v>170.48636255720169</c:v>
                </c:pt>
                <c:pt idx="1492">
                  <c:v>170.47067988720215</c:v>
                </c:pt>
                <c:pt idx="1493">
                  <c:v>170.45000347905386</c:v>
                </c:pt>
                <c:pt idx="1494">
                  <c:v>170.42863677530374</c:v>
                </c:pt>
                <c:pt idx="1495">
                  <c:v>170.40413168159404</c:v>
                </c:pt>
                <c:pt idx="1496">
                  <c:v>170.38335208390012</c:v>
                </c:pt>
                <c:pt idx="1497">
                  <c:v>170.36831082094056</c:v>
                </c:pt>
                <c:pt idx="1498">
                  <c:v>170.35478731009798</c:v>
                </c:pt>
                <c:pt idx="1499">
                  <c:v>170.34060027573508</c:v>
                </c:pt>
                <c:pt idx="1500">
                  <c:v>170.32661688180102</c:v>
                </c:pt>
                <c:pt idx="1501">
                  <c:v>170.31444544107089</c:v>
                </c:pt>
                <c:pt idx="1502">
                  <c:v>170.30527836348074</c:v>
                </c:pt>
                <c:pt idx="1503">
                  <c:v>170.2943771322409</c:v>
                </c:pt>
                <c:pt idx="1504">
                  <c:v>170.28527926367403</c:v>
                </c:pt>
                <c:pt idx="1505">
                  <c:v>170.28233068760633</c:v>
                </c:pt>
                <c:pt idx="1506">
                  <c:v>170.28270709074786</c:v>
                </c:pt>
                <c:pt idx="1507">
                  <c:v>170.28507615895671</c:v>
                </c:pt>
                <c:pt idx="1508">
                  <c:v>170.28455237141497</c:v>
                </c:pt>
                <c:pt idx="1509">
                  <c:v>170.28654470028351</c:v>
                </c:pt>
                <c:pt idx="1510">
                  <c:v>170.29159643804442</c:v>
                </c:pt>
                <c:pt idx="1511">
                  <c:v>170.29538380876954</c:v>
                </c:pt>
                <c:pt idx="1512">
                  <c:v>170.29702458352571</c:v>
                </c:pt>
                <c:pt idx="1513">
                  <c:v>170.29725495533552</c:v>
                </c:pt>
                <c:pt idx="1514">
                  <c:v>170.29833091705058</c:v>
                </c:pt>
                <c:pt idx="1515">
                  <c:v>170.29696063674712</c:v>
                </c:pt>
                <c:pt idx="1516">
                  <c:v>170.29510826734005</c:v>
                </c:pt>
                <c:pt idx="1517">
                  <c:v>170.29972680695502</c:v>
                </c:pt>
                <c:pt idx="1518">
                  <c:v>170.30719424629686</c:v>
                </c:pt>
                <c:pt idx="1519">
                  <c:v>170.31641499172508</c:v>
                </c:pt>
                <c:pt idx="1520">
                  <c:v>170.32519707903569</c:v>
                </c:pt>
                <c:pt idx="1521">
                  <c:v>170.33202264741908</c:v>
                </c:pt>
                <c:pt idx="1522">
                  <c:v>170.33943192512336</c:v>
                </c:pt>
                <c:pt idx="1523">
                  <c:v>170.34491247869326</c:v>
                </c:pt>
                <c:pt idx="1524">
                  <c:v>170.34915950342216</c:v>
                </c:pt>
                <c:pt idx="1525">
                  <c:v>170.3556314691273</c:v>
                </c:pt>
                <c:pt idx="1526">
                  <c:v>170.36547040227498</c:v>
                </c:pt>
                <c:pt idx="1527">
                  <c:v>170.37265576822699</c:v>
                </c:pt>
                <c:pt idx="1528">
                  <c:v>170.37314242735144</c:v>
                </c:pt>
                <c:pt idx="1529">
                  <c:v>170.36814318958662</c:v>
                </c:pt>
                <c:pt idx="1530">
                  <c:v>170.36566654786034</c:v>
                </c:pt>
                <c:pt idx="1531">
                  <c:v>170.36413896256579</c:v>
                </c:pt>
                <c:pt idx="1532">
                  <c:v>170.37314390907974</c:v>
                </c:pt>
                <c:pt idx="1533">
                  <c:v>170.38841418321738</c:v>
                </c:pt>
                <c:pt idx="1534">
                  <c:v>170.41605171438664</c:v>
                </c:pt>
                <c:pt idx="1535">
                  <c:v>170.44177433261504</c:v>
                </c:pt>
                <c:pt idx="1536">
                  <c:v>170.45882306285955</c:v>
                </c:pt>
                <c:pt idx="1537">
                  <c:v>170.4713698270881</c:v>
                </c:pt>
                <c:pt idx="1538">
                  <c:v>170.48703445333058</c:v>
                </c:pt>
                <c:pt idx="1539">
                  <c:v>170.50978138505164</c:v>
                </c:pt>
                <c:pt idx="1540">
                  <c:v>170.53908525941972</c:v>
                </c:pt>
                <c:pt idx="1541">
                  <c:v>170.5629110170745</c:v>
                </c:pt>
                <c:pt idx="1542">
                  <c:v>170.58701307285804</c:v>
                </c:pt>
                <c:pt idx="1543">
                  <c:v>170.60201211252721</c:v>
                </c:pt>
                <c:pt idx="1544">
                  <c:v>170.60809104175613</c:v>
                </c:pt>
                <c:pt idx="1545">
                  <c:v>170.60294821515427</c:v>
                </c:pt>
                <c:pt idx="1546">
                  <c:v>170.59638484095288</c:v>
                </c:pt>
                <c:pt idx="1547">
                  <c:v>170.59125219040541</c:v>
                </c:pt>
                <c:pt idx="1548">
                  <c:v>170.58023095586293</c:v>
                </c:pt>
                <c:pt idx="1549">
                  <c:v>170.56344145316294</c:v>
                </c:pt>
                <c:pt idx="1550">
                  <c:v>170.5387149291455</c:v>
                </c:pt>
                <c:pt idx="1551">
                  <c:v>170.50599768289868</c:v>
                </c:pt>
                <c:pt idx="1552">
                  <c:v>170.47542686937356</c:v>
                </c:pt>
                <c:pt idx="1553">
                  <c:v>170.44383387100802</c:v>
                </c:pt>
                <c:pt idx="1554">
                  <c:v>170.41790357339985</c:v>
                </c:pt>
                <c:pt idx="1555">
                  <c:v>170.39717309045969</c:v>
                </c:pt>
                <c:pt idx="1556">
                  <c:v>170.37357650807991</c:v>
                </c:pt>
                <c:pt idx="1557">
                  <c:v>170.35042548457898</c:v>
                </c:pt>
                <c:pt idx="1558">
                  <c:v>170.32884253311747</c:v>
                </c:pt>
                <c:pt idx="1559">
                  <c:v>170.31502812679352</c:v>
                </c:pt>
                <c:pt idx="1560">
                  <c:v>170.30119844351319</c:v>
                </c:pt>
                <c:pt idx="1561">
                  <c:v>170.28724598045775</c:v>
                </c:pt>
                <c:pt idx="1562">
                  <c:v>170.2727943967551</c:v>
                </c:pt>
                <c:pt idx="1563">
                  <c:v>170.25523176075012</c:v>
                </c:pt>
                <c:pt idx="1564">
                  <c:v>170.23737155414477</c:v>
                </c:pt>
                <c:pt idx="1565">
                  <c:v>170.21608476066177</c:v>
                </c:pt>
                <c:pt idx="1566">
                  <c:v>170.19429501872193</c:v>
                </c:pt>
                <c:pt idx="1567">
                  <c:v>170.18018972526482</c:v>
                </c:pt>
                <c:pt idx="1568">
                  <c:v>170.17154868056971</c:v>
                </c:pt>
                <c:pt idx="1569">
                  <c:v>170.1661808190251</c:v>
                </c:pt>
                <c:pt idx="1570">
                  <c:v>170.16035351612234</c:v>
                </c:pt>
                <c:pt idx="1571">
                  <c:v>170.15462399714605</c:v>
                </c:pt>
                <c:pt idx="1572">
                  <c:v>170.14804757959959</c:v>
                </c:pt>
                <c:pt idx="1573">
                  <c:v>170.14274996860451</c:v>
                </c:pt>
                <c:pt idx="1574">
                  <c:v>170.13678608672524</c:v>
                </c:pt>
                <c:pt idx="1575">
                  <c:v>170.12950874190861</c:v>
                </c:pt>
                <c:pt idx="1576">
                  <c:v>170.1237969121199</c:v>
                </c:pt>
                <c:pt idx="1577">
                  <c:v>170.1169197538552</c:v>
                </c:pt>
                <c:pt idx="1578">
                  <c:v>170.10219361971622</c:v>
                </c:pt>
                <c:pt idx="1579">
                  <c:v>170.08209097367453</c:v>
                </c:pt>
                <c:pt idx="1580">
                  <c:v>170.05860073425762</c:v>
                </c:pt>
                <c:pt idx="1581">
                  <c:v>170.03343830873425</c:v>
                </c:pt>
                <c:pt idx="1582">
                  <c:v>170.01233990608537</c:v>
                </c:pt>
                <c:pt idx="1583">
                  <c:v>169.99040969780128</c:v>
                </c:pt>
                <c:pt idx="1584">
                  <c:v>169.96773896496791</c:v>
                </c:pt>
                <c:pt idx="1585">
                  <c:v>169.9476137211401</c:v>
                </c:pt>
                <c:pt idx="1586">
                  <c:v>169.92831713164205</c:v>
                </c:pt>
                <c:pt idx="1587">
                  <c:v>169.90403749102401</c:v>
                </c:pt>
                <c:pt idx="1588">
                  <c:v>169.87861033874236</c:v>
                </c:pt>
                <c:pt idx="1589">
                  <c:v>169.85249147692244</c:v>
                </c:pt>
                <c:pt idx="1590">
                  <c:v>169.82751824064601</c:v>
                </c:pt>
                <c:pt idx="1591">
                  <c:v>169.80397108310612</c:v>
                </c:pt>
                <c:pt idx="1592">
                  <c:v>169.77692920033647</c:v>
                </c:pt>
                <c:pt idx="1593">
                  <c:v>169.74916667746339</c:v>
                </c:pt>
                <c:pt idx="1594">
                  <c:v>169.72194147478822</c:v>
                </c:pt>
                <c:pt idx="1595">
                  <c:v>169.69652736520749</c:v>
                </c:pt>
                <c:pt idx="1596">
                  <c:v>169.67408140637852</c:v>
                </c:pt>
                <c:pt idx="1597">
                  <c:v>169.65529720950738</c:v>
                </c:pt>
                <c:pt idx="1598">
                  <c:v>169.64616304448558</c:v>
                </c:pt>
                <c:pt idx="1599">
                  <c:v>169.63757380425238</c:v>
                </c:pt>
                <c:pt idx="1600">
                  <c:v>169.62813824877725</c:v>
                </c:pt>
                <c:pt idx="1601">
                  <c:v>169.6109441112969</c:v>
                </c:pt>
                <c:pt idx="1602">
                  <c:v>169.59337754044796</c:v>
                </c:pt>
                <c:pt idx="1603">
                  <c:v>169.57579857096314</c:v>
                </c:pt>
                <c:pt idx="1604">
                  <c:v>169.55717808068997</c:v>
                </c:pt>
                <c:pt idx="1605">
                  <c:v>169.54153519491905</c:v>
                </c:pt>
                <c:pt idx="1606">
                  <c:v>169.52830162293577</c:v>
                </c:pt>
                <c:pt idx="1607">
                  <c:v>169.5142971958054</c:v>
                </c:pt>
                <c:pt idx="1608">
                  <c:v>169.49968511547152</c:v>
                </c:pt>
                <c:pt idx="1609">
                  <c:v>169.47974419803185</c:v>
                </c:pt>
                <c:pt idx="1610">
                  <c:v>169.4630214419586</c:v>
                </c:pt>
                <c:pt idx="1611">
                  <c:v>169.45210894495938</c:v>
                </c:pt>
                <c:pt idx="1612">
                  <c:v>169.44517136897005</c:v>
                </c:pt>
                <c:pt idx="1613">
                  <c:v>169.43803578311085</c:v>
                </c:pt>
                <c:pt idx="1614">
                  <c:v>169.4363691594863</c:v>
                </c:pt>
                <c:pt idx="1615">
                  <c:v>169.43615546028732</c:v>
                </c:pt>
                <c:pt idx="1616">
                  <c:v>169.43441622212165</c:v>
                </c:pt>
                <c:pt idx="1617">
                  <c:v>169.43764430940979</c:v>
                </c:pt>
                <c:pt idx="1618">
                  <c:v>169.44563126765954</c:v>
                </c:pt>
                <c:pt idx="1619">
                  <c:v>169.45082274575307</c:v>
                </c:pt>
                <c:pt idx="1620">
                  <c:v>169.45004019058101</c:v>
                </c:pt>
                <c:pt idx="1621">
                  <c:v>169.44455251786437</c:v>
                </c:pt>
                <c:pt idx="1622">
                  <c:v>169.43664369944494</c:v>
                </c:pt>
                <c:pt idx="1623">
                  <c:v>169.42964506440435</c:v>
                </c:pt>
                <c:pt idx="1624">
                  <c:v>169.42055493032967</c:v>
                </c:pt>
                <c:pt idx="1625">
                  <c:v>169.40328128160397</c:v>
                </c:pt>
                <c:pt idx="1626">
                  <c:v>169.38024750115349</c:v>
                </c:pt>
                <c:pt idx="1627">
                  <c:v>169.35412591175657</c:v>
                </c:pt>
                <c:pt idx="1628">
                  <c:v>169.32059276619992</c:v>
                </c:pt>
                <c:pt idx="1629">
                  <c:v>169.28115574114182</c:v>
                </c:pt>
                <c:pt idx="1630">
                  <c:v>169.23940340786055</c:v>
                </c:pt>
                <c:pt idx="1631">
                  <c:v>169.19636358718043</c:v>
                </c:pt>
                <c:pt idx="1632">
                  <c:v>169.15430319422947</c:v>
                </c:pt>
                <c:pt idx="1633">
                  <c:v>169.11662264863486</c:v>
                </c:pt>
                <c:pt idx="1634">
                  <c:v>169.07694815904901</c:v>
                </c:pt>
                <c:pt idx="1635">
                  <c:v>169.03627315769771</c:v>
                </c:pt>
                <c:pt idx="1636">
                  <c:v>168.99751683783185</c:v>
                </c:pt>
                <c:pt idx="1637">
                  <c:v>168.9588595048665</c:v>
                </c:pt>
                <c:pt idx="1638">
                  <c:v>168.92466806604219</c:v>
                </c:pt>
                <c:pt idx="1639">
                  <c:v>168.89676454027696</c:v>
                </c:pt>
                <c:pt idx="1640">
                  <c:v>168.86985620546432</c:v>
                </c:pt>
                <c:pt idx="1641">
                  <c:v>168.84656098360583</c:v>
                </c:pt>
                <c:pt idx="1642">
                  <c:v>168.83334013891138</c:v>
                </c:pt>
                <c:pt idx="1643">
                  <c:v>168.82272195311893</c:v>
                </c:pt>
                <c:pt idx="1644">
                  <c:v>168.81056319891042</c:v>
                </c:pt>
                <c:pt idx="1645">
                  <c:v>168.80855425311745</c:v>
                </c:pt>
                <c:pt idx="1646">
                  <c:v>168.81716664413054</c:v>
                </c:pt>
                <c:pt idx="1647">
                  <c:v>168.84100760462616</c:v>
                </c:pt>
                <c:pt idx="1648">
                  <c:v>168.87498436770218</c:v>
                </c:pt>
                <c:pt idx="1649">
                  <c:v>168.9070203965949</c:v>
                </c:pt>
                <c:pt idx="1650">
                  <c:v>168.93315943761021</c:v>
                </c:pt>
                <c:pt idx="1651">
                  <c:v>168.95736846363508</c:v>
                </c:pt>
                <c:pt idx="1652">
                  <c:v>168.97823073227025</c:v>
                </c:pt>
                <c:pt idx="1653">
                  <c:v>168.99285318428011</c:v>
                </c:pt>
                <c:pt idx="1654">
                  <c:v>169.00457258037065</c:v>
                </c:pt>
                <c:pt idx="1655">
                  <c:v>169.01565344015879</c:v>
                </c:pt>
                <c:pt idx="1656">
                  <c:v>169.02645468210483</c:v>
                </c:pt>
                <c:pt idx="1657">
                  <c:v>169.03536582878127</c:v>
                </c:pt>
                <c:pt idx="1658">
                  <c:v>169.04144010472666</c:v>
                </c:pt>
                <c:pt idx="1659">
                  <c:v>169.04373166494611</c:v>
                </c:pt>
                <c:pt idx="1660">
                  <c:v>169.04416925453592</c:v>
                </c:pt>
                <c:pt idx="1661">
                  <c:v>169.04534088602648</c:v>
                </c:pt>
                <c:pt idx="1662">
                  <c:v>169.05070694775551</c:v>
                </c:pt>
                <c:pt idx="1663">
                  <c:v>169.06761212558951</c:v>
                </c:pt>
                <c:pt idx="1664">
                  <c:v>169.08752017117155</c:v>
                </c:pt>
                <c:pt idx="1665">
                  <c:v>169.10928899308411</c:v>
                </c:pt>
                <c:pt idx="1666">
                  <c:v>169.129869614672</c:v>
                </c:pt>
                <c:pt idx="1667">
                  <c:v>169.14474966759764</c:v>
                </c:pt>
                <c:pt idx="1668">
                  <c:v>169.1530090220418</c:v>
                </c:pt>
                <c:pt idx="1669">
                  <c:v>169.15099198457816</c:v>
                </c:pt>
                <c:pt idx="1670">
                  <c:v>169.14827999091227</c:v>
                </c:pt>
                <c:pt idx="1671">
                  <c:v>169.15252515181604</c:v>
                </c:pt>
                <c:pt idx="1672">
                  <c:v>169.1568515262187</c:v>
                </c:pt>
                <c:pt idx="1673">
                  <c:v>169.15999778229732</c:v>
                </c:pt>
                <c:pt idx="1674">
                  <c:v>169.15770602632367</c:v>
                </c:pt>
                <c:pt idx="1675">
                  <c:v>169.15270205592211</c:v>
                </c:pt>
                <c:pt idx="1676">
                  <c:v>169.14931132791284</c:v>
                </c:pt>
                <c:pt idx="1677">
                  <c:v>169.14411995294938</c:v>
                </c:pt>
                <c:pt idx="1678">
                  <c:v>169.13724626559312</c:v>
                </c:pt>
                <c:pt idx="1679">
                  <c:v>169.13388558254567</c:v>
                </c:pt>
                <c:pt idx="1680">
                  <c:v>169.12931265779093</c:v>
                </c:pt>
                <c:pt idx="1681">
                  <c:v>169.12585204478435</c:v>
                </c:pt>
                <c:pt idx="1682">
                  <c:v>169.11969002988769</c:v>
                </c:pt>
                <c:pt idx="1683">
                  <c:v>169.11268270548533</c:v>
                </c:pt>
                <c:pt idx="1684">
                  <c:v>169.1004786317001</c:v>
                </c:pt>
                <c:pt idx="1685">
                  <c:v>169.08390930701077</c:v>
                </c:pt>
                <c:pt idx="1686">
                  <c:v>169.06905461165681</c:v>
                </c:pt>
                <c:pt idx="1687">
                  <c:v>169.05015758709075</c:v>
                </c:pt>
                <c:pt idx="1688">
                  <c:v>169.03685933210019</c:v>
                </c:pt>
                <c:pt idx="1689">
                  <c:v>169.02619656135474</c:v>
                </c:pt>
                <c:pt idx="1690">
                  <c:v>169.01039845058526</c:v>
                </c:pt>
                <c:pt idx="1691">
                  <c:v>168.99669849099803</c:v>
                </c:pt>
                <c:pt idx="1692">
                  <c:v>168.98039445434995</c:v>
                </c:pt>
                <c:pt idx="1693">
                  <c:v>168.96305780503525</c:v>
                </c:pt>
                <c:pt idx="1694">
                  <c:v>168.94398323957395</c:v>
                </c:pt>
                <c:pt idx="1695">
                  <c:v>168.92812325090401</c:v>
                </c:pt>
                <c:pt idx="1696">
                  <c:v>168.91498727078636</c:v>
                </c:pt>
                <c:pt idx="1697">
                  <c:v>168.9039316126925</c:v>
                </c:pt>
                <c:pt idx="1698">
                  <c:v>168.8995370590321</c:v>
                </c:pt>
                <c:pt idx="1699">
                  <c:v>168.89931271117072</c:v>
                </c:pt>
                <c:pt idx="1700">
                  <c:v>168.90519506259375</c:v>
                </c:pt>
                <c:pt idx="1701">
                  <c:v>168.91841621201721</c:v>
                </c:pt>
                <c:pt idx="1702">
                  <c:v>168.93702512953871</c:v>
                </c:pt>
                <c:pt idx="1703">
                  <c:v>168.95416681663446</c:v>
                </c:pt>
                <c:pt idx="1704">
                  <c:v>168.96683642197476</c:v>
                </c:pt>
                <c:pt idx="1705">
                  <c:v>168.97961139402926</c:v>
                </c:pt>
                <c:pt idx="1706">
                  <c:v>168.99215076823654</c:v>
                </c:pt>
                <c:pt idx="1707">
                  <c:v>169.0013642862173</c:v>
                </c:pt>
                <c:pt idx="1708">
                  <c:v>169.00517609775639</c:v>
                </c:pt>
                <c:pt idx="1709">
                  <c:v>169.0058862194148</c:v>
                </c:pt>
                <c:pt idx="1710">
                  <c:v>168.99855711060607</c:v>
                </c:pt>
                <c:pt idx="1711">
                  <c:v>168.98395165557409</c:v>
                </c:pt>
                <c:pt idx="1712">
                  <c:v>168.96787262294589</c:v>
                </c:pt>
                <c:pt idx="1713">
                  <c:v>168.94491290368896</c:v>
                </c:pt>
                <c:pt idx="1714">
                  <c:v>168.91954372192373</c:v>
                </c:pt>
                <c:pt idx="1715">
                  <c:v>168.90208202477504</c:v>
                </c:pt>
                <c:pt idx="1716">
                  <c:v>168.88755895372904</c:v>
                </c:pt>
                <c:pt idx="1717">
                  <c:v>168.87178537163581</c:v>
                </c:pt>
                <c:pt idx="1718">
                  <c:v>168.8544510172427</c:v>
                </c:pt>
                <c:pt idx="1719">
                  <c:v>168.83799030032293</c:v>
                </c:pt>
                <c:pt idx="1720">
                  <c:v>168.8211675840721</c:v>
                </c:pt>
                <c:pt idx="1721">
                  <c:v>168.80574025523285</c:v>
                </c:pt>
                <c:pt idx="1722">
                  <c:v>168.79916148373218</c:v>
                </c:pt>
                <c:pt idx="1723">
                  <c:v>168.7928888369527</c:v>
                </c:pt>
                <c:pt idx="1724">
                  <c:v>168.79213882376564</c:v>
                </c:pt>
                <c:pt idx="1725">
                  <c:v>168.79319030959138</c:v>
                </c:pt>
                <c:pt idx="1726">
                  <c:v>168.78778660743316</c:v>
                </c:pt>
                <c:pt idx="1727">
                  <c:v>168.77771368374832</c:v>
                </c:pt>
                <c:pt idx="1728">
                  <c:v>168.77033574366979</c:v>
                </c:pt>
                <c:pt idx="1729">
                  <c:v>168.76754700490199</c:v>
                </c:pt>
                <c:pt idx="1730">
                  <c:v>168.76886121592099</c:v>
                </c:pt>
                <c:pt idx="1731">
                  <c:v>168.77009038876187</c:v>
                </c:pt>
                <c:pt idx="1732">
                  <c:v>168.77158384747446</c:v>
                </c:pt>
                <c:pt idx="1733">
                  <c:v>168.76415833105085</c:v>
                </c:pt>
                <c:pt idx="1734">
                  <c:v>168.76147754826681</c:v>
                </c:pt>
                <c:pt idx="1735">
                  <c:v>168.76184368297294</c:v>
                </c:pt>
                <c:pt idx="1736">
                  <c:v>168.76345225309032</c:v>
                </c:pt>
                <c:pt idx="1737">
                  <c:v>168.76605049353168</c:v>
                </c:pt>
                <c:pt idx="1738">
                  <c:v>168.77330917709651</c:v>
                </c:pt>
                <c:pt idx="1739">
                  <c:v>168.78008756656675</c:v>
                </c:pt>
                <c:pt idx="1740">
                  <c:v>168.78579330982348</c:v>
                </c:pt>
                <c:pt idx="1741">
                  <c:v>168.79295146398891</c:v>
                </c:pt>
                <c:pt idx="1742">
                  <c:v>168.79854952000287</c:v>
                </c:pt>
                <c:pt idx="1743">
                  <c:v>168.80164561119739</c:v>
                </c:pt>
                <c:pt idx="1744">
                  <c:v>168.80303191146197</c:v>
                </c:pt>
                <c:pt idx="1745">
                  <c:v>168.7939824146589</c:v>
                </c:pt>
                <c:pt idx="1746">
                  <c:v>168.77688603042355</c:v>
                </c:pt>
                <c:pt idx="1747">
                  <c:v>168.76364743526094</c:v>
                </c:pt>
                <c:pt idx="1748">
                  <c:v>168.75732083296961</c:v>
                </c:pt>
                <c:pt idx="1749">
                  <c:v>168.75489464907898</c:v>
                </c:pt>
                <c:pt idx="1750">
                  <c:v>168.75654130969889</c:v>
                </c:pt>
                <c:pt idx="1751">
                  <c:v>168.76880416973222</c:v>
                </c:pt>
                <c:pt idx="1752">
                  <c:v>168.78073345204305</c:v>
                </c:pt>
                <c:pt idx="1753">
                  <c:v>168.79521081462153</c:v>
                </c:pt>
                <c:pt idx="1754">
                  <c:v>168.81294097931175</c:v>
                </c:pt>
                <c:pt idx="1755">
                  <c:v>168.83736079544676</c:v>
                </c:pt>
                <c:pt idx="1756">
                  <c:v>168.87285316519197</c:v>
                </c:pt>
                <c:pt idx="1757">
                  <c:v>168.91289200215871</c:v>
                </c:pt>
                <c:pt idx="1758">
                  <c:v>168.9518976085146</c:v>
                </c:pt>
                <c:pt idx="1759">
                  <c:v>168.99063967836889</c:v>
                </c:pt>
                <c:pt idx="1760">
                  <c:v>169.02850515849789</c:v>
                </c:pt>
                <c:pt idx="1761">
                  <c:v>169.06059817429278</c:v>
                </c:pt>
                <c:pt idx="1762">
                  <c:v>169.08361377625036</c:v>
                </c:pt>
                <c:pt idx="1763">
                  <c:v>169.10762375727907</c:v>
                </c:pt>
                <c:pt idx="1764">
                  <c:v>169.12871374772925</c:v>
                </c:pt>
                <c:pt idx="1765">
                  <c:v>169.14692256578826</c:v>
                </c:pt>
                <c:pt idx="1766">
                  <c:v>169.15858361060839</c:v>
                </c:pt>
                <c:pt idx="1767">
                  <c:v>169.15942226256399</c:v>
                </c:pt>
                <c:pt idx="1768">
                  <c:v>169.15539668643387</c:v>
                </c:pt>
                <c:pt idx="1769">
                  <c:v>169.14846417933387</c:v>
                </c:pt>
                <c:pt idx="1770">
                  <c:v>169.13413833000888</c:v>
                </c:pt>
                <c:pt idx="1771">
                  <c:v>169.11417824403563</c:v>
                </c:pt>
                <c:pt idx="1772">
                  <c:v>169.09407867283531</c:v>
                </c:pt>
                <c:pt idx="1773">
                  <c:v>169.07260587139024</c:v>
                </c:pt>
                <c:pt idx="1774">
                  <c:v>169.04658604007506</c:v>
                </c:pt>
                <c:pt idx="1775">
                  <c:v>169.01695941050963</c:v>
                </c:pt>
                <c:pt idx="1776">
                  <c:v>168.98663715779159</c:v>
                </c:pt>
                <c:pt idx="1777">
                  <c:v>168.95822719426329</c:v>
                </c:pt>
                <c:pt idx="1778">
                  <c:v>168.92671125653007</c:v>
                </c:pt>
                <c:pt idx="1779">
                  <c:v>168.89244900179099</c:v>
                </c:pt>
                <c:pt idx="1780">
                  <c:v>168.85836023914524</c:v>
                </c:pt>
                <c:pt idx="1781">
                  <c:v>168.82763806443501</c:v>
                </c:pt>
                <c:pt idx="1782">
                  <c:v>168.79919944719518</c:v>
                </c:pt>
                <c:pt idx="1783">
                  <c:v>168.77546843313598</c:v>
                </c:pt>
                <c:pt idx="1784">
                  <c:v>168.75602605968388</c:v>
                </c:pt>
                <c:pt idx="1785">
                  <c:v>168.74225301713167</c:v>
                </c:pt>
                <c:pt idx="1786">
                  <c:v>168.73392467472374</c:v>
                </c:pt>
                <c:pt idx="1787">
                  <c:v>168.7244446487131</c:v>
                </c:pt>
                <c:pt idx="1788">
                  <c:v>168.7141665141711</c:v>
                </c:pt>
                <c:pt idx="1789">
                  <c:v>168.70943150457975</c:v>
                </c:pt>
                <c:pt idx="1790">
                  <c:v>168.71583007146072</c:v>
                </c:pt>
                <c:pt idx="1791">
                  <c:v>168.72512721128788</c:v>
                </c:pt>
                <c:pt idx="1792">
                  <c:v>168.74027971093841</c:v>
                </c:pt>
                <c:pt idx="1793">
                  <c:v>168.75669205750427</c:v>
                </c:pt>
                <c:pt idx="1794">
                  <c:v>168.76932338758033</c:v>
                </c:pt>
                <c:pt idx="1795">
                  <c:v>168.77812291055363</c:v>
                </c:pt>
                <c:pt idx="1796">
                  <c:v>168.78362880866342</c:v>
                </c:pt>
                <c:pt idx="1797">
                  <c:v>168.78771259755158</c:v>
                </c:pt>
                <c:pt idx="1798">
                  <c:v>168.79628268917284</c:v>
                </c:pt>
                <c:pt idx="1799">
                  <c:v>168.80505725925414</c:v>
                </c:pt>
                <c:pt idx="1800">
                  <c:v>168.81218888549904</c:v>
                </c:pt>
                <c:pt idx="1801">
                  <c:v>168.80749174967539</c:v>
                </c:pt>
                <c:pt idx="1802">
                  <c:v>168.79760434751879</c:v>
                </c:pt>
                <c:pt idx="1803">
                  <c:v>168.77927514653746</c:v>
                </c:pt>
                <c:pt idx="1804">
                  <c:v>168.75963647649544</c:v>
                </c:pt>
                <c:pt idx="1805">
                  <c:v>168.7400142302746</c:v>
                </c:pt>
                <c:pt idx="1806">
                  <c:v>168.71905700522419</c:v>
                </c:pt>
                <c:pt idx="1807">
                  <c:v>168.69718612312082</c:v>
                </c:pt>
                <c:pt idx="1808">
                  <c:v>168.67500562406093</c:v>
                </c:pt>
                <c:pt idx="1809">
                  <c:v>168.64801368920905</c:v>
                </c:pt>
                <c:pt idx="1810">
                  <c:v>168.61782382109416</c:v>
                </c:pt>
                <c:pt idx="1811">
                  <c:v>168.58731289204817</c:v>
                </c:pt>
                <c:pt idx="1812">
                  <c:v>168.56047666402321</c:v>
                </c:pt>
                <c:pt idx="1813">
                  <c:v>168.53621910101754</c:v>
                </c:pt>
                <c:pt idx="1814">
                  <c:v>168.51340257592562</c:v>
                </c:pt>
                <c:pt idx="1815">
                  <c:v>168.48692225305069</c:v>
                </c:pt>
                <c:pt idx="1816">
                  <c:v>168.46262745066645</c:v>
                </c:pt>
                <c:pt idx="1817">
                  <c:v>168.4406320853189</c:v>
                </c:pt>
                <c:pt idx="1818">
                  <c:v>168.41864331760857</c:v>
                </c:pt>
                <c:pt idx="1819">
                  <c:v>168.39549234575949</c:v>
                </c:pt>
                <c:pt idx="1820">
                  <c:v>168.3765187395002</c:v>
                </c:pt>
                <c:pt idx="1821">
                  <c:v>168.36014372945036</c:v>
                </c:pt>
                <c:pt idx="1822">
                  <c:v>168.34504439111711</c:v>
                </c:pt>
                <c:pt idx="1823">
                  <c:v>168.33128382155667</c:v>
                </c:pt>
                <c:pt idx="1824">
                  <c:v>168.31696472317992</c:v>
                </c:pt>
                <c:pt idx="1825">
                  <c:v>168.30293814324605</c:v>
                </c:pt>
                <c:pt idx="1826">
                  <c:v>168.29643907074055</c:v>
                </c:pt>
                <c:pt idx="1827">
                  <c:v>168.30453836883217</c:v>
                </c:pt>
                <c:pt idx="1828">
                  <c:v>168.32952907136803</c:v>
                </c:pt>
                <c:pt idx="1829">
                  <c:v>168.36655057762698</c:v>
                </c:pt>
                <c:pt idx="1830">
                  <c:v>168.40909003898926</c:v>
                </c:pt>
                <c:pt idx="1831">
                  <c:v>168.4484990626797</c:v>
                </c:pt>
                <c:pt idx="1832">
                  <c:v>168.49047898967711</c:v>
                </c:pt>
                <c:pt idx="1833">
                  <c:v>168.53553065287895</c:v>
                </c:pt>
                <c:pt idx="1834">
                  <c:v>168.58007029083601</c:v>
                </c:pt>
                <c:pt idx="1835">
                  <c:v>168.62746066198667</c:v>
                </c:pt>
                <c:pt idx="1836">
                  <c:v>168.67567902107137</c:v>
                </c:pt>
                <c:pt idx="1837">
                  <c:v>168.72257942841105</c:v>
                </c:pt>
                <c:pt idx="1838">
                  <c:v>168.75158108587672</c:v>
                </c:pt>
                <c:pt idx="1839">
                  <c:v>168.76067343409727</c:v>
                </c:pt>
                <c:pt idx="1840">
                  <c:v>168.75707141937235</c:v>
                </c:pt>
                <c:pt idx="1841">
                  <c:v>168.74774601729197</c:v>
                </c:pt>
                <c:pt idx="1842">
                  <c:v>168.73893626643019</c:v>
                </c:pt>
                <c:pt idx="1843">
                  <c:v>168.7250635371949</c:v>
                </c:pt>
                <c:pt idx="1844">
                  <c:v>168.7073260485698</c:v>
                </c:pt>
                <c:pt idx="1845">
                  <c:v>168.68572154045418</c:v>
                </c:pt>
                <c:pt idx="1846">
                  <c:v>168.65919661460356</c:v>
                </c:pt>
                <c:pt idx="1847">
                  <c:v>168.6312649403709</c:v>
                </c:pt>
                <c:pt idx="1848">
                  <c:v>168.59665857669521</c:v>
                </c:pt>
                <c:pt idx="1849">
                  <c:v>168.56089281162008</c:v>
                </c:pt>
                <c:pt idx="1850">
                  <c:v>168.52520523528253</c:v>
                </c:pt>
                <c:pt idx="1851">
                  <c:v>168.4886654247158</c:v>
                </c:pt>
                <c:pt idx="1852">
                  <c:v>168.45614862830948</c:v>
                </c:pt>
                <c:pt idx="1853">
                  <c:v>168.42546445462551</c:v>
                </c:pt>
                <c:pt idx="1854">
                  <c:v>168.39838115744399</c:v>
                </c:pt>
                <c:pt idx="1855">
                  <c:v>168.37080421769934</c:v>
                </c:pt>
                <c:pt idx="1856">
                  <c:v>168.34735165358401</c:v>
                </c:pt>
                <c:pt idx="1857">
                  <c:v>168.32589605917485</c:v>
                </c:pt>
                <c:pt idx="1858">
                  <c:v>168.30682969101531</c:v>
                </c:pt>
                <c:pt idx="1859">
                  <c:v>168.29938335963246</c:v>
                </c:pt>
                <c:pt idx="1860">
                  <c:v>168.29903109306306</c:v>
                </c:pt>
                <c:pt idx="1861">
                  <c:v>168.30185823814315</c:v>
                </c:pt>
                <c:pt idx="1862">
                  <c:v>168.30957437868003</c:v>
                </c:pt>
                <c:pt idx="1863">
                  <c:v>168.3244712228381</c:v>
                </c:pt>
                <c:pt idx="1864">
                  <c:v>168.34102867635127</c:v>
                </c:pt>
                <c:pt idx="1865">
                  <c:v>168.36030749899967</c:v>
                </c:pt>
                <c:pt idx="1866">
                  <c:v>168.38643047118421</c:v>
                </c:pt>
                <c:pt idx="1867">
                  <c:v>168.4235781817911</c:v>
                </c:pt>
                <c:pt idx="1868">
                  <c:v>168.47224164926124</c:v>
                </c:pt>
                <c:pt idx="1869">
                  <c:v>168.52870905549344</c:v>
                </c:pt>
                <c:pt idx="1870">
                  <c:v>168.57763103457086</c:v>
                </c:pt>
                <c:pt idx="1871">
                  <c:v>168.6248590655261</c:v>
                </c:pt>
                <c:pt idx="1872">
                  <c:v>168.67426660879107</c:v>
                </c:pt>
                <c:pt idx="1873">
                  <c:v>168.72098027250843</c:v>
                </c:pt>
                <c:pt idx="1874">
                  <c:v>168.7587311819253</c:v>
                </c:pt>
                <c:pt idx="1875">
                  <c:v>168.79787824395365</c:v>
                </c:pt>
                <c:pt idx="1876">
                  <c:v>168.83719013310892</c:v>
                </c:pt>
                <c:pt idx="1877">
                  <c:v>168.87231172177081</c:v>
                </c:pt>
                <c:pt idx="1878">
                  <c:v>168.89815238836951</c:v>
                </c:pt>
                <c:pt idx="1879">
                  <c:v>168.91861981720561</c:v>
                </c:pt>
                <c:pt idx="1880">
                  <c:v>168.92934914516806</c:v>
                </c:pt>
                <c:pt idx="1881">
                  <c:v>168.94003939016304</c:v>
                </c:pt>
                <c:pt idx="1882">
                  <c:v>168.94962200531955</c:v>
                </c:pt>
                <c:pt idx="1883">
                  <c:v>168.95914327548445</c:v>
                </c:pt>
                <c:pt idx="1884">
                  <c:v>168.97105528626886</c:v>
                </c:pt>
                <c:pt idx="1885">
                  <c:v>168.9854074895479</c:v>
                </c:pt>
                <c:pt idx="1886">
                  <c:v>168.9945496155224</c:v>
                </c:pt>
                <c:pt idx="1887">
                  <c:v>168.99775037344187</c:v>
                </c:pt>
                <c:pt idx="1888">
                  <c:v>168.99520238661214</c:v>
                </c:pt>
                <c:pt idx="1889">
                  <c:v>168.99154351726301</c:v>
                </c:pt>
                <c:pt idx="1890">
                  <c:v>168.98128808290102</c:v>
                </c:pt>
                <c:pt idx="1891">
                  <c:v>168.97118486477032</c:v>
                </c:pt>
                <c:pt idx="1892">
                  <c:v>168.95843583171984</c:v>
                </c:pt>
                <c:pt idx="1893">
                  <c:v>168.94161806070898</c:v>
                </c:pt>
                <c:pt idx="1894">
                  <c:v>168.92102240884094</c:v>
                </c:pt>
                <c:pt idx="1895">
                  <c:v>168.89714843933203</c:v>
                </c:pt>
                <c:pt idx="1896">
                  <c:v>168.87539087665971</c:v>
                </c:pt>
                <c:pt idx="1897">
                  <c:v>168.85832951029104</c:v>
                </c:pt>
                <c:pt idx="1898">
                  <c:v>168.84317992745787</c:v>
                </c:pt>
                <c:pt idx="1899">
                  <c:v>168.82945560810793</c:v>
                </c:pt>
                <c:pt idx="1900">
                  <c:v>168.81186884666059</c:v>
                </c:pt>
                <c:pt idx="1901">
                  <c:v>168.79067417094254</c:v>
                </c:pt>
                <c:pt idx="1902">
                  <c:v>168.76505378117088</c:v>
                </c:pt>
                <c:pt idx="1903">
                  <c:v>168.73883317986616</c:v>
                </c:pt>
                <c:pt idx="1904">
                  <c:v>168.71461998970165</c:v>
                </c:pt>
                <c:pt idx="1905">
                  <c:v>168.68695452220499</c:v>
                </c:pt>
                <c:pt idx="1906">
                  <c:v>168.6570561407155</c:v>
                </c:pt>
                <c:pt idx="1907">
                  <c:v>168.61921958684127</c:v>
                </c:pt>
                <c:pt idx="1908">
                  <c:v>168.57729773594758</c:v>
                </c:pt>
                <c:pt idx="1909">
                  <c:v>168.5357624087255</c:v>
                </c:pt>
                <c:pt idx="1910">
                  <c:v>168.49861130476748</c:v>
                </c:pt>
                <c:pt idx="1911">
                  <c:v>168.46569199363864</c:v>
                </c:pt>
                <c:pt idx="1912">
                  <c:v>168.43826796295755</c:v>
                </c:pt>
                <c:pt idx="1913">
                  <c:v>168.41626603894548</c:v>
                </c:pt>
                <c:pt idx="1914">
                  <c:v>168.39456439664434</c:v>
                </c:pt>
                <c:pt idx="1915">
                  <c:v>168.37404561591748</c:v>
                </c:pt>
                <c:pt idx="1916">
                  <c:v>168.3595197324228</c:v>
                </c:pt>
                <c:pt idx="1917">
                  <c:v>168.34712324441969</c:v>
                </c:pt>
                <c:pt idx="1918">
                  <c:v>168.3374475750588</c:v>
                </c:pt>
                <c:pt idx="1919">
                  <c:v>168.32871011062232</c:v>
                </c:pt>
                <c:pt idx="1920">
                  <c:v>168.33088991359034</c:v>
                </c:pt>
                <c:pt idx="1921">
                  <c:v>168.3419434473812</c:v>
                </c:pt>
                <c:pt idx="1922">
                  <c:v>168.35521687096346</c:v>
                </c:pt>
                <c:pt idx="1923">
                  <c:v>168.36653643077503</c:v>
                </c:pt>
                <c:pt idx="1924">
                  <c:v>168.37803824524008</c:v>
                </c:pt>
                <c:pt idx="1925">
                  <c:v>168.39387870443082</c:v>
                </c:pt>
                <c:pt idx="1926">
                  <c:v>168.41267085710254</c:v>
                </c:pt>
                <c:pt idx="1927">
                  <c:v>168.43177163914029</c:v>
                </c:pt>
                <c:pt idx="1928">
                  <c:v>168.45315948524717</c:v>
                </c:pt>
                <c:pt idx="1929">
                  <c:v>168.47918960923408</c:v>
                </c:pt>
                <c:pt idx="1930">
                  <c:v>168.50531014902629</c:v>
                </c:pt>
                <c:pt idx="1931">
                  <c:v>168.52593423722215</c:v>
                </c:pt>
                <c:pt idx="1932">
                  <c:v>168.54258940984425</c:v>
                </c:pt>
                <c:pt idx="1933">
                  <c:v>168.55697908781875</c:v>
                </c:pt>
                <c:pt idx="1934">
                  <c:v>168.57142540708534</c:v>
                </c:pt>
                <c:pt idx="1935">
                  <c:v>168.58334026721343</c:v>
                </c:pt>
                <c:pt idx="1936">
                  <c:v>168.5928590850115</c:v>
                </c:pt>
                <c:pt idx="1937">
                  <c:v>168.59989767401709</c:v>
                </c:pt>
                <c:pt idx="1938">
                  <c:v>168.60330737279568</c:v>
                </c:pt>
                <c:pt idx="1939">
                  <c:v>168.6033820599134</c:v>
                </c:pt>
                <c:pt idx="1940">
                  <c:v>168.59901083141517</c:v>
                </c:pt>
                <c:pt idx="1941">
                  <c:v>168.5959786265243</c:v>
                </c:pt>
                <c:pt idx="1942">
                  <c:v>168.58770550803513</c:v>
                </c:pt>
                <c:pt idx="1943">
                  <c:v>168.57045267667729</c:v>
                </c:pt>
                <c:pt idx="1944">
                  <c:v>168.54898347471229</c:v>
                </c:pt>
                <c:pt idx="1945">
                  <c:v>168.52505130463791</c:v>
                </c:pt>
                <c:pt idx="1946">
                  <c:v>168.50157656956037</c:v>
                </c:pt>
                <c:pt idx="1947">
                  <c:v>168.4752580397475</c:v>
                </c:pt>
                <c:pt idx="1948">
                  <c:v>168.44693216801429</c:v>
                </c:pt>
                <c:pt idx="1949">
                  <c:v>168.41994447866054</c:v>
                </c:pt>
                <c:pt idx="1950">
                  <c:v>168.3947423017982</c:v>
                </c:pt>
                <c:pt idx="1951">
                  <c:v>168.37089340328882</c:v>
                </c:pt>
                <c:pt idx="1952">
                  <c:v>168.34743973334832</c:v>
                </c:pt>
                <c:pt idx="1953">
                  <c:v>168.32362304819935</c:v>
                </c:pt>
                <c:pt idx="1954">
                  <c:v>168.30350643789424</c:v>
                </c:pt>
                <c:pt idx="1955">
                  <c:v>168.28570425532374</c:v>
                </c:pt>
                <c:pt idx="1956">
                  <c:v>168.26899018215616</c:v>
                </c:pt>
                <c:pt idx="1957">
                  <c:v>168.24733196199227</c:v>
                </c:pt>
                <c:pt idx="1958">
                  <c:v>168.22681905492547</c:v>
                </c:pt>
                <c:pt idx="1959">
                  <c:v>168.20708456346168</c:v>
                </c:pt>
                <c:pt idx="1960">
                  <c:v>168.18416459521438</c:v>
                </c:pt>
                <c:pt idx="1961">
                  <c:v>168.15619893213227</c:v>
                </c:pt>
                <c:pt idx="1962">
                  <c:v>168.12786516157425</c:v>
                </c:pt>
                <c:pt idx="1963">
                  <c:v>168.09638061907393</c:v>
                </c:pt>
                <c:pt idx="1964">
                  <c:v>168.06302309492068</c:v>
                </c:pt>
                <c:pt idx="1965">
                  <c:v>168.03010930360028</c:v>
                </c:pt>
                <c:pt idx="1966">
                  <c:v>167.99881321817449</c:v>
                </c:pt>
                <c:pt idx="1967">
                  <c:v>167.97154452304292</c:v>
                </c:pt>
                <c:pt idx="1968">
                  <c:v>167.95149872923844</c:v>
                </c:pt>
                <c:pt idx="1969">
                  <c:v>167.93355092561612</c:v>
                </c:pt>
                <c:pt idx="1970">
                  <c:v>167.91796727071139</c:v>
                </c:pt>
                <c:pt idx="1971">
                  <c:v>167.90375365248303</c:v>
                </c:pt>
                <c:pt idx="1972">
                  <c:v>167.89440668462228</c:v>
                </c:pt>
                <c:pt idx="1973">
                  <c:v>167.88405386827134</c:v>
                </c:pt>
                <c:pt idx="1974">
                  <c:v>167.88038160254689</c:v>
                </c:pt>
                <c:pt idx="1975">
                  <c:v>167.8772525147898</c:v>
                </c:pt>
                <c:pt idx="1976">
                  <c:v>167.8711403597824</c:v>
                </c:pt>
                <c:pt idx="1977">
                  <c:v>167.86552520630187</c:v>
                </c:pt>
                <c:pt idx="1978">
                  <c:v>167.85954405891223</c:v>
                </c:pt>
                <c:pt idx="1979">
                  <c:v>167.85047316120964</c:v>
                </c:pt>
                <c:pt idx="1980">
                  <c:v>167.83698306375092</c:v>
                </c:pt>
                <c:pt idx="1981">
                  <c:v>167.81789452932466</c:v>
                </c:pt>
                <c:pt idx="1982">
                  <c:v>167.79892536593269</c:v>
                </c:pt>
                <c:pt idx="1983">
                  <c:v>167.77625464562971</c:v>
                </c:pt>
                <c:pt idx="1984">
                  <c:v>167.75168244563744</c:v>
                </c:pt>
                <c:pt idx="1985">
                  <c:v>167.7204825094808</c:v>
                </c:pt>
                <c:pt idx="1986">
                  <c:v>167.69311743875556</c:v>
                </c:pt>
                <c:pt idx="1987">
                  <c:v>167.67445376131246</c:v>
                </c:pt>
                <c:pt idx="1988">
                  <c:v>167.65836166733393</c:v>
                </c:pt>
                <c:pt idx="1989">
                  <c:v>167.64245864221536</c:v>
                </c:pt>
                <c:pt idx="1990">
                  <c:v>167.62790419525703</c:v>
                </c:pt>
                <c:pt idx="1991">
                  <c:v>167.61655121722444</c:v>
                </c:pt>
                <c:pt idx="1992">
                  <c:v>167.60988075523568</c:v>
                </c:pt>
                <c:pt idx="1993">
                  <c:v>167.61033217460556</c:v>
                </c:pt>
                <c:pt idx="1994">
                  <c:v>167.62036524716194</c:v>
                </c:pt>
                <c:pt idx="1995">
                  <c:v>167.63838967352163</c:v>
                </c:pt>
                <c:pt idx="1996">
                  <c:v>167.65914728914365</c:v>
                </c:pt>
                <c:pt idx="1997">
                  <c:v>167.67680045274179</c:v>
                </c:pt>
                <c:pt idx="1998">
                  <c:v>167.6866897529689</c:v>
                </c:pt>
                <c:pt idx="1999">
                  <c:v>167.69400489924462</c:v>
                </c:pt>
                <c:pt idx="2000">
                  <c:v>167.69871494247201</c:v>
                </c:pt>
                <c:pt idx="2001">
                  <c:v>167.70274756614265</c:v>
                </c:pt>
                <c:pt idx="2002">
                  <c:v>167.70778595016719</c:v>
                </c:pt>
                <c:pt idx="2003">
                  <c:v>167.71065981227039</c:v>
                </c:pt>
                <c:pt idx="2004">
                  <c:v>167.70477362770734</c:v>
                </c:pt>
                <c:pt idx="2005">
                  <c:v>167.6928389654224</c:v>
                </c:pt>
                <c:pt idx="2006">
                  <c:v>167.6779747446794</c:v>
                </c:pt>
                <c:pt idx="2007">
                  <c:v>167.66878362293846</c:v>
                </c:pt>
                <c:pt idx="2008">
                  <c:v>167.6605780436162</c:v>
                </c:pt>
                <c:pt idx="2009">
                  <c:v>167.65232894172775</c:v>
                </c:pt>
                <c:pt idx="2010">
                  <c:v>167.64139729914251</c:v>
                </c:pt>
                <c:pt idx="2011">
                  <c:v>167.63061491447667</c:v>
                </c:pt>
                <c:pt idx="2012">
                  <c:v>167.62002952913303</c:v>
                </c:pt>
                <c:pt idx="2013">
                  <c:v>167.6077982533148</c:v>
                </c:pt>
                <c:pt idx="2014">
                  <c:v>167.59694774177885</c:v>
                </c:pt>
                <c:pt idx="2015">
                  <c:v>167.59794174062245</c:v>
                </c:pt>
                <c:pt idx="2016">
                  <c:v>167.60445773437269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6D4-4745-9634-3C5171A87E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4971919"/>
        <c:axId val="464958959"/>
      </c:scatterChart>
      <c:valAx>
        <c:axId val="4649719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4958959"/>
        <c:crosses val="autoZero"/>
        <c:crossBetween val="midCat"/>
      </c:valAx>
      <c:valAx>
        <c:axId val="4649589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49719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Welch cakanie na osetrenie B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DobaOsetrenieBSec!$D$1</c:f>
              <c:strCache>
                <c:ptCount val="1"/>
                <c:pt idx="0">
                  <c:v>Welch cakanie na osetrenie B sanitka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DobaOsetrenieBSec!$D$2:$D$2018</c:f>
              <c:numCache>
                <c:formatCode>General</c:formatCode>
                <c:ptCount val="2017"/>
                <c:pt idx="0">
                  <c:v>116.76201310160536</c:v>
                </c:pt>
                <c:pt idx="1">
                  <c:v>137.76234856931896</c:v>
                </c:pt>
                <c:pt idx="2">
                  <c:v>160.29404204266837</c:v>
                </c:pt>
                <c:pt idx="3">
                  <c:v>179.29708946339065</c:v>
                </c:pt>
                <c:pt idx="4">
                  <c:v>198.95759386272542</c:v>
                </c:pt>
                <c:pt idx="5">
                  <c:v>219.90563469488134</c:v>
                </c:pt>
                <c:pt idx="6">
                  <c:v>239.58564889778643</c:v>
                </c:pt>
                <c:pt idx="7">
                  <c:v>256.80485151562937</c:v>
                </c:pt>
                <c:pt idx="8">
                  <c:v>271.39054529263183</c:v>
                </c:pt>
                <c:pt idx="9">
                  <c:v>287.03414817209182</c:v>
                </c:pt>
                <c:pt idx="10">
                  <c:v>305.28271085920306</c:v>
                </c:pt>
                <c:pt idx="11">
                  <c:v>320.24027208369074</c:v>
                </c:pt>
                <c:pt idx="12">
                  <c:v>331.78871700609312</c:v>
                </c:pt>
                <c:pt idx="13">
                  <c:v>340.93236155180477</c:v>
                </c:pt>
                <c:pt idx="14">
                  <c:v>346.90142211715607</c:v>
                </c:pt>
                <c:pt idx="15">
                  <c:v>349.91201945795387</c:v>
                </c:pt>
                <c:pt idx="16">
                  <c:v>350.01228999198742</c:v>
                </c:pt>
                <c:pt idx="17">
                  <c:v>350.05910711542333</c:v>
                </c:pt>
                <c:pt idx="18">
                  <c:v>350.53071263738389</c:v>
                </c:pt>
                <c:pt idx="19">
                  <c:v>349.8667329416395</c:v>
                </c:pt>
                <c:pt idx="20">
                  <c:v>348.15447700714907</c:v>
                </c:pt>
                <c:pt idx="21">
                  <c:v>344.40274984825072</c:v>
                </c:pt>
                <c:pt idx="22">
                  <c:v>340.6439218295713</c:v>
                </c:pt>
                <c:pt idx="23">
                  <c:v>337.72825412828479</c:v>
                </c:pt>
                <c:pt idx="24">
                  <c:v>337.27125066007949</c:v>
                </c:pt>
                <c:pt idx="25">
                  <c:v>337.6002346284713</c:v>
                </c:pt>
                <c:pt idx="26">
                  <c:v>341.26762443996722</c:v>
                </c:pt>
                <c:pt idx="27">
                  <c:v>347.06174266132479</c:v>
                </c:pt>
                <c:pt idx="28">
                  <c:v>353.02286083300481</c:v>
                </c:pt>
                <c:pt idx="29">
                  <c:v>360.08712387902881</c:v>
                </c:pt>
                <c:pt idx="30">
                  <c:v>369.25815667195963</c:v>
                </c:pt>
                <c:pt idx="31">
                  <c:v>380.57557144898169</c:v>
                </c:pt>
                <c:pt idx="32">
                  <c:v>396.03783964718383</c:v>
                </c:pt>
                <c:pt idx="33">
                  <c:v>414.45974484864837</c:v>
                </c:pt>
                <c:pt idx="34">
                  <c:v>433.54032809860161</c:v>
                </c:pt>
                <c:pt idx="35">
                  <c:v>451.52774665218368</c:v>
                </c:pt>
                <c:pt idx="36">
                  <c:v>469.52082255107109</c:v>
                </c:pt>
                <c:pt idx="37">
                  <c:v>485.667895445135</c:v>
                </c:pt>
                <c:pt idx="38">
                  <c:v>502.17546020246994</c:v>
                </c:pt>
                <c:pt idx="39">
                  <c:v>518.71483249452149</c:v>
                </c:pt>
                <c:pt idx="40">
                  <c:v>534.25969829558062</c:v>
                </c:pt>
                <c:pt idx="41">
                  <c:v>548.5424123781446</c:v>
                </c:pt>
                <c:pt idx="42">
                  <c:v>560.47167918613468</c:v>
                </c:pt>
                <c:pt idx="43">
                  <c:v>568.27747898780387</c:v>
                </c:pt>
                <c:pt idx="44">
                  <c:v>573.44091392807206</c:v>
                </c:pt>
                <c:pt idx="45">
                  <c:v>577.36231309856987</c:v>
                </c:pt>
                <c:pt idx="46">
                  <c:v>579.9950724702062</c:v>
                </c:pt>
                <c:pt idx="47">
                  <c:v>581.28147978241918</c:v>
                </c:pt>
                <c:pt idx="48">
                  <c:v>581.15438288122175</c:v>
                </c:pt>
                <c:pt idx="49">
                  <c:v>578.94467962947863</c:v>
                </c:pt>
                <c:pt idx="50">
                  <c:v>575.97726023855694</c:v>
                </c:pt>
                <c:pt idx="51">
                  <c:v>572.81565526913175</c:v>
                </c:pt>
                <c:pt idx="52">
                  <c:v>569.85189605398148</c:v>
                </c:pt>
                <c:pt idx="53">
                  <c:v>566.87684813059354</c:v>
                </c:pt>
                <c:pt idx="54">
                  <c:v>564.92261268465586</c:v>
                </c:pt>
                <c:pt idx="55">
                  <c:v>563.02272915690094</c:v>
                </c:pt>
                <c:pt idx="56">
                  <c:v>560.80281414295712</c:v>
                </c:pt>
                <c:pt idx="57">
                  <c:v>558.80981680132936</c:v>
                </c:pt>
                <c:pt idx="58">
                  <c:v>558.02939773944593</c:v>
                </c:pt>
                <c:pt idx="59">
                  <c:v>558.26333355522365</c:v>
                </c:pt>
                <c:pt idx="60">
                  <c:v>560.41973310710921</c:v>
                </c:pt>
                <c:pt idx="61">
                  <c:v>563.23740651951346</c:v>
                </c:pt>
                <c:pt idx="62">
                  <c:v>568.46943434480397</c:v>
                </c:pt>
                <c:pt idx="63">
                  <c:v>575.34823088690894</c:v>
                </c:pt>
                <c:pt idx="64">
                  <c:v>583.25062887918364</c:v>
                </c:pt>
                <c:pt idx="65">
                  <c:v>592.09381481063292</c:v>
                </c:pt>
                <c:pt idx="66">
                  <c:v>601.98323116032225</c:v>
                </c:pt>
                <c:pt idx="67">
                  <c:v>613.98694289912441</c:v>
                </c:pt>
                <c:pt idx="68">
                  <c:v>627.90695442800961</c:v>
                </c:pt>
                <c:pt idx="69">
                  <c:v>641.32856509381031</c:v>
                </c:pt>
                <c:pt idx="70">
                  <c:v>654.3416923978956</c:v>
                </c:pt>
                <c:pt idx="71">
                  <c:v>665.73739091434936</c:v>
                </c:pt>
                <c:pt idx="72">
                  <c:v>675.91230197922675</c:v>
                </c:pt>
                <c:pt idx="73">
                  <c:v>683.75174120572444</c:v>
                </c:pt>
                <c:pt idx="74">
                  <c:v>689.91049315287773</c:v>
                </c:pt>
                <c:pt idx="75">
                  <c:v>695.11793906399009</c:v>
                </c:pt>
                <c:pt idx="76">
                  <c:v>698.6680858346989</c:v>
                </c:pt>
                <c:pt idx="77">
                  <c:v>701.31822723255596</c:v>
                </c:pt>
                <c:pt idx="78">
                  <c:v>701.90095805968133</c:v>
                </c:pt>
                <c:pt idx="79">
                  <c:v>700.54627254787408</c:v>
                </c:pt>
                <c:pt idx="80">
                  <c:v>698.4221369916113</c:v>
                </c:pt>
                <c:pt idx="81">
                  <c:v>695.61673778275872</c:v>
                </c:pt>
                <c:pt idx="82">
                  <c:v>692.53204004378551</c:v>
                </c:pt>
                <c:pt idx="83">
                  <c:v>689.52533195408739</c:v>
                </c:pt>
                <c:pt idx="84">
                  <c:v>685.8954143778451</c:v>
                </c:pt>
                <c:pt idx="85">
                  <c:v>681.78807760335121</c:v>
                </c:pt>
                <c:pt idx="86">
                  <c:v>677.55157746712678</c:v>
                </c:pt>
                <c:pt idx="87">
                  <c:v>672.82665435097772</c:v>
                </c:pt>
                <c:pt idx="88">
                  <c:v>667.57123680433642</c:v>
                </c:pt>
                <c:pt idx="89">
                  <c:v>662.15022481006736</c:v>
                </c:pt>
                <c:pt idx="90">
                  <c:v>656.35638961147049</c:v>
                </c:pt>
                <c:pt idx="91">
                  <c:v>650.82409343039217</c:v>
                </c:pt>
                <c:pt idx="92">
                  <c:v>645.66764996407824</c:v>
                </c:pt>
                <c:pt idx="93">
                  <c:v>640.34752152948738</c:v>
                </c:pt>
                <c:pt idx="94">
                  <c:v>634.65606242097681</c:v>
                </c:pt>
                <c:pt idx="95">
                  <c:v>629.57824746944652</c:v>
                </c:pt>
                <c:pt idx="96">
                  <c:v>624.8906675909534</c:v>
                </c:pt>
                <c:pt idx="97">
                  <c:v>620.61046126761346</c:v>
                </c:pt>
                <c:pt idx="98">
                  <c:v>616.62483666828223</c:v>
                </c:pt>
                <c:pt idx="99">
                  <c:v>612.96670795682996</c:v>
                </c:pt>
                <c:pt idx="100">
                  <c:v>609.62064137949983</c:v>
                </c:pt>
                <c:pt idx="101">
                  <c:v>606.71270807012081</c:v>
                </c:pt>
                <c:pt idx="102">
                  <c:v>603.84869356416584</c:v>
                </c:pt>
                <c:pt idx="103">
                  <c:v>600.73589586435037</c:v>
                </c:pt>
                <c:pt idx="104">
                  <c:v>597.32780915922433</c:v>
                </c:pt>
                <c:pt idx="105">
                  <c:v>594.5286315656341</c:v>
                </c:pt>
                <c:pt idx="106">
                  <c:v>591.98887431783066</c:v>
                </c:pt>
                <c:pt idx="107">
                  <c:v>589.71236170801421</c:v>
                </c:pt>
                <c:pt idx="108">
                  <c:v>587.1826134617254</c:v>
                </c:pt>
                <c:pt idx="109">
                  <c:v>585.06701944238</c:v>
                </c:pt>
                <c:pt idx="110">
                  <c:v>583.15245824511896</c:v>
                </c:pt>
                <c:pt idx="111">
                  <c:v>581.51451938658386</c:v>
                </c:pt>
                <c:pt idx="112">
                  <c:v>579.9000826517314</c:v>
                </c:pt>
                <c:pt idx="113">
                  <c:v>578.20205131900536</c:v>
                </c:pt>
                <c:pt idx="114">
                  <c:v>576.50934859577251</c:v>
                </c:pt>
                <c:pt idx="115">
                  <c:v>574.99801584495913</c:v>
                </c:pt>
                <c:pt idx="116">
                  <c:v>573.36308997832066</c:v>
                </c:pt>
                <c:pt idx="117">
                  <c:v>571.77245140648904</c:v>
                </c:pt>
                <c:pt idx="118">
                  <c:v>569.93029406250412</c:v>
                </c:pt>
                <c:pt idx="119">
                  <c:v>568.40254147255177</c:v>
                </c:pt>
                <c:pt idx="120">
                  <c:v>566.61169935605585</c:v>
                </c:pt>
                <c:pt idx="121">
                  <c:v>564.70614405751121</c:v>
                </c:pt>
                <c:pt idx="122">
                  <c:v>562.92721376068459</c:v>
                </c:pt>
                <c:pt idx="123">
                  <c:v>561.91303432655263</c:v>
                </c:pt>
                <c:pt idx="124">
                  <c:v>561.82837185365668</c:v>
                </c:pt>
                <c:pt idx="125">
                  <c:v>562.04487943630738</c:v>
                </c:pt>
                <c:pt idx="126">
                  <c:v>562.81996554240504</c:v>
                </c:pt>
                <c:pt idx="127">
                  <c:v>563.91988456327215</c:v>
                </c:pt>
                <c:pt idx="128">
                  <c:v>565.23966374273505</c:v>
                </c:pt>
                <c:pt idx="129">
                  <c:v>566.42996989332357</c:v>
                </c:pt>
                <c:pt idx="130">
                  <c:v>567.16421405549681</c:v>
                </c:pt>
                <c:pt idx="131">
                  <c:v>567.85335087863677</c:v>
                </c:pt>
                <c:pt idx="132">
                  <c:v>568.54108431349084</c:v>
                </c:pt>
                <c:pt idx="133">
                  <c:v>568.9778120620598</c:v>
                </c:pt>
                <c:pt idx="134">
                  <c:v>568.81442557562707</c:v>
                </c:pt>
                <c:pt idx="135">
                  <c:v>568.07484437169921</c:v>
                </c:pt>
                <c:pt idx="136">
                  <c:v>567.08564369073122</c:v>
                </c:pt>
                <c:pt idx="137">
                  <c:v>565.59393909115499</c:v>
                </c:pt>
                <c:pt idx="138">
                  <c:v>563.78158756411506</c:v>
                </c:pt>
                <c:pt idx="139">
                  <c:v>561.37834363873651</c:v>
                </c:pt>
                <c:pt idx="140">
                  <c:v>559.07784824769021</c:v>
                </c:pt>
                <c:pt idx="141">
                  <c:v>556.95023931345906</c:v>
                </c:pt>
                <c:pt idx="142">
                  <c:v>554.79244442719562</c:v>
                </c:pt>
                <c:pt idx="143">
                  <c:v>552.59443131808757</c:v>
                </c:pt>
                <c:pt idx="144">
                  <c:v>550.15931703070066</c:v>
                </c:pt>
                <c:pt idx="145">
                  <c:v>547.77301490852858</c:v>
                </c:pt>
                <c:pt idx="146">
                  <c:v>545.36083691247063</c:v>
                </c:pt>
                <c:pt idx="147">
                  <c:v>543.29287247037564</c:v>
                </c:pt>
                <c:pt idx="148">
                  <c:v>541.81666576010673</c:v>
                </c:pt>
                <c:pt idx="149">
                  <c:v>540.46755049207593</c:v>
                </c:pt>
                <c:pt idx="150">
                  <c:v>539.61565889527344</c:v>
                </c:pt>
                <c:pt idx="151">
                  <c:v>539.07526601706945</c:v>
                </c:pt>
                <c:pt idx="152">
                  <c:v>539.00639790966363</c:v>
                </c:pt>
                <c:pt idx="153">
                  <c:v>539.32165712682388</c:v>
                </c:pt>
                <c:pt idx="154">
                  <c:v>539.99149433827688</c:v>
                </c:pt>
                <c:pt idx="155">
                  <c:v>541.54602028420607</c:v>
                </c:pt>
                <c:pt idx="156">
                  <c:v>543.2501327833711</c:v>
                </c:pt>
                <c:pt idx="157">
                  <c:v>544.95595656132855</c:v>
                </c:pt>
                <c:pt idx="158">
                  <c:v>546.4467459030916</c:v>
                </c:pt>
                <c:pt idx="159">
                  <c:v>547.53772744107391</c:v>
                </c:pt>
                <c:pt idx="160">
                  <c:v>548.56768047162961</c:v>
                </c:pt>
                <c:pt idx="161">
                  <c:v>549.23116445743165</c:v>
                </c:pt>
                <c:pt idx="162">
                  <c:v>549.52162853484151</c:v>
                </c:pt>
                <c:pt idx="163">
                  <c:v>549.37683310250486</c:v>
                </c:pt>
                <c:pt idx="164">
                  <c:v>548.95886347258977</c:v>
                </c:pt>
                <c:pt idx="165">
                  <c:v>548.31016465426001</c:v>
                </c:pt>
                <c:pt idx="166">
                  <c:v>547.00472391246126</c:v>
                </c:pt>
                <c:pt idx="167">
                  <c:v>545.552270141387</c:v>
                </c:pt>
                <c:pt idx="168">
                  <c:v>544.20894330321664</c:v>
                </c:pt>
                <c:pt idx="169">
                  <c:v>543.00397962811974</c:v>
                </c:pt>
                <c:pt idx="170">
                  <c:v>541.816882734258</c:v>
                </c:pt>
                <c:pt idx="171">
                  <c:v>540.72227640562198</c:v>
                </c:pt>
                <c:pt idx="172">
                  <c:v>539.8080310321667</c:v>
                </c:pt>
                <c:pt idx="173">
                  <c:v>539.12756766651898</c:v>
                </c:pt>
                <c:pt idx="174">
                  <c:v>538.70928954784392</c:v>
                </c:pt>
                <c:pt idx="175">
                  <c:v>538.38386713451757</c:v>
                </c:pt>
                <c:pt idx="176">
                  <c:v>538.17370958521451</c:v>
                </c:pt>
                <c:pt idx="177">
                  <c:v>537.97835733705267</c:v>
                </c:pt>
                <c:pt idx="178">
                  <c:v>537.851017831268</c:v>
                </c:pt>
                <c:pt idx="179">
                  <c:v>537.39131870851008</c:v>
                </c:pt>
                <c:pt idx="180">
                  <c:v>536.99749244704788</c:v>
                </c:pt>
                <c:pt idx="181">
                  <c:v>536.68410280388912</c:v>
                </c:pt>
                <c:pt idx="182">
                  <c:v>536.25974349507942</c:v>
                </c:pt>
                <c:pt idx="183">
                  <c:v>535.67495612075322</c:v>
                </c:pt>
                <c:pt idx="184">
                  <c:v>534.82170992868737</c:v>
                </c:pt>
                <c:pt idx="185">
                  <c:v>533.77308256445758</c:v>
                </c:pt>
                <c:pt idx="186">
                  <c:v>532.61263187709892</c:v>
                </c:pt>
                <c:pt idx="187">
                  <c:v>531.26971763406993</c:v>
                </c:pt>
                <c:pt idx="188">
                  <c:v>529.95804641876464</c:v>
                </c:pt>
                <c:pt idx="189">
                  <c:v>528.52846707272283</c:v>
                </c:pt>
                <c:pt idx="190">
                  <c:v>527.44084863796945</c:v>
                </c:pt>
                <c:pt idx="191">
                  <c:v>526.43076295092442</c:v>
                </c:pt>
                <c:pt idx="192">
                  <c:v>525.45077450746203</c:v>
                </c:pt>
                <c:pt idx="193">
                  <c:v>524.46391284659626</c:v>
                </c:pt>
                <c:pt idx="194">
                  <c:v>523.72611908489046</c:v>
                </c:pt>
                <c:pt idx="195">
                  <c:v>523.18371057756622</c:v>
                </c:pt>
                <c:pt idx="196">
                  <c:v>522.6785113071154</c:v>
                </c:pt>
                <c:pt idx="197">
                  <c:v>522.29849164093434</c:v>
                </c:pt>
                <c:pt idx="198">
                  <c:v>521.92006852429449</c:v>
                </c:pt>
                <c:pt idx="199">
                  <c:v>521.52485587310321</c:v>
                </c:pt>
                <c:pt idx="200">
                  <c:v>521.36063173608522</c:v>
                </c:pt>
                <c:pt idx="201">
                  <c:v>521.08854134965486</c:v>
                </c:pt>
                <c:pt idx="202">
                  <c:v>520.86288472146816</c:v>
                </c:pt>
                <c:pt idx="203">
                  <c:v>520.62867063317776</c:v>
                </c:pt>
                <c:pt idx="204">
                  <c:v>520.5643537352737</c:v>
                </c:pt>
                <c:pt idx="205">
                  <c:v>520.54702457963538</c:v>
                </c:pt>
                <c:pt idx="206">
                  <c:v>520.53997769139824</c:v>
                </c:pt>
                <c:pt idx="207">
                  <c:v>520.40835874874335</c:v>
                </c:pt>
                <c:pt idx="208">
                  <c:v>520.16414986149755</c:v>
                </c:pt>
                <c:pt idx="209">
                  <c:v>519.89111404830714</c:v>
                </c:pt>
                <c:pt idx="210">
                  <c:v>519.60163595879249</c:v>
                </c:pt>
                <c:pt idx="211">
                  <c:v>519.06698416360757</c:v>
                </c:pt>
                <c:pt idx="212">
                  <c:v>518.459228667145</c:v>
                </c:pt>
                <c:pt idx="213">
                  <c:v>517.6351500748616</c:v>
                </c:pt>
                <c:pt idx="214">
                  <c:v>516.78357594104693</c:v>
                </c:pt>
                <c:pt idx="215">
                  <c:v>515.90099353550829</c:v>
                </c:pt>
                <c:pt idx="216">
                  <c:v>514.859347793148</c:v>
                </c:pt>
                <c:pt idx="217">
                  <c:v>513.6962436480286</c:v>
                </c:pt>
                <c:pt idx="218">
                  <c:v>512.7244980961932</c:v>
                </c:pt>
                <c:pt idx="219">
                  <c:v>511.67959198698355</c:v>
                </c:pt>
                <c:pt idx="220">
                  <c:v>510.60138591598422</c:v>
                </c:pt>
                <c:pt idx="221">
                  <c:v>509.46874790431207</c:v>
                </c:pt>
                <c:pt idx="222">
                  <c:v>508.44079080689295</c:v>
                </c:pt>
                <c:pt idx="223">
                  <c:v>507.47096766030086</c:v>
                </c:pt>
                <c:pt idx="224">
                  <c:v>506.44924035494898</c:v>
                </c:pt>
                <c:pt idx="225">
                  <c:v>505.33781344124105</c:v>
                </c:pt>
                <c:pt idx="226">
                  <c:v>504.28341270108581</c:v>
                </c:pt>
                <c:pt idx="227">
                  <c:v>503.16030257240368</c:v>
                </c:pt>
                <c:pt idx="228">
                  <c:v>502.05891258181617</c:v>
                </c:pt>
                <c:pt idx="229">
                  <c:v>500.94629337351483</c:v>
                </c:pt>
                <c:pt idx="230">
                  <c:v>500.11186926500665</c:v>
                </c:pt>
                <c:pt idx="231">
                  <c:v>499.58170467096659</c:v>
                </c:pt>
                <c:pt idx="232">
                  <c:v>499.21431755240224</c:v>
                </c:pt>
                <c:pt idx="233">
                  <c:v>498.92971392591988</c:v>
                </c:pt>
                <c:pt idx="234">
                  <c:v>498.88549103561149</c:v>
                </c:pt>
                <c:pt idx="235">
                  <c:v>499.040809972364</c:v>
                </c:pt>
                <c:pt idx="236">
                  <c:v>499.32370669352366</c:v>
                </c:pt>
                <c:pt idx="237">
                  <c:v>499.58861814200679</c:v>
                </c:pt>
                <c:pt idx="238">
                  <c:v>499.8901028719394</c:v>
                </c:pt>
                <c:pt idx="239">
                  <c:v>500.27135484010881</c:v>
                </c:pt>
                <c:pt idx="240">
                  <c:v>500.62873015221464</c:v>
                </c:pt>
                <c:pt idx="241">
                  <c:v>500.83710467905166</c:v>
                </c:pt>
                <c:pt idx="242">
                  <c:v>500.8603784105369</c:v>
                </c:pt>
                <c:pt idx="243">
                  <c:v>500.82621321331499</c:v>
                </c:pt>
                <c:pt idx="244">
                  <c:v>500.95594522110599</c:v>
                </c:pt>
                <c:pt idx="245">
                  <c:v>501.09807210654202</c:v>
                </c:pt>
                <c:pt idx="246">
                  <c:v>501.26368288351495</c:v>
                </c:pt>
                <c:pt idx="247">
                  <c:v>501.69440911505518</c:v>
                </c:pt>
                <c:pt idx="248">
                  <c:v>502.36753583424724</c:v>
                </c:pt>
                <c:pt idx="249">
                  <c:v>503.28886518423172</c:v>
                </c:pt>
                <c:pt idx="250">
                  <c:v>504.62069560536344</c:v>
                </c:pt>
                <c:pt idx="251">
                  <c:v>505.94228107870208</c:v>
                </c:pt>
                <c:pt idx="252">
                  <c:v>507.12747292161237</c:v>
                </c:pt>
                <c:pt idx="253">
                  <c:v>508.22694823861389</c:v>
                </c:pt>
                <c:pt idx="254">
                  <c:v>509.20756756669601</c:v>
                </c:pt>
                <c:pt idx="255">
                  <c:v>509.8463434549713</c:v>
                </c:pt>
                <c:pt idx="256">
                  <c:v>510.17357260947722</c:v>
                </c:pt>
                <c:pt idx="257">
                  <c:v>510.33030122538219</c:v>
                </c:pt>
                <c:pt idx="258">
                  <c:v>510.28212548012982</c:v>
                </c:pt>
                <c:pt idx="259">
                  <c:v>510.00683260551273</c:v>
                </c:pt>
                <c:pt idx="260">
                  <c:v>509.52110608358885</c:v>
                </c:pt>
                <c:pt idx="261">
                  <c:v>508.61613789550012</c:v>
                </c:pt>
                <c:pt idx="262">
                  <c:v>507.72447594496697</c:v>
                </c:pt>
                <c:pt idx="263">
                  <c:v>507.04890533406154</c:v>
                </c:pt>
                <c:pt idx="264">
                  <c:v>506.44189098577772</c:v>
                </c:pt>
                <c:pt idx="265">
                  <c:v>506.10950580297327</c:v>
                </c:pt>
                <c:pt idx="266">
                  <c:v>505.78941508912118</c:v>
                </c:pt>
                <c:pt idx="267">
                  <c:v>505.5339219705653</c:v>
                </c:pt>
                <c:pt idx="268">
                  <c:v>505.33325842546122</c:v>
                </c:pt>
                <c:pt idx="269">
                  <c:v>505.06117182875226</c:v>
                </c:pt>
                <c:pt idx="270">
                  <c:v>504.8030717565336</c:v>
                </c:pt>
                <c:pt idx="271">
                  <c:v>504.57833290346952</c:v>
                </c:pt>
                <c:pt idx="272">
                  <c:v>504.24544577710117</c:v>
                </c:pt>
                <c:pt idx="273">
                  <c:v>504.28049665795879</c:v>
                </c:pt>
                <c:pt idx="274">
                  <c:v>504.25311590817267</c:v>
                </c:pt>
                <c:pt idx="275">
                  <c:v>504.14716390137653</c:v>
                </c:pt>
                <c:pt idx="276">
                  <c:v>503.84092067202351</c:v>
                </c:pt>
                <c:pt idx="277">
                  <c:v>503.56964031574256</c:v>
                </c:pt>
                <c:pt idx="278">
                  <c:v>503.31790793151561</c:v>
                </c:pt>
                <c:pt idx="279">
                  <c:v>503.04843317616991</c:v>
                </c:pt>
                <c:pt idx="280">
                  <c:v>502.68878354197437</c:v>
                </c:pt>
                <c:pt idx="281">
                  <c:v>502.19135940796036</c:v>
                </c:pt>
                <c:pt idx="282">
                  <c:v>501.67288590040039</c:v>
                </c:pt>
                <c:pt idx="283">
                  <c:v>501.30310125459368</c:v>
                </c:pt>
                <c:pt idx="284">
                  <c:v>500.68105982117874</c:v>
                </c:pt>
                <c:pt idx="285">
                  <c:v>500.10608463151385</c:v>
                </c:pt>
                <c:pt idx="286">
                  <c:v>499.70741843608272</c:v>
                </c:pt>
                <c:pt idx="287">
                  <c:v>499.65975893715444</c:v>
                </c:pt>
                <c:pt idx="288">
                  <c:v>499.74202203383447</c:v>
                </c:pt>
                <c:pt idx="289">
                  <c:v>499.82999383343798</c:v>
                </c:pt>
                <c:pt idx="290">
                  <c:v>500.14752564078333</c:v>
                </c:pt>
                <c:pt idx="291">
                  <c:v>500.74099603999315</c:v>
                </c:pt>
                <c:pt idx="292">
                  <c:v>501.50347881178482</c:v>
                </c:pt>
                <c:pt idx="293">
                  <c:v>502.35912402914624</c:v>
                </c:pt>
                <c:pt idx="294">
                  <c:v>503.34917672463513</c:v>
                </c:pt>
                <c:pt idx="295">
                  <c:v>504.31400740375369</c:v>
                </c:pt>
                <c:pt idx="296">
                  <c:v>505.33844242793532</c:v>
                </c:pt>
                <c:pt idx="297">
                  <c:v>506.49808103123962</c:v>
                </c:pt>
                <c:pt idx="298">
                  <c:v>507.61487354738165</c:v>
                </c:pt>
                <c:pt idx="299">
                  <c:v>508.77442108997241</c:v>
                </c:pt>
                <c:pt idx="300">
                  <c:v>510.09422147156607</c:v>
                </c:pt>
                <c:pt idx="301">
                  <c:v>511.54510890224941</c:v>
                </c:pt>
                <c:pt idx="302">
                  <c:v>513.06000896610738</c:v>
                </c:pt>
                <c:pt idx="303">
                  <c:v>515.20371989086482</c:v>
                </c:pt>
                <c:pt idx="304">
                  <c:v>517.63900140020962</c:v>
                </c:pt>
                <c:pt idx="305">
                  <c:v>520.1242835810931</c:v>
                </c:pt>
                <c:pt idx="306">
                  <c:v>522.5650105275289</c:v>
                </c:pt>
                <c:pt idx="307">
                  <c:v>524.86990062386019</c:v>
                </c:pt>
                <c:pt idx="308">
                  <c:v>527.2095417759067</c:v>
                </c:pt>
                <c:pt idx="309">
                  <c:v>529.52407735620159</c:v>
                </c:pt>
                <c:pt idx="310">
                  <c:v>532.20728088709166</c:v>
                </c:pt>
                <c:pt idx="311">
                  <c:v>534.94636101140213</c:v>
                </c:pt>
                <c:pt idx="312">
                  <c:v>537.28282023815507</c:v>
                </c:pt>
                <c:pt idx="313">
                  <c:v>539.33272134472259</c:v>
                </c:pt>
                <c:pt idx="314">
                  <c:v>540.70877082111372</c:v>
                </c:pt>
                <c:pt idx="315">
                  <c:v>542.28204428139395</c:v>
                </c:pt>
                <c:pt idx="316">
                  <c:v>544.25774287697732</c:v>
                </c:pt>
                <c:pt idx="317">
                  <c:v>546.48892653247822</c:v>
                </c:pt>
                <c:pt idx="318">
                  <c:v>549.37760070697675</c:v>
                </c:pt>
                <c:pt idx="319">
                  <c:v>552.48337116963023</c:v>
                </c:pt>
                <c:pt idx="320">
                  <c:v>555.45380627813256</c:v>
                </c:pt>
                <c:pt idx="321">
                  <c:v>558.24382762488392</c:v>
                </c:pt>
                <c:pt idx="322">
                  <c:v>560.99416296105528</c:v>
                </c:pt>
                <c:pt idx="323">
                  <c:v>563.87290921874137</c:v>
                </c:pt>
                <c:pt idx="324">
                  <c:v>566.84377428033895</c:v>
                </c:pt>
                <c:pt idx="325">
                  <c:v>570.02454295063933</c:v>
                </c:pt>
                <c:pt idx="326">
                  <c:v>572.96345242968789</c:v>
                </c:pt>
                <c:pt idx="327">
                  <c:v>575.42030893295407</c:v>
                </c:pt>
                <c:pt idx="328">
                  <c:v>577.63277603757717</c:v>
                </c:pt>
                <c:pt idx="329">
                  <c:v>579.28320810609443</c:v>
                </c:pt>
                <c:pt idx="330">
                  <c:v>580.46562594286422</c:v>
                </c:pt>
                <c:pt idx="331">
                  <c:v>581.63183578349515</c:v>
                </c:pt>
                <c:pt idx="332">
                  <c:v>582.41287778369679</c:v>
                </c:pt>
                <c:pt idx="333">
                  <c:v>582.99318302916424</c:v>
                </c:pt>
                <c:pt idx="334">
                  <c:v>583.50722667324851</c:v>
                </c:pt>
                <c:pt idx="335">
                  <c:v>584.00706268281488</c:v>
                </c:pt>
                <c:pt idx="336">
                  <c:v>584.16649708305044</c:v>
                </c:pt>
                <c:pt idx="337">
                  <c:v>584.06668999153419</c:v>
                </c:pt>
                <c:pt idx="338">
                  <c:v>583.86069864137073</c:v>
                </c:pt>
                <c:pt idx="339">
                  <c:v>583.58854856024266</c:v>
                </c:pt>
                <c:pt idx="340">
                  <c:v>583.31330940992655</c:v>
                </c:pt>
                <c:pt idx="341">
                  <c:v>583.14800146540847</c:v>
                </c:pt>
                <c:pt idx="342">
                  <c:v>582.93077624709997</c:v>
                </c:pt>
                <c:pt idx="343">
                  <c:v>582.86253963927493</c:v>
                </c:pt>
                <c:pt idx="344">
                  <c:v>583.01067520921947</c:v>
                </c:pt>
                <c:pt idx="345">
                  <c:v>583.19805290766431</c:v>
                </c:pt>
                <c:pt idx="346">
                  <c:v>583.39359440605028</c:v>
                </c:pt>
                <c:pt idx="347">
                  <c:v>583.67909876138356</c:v>
                </c:pt>
                <c:pt idx="348">
                  <c:v>583.89507097913975</c:v>
                </c:pt>
                <c:pt idx="349">
                  <c:v>584.07889863766604</c:v>
                </c:pt>
                <c:pt idx="350">
                  <c:v>584.25198392546463</c:v>
                </c:pt>
                <c:pt idx="351">
                  <c:v>584.34854816707423</c:v>
                </c:pt>
                <c:pt idx="352">
                  <c:v>584.27552403342531</c:v>
                </c:pt>
                <c:pt idx="353">
                  <c:v>584.1852750004989</c:v>
                </c:pt>
                <c:pt idx="354">
                  <c:v>584.01515988825588</c:v>
                </c:pt>
                <c:pt idx="355">
                  <c:v>583.64985265018504</c:v>
                </c:pt>
                <c:pt idx="356">
                  <c:v>583.21344672074986</c:v>
                </c:pt>
                <c:pt idx="357">
                  <c:v>582.79113041639266</c:v>
                </c:pt>
                <c:pt idx="358">
                  <c:v>582.30074990086257</c:v>
                </c:pt>
                <c:pt idx="359">
                  <c:v>581.76566713519594</c:v>
                </c:pt>
                <c:pt idx="360">
                  <c:v>581.17818541308486</c:v>
                </c:pt>
                <c:pt idx="361">
                  <c:v>580.57754701363081</c:v>
                </c:pt>
                <c:pt idx="362">
                  <c:v>579.92937547334213</c:v>
                </c:pt>
                <c:pt idx="363">
                  <c:v>579.29989688502792</c:v>
                </c:pt>
                <c:pt idx="364">
                  <c:v>578.6880238534801</c:v>
                </c:pt>
                <c:pt idx="365">
                  <c:v>578.08747069498997</c:v>
                </c:pt>
                <c:pt idx="366">
                  <c:v>577.47265889745358</c:v>
                </c:pt>
                <c:pt idx="367">
                  <c:v>576.88065023914612</c:v>
                </c:pt>
                <c:pt idx="368">
                  <c:v>576.25289721919887</c:v>
                </c:pt>
                <c:pt idx="369">
                  <c:v>575.73767212149676</c:v>
                </c:pt>
                <c:pt idx="370">
                  <c:v>575.34694824415431</c:v>
                </c:pt>
                <c:pt idx="371">
                  <c:v>574.98982773679802</c:v>
                </c:pt>
                <c:pt idx="372">
                  <c:v>574.70055268775968</c:v>
                </c:pt>
                <c:pt idx="373">
                  <c:v>574.46825420351661</c:v>
                </c:pt>
                <c:pt idx="374">
                  <c:v>574.38125402619926</c:v>
                </c:pt>
                <c:pt idx="375">
                  <c:v>574.49520589893405</c:v>
                </c:pt>
                <c:pt idx="376">
                  <c:v>574.65455052138498</c:v>
                </c:pt>
                <c:pt idx="377">
                  <c:v>574.82246727648862</c:v>
                </c:pt>
                <c:pt idx="378">
                  <c:v>575.04899140158307</c:v>
                </c:pt>
                <c:pt idx="379">
                  <c:v>575.38051943378912</c:v>
                </c:pt>
                <c:pt idx="380">
                  <c:v>575.78158112424615</c:v>
                </c:pt>
                <c:pt idx="381">
                  <c:v>576.43930767987831</c:v>
                </c:pt>
                <c:pt idx="382">
                  <c:v>577.45396716116909</c:v>
                </c:pt>
                <c:pt idx="383">
                  <c:v>578.50812304778128</c:v>
                </c:pt>
                <c:pt idx="384">
                  <c:v>579.47302528687931</c:v>
                </c:pt>
                <c:pt idx="385">
                  <c:v>580.29173554818544</c:v>
                </c:pt>
                <c:pt idx="386">
                  <c:v>580.92866205127586</c:v>
                </c:pt>
                <c:pt idx="387">
                  <c:v>581.50244810713104</c:v>
                </c:pt>
                <c:pt idx="388">
                  <c:v>582.08873196666889</c:v>
                </c:pt>
                <c:pt idx="389">
                  <c:v>582.5886591890926</c:v>
                </c:pt>
                <c:pt idx="390">
                  <c:v>582.88300823091129</c:v>
                </c:pt>
                <c:pt idx="391">
                  <c:v>582.98457910253683</c:v>
                </c:pt>
                <c:pt idx="392">
                  <c:v>582.70790240190047</c:v>
                </c:pt>
                <c:pt idx="393">
                  <c:v>582.07304545223769</c:v>
                </c:pt>
                <c:pt idx="394">
                  <c:v>581.34966359963641</c:v>
                </c:pt>
                <c:pt idx="395">
                  <c:v>580.69247514707331</c:v>
                </c:pt>
                <c:pt idx="396">
                  <c:v>580.01458845930199</c:v>
                </c:pt>
                <c:pt idx="397">
                  <c:v>579.27734409854804</c:v>
                </c:pt>
                <c:pt idx="398">
                  <c:v>578.51740823565626</c:v>
                </c:pt>
                <c:pt idx="399">
                  <c:v>577.72963448001656</c:v>
                </c:pt>
                <c:pt idx="400">
                  <c:v>576.94470765601955</c:v>
                </c:pt>
                <c:pt idx="401">
                  <c:v>576.20835693938523</c:v>
                </c:pt>
                <c:pt idx="402">
                  <c:v>575.48825647981471</c:v>
                </c:pt>
                <c:pt idx="403">
                  <c:v>574.82597745307237</c:v>
                </c:pt>
                <c:pt idx="404">
                  <c:v>574.14893378206864</c:v>
                </c:pt>
                <c:pt idx="405">
                  <c:v>573.46828208812087</c:v>
                </c:pt>
                <c:pt idx="406">
                  <c:v>572.73494061469864</c:v>
                </c:pt>
                <c:pt idx="407">
                  <c:v>571.93641782754321</c:v>
                </c:pt>
                <c:pt idx="408">
                  <c:v>571.12659134357966</c:v>
                </c:pt>
                <c:pt idx="409">
                  <c:v>570.31150927162264</c:v>
                </c:pt>
                <c:pt idx="410">
                  <c:v>569.49623253297682</c:v>
                </c:pt>
                <c:pt idx="411">
                  <c:v>568.77433510439516</c:v>
                </c:pt>
                <c:pt idx="412">
                  <c:v>568.140329678738</c:v>
                </c:pt>
                <c:pt idx="413">
                  <c:v>567.59787945798053</c:v>
                </c:pt>
                <c:pt idx="414">
                  <c:v>567.08944943030144</c:v>
                </c:pt>
                <c:pt idx="415">
                  <c:v>566.62878063948153</c:v>
                </c:pt>
                <c:pt idx="416">
                  <c:v>566.25284787221415</c:v>
                </c:pt>
                <c:pt idx="417">
                  <c:v>565.98931049010446</c:v>
                </c:pt>
                <c:pt idx="418">
                  <c:v>565.8478844398137</c:v>
                </c:pt>
                <c:pt idx="419">
                  <c:v>565.71936402070219</c:v>
                </c:pt>
                <c:pt idx="420">
                  <c:v>565.67786105888638</c:v>
                </c:pt>
                <c:pt idx="421">
                  <c:v>565.66506736973827</c:v>
                </c:pt>
                <c:pt idx="422">
                  <c:v>565.58217851425354</c:v>
                </c:pt>
                <c:pt idx="423">
                  <c:v>565.40762656513277</c:v>
                </c:pt>
                <c:pt idx="424">
                  <c:v>565.09186350307175</c:v>
                </c:pt>
                <c:pt idx="425">
                  <c:v>564.7016549367595</c:v>
                </c:pt>
                <c:pt idx="426">
                  <c:v>564.25601190675377</c:v>
                </c:pt>
                <c:pt idx="427">
                  <c:v>563.74807231368573</c:v>
                </c:pt>
                <c:pt idx="428">
                  <c:v>563.19032302658786</c:v>
                </c:pt>
                <c:pt idx="429">
                  <c:v>562.62512403847859</c:v>
                </c:pt>
                <c:pt idx="430">
                  <c:v>562.0835370658823</c:v>
                </c:pt>
                <c:pt idx="431">
                  <c:v>561.51463030065338</c:v>
                </c:pt>
                <c:pt idx="432">
                  <c:v>560.92675467267202</c:v>
                </c:pt>
                <c:pt idx="433">
                  <c:v>560.35107852669069</c:v>
                </c:pt>
                <c:pt idx="434">
                  <c:v>559.77290841839715</c:v>
                </c:pt>
                <c:pt idx="435">
                  <c:v>559.2337779706836</c:v>
                </c:pt>
                <c:pt idx="436">
                  <c:v>558.72350714037452</c:v>
                </c:pt>
                <c:pt idx="437">
                  <c:v>558.2776824550084</c:v>
                </c:pt>
                <c:pt idx="438">
                  <c:v>557.92487779840872</c:v>
                </c:pt>
                <c:pt idx="439">
                  <c:v>557.58219081029074</c:v>
                </c:pt>
                <c:pt idx="440">
                  <c:v>557.29980982986592</c:v>
                </c:pt>
                <c:pt idx="441">
                  <c:v>557.0640898483914</c:v>
                </c:pt>
                <c:pt idx="442">
                  <c:v>556.88640054307257</c:v>
                </c:pt>
                <c:pt idx="443">
                  <c:v>556.76998040184344</c:v>
                </c:pt>
                <c:pt idx="444">
                  <c:v>556.70903930047018</c:v>
                </c:pt>
                <c:pt idx="445">
                  <c:v>556.72227710140487</c:v>
                </c:pt>
                <c:pt idx="446">
                  <c:v>556.85787881622173</c:v>
                </c:pt>
                <c:pt idx="447">
                  <c:v>557.14280795792286</c:v>
                </c:pt>
                <c:pt idx="448">
                  <c:v>557.3933286192887</c:v>
                </c:pt>
                <c:pt idx="449">
                  <c:v>557.57380755520046</c:v>
                </c:pt>
                <c:pt idx="450">
                  <c:v>557.78249241009041</c:v>
                </c:pt>
                <c:pt idx="451">
                  <c:v>558.1614157761951</c:v>
                </c:pt>
                <c:pt idx="452">
                  <c:v>558.73840208434717</c:v>
                </c:pt>
                <c:pt idx="453">
                  <c:v>559.41275641072923</c:v>
                </c:pt>
                <c:pt idx="454">
                  <c:v>560.06538900424175</c:v>
                </c:pt>
                <c:pt idx="455">
                  <c:v>560.83460735041888</c:v>
                </c:pt>
                <c:pt idx="456">
                  <c:v>561.89529346269399</c:v>
                </c:pt>
                <c:pt idx="457">
                  <c:v>562.89873685277053</c:v>
                </c:pt>
                <c:pt idx="458">
                  <c:v>563.76279517396927</c:v>
                </c:pt>
                <c:pt idx="459">
                  <c:v>564.6388243898549</c:v>
                </c:pt>
                <c:pt idx="460">
                  <c:v>565.61488317126998</c:v>
                </c:pt>
                <c:pt idx="461">
                  <c:v>566.64180999721214</c:v>
                </c:pt>
                <c:pt idx="462">
                  <c:v>567.91462621744301</c:v>
                </c:pt>
                <c:pt idx="463">
                  <c:v>569.08120433105023</c:v>
                </c:pt>
                <c:pt idx="464">
                  <c:v>570.0471182426852</c:v>
                </c:pt>
                <c:pt idx="465">
                  <c:v>570.89165655830368</c:v>
                </c:pt>
                <c:pt idx="466">
                  <c:v>571.50267927376501</c:v>
                </c:pt>
                <c:pt idx="467">
                  <c:v>571.71207377496751</c:v>
                </c:pt>
                <c:pt idx="468">
                  <c:v>571.88671639869801</c:v>
                </c:pt>
                <c:pt idx="469">
                  <c:v>572.10344658244219</c:v>
                </c:pt>
                <c:pt idx="470">
                  <c:v>572.33124715661972</c:v>
                </c:pt>
                <c:pt idx="471">
                  <c:v>572.44283710769764</c:v>
                </c:pt>
                <c:pt idx="472">
                  <c:v>572.45577712222507</c:v>
                </c:pt>
                <c:pt idx="473">
                  <c:v>571.99286050498097</c:v>
                </c:pt>
                <c:pt idx="474">
                  <c:v>571.35039727164587</c:v>
                </c:pt>
                <c:pt idx="475">
                  <c:v>570.68890549003038</c:v>
                </c:pt>
                <c:pt idx="476">
                  <c:v>570.08553706977773</c:v>
                </c:pt>
                <c:pt idx="477">
                  <c:v>569.54879987992808</c:v>
                </c:pt>
                <c:pt idx="478">
                  <c:v>569.06592223570556</c:v>
                </c:pt>
                <c:pt idx="479">
                  <c:v>568.61011532289365</c:v>
                </c:pt>
                <c:pt idx="480">
                  <c:v>568.14025931812364</c:v>
                </c:pt>
                <c:pt idx="481">
                  <c:v>567.68215736441573</c:v>
                </c:pt>
                <c:pt idx="482">
                  <c:v>567.22965424669803</c:v>
                </c:pt>
                <c:pt idx="483">
                  <c:v>566.84151902056647</c:v>
                </c:pt>
                <c:pt idx="484">
                  <c:v>566.47569720342767</c:v>
                </c:pt>
                <c:pt idx="485">
                  <c:v>566.14211417605657</c:v>
                </c:pt>
                <c:pt idx="486">
                  <c:v>565.85970834621651</c:v>
                </c:pt>
                <c:pt idx="487">
                  <c:v>565.62019793038326</c:v>
                </c:pt>
                <c:pt idx="488">
                  <c:v>565.37175877971561</c:v>
                </c:pt>
                <c:pt idx="489">
                  <c:v>565.07639737739191</c:v>
                </c:pt>
                <c:pt idx="490">
                  <c:v>564.72463585607704</c:v>
                </c:pt>
                <c:pt idx="491">
                  <c:v>564.36777619247835</c:v>
                </c:pt>
                <c:pt idx="492">
                  <c:v>563.97623347811952</c:v>
                </c:pt>
                <c:pt idx="493">
                  <c:v>563.57916121239259</c:v>
                </c:pt>
                <c:pt idx="494">
                  <c:v>563.1187688342194</c:v>
                </c:pt>
                <c:pt idx="495">
                  <c:v>562.66422701583951</c:v>
                </c:pt>
                <c:pt idx="496">
                  <c:v>562.25335687807251</c:v>
                </c:pt>
                <c:pt idx="497">
                  <c:v>561.85577273662898</c:v>
                </c:pt>
                <c:pt idx="498">
                  <c:v>561.43445312091626</c:v>
                </c:pt>
                <c:pt idx="499">
                  <c:v>560.96584663564659</c:v>
                </c:pt>
                <c:pt idx="500">
                  <c:v>560.53263351153282</c:v>
                </c:pt>
                <c:pt idx="501">
                  <c:v>560.12411763686134</c:v>
                </c:pt>
                <c:pt idx="502">
                  <c:v>559.70832292923512</c:v>
                </c:pt>
                <c:pt idx="503">
                  <c:v>559.33082773364015</c:v>
                </c:pt>
                <c:pt idx="504">
                  <c:v>559.00935498731894</c:v>
                </c:pt>
                <c:pt idx="505">
                  <c:v>558.71249934603316</c:v>
                </c:pt>
                <c:pt idx="506">
                  <c:v>558.38194977516162</c:v>
                </c:pt>
                <c:pt idx="507">
                  <c:v>558.05654862022163</c:v>
                </c:pt>
                <c:pt idx="508">
                  <c:v>557.76159666105957</c:v>
                </c:pt>
                <c:pt idx="509">
                  <c:v>557.59368786447055</c:v>
                </c:pt>
                <c:pt idx="510">
                  <c:v>557.49903534536941</c:v>
                </c:pt>
                <c:pt idx="511">
                  <c:v>557.45131416673553</c:v>
                </c:pt>
                <c:pt idx="512">
                  <c:v>557.46904077410079</c:v>
                </c:pt>
                <c:pt idx="513">
                  <c:v>557.47193715737274</c:v>
                </c:pt>
                <c:pt idx="514">
                  <c:v>557.45448466020707</c:v>
                </c:pt>
                <c:pt idx="515">
                  <c:v>557.38648408768142</c:v>
                </c:pt>
                <c:pt idx="516">
                  <c:v>557.39653639521066</c:v>
                </c:pt>
                <c:pt idx="517">
                  <c:v>557.80569784256829</c:v>
                </c:pt>
                <c:pt idx="518">
                  <c:v>558.27634324622693</c:v>
                </c:pt>
                <c:pt idx="519">
                  <c:v>558.78891858748693</c:v>
                </c:pt>
                <c:pt idx="520">
                  <c:v>559.16574943427213</c:v>
                </c:pt>
                <c:pt idx="521">
                  <c:v>559.50785892994645</c:v>
                </c:pt>
                <c:pt idx="522">
                  <c:v>559.79559955707009</c:v>
                </c:pt>
                <c:pt idx="523">
                  <c:v>560.27536532539978</c:v>
                </c:pt>
                <c:pt idx="524">
                  <c:v>560.95177174949231</c:v>
                </c:pt>
                <c:pt idx="525">
                  <c:v>562.17069963581173</c:v>
                </c:pt>
                <c:pt idx="526">
                  <c:v>563.69178996050607</c:v>
                </c:pt>
                <c:pt idx="527">
                  <c:v>565.17507805094613</c:v>
                </c:pt>
                <c:pt idx="528">
                  <c:v>566.3321876963837</c:v>
                </c:pt>
                <c:pt idx="529">
                  <c:v>567.34607304912686</c:v>
                </c:pt>
                <c:pt idx="530">
                  <c:v>568.34969750322659</c:v>
                </c:pt>
                <c:pt idx="531">
                  <c:v>569.46197073642963</c:v>
                </c:pt>
                <c:pt idx="532">
                  <c:v>570.64168509216506</c:v>
                </c:pt>
                <c:pt idx="533">
                  <c:v>571.90824805188458</c:v>
                </c:pt>
                <c:pt idx="534">
                  <c:v>572.97943702902171</c:v>
                </c:pt>
                <c:pt idx="535">
                  <c:v>573.87634530892387</c:v>
                </c:pt>
                <c:pt idx="536">
                  <c:v>574.52613105549199</c:v>
                </c:pt>
                <c:pt idx="537">
                  <c:v>575.01305866397274</c:v>
                </c:pt>
                <c:pt idx="538">
                  <c:v>575.48649407364564</c:v>
                </c:pt>
                <c:pt idx="539">
                  <c:v>575.91711588865974</c:v>
                </c:pt>
                <c:pt idx="540">
                  <c:v>576.3777823760156</c:v>
                </c:pt>
                <c:pt idx="541">
                  <c:v>576.80507888001694</c:v>
                </c:pt>
                <c:pt idx="542">
                  <c:v>577.09224680083446</c:v>
                </c:pt>
                <c:pt idx="543">
                  <c:v>577.29584385376813</c:v>
                </c:pt>
                <c:pt idx="544">
                  <c:v>577.41965588797041</c:v>
                </c:pt>
                <c:pt idx="545">
                  <c:v>577.50815392900574</c:v>
                </c:pt>
                <c:pt idx="546">
                  <c:v>577.60854208483204</c:v>
                </c:pt>
                <c:pt idx="547">
                  <c:v>577.46113915789726</c:v>
                </c:pt>
                <c:pt idx="548">
                  <c:v>577.32989870498682</c:v>
                </c:pt>
                <c:pt idx="549">
                  <c:v>577.30149411875925</c:v>
                </c:pt>
                <c:pt idx="550">
                  <c:v>577.24782726464218</c:v>
                </c:pt>
                <c:pt idx="551">
                  <c:v>577.26476360696972</c:v>
                </c:pt>
                <c:pt idx="552">
                  <c:v>577.21924410373913</c:v>
                </c:pt>
                <c:pt idx="553">
                  <c:v>577.26852365575712</c:v>
                </c:pt>
                <c:pt idx="554">
                  <c:v>577.46511786074961</c:v>
                </c:pt>
                <c:pt idx="555">
                  <c:v>577.92531909363993</c:v>
                </c:pt>
                <c:pt idx="556">
                  <c:v>578.66512431127001</c:v>
                </c:pt>
                <c:pt idx="557">
                  <c:v>579.45869435933253</c:v>
                </c:pt>
                <c:pt idx="558">
                  <c:v>580.16934796355315</c:v>
                </c:pt>
                <c:pt idx="559">
                  <c:v>580.68556343665307</c:v>
                </c:pt>
                <c:pt idx="560">
                  <c:v>581.13730688839632</c:v>
                </c:pt>
                <c:pt idx="561">
                  <c:v>581.6739553913402</c:v>
                </c:pt>
                <c:pt idx="562">
                  <c:v>582.2687850555468</c:v>
                </c:pt>
                <c:pt idx="563">
                  <c:v>583.03204626135675</c:v>
                </c:pt>
                <c:pt idx="564">
                  <c:v>584.03839580930912</c:v>
                </c:pt>
                <c:pt idx="565">
                  <c:v>585.06509346634471</c:v>
                </c:pt>
                <c:pt idx="566">
                  <c:v>585.93190816853576</c:v>
                </c:pt>
                <c:pt idx="567">
                  <c:v>586.47888895942447</c:v>
                </c:pt>
                <c:pt idx="568">
                  <c:v>587.00690789534701</c:v>
                </c:pt>
                <c:pt idx="569">
                  <c:v>588.18432617940005</c:v>
                </c:pt>
                <c:pt idx="570">
                  <c:v>589.55666844669065</c:v>
                </c:pt>
                <c:pt idx="571">
                  <c:v>591.35012242641255</c:v>
                </c:pt>
                <c:pt idx="572">
                  <c:v>593.42327170231306</c:v>
                </c:pt>
                <c:pt idx="573">
                  <c:v>595.99084418818052</c:v>
                </c:pt>
                <c:pt idx="574">
                  <c:v>598.65680062749914</c:v>
                </c:pt>
                <c:pt idx="575">
                  <c:v>601.11002138001868</c:v>
                </c:pt>
                <c:pt idx="576">
                  <c:v>603.44857459331286</c:v>
                </c:pt>
                <c:pt idx="577">
                  <c:v>605.7827060765544</c:v>
                </c:pt>
                <c:pt idx="578">
                  <c:v>608.21281730397595</c:v>
                </c:pt>
                <c:pt idx="579">
                  <c:v>610.56946919062693</c:v>
                </c:pt>
                <c:pt idx="580">
                  <c:v>612.44350026717666</c:v>
                </c:pt>
                <c:pt idx="581">
                  <c:v>614.25485670041462</c:v>
                </c:pt>
                <c:pt idx="582">
                  <c:v>615.59542314418093</c:v>
                </c:pt>
                <c:pt idx="583">
                  <c:v>616.62564353436892</c:v>
                </c:pt>
                <c:pt idx="584">
                  <c:v>617.0207159634673</c:v>
                </c:pt>
                <c:pt idx="585">
                  <c:v>617.11822175177701</c:v>
                </c:pt>
                <c:pt idx="586">
                  <c:v>617.13403019926818</c:v>
                </c:pt>
                <c:pt idx="587">
                  <c:v>617.10497069519249</c:v>
                </c:pt>
                <c:pt idx="588">
                  <c:v>616.96554031094536</c:v>
                </c:pt>
                <c:pt idx="589">
                  <c:v>616.72135032555025</c:v>
                </c:pt>
                <c:pt idx="590">
                  <c:v>616.47845245568271</c:v>
                </c:pt>
                <c:pt idx="591">
                  <c:v>616.10791813748892</c:v>
                </c:pt>
                <c:pt idx="592">
                  <c:v>615.64896807169237</c:v>
                </c:pt>
                <c:pt idx="593">
                  <c:v>615.18709365762311</c:v>
                </c:pt>
                <c:pt idx="594">
                  <c:v>614.663574956346</c:v>
                </c:pt>
                <c:pt idx="595">
                  <c:v>614.20101231229989</c:v>
                </c:pt>
                <c:pt idx="596">
                  <c:v>613.80534385080273</c:v>
                </c:pt>
                <c:pt idx="597">
                  <c:v>613.4325184004706</c:v>
                </c:pt>
                <c:pt idx="598">
                  <c:v>613.08279639119837</c:v>
                </c:pt>
                <c:pt idx="599">
                  <c:v>612.79020671015098</c:v>
                </c:pt>
                <c:pt idx="600">
                  <c:v>612.56152912256198</c:v>
                </c:pt>
                <c:pt idx="601">
                  <c:v>612.31828997561831</c:v>
                </c:pt>
                <c:pt idx="602">
                  <c:v>612.14368966332711</c:v>
                </c:pt>
                <c:pt idx="603">
                  <c:v>612.01433214502765</c:v>
                </c:pt>
                <c:pt idx="604">
                  <c:v>611.87017930461593</c:v>
                </c:pt>
                <c:pt idx="605">
                  <c:v>611.72759452524417</c:v>
                </c:pt>
                <c:pt idx="606">
                  <c:v>611.54782664356276</c:v>
                </c:pt>
                <c:pt idx="607">
                  <c:v>611.40380206444672</c:v>
                </c:pt>
                <c:pt idx="608">
                  <c:v>611.28850684952204</c:v>
                </c:pt>
                <c:pt idx="609">
                  <c:v>611.27263289713778</c:v>
                </c:pt>
                <c:pt idx="610">
                  <c:v>611.27390934288735</c:v>
                </c:pt>
                <c:pt idx="611">
                  <c:v>611.25984323043258</c:v>
                </c:pt>
                <c:pt idx="612">
                  <c:v>611.26374846098201</c:v>
                </c:pt>
                <c:pt idx="613">
                  <c:v>611.2017913305491</c:v>
                </c:pt>
                <c:pt idx="614">
                  <c:v>611.08250650845423</c:v>
                </c:pt>
                <c:pt idx="615">
                  <c:v>610.98048888891014</c:v>
                </c:pt>
                <c:pt idx="616">
                  <c:v>610.90814126669841</c:v>
                </c:pt>
                <c:pt idx="617">
                  <c:v>610.78855961443253</c:v>
                </c:pt>
                <c:pt idx="618">
                  <c:v>610.54832128310227</c:v>
                </c:pt>
                <c:pt idx="619">
                  <c:v>610.23440195282251</c:v>
                </c:pt>
                <c:pt idx="620">
                  <c:v>609.76963038106351</c:v>
                </c:pt>
                <c:pt idx="621">
                  <c:v>609.2634719051465</c:v>
                </c:pt>
                <c:pt idx="622">
                  <c:v>608.76985135543134</c:v>
                </c:pt>
                <c:pt idx="623">
                  <c:v>608.37551228397456</c:v>
                </c:pt>
                <c:pt idx="624">
                  <c:v>608.07935441186305</c:v>
                </c:pt>
                <c:pt idx="625">
                  <c:v>607.87724589426989</c:v>
                </c:pt>
                <c:pt idx="626">
                  <c:v>607.67238731975351</c:v>
                </c:pt>
                <c:pt idx="627">
                  <c:v>607.48751806426037</c:v>
                </c:pt>
                <c:pt idx="628">
                  <c:v>607.38967594955363</c:v>
                </c:pt>
                <c:pt idx="629">
                  <c:v>607.3420438840559</c:v>
                </c:pt>
                <c:pt idx="630">
                  <c:v>607.33442704141316</c:v>
                </c:pt>
                <c:pt idx="631">
                  <c:v>607.43306327433868</c:v>
                </c:pt>
                <c:pt idx="632">
                  <c:v>607.52599739410095</c:v>
                </c:pt>
                <c:pt idx="633">
                  <c:v>607.58868937815157</c:v>
                </c:pt>
                <c:pt idx="634">
                  <c:v>607.59963516722792</c:v>
                </c:pt>
                <c:pt idx="635">
                  <c:v>607.48120237935325</c:v>
                </c:pt>
                <c:pt idx="636">
                  <c:v>607.22181214206296</c:v>
                </c:pt>
                <c:pt idx="637">
                  <c:v>606.96565353367487</c:v>
                </c:pt>
                <c:pt idx="638">
                  <c:v>606.74343924686866</c:v>
                </c:pt>
                <c:pt idx="639">
                  <c:v>606.50431456173897</c:v>
                </c:pt>
                <c:pt idx="640">
                  <c:v>606.26418321726135</c:v>
                </c:pt>
                <c:pt idx="641">
                  <c:v>606.00514095984738</c:v>
                </c:pt>
                <c:pt idx="642">
                  <c:v>605.68144717582152</c:v>
                </c:pt>
                <c:pt idx="643">
                  <c:v>605.32073477646327</c:v>
                </c:pt>
                <c:pt idx="644">
                  <c:v>604.94421761881085</c:v>
                </c:pt>
                <c:pt idx="645">
                  <c:v>604.53632868302896</c:v>
                </c:pt>
                <c:pt idx="646">
                  <c:v>604.192226878052</c:v>
                </c:pt>
                <c:pt idx="647">
                  <c:v>603.90271862717134</c:v>
                </c:pt>
                <c:pt idx="648">
                  <c:v>603.56405091271256</c:v>
                </c:pt>
                <c:pt idx="649">
                  <c:v>603.16790882252599</c:v>
                </c:pt>
                <c:pt idx="650">
                  <c:v>602.73757021670713</c:v>
                </c:pt>
                <c:pt idx="651">
                  <c:v>602.25341716578691</c:v>
                </c:pt>
                <c:pt idx="652">
                  <c:v>601.74080976949722</c:v>
                </c:pt>
                <c:pt idx="653">
                  <c:v>601.20402742553586</c:v>
                </c:pt>
                <c:pt idx="654">
                  <c:v>600.68416096870624</c:v>
                </c:pt>
                <c:pt idx="655">
                  <c:v>600.17121343667009</c:v>
                </c:pt>
                <c:pt idx="656">
                  <c:v>599.63717715766188</c:v>
                </c:pt>
                <c:pt idx="657">
                  <c:v>599.06350837778075</c:v>
                </c:pt>
                <c:pt idx="658">
                  <c:v>598.55941038729804</c:v>
                </c:pt>
                <c:pt idx="659">
                  <c:v>598.10890478560952</c:v>
                </c:pt>
                <c:pt idx="660">
                  <c:v>597.70804645412136</c:v>
                </c:pt>
                <c:pt idx="661">
                  <c:v>597.32274662509917</c:v>
                </c:pt>
                <c:pt idx="662">
                  <c:v>597.04355622795913</c:v>
                </c:pt>
                <c:pt idx="663">
                  <c:v>596.78915413247694</c:v>
                </c:pt>
                <c:pt idx="664">
                  <c:v>596.53502397781222</c:v>
                </c:pt>
                <c:pt idx="665">
                  <c:v>596.32605378975813</c:v>
                </c:pt>
                <c:pt idx="666">
                  <c:v>596.15798616909751</c:v>
                </c:pt>
                <c:pt idx="667">
                  <c:v>596.01207896311382</c:v>
                </c:pt>
                <c:pt idx="668">
                  <c:v>595.87593156617322</c:v>
                </c:pt>
                <c:pt idx="669">
                  <c:v>595.6960963824605</c:v>
                </c:pt>
                <c:pt idx="670">
                  <c:v>595.46101761103989</c:v>
                </c:pt>
                <c:pt idx="671">
                  <c:v>595.16901969871253</c:v>
                </c:pt>
                <c:pt idx="672">
                  <c:v>594.87674527988997</c:v>
                </c:pt>
                <c:pt idx="673">
                  <c:v>594.52991536565787</c:v>
                </c:pt>
                <c:pt idx="674">
                  <c:v>594.19623895572397</c:v>
                </c:pt>
                <c:pt idx="675">
                  <c:v>593.89880491420593</c:v>
                </c:pt>
                <c:pt idx="676">
                  <c:v>593.5677471036538</c:v>
                </c:pt>
                <c:pt idx="677">
                  <c:v>593.21730383022282</c:v>
                </c:pt>
                <c:pt idx="678">
                  <c:v>592.84834279136169</c:v>
                </c:pt>
                <c:pt idx="679">
                  <c:v>592.55230586678431</c:v>
                </c:pt>
                <c:pt idx="680">
                  <c:v>592.31616519578563</c:v>
                </c:pt>
                <c:pt idx="681">
                  <c:v>592.29109289176529</c:v>
                </c:pt>
                <c:pt idx="682">
                  <c:v>592.30032783625472</c:v>
                </c:pt>
                <c:pt idx="683">
                  <c:v>592.30611296019106</c:v>
                </c:pt>
                <c:pt idx="684">
                  <c:v>592.28626408241348</c:v>
                </c:pt>
                <c:pt idx="685">
                  <c:v>592.2722910315548</c:v>
                </c:pt>
                <c:pt idx="686">
                  <c:v>592.250350072679</c:v>
                </c:pt>
                <c:pt idx="687">
                  <c:v>592.22344573898897</c:v>
                </c:pt>
                <c:pt idx="688">
                  <c:v>592.28197317026434</c:v>
                </c:pt>
                <c:pt idx="689">
                  <c:v>592.46108603967161</c:v>
                </c:pt>
                <c:pt idx="690">
                  <c:v>592.6109505619562</c:v>
                </c:pt>
                <c:pt idx="691">
                  <c:v>592.7411093823556</c:v>
                </c:pt>
                <c:pt idx="692">
                  <c:v>592.75806039707686</c:v>
                </c:pt>
                <c:pt idx="693">
                  <c:v>592.95479910763152</c:v>
                </c:pt>
                <c:pt idx="694">
                  <c:v>593.29765908310753</c:v>
                </c:pt>
                <c:pt idx="695">
                  <c:v>593.73268905074326</c:v>
                </c:pt>
                <c:pt idx="696">
                  <c:v>594.21258593858443</c:v>
                </c:pt>
                <c:pt idx="697">
                  <c:v>594.77248946766952</c:v>
                </c:pt>
                <c:pt idx="698">
                  <c:v>595.48368170310198</c:v>
                </c:pt>
                <c:pt idx="699">
                  <c:v>596.25330789707141</c:v>
                </c:pt>
                <c:pt idx="700">
                  <c:v>597.0353570352471</c:v>
                </c:pt>
                <c:pt idx="701">
                  <c:v>597.83918125592572</c:v>
                </c:pt>
                <c:pt idx="702">
                  <c:v>598.72988397006816</c:v>
                </c:pt>
                <c:pt idx="703">
                  <c:v>599.74788010693112</c:v>
                </c:pt>
                <c:pt idx="704">
                  <c:v>600.66270320171293</c:v>
                </c:pt>
                <c:pt idx="705">
                  <c:v>601.47770585085232</c:v>
                </c:pt>
                <c:pt idx="706">
                  <c:v>602.23624576172597</c:v>
                </c:pt>
                <c:pt idx="707">
                  <c:v>602.98502419321369</c:v>
                </c:pt>
                <c:pt idx="708">
                  <c:v>603.71879200402736</c:v>
                </c:pt>
                <c:pt idx="709">
                  <c:v>604.34097456609993</c:v>
                </c:pt>
                <c:pt idx="710">
                  <c:v>604.80111527801751</c:v>
                </c:pt>
                <c:pt idx="711">
                  <c:v>605.14852938558067</c:v>
                </c:pt>
                <c:pt idx="712">
                  <c:v>605.48240802925216</c:v>
                </c:pt>
                <c:pt idx="713">
                  <c:v>605.77585647050046</c:v>
                </c:pt>
                <c:pt idx="714">
                  <c:v>605.97895159075017</c:v>
                </c:pt>
                <c:pt idx="715">
                  <c:v>606.16543459428476</c:v>
                </c:pt>
                <c:pt idx="716">
                  <c:v>606.31454058977272</c:v>
                </c:pt>
                <c:pt idx="717">
                  <c:v>606.62014854597976</c:v>
                </c:pt>
                <c:pt idx="718">
                  <c:v>606.9249588885524</c:v>
                </c:pt>
                <c:pt idx="719">
                  <c:v>607.36798945160797</c:v>
                </c:pt>
                <c:pt idx="720">
                  <c:v>607.82698970363685</c:v>
                </c:pt>
                <c:pt idx="721">
                  <c:v>608.28949925624397</c:v>
                </c:pt>
                <c:pt idx="722">
                  <c:v>608.75357585849702</c:v>
                </c:pt>
                <c:pt idx="723">
                  <c:v>609.16799138887461</c:v>
                </c:pt>
                <c:pt idx="724">
                  <c:v>609.4840741920035</c:v>
                </c:pt>
                <c:pt idx="725">
                  <c:v>609.70269091873422</c:v>
                </c:pt>
                <c:pt idx="726">
                  <c:v>609.81687923969196</c:v>
                </c:pt>
                <c:pt idx="727">
                  <c:v>609.8861617310323</c:v>
                </c:pt>
                <c:pt idx="728">
                  <c:v>609.79035588014585</c:v>
                </c:pt>
                <c:pt idx="729">
                  <c:v>609.6140059581586</c:v>
                </c:pt>
                <c:pt idx="730">
                  <c:v>609.19751729856159</c:v>
                </c:pt>
                <c:pt idx="731">
                  <c:v>608.72591755835231</c:v>
                </c:pt>
                <c:pt idx="732">
                  <c:v>608.25566241135425</c:v>
                </c:pt>
                <c:pt idx="733">
                  <c:v>607.7611611320998</c:v>
                </c:pt>
                <c:pt idx="734">
                  <c:v>607.28488950985366</c:v>
                </c:pt>
                <c:pt idx="735">
                  <c:v>606.83042826370888</c:v>
                </c:pt>
                <c:pt idx="736">
                  <c:v>606.38673684073183</c:v>
                </c:pt>
                <c:pt idx="737">
                  <c:v>605.96571713149774</c:v>
                </c:pt>
                <c:pt idx="738">
                  <c:v>605.56991934477935</c:v>
                </c:pt>
                <c:pt idx="739">
                  <c:v>605.2440025573635</c:v>
                </c:pt>
                <c:pt idx="740">
                  <c:v>605.06283435993862</c:v>
                </c:pt>
                <c:pt idx="741">
                  <c:v>604.90693052197491</c:v>
                </c:pt>
                <c:pt idx="742">
                  <c:v>604.78594755025267</c:v>
                </c:pt>
                <c:pt idx="743">
                  <c:v>604.69384609327517</c:v>
                </c:pt>
                <c:pt idx="744">
                  <c:v>604.5942290925351</c:v>
                </c:pt>
                <c:pt idx="745">
                  <c:v>604.53967523977417</c:v>
                </c:pt>
                <c:pt idx="746">
                  <c:v>604.48794743654173</c:v>
                </c:pt>
                <c:pt idx="747">
                  <c:v>604.46558130132541</c:v>
                </c:pt>
                <c:pt idx="748">
                  <c:v>604.47622994250673</c:v>
                </c:pt>
                <c:pt idx="749">
                  <c:v>604.55258807366033</c:v>
                </c:pt>
                <c:pt idx="750">
                  <c:v>604.61609823334118</c:v>
                </c:pt>
                <c:pt idx="751">
                  <c:v>604.5821296299514</c:v>
                </c:pt>
                <c:pt idx="752">
                  <c:v>604.61204222589743</c:v>
                </c:pt>
                <c:pt idx="753">
                  <c:v>604.75122622518779</c:v>
                </c:pt>
                <c:pt idx="754">
                  <c:v>604.92952003228118</c:v>
                </c:pt>
                <c:pt idx="755">
                  <c:v>605.15457285373293</c:v>
                </c:pt>
                <c:pt idx="756">
                  <c:v>605.38171968336871</c:v>
                </c:pt>
                <c:pt idx="757">
                  <c:v>605.59130740799344</c:v>
                </c:pt>
                <c:pt idx="758">
                  <c:v>605.72716339902672</c:v>
                </c:pt>
                <c:pt idx="759">
                  <c:v>605.8236268551517</c:v>
                </c:pt>
                <c:pt idx="760">
                  <c:v>605.94959789864004</c:v>
                </c:pt>
                <c:pt idx="761">
                  <c:v>606.06403823384062</c:v>
                </c:pt>
                <c:pt idx="762">
                  <c:v>606.18016857833607</c:v>
                </c:pt>
                <c:pt idx="763">
                  <c:v>606.28767461875441</c:v>
                </c:pt>
                <c:pt idx="764">
                  <c:v>606.30767420973325</c:v>
                </c:pt>
                <c:pt idx="765">
                  <c:v>606.31475413370015</c:v>
                </c:pt>
                <c:pt idx="766">
                  <c:v>606.27954707497588</c:v>
                </c:pt>
                <c:pt idx="767">
                  <c:v>606.16233555898486</c:v>
                </c:pt>
                <c:pt idx="768">
                  <c:v>606.08029720902357</c:v>
                </c:pt>
                <c:pt idx="769">
                  <c:v>606.10029438520974</c:v>
                </c:pt>
                <c:pt idx="770">
                  <c:v>606.21693664908832</c:v>
                </c:pt>
                <c:pt idx="771">
                  <c:v>606.333318586063</c:v>
                </c:pt>
                <c:pt idx="772">
                  <c:v>606.44060530463571</c:v>
                </c:pt>
                <c:pt idx="773">
                  <c:v>606.55255092180926</c:v>
                </c:pt>
                <c:pt idx="774">
                  <c:v>606.66829084930691</c:v>
                </c:pt>
                <c:pt idx="775">
                  <c:v>606.7833006218932</c:v>
                </c:pt>
                <c:pt idx="776">
                  <c:v>606.87980377534257</c:v>
                </c:pt>
                <c:pt idx="777">
                  <c:v>607.0686412896456</c:v>
                </c:pt>
                <c:pt idx="778">
                  <c:v>607.44262445502898</c:v>
                </c:pt>
                <c:pt idx="779">
                  <c:v>607.86692046105554</c:v>
                </c:pt>
                <c:pt idx="780">
                  <c:v>608.29477669258529</c:v>
                </c:pt>
                <c:pt idx="781">
                  <c:v>608.66315334646754</c:v>
                </c:pt>
                <c:pt idx="782">
                  <c:v>608.97985685117112</c:v>
                </c:pt>
                <c:pt idx="783">
                  <c:v>609.28936667005655</c:v>
                </c:pt>
                <c:pt idx="784">
                  <c:v>609.70505495005409</c:v>
                </c:pt>
                <c:pt idx="785">
                  <c:v>610.17909254857273</c:v>
                </c:pt>
                <c:pt idx="786">
                  <c:v>610.59938619956392</c:v>
                </c:pt>
                <c:pt idx="787">
                  <c:v>611.00495034121207</c:v>
                </c:pt>
                <c:pt idx="788">
                  <c:v>611.42377321026879</c:v>
                </c:pt>
                <c:pt idx="789">
                  <c:v>611.73788032112031</c:v>
                </c:pt>
                <c:pt idx="790">
                  <c:v>611.95698809738144</c:v>
                </c:pt>
                <c:pt idx="791">
                  <c:v>612.07559365256736</c:v>
                </c:pt>
                <c:pt idx="792">
                  <c:v>612.21870570421788</c:v>
                </c:pt>
                <c:pt idx="793">
                  <c:v>612.41881884055579</c:v>
                </c:pt>
                <c:pt idx="794">
                  <c:v>612.62990321794143</c:v>
                </c:pt>
                <c:pt idx="795">
                  <c:v>612.73979569687287</c:v>
                </c:pt>
                <c:pt idx="796">
                  <c:v>612.78618255085928</c:v>
                </c:pt>
                <c:pt idx="797">
                  <c:v>612.87620266326428</c:v>
                </c:pt>
                <c:pt idx="798">
                  <c:v>612.96035505511566</c:v>
                </c:pt>
                <c:pt idx="799">
                  <c:v>612.95974007246923</c:v>
                </c:pt>
                <c:pt idx="800">
                  <c:v>612.89481453303597</c:v>
                </c:pt>
                <c:pt idx="801">
                  <c:v>612.81875118992821</c:v>
                </c:pt>
                <c:pt idx="802">
                  <c:v>612.74053311273337</c:v>
                </c:pt>
                <c:pt idx="803">
                  <c:v>612.5884517822916</c:v>
                </c:pt>
                <c:pt idx="804">
                  <c:v>612.33157583415584</c:v>
                </c:pt>
                <c:pt idx="805">
                  <c:v>612.04285808415432</c:v>
                </c:pt>
                <c:pt idx="806">
                  <c:v>611.74630657025057</c:v>
                </c:pt>
                <c:pt idx="807">
                  <c:v>611.41647041406281</c:v>
                </c:pt>
                <c:pt idx="808">
                  <c:v>611.05822723094377</c:v>
                </c:pt>
                <c:pt idx="809">
                  <c:v>610.69303749144535</c:v>
                </c:pt>
                <c:pt idx="810">
                  <c:v>610.38127446561396</c:v>
                </c:pt>
                <c:pt idx="811">
                  <c:v>610.06830428080036</c:v>
                </c:pt>
                <c:pt idx="812">
                  <c:v>609.71359976857036</c:v>
                </c:pt>
                <c:pt idx="813">
                  <c:v>609.35276325730842</c:v>
                </c:pt>
                <c:pt idx="814">
                  <c:v>609.0191652237238</c:v>
                </c:pt>
                <c:pt idx="815">
                  <c:v>608.69241351751361</c:v>
                </c:pt>
                <c:pt idx="816">
                  <c:v>608.36746245883171</c:v>
                </c:pt>
                <c:pt idx="817">
                  <c:v>608.06630006995101</c:v>
                </c:pt>
                <c:pt idx="818">
                  <c:v>607.76534289137192</c:v>
                </c:pt>
                <c:pt idx="819">
                  <c:v>607.44176380147962</c:v>
                </c:pt>
                <c:pt idx="820">
                  <c:v>607.0739789966093</c:v>
                </c:pt>
                <c:pt idx="821">
                  <c:v>606.63064820853151</c:v>
                </c:pt>
                <c:pt idx="822">
                  <c:v>606.2071457336441</c:v>
                </c:pt>
                <c:pt idx="823">
                  <c:v>605.83193951149815</c:v>
                </c:pt>
                <c:pt idx="824">
                  <c:v>605.47981500168123</c:v>
                </c:pt>
                <c:pt idx="825">
                  <c:v>605.0984374244116</c:v>
                </c:pt>
                <c:pt idx="826">
                  <c:v>604.71229311009563</c:v>
                </c:pt>
                <c:pt idx="827">
                  <c:v>604.29166311742756</c:v>
                </c:pt>
                <c:pt idx="828">
                  <c:v>603.82679887208678</c:v>
                </c:pt>
                <c:pt idx="829">
                  <c:v>603.33540444640505</c:v>
                </c:pt>
                <c:pt idx="830">
                  <c:v>602.84053218153645</c:v>
                </c:pt>
                <c:pt idx="831">
                  <c:v>602.37773735683777</c:v>
                </c:pt>
                <c:pt idx="832">
                  <c:v>601.92837110235371</c:v>
                </c:pt>
                <c:pt idx="833">
                  <c:v>601.43934378410745</c:v>
                </c:pt>
                <c:pt idx="834">
                  <c:v>600.93182897007364</c:v>
                </c:pt>
                <c:pt idx="835">
                  <c:v>600.4124871504963</c:v>
                </c:pt>
                <c:pt idx="836">
                  <c:v>599.91111049328333</c:v>
                </c:pt>
                <c:pt idx="837">
                  <c:v>599.40172234566228</c:v>
                </c:pt>
                <c:pt idx="838">
                  <c:v>598.91378497195558</c:v>
                </c:pt>
                <c:pt idx="839">
                  <c:v>598.43064992795087</c:v>
                </c:pt>
                <c:pt idx="840">
                  <c:v>597.98217588973273</c:v>
                </c:pt>
                <c:pt idx="841">
                  <c:v>597.54432933647615</c:v>
                </c:pt>
                <c:pt idx="842">
                  <c:v>597.09087955235373</c:v>
                </c:pt>
                <c:pt idx="843">
                  <c:v>596.64226207672664</c:v>
                </c:pt>
                <c:pt idx="844">
                  <c:v>596.20640156700892</c:v>
                </c:pt>
                <c:pt idx="845">
                  <c:v>595.80214517754223</c:v>
                </c:pt>
                <c:pt idx="846">
                  <c:v>595.44706054841743</c:v>
                </c:pt>
                <c:pt idx="847">
                  <c:v>595.07432552092894</c:v>
                </c:pt>
                <c:pt idx="848">
                  <c:v>594.70496641169814</c:v>
                </c:pt>
                <c:pt idx="849">
                  <c:v>594.34240066041809</c:v>
                </c:pt>
                <c:pt idx="850">
                  <c:v>593.96097545395685</c:v>
                </c:pt>
                <c:pt idx="851">
                  <c:v>593.5292104265634</c:v>
                </c:pt>
                <c:pt idx="852">
                  <c:v>593.07257234338874</c:v>
                </c:pt>
                <c:pt idx="853">
                  <c:v>592.62370097256087</c:v>
                </c:pt>
                <c:pt idx="854">
                  <c:v>592.17076238639606</c:v>
                </c:pt>
                <c:pt idx="855">
                  <c:v>591.74726374077829</c:v>
                </c:pt>
                <c:pt idx="856">
                  <c:v>591.32215477530542</c:v>
                </c:pt>
                <c:pt idx="857">
                  <c:v>590.87328748942627</c:v>
                </c:pt>
                <c:pt idx="858">
                  <c:v>590.42283313852226</c:v>
                </c:pt>
                <c:pt idx="859">
                  <c:v>589.99437980524931</c:v>
                </c:pt>
                <c:pt idx="860">
                  <c:v>589.56900385123549</c:v>
                </c:pt>
                <c:pt idx="861">
                  <c:v>589.1791687001479</c:v>
                </c:pt>
                <c:pt idx="862">
                  <c:v>588.82335780138328</c:v>
                </c:pt>
                <c:pt idx="863">
                  <c:v>588.51856407327523</c:v>
                </c:pt>
                <c:pt idx="864">
                  <c:v>588.25957195315414</c:v>
                </c:pt>
                <c:pt idx="865">
                  <c:v>588.02092442800199</c:v>
                </c:pt>
                <c:pt idx="866">
                  <c:v>587.80562969644598</c:v>
                </c:pt>
                <c:pt idx="867">
                  <c:v>587.60186702114413</c:v>
                </c:pt>
                <c:pt idx="868">
                  <c:v>587.40054490968976</c:v>
                </c:pt>
                <c:pt idx="869">
                  <c:v>587.20919797597548</c:v>
                </c:pt>
                <c:pt idx="870">
                  <c:v>587.01595560209887</c:v>
                </c:pt>
                <c:pt idx="871">
                  <c:v>586.83056185312898</c:v>
                </c:pt>
                <c:pt idx="872">
                  <c:v>586.63711136828363</c:v>
                </c:pt>
                <c:pt idx="873">
                  <c:v>586.43170767267645</c:v>
                </c:pt>
                <c:pt idx="874">
                  <c:v>586.16867976703395</c:v>
                </c:pt>
                <c:pt idx="875">
                  <c:v>585.85198161738811</c:v>
                </c:pt>
                <c:pt idx="876">
                  <c:v>585.51629219675942</c:v>
                </c:pt>
                <c:pt idx="877">
                  <c:v>585.12551962425016</c:v>
                </c:pt>
                <c:pt idx="878">
                  <c:v>584.69589500298434</c:v>
                </c:pt>
                <c:pt idx="879">
                  <c:v>584.25232775568759</c:v>
                </c:pt>
                <c:pt idx="880">
                  <c:v>583.80062656164569</c:v>
                </c:pt>
                <c:pt idx="881">
                  <c:v>583.33793540264446</c:v>
                </c:pt>
                <c:pt idx="882">
                  <c:v>582.88710700547006</c:v>
                </c:pt>
                <c:pt idx="883">
                  <c:v>582.44787450195406</c:v>
                </c:pt>
                <c:pt idx="884">
                  <c:v>582.09189077356598</c:v>
                </c:pt>
                <c:pt idx="885">
                  <c:v>581.90419329930751</c:v>
                </c:pt>
                <c:pt idx="886">
                  <c:v>581.89409367274322</c:v>
                </c:pt>
                <c:pt idx="887">
                  <c:v>582.04710236313542</c:v>
                </c:pt>
                <c:pt idx="888">
                  <c:v>582.2946377757321</c:v>
                </c:pt>
                <c:pt idx="889">
                  <c:v>582.59984651614457</c:v>
                </c:pt>
                <c:pt idx="890">
                  <c:v>582.93720092045771</c:v>
                </c:pt>
                <c:pt idx="891">
                  <c:v>583.30984025743192</c:v>
                </c:pt>
                <c:pt idx="892">
                  <c:v>583.68424410953094</c:v>
                </c:pt>
                <c:pt idx="893">
                  <c:v>584.01360688791272</c:v>
                </c:pt>
                <c:pt idx="894">
                  <c:v>584.32267897751376</c:v>
                </c:pt>
                <c:pt idx="895">
                  <c:v>584.57504602541894</c:v>
                </c:pt>
                <c:pt idx="896">
                  <c:v>584.71415705438858</c:v>
                </c:pt>
                <c:pt idx="897">
                  <c:v>584.70021630383076</c:v>
                </c:pt>
                <c:pt idx="898">
                  <c:v>584.53271713938148</c:v>
                </c:pt>
                <c:pt idx="899">
                  <c:v>584.28980201917909</c:v>
                </c:pt>
                <c:pt idx="900">
                  <c:v>583.99257105792708</c:v>
                </c:pt>
                <c:pt idx="901">
                  <c:v>583.65611022691655</c:v>
                </c:pt>
                <c:pt idx="902">
                  <c:v>583.28483149839428</c:v>
                </c:pt>
                <c:pt idx="903">
                  <c:v>582.93110872027762</c:v>
                </c:pt>
                <c:pt idx="904">
                  <c:v>582.62385416238169</c:v>
                </c:pt>
                <c:pt idx="905">
                  <c:v>582.31834490229141</c:v>
                </c:pt>
                <c:pt idx="906">
                  <c:v>581.99577327212967</c:v>
                </c:pt>
                <c:pt idx="907">
                  <c:v>581.65974930920459</c:v>
                </c:pt>
                <c:pt idx="908">
                  <c:v>581.30949620337697</c:v>
                </c:pt>
                <c:pt idx="909">
                  <c:v>580.95688739474497</c:v>
                </c:pt>
                <c:pt idx="910">
                  <c:v>580.58724518138979</c:v>
                </c:pt>
                <c:pt idx="911">
                  <c:v>580.22292599681123</c:v>
                </c:pt>
                <c:pt idx="912">
                  <c:v>579.8667465496502</c:v>
                </c:pt>
                <c:pt idx="913">
                  <c:v>579.52245761295251</c:v>
                </c:pt>
                <c:pt idx="914">
                  <c:v>579.14998440108161</c:v>
                </c:pt>
                <c:pt idx="915">
                  <c:v>578.7583130148073</c:v>
                </c:pt>
                <c:pt idx="916">
                  <c:v>578.3672977044007</c:v>
                </c:pt>
                <c:pt idx="917">
                  <c:v>578.01809553800467</c:v>
                </c:pt>
                <c:pt idx="918">
                  <c:v>577.68729494169827</c:v>
                </c:pt>
                <c:pt idx="919">
                  <c:v>577.35073597575013</c:v>
                </c:pt>
                <c:pt idx="920">
                  <c:v>576.97984081136531</c:v>
                </c:pt>
                <c:pt idx="921">
                  <c:v>576.59622672854664</c:v>
                </c:pt>
                <c:pt idx="922">
                  <c:v>576.20709079795847</c:v>
                </c:pt>
                <c:pt idx="923">
                  <c:v>575.80912240045097</c:v>
                </c:pt>
                <c:pt idx="924">
                  <c:v>575.40104457004281</c:v>
                </c:pt>
                <c:pt idx="925">
                  <c:v>575.0267891195133</c:v>
                </c:pt>
                <c:pt idx="926">
                  <c:v>574.66453166855729</c:v>
                </c:pt>
                <c:pt idx="927">
                  <c:v>574.31704704328547</c:v>
                </c:pt>
                <c:pt idx="928">
                  <c:v>573.91341102561944</c:v>
                </c:pt>
                <c:pt idx="929">
                  <c:v>573.51565605665246</c:v>
                </c:pt>
                <c:pt idx="930">
                  <c:v>573.25788798205122</c:v>
                </c:pt>
                <c:pt idx="931">
                  <c:v>573.05745629237788</c:v>
                </c:pt>
                <c:pt idx="932">
                  <c:v>572.93126929838979</c:v>
                </c:pt>
                <c:pt idx="933">
                  <c:v>572.89557753407212</c:v>
                </c:pt>
                <c:pt idx="934">
                  <c:v>572.95314340615971</c:v>
                </c:pt>
                <c:pt idx="935">
                  <c:v>573.07891654617777</c:v>
                </c:pt>
                <c:pt idx="936">
                  <c:v>573.24175171690092</c:v>
                </c:pt>
                <c:pt idx="937">
                  <c:v>573.41532804433257</c:v>
                </c:pt>
                <c:pt idx="938">
                  <c:v>573.56601565286746</c:v>
                </c:pt>
                <c:pt idx="939">
                  <c:v>573.7350666799947</c:v>
                </c:pt>
                <c:pt idx="940">
                  <c:v>573.88128520090333</c:v>
                </c:pt>
                <c:pt idx="941">
                  <c:v>573.92070325591658</c:v>
                </c:pt>
                <c:pt idx="942">
                  <c:v>573.92467489639398</c:v>
                </c:pt>
                <c:pt idx="943">
                  <c:v>573.89199086033227</c:v>
                </c:pt>
                <c:pt idx="944">
                  <c:v>573.78353018324367</c:v>
                </c:pt>
                <c:pt idx="945">
                  <c:v>573.6072941648622</c:v>
                </c:pt>
                <c:pt idx="946">
                  <c:v>573.36745205394254</c:v>
                </c:pt>
                <c:pt idx="947">
                  <c:v>573.08761216266237</c:v>
                </c:pt>
                <c:pt idx="948">
                  <c:v>572.78455883659831</c:v>
                </c:pt>
                <c:pt idx="949">
                  <c:v>572.4677495317593</c:v>
                </c:pt>
                <c:pt idx="950">
                  <c:v>572.14196207244959</c:v>
                </c:pt>
                <c:pt idx="951">
                  <c:v>571.82651796536186</c:v>
                </c:pt>
                <c:pt idx="952">
                  <c:v>571.53224452284314</c:v>
                </c:pt>
                <c:pt idx="953">
                  <c:v>571.28748866822593</c:v>
                </c:pt>
                <c:pt idx="954">
                  <c:v>571.0392347196148</c:v>
                </c:pt>
                <c:pt idx="955">
                  <c:v>570.78423524885</c:v>
                </c:pt>
                <c:pt idx="956">
                  <c:v>570.53244951646059</c:v>
                </c:pt>
                <c:pt idx="957">
                  <c:v>570.36761220187236</c:v>
                </c:pt>
                <c:pt idx="958">
                  <c:v>570.23158108440214</c:v>
                </c:pt>
                <c:pt idx="959">
                  <c:v>570.15141838559578</c:v>
                </c:pt>
                <c:pt idx="960">
                  <c:v>570.12805069650528</c:v>
                </c:pt>
                <c:pt idx="961">
                  <c:v>570.16164728811157</c:v>
                </c:pt>
                <c:pt idx="962">
                  <c:v>570.18996152036732</c:v>
                </c:pt>
                <c:pt idx="963">
                  <c:v>570.18731046567382</c:v>
                </c:pt>
                <c:pt idx="964">
                  <c:v>570.17155586095953</c:v>
                </c:pt>
                <c:pt idx="965">
                  <c:v>570.16044927348605</c:v>
                </c:pt>
                <c:pt idx="966">
                  <c:v>570.15935543453645</c:v>
                </c:pt>
                <c:pt idx="967">
                  <c:v>570.1464410206172</c:v>
                </c:pt>
                <c:pt idx="968">
                  <c:v>570.06662806203838</c:v>
                </c:pt>
                <c:pt idx="969">
                  <c:v>569.93213741455668</c:v>
                </c:pt>
                <c:pt idx="970">
                  <c:v>569.73311321357437</c:v>
                </c:pt>
                <c:pt idx="971">
                  <c:v>569.51321714313519</c:v>
                </c:pt>
                <c:pt idx="972">
                  <c:v>569.25682470972072</c:v>
                </c:pt>
                <c:pt idx="973">
                  <c:v>569.00181814408381</c:v>
                </c:pt>
                <c:pt idx="974">
                  <c:v>568.73303122181369</c:v>
                </c:pt>
                <c:pt idx="975">
                  <c:v>568.48547504603368</c:v>
                </c:pt>
                <c:pt idx="976">
                  <c:v>568.33328540992511</c:v>
                </c:pt>
                <c:pt idx="977">
                  <c:v>568.18724875227451</c:v>
                </c:pt>
                <c:pt idx="978">
                  <c:v>568.04972669027165</c:v>
                </c:pt>
                <c:pt idx="979">
                  <c:v>567.89300105190932</c:v>
                </c:pt>
                <c:pt idx="980">
                  <c:v>567.73798852262087</c:v>
                </c:pt>
                <c:pt idx="981">
                  <c:v>567.66442132078089</c:v>
                </c:pt>
                <c:pt idx="982">
                  <c:v>567.60850052030457</c:v>
                </c:pt>
                <c:pt idx="983">
                  <c:v>567.5301523738508</c:v>
                </c:pt>
                <c:pt idx="984">
                  <c:v>567.42112094446736</c:v>
                </c:pt>
                <c:pt idx="985">
                  <c:v>567.31599594999602</c:v>
                </c:pt>
                <c:pt idx="986">
                  <c:v>567.16036751522597</c:v>
                </c:pt>
                <c:pt idx="987">
                  <c:v>566.88875568039646</c:v>
                </c:pt>
                <c:pt idx="988">
                  <c:v>566.58988738422295</c:v>
                </c:pt>
                <c:pt idx="989">
                  <c:v>566.28257458286419</c:v>
                </c:pt>
                <c:pt idx="990">
                  <c:v>565.98234108479471</c:v>
                </c:pt>
                <c:pt idx="991">
                  <c:v>565.70117488810206</c:v>
                </c:pt>
                <c:pt idx="992">
                  <c:v>565.35738948029518</c:v>
                </c:pt>
                <c:pt idx="993">
                  <c:v>565.01209211320258</c:v>
                </c:pt>
                <c:pt idx="994">
                  <c:v>564.6929247057717</c:v>
                </c:pt>
                <c:pt idx="995">
                  <c:v>564.39058732276283</c:v>
                </c:pt>
                <c:pt idx="996">
                  <c:v>564.08317048977597</c:v>
                </c:pt>
                <c:pt idx="997">
                  <c:v>563.77984573556682</c:v>
                </c:pt>
                <c:pt idx="998">
                  <c:v>563.48263674947941</c:v>
                </c:pt>
                <c:pt idx="999">
                  <c:v>563.18313587111004</c:v>
                </c:pt>
                <c:pt idx="1000">
                  <c:v>562.86879044073157</c:v>
                </c:pt>
                <c:pt idx="1001">
                  <c:v>562.54305471336943</c:v>
                </c:pt>
                <c:pt idx="1002">
                  <c:v>562.20387123660646</c:v>
                </c:pt>
                <c:pt idx="1003">
                  <c:v>561.85705446767338</c:v>
                </c:pt>
                <c:pt idx="1004">
                  <c:v>561.50060503873635</c:v>
                </c:pt>
                <c:pt idx="1005">
                  <c:v>561.13245474324401</c:v>
                </c:pt>
                <c:pt idx="1006">
                  <c:v>560.75523145475097</c:v>
                </c:pt>
                <c:pt idx="1007">
                  <c:v>560.39070019987219</c:v>
                </c:pt>
                <c:pt idx="1008">
                  <c:v>560.03897683471359</c:v>
                </c:pt>
                <c:pt idx="1009">
                  <c:v>559.68302825104456</c:v>
                </c:pt>
                <c:pt idx="1010">
                  <c:v>559.35680506030576</c:v>
                </c:pt>
                <c:pt idx="1011">
                  <c:v>559.03760660684736</c:v>
                </c:pt>
                <c:pt idx="1012">
                  <c:v>558.72608001695198</c:v>
                </c:pt>
                <c:pt idx="1013">
                  <c:v>558.4125219271582</c:v>
                </c:pt>
                <c:pt idx="1014">
                  <c:v>558.0741315461778</c:v>
                </c:pt>
                <c:pt idx="1015">
                  <c:v>557.7080929891298</c:v>
                </c:pt>
                <c:pt idx="1016">
                  <c:v>557.33707134505175</c:v>
                </c:pt>
                <c:pt idx="1017">
                  <c:v>556.98027245915284</c:v>
                </c:pt>
                <c:pt idx="1018">
                  <c:v>556.62547258779057</c:v>
                </c:pt>
                <c:pt idx="1019">
                  <c:v>556.26370683959829</c:v>
                </c:pt>
                <c:pt idx="1020">
                  <c:v>555.9156646598027</c:v>
                </c:pt>
                <c:pt idx="1021">
                  <c:v>555.57543558421924</c:v>
                </c:pt>
                <c:pt idx="1022">
                  <c:v>555.26044347911181</c:v>
                </c:pt>
                <c:pt idx="1023">
                  <c:v>554.93337507968351</c:v>
                </c:pt>
                <c:pt idx="1024">
                  <c:v>554.61892238032362</c:v>
                </c:pt>
                <c:pt idx="1025">
                  <c:v>554.32537258591503</c:v>
                </c:pt>
                <c:pt idx="1026">
                  <c:v>554.04585809867604</c:v>
                </c:pt>
                <c:pt idx="1027">
                  <c:v>553.77685979457624</c:v>
                </c:pt>
                <c:pt idx="1028">
                  <c:v>553.55216995928242</c:v>
                </c:pt>
                <c:pt idx="1029">
                  <c:v>553.35013267037937</c:v>
                </c:pt>
                <c:pt idx="1030">
                  <c:v>553.1891324445852</c:v>
                </c:pt>
                <c:pt idx="1031">
                  <c:v>553.06988152410327</c:v>
                </c:pt>
                <c:pt idx="1032">
                  <c:v>552.93856980887256</c:v>
                </c:pt>
                <c:pt idx="1033">
                  <c:v>552.8323240625715</c:v>
                </c:pt>
                <c:pt idx="1034">
                  <c:v>552.78718552962118</c:v>
                </c:pt>
                <c:pt idx="1035">
                  <c:v>552.75668742058997</c:v>
                </c:pt>
                <c:pt idx="1036">
                  <c:v>552.76617307633978</c:v>
                </c:pt>
                <c:pt idx="1037">
                  <c:v>552.79128753664725</c:v>
                </c:pt>
                <c:pt idx="1038">
                  <c:v>552.83871229615409</c:v>
                </c:pt>
                <c:pt idx="1039">
                  <c:v>552.86784728457235</c:v>
                </c:pt>
                <c:pt idx="1040">
                  <c:v>552.87828181920293</c:v>
                </c:pt>
                <c:pt idx="1041">
                  <c:v>552.84223175510135</c:v>
                </c:pt>
                <c:pt idx="1042">
                  <c:v>552.78726027351252</c:v>
                </c:pt>
                <c:pt idx="1043">
                  <c:v>552.7351853982334</c:v>
                </c:pt>
                <c:pt idx="1044">
                  <c:v>552.65526953437586</c:v>
                </c:pt>
                <c:pt idx="1045">
                  <c:v>552.53147027078546</c:v>
                </c:pt>
                <c:pt idx="1046">
                  <c:v>552.40284405599334</c:v>
                </c:pt>
                <c:pt idx="1047">
                  <c:v>552.23371334128967</c:v>
                </c:pt>
                <c:pt idx="1048">
                  <c:v>552.04437520001909</c:v>
                </c:pt>
                <c:pt idx="1049">
                  <c:v>551.81526697893253</c:v>
                </c:pt>
                <c:pt idx="1050">
                  <c:v>551.56448151363702</c:v>
                </c:pt>
                <c:pt idx="1051">
                  <c:v>551.30752846747509</c:v>
                </c:pt>
                <c:pt idx="1052">
                  <c:v>551.04008654145844</c:v>
                </c:pt>
                <c:pt idx="1053">
                  <c:v>550.76436635505513</c:v>
                </c:pt>
                <c:pt idx="1054">
                  <c:v>550.51809635380096</c:v>
                </c:pt>
                <c:pt idx="1055">
                  <c:v>550.27769019031143</c:v>
                </c:pt>
                <c:pt idx="1056">
                  <c:v>550.09256080691478</c:v>
                </c:pt>
                <c:pt idx="1057">
                  <c:v>549.93830398052808</c:v>
                </c:pt>
                <c:pt idx="1058">
                  <c:v>549.83680011434524</c:v>
                </c:pt>
                <c:pt idx="1059">
                  <c:v>549.75101452880858</c:v>
                </c:pt>
                <c:pt idx="1060">
                  <c:v>549.66679061741524</c:v>
                </c:pt>
                <c:pt idx="1061">
                  <c:v>549.60790813598908</c:v>
                </c:pt>
                <c:pt idx="1062">
                  <c:v>549.60158229081321</c:v>
                </c:pt>
                <c:pt idx="1063">
                  <c:v>549.62177155102859</c:v>
                </c:pt>
                <c:pt idx="1064">
                  <c:v>549.66153511158052</c:v>
                </c:pt>
                <c:pt idx="1065">
                  <c:v>549.65442088386374</c:v>
                </c:pt>
                <c:pt idx="1066">
                  <c:v>549.60489425170022</c:v>
                </c:pt>
                <c:pt idx="1067">
                  <c:v>549.50783288704474</c:v>
                </c:pt>
                <c:pt idx="1068">
                  <c:v>549.39339382630305</c:v>
                </c:pt>
                <c:pt idx="1069">
                  <c:v>549.22696473533983</c:v>
                </c:pt>
                <c:pt idx="1070">
                  <c:v>549.08516042650865</c:v>
                </c:pt>
                <c:pt idx="1071">
                  <c:v>548.98671157486433</c:v>
                </c:pt>
                <c:pt idx="1072">
                  <c:v>548.8894518263395</c:v>
                </c:pt>
                <c:pt idx="1073">
                  <c:v>548.75533540279446</c:v>
                </c:pt>
                <c:pt idx="1074">
                  <c:v>548.61861133234152</c:v>
                </c:pt>
                <c:pt idx="1075">
                  <c:v>548.44951201593778</c:v>
                </c:pt>
                <c:pt idx="1076">
                  <c:v>548.31248028244772</c:v>
                </c:pt>
                <c:pt idx="1077">
                  <c:v>548.20793345117477</c:v>
                </c:pt>
                <c:pt idx="1078">
                  <c:v>548.09935957027346</c:v>
                </c:pt>
                <c:pt idx="1079">
                  <c:v>547.97497485618874</c:v>
                </c:pt>
                <c:pt idx="1080">
                  <c:v>547.86653419999254</c:v>
                </c:pt>
                <c:pt idx="1081">
                  <c:v>547.70785638934683</c:v>
                </c:pt>
                <c:pt idx="1082">
                  <c:v>547.5014993739768</c:v>
                </c:pt>
                <c:pt idx="1083">
                  <c:v>547.28432373515432</c:v>
                </c:pt>
                <c:pt idx="1084">
                  <c:v>547.07102014398595</c:v>
                </c:pt>
                <c:pt idx="1085">
                  <c:v>546.87435989109974</c:v>
                </c:pt>
                <c:pt idx="1086">
                  <c:v>546.70289928835541</c:v>
                </c:pt>
                <c:pt idx="1087">
                  <c:v>546.51724709932967</c:v>
                </c:pt>
                <c:pt idx="1088">
                  <c:v>546.34692905136092</c:v>
                </c:pt>
                <c:pt idx="1089">
                  <c:v>546.20041654842544</c:v>
                </c:pt>
                <c:pt idx="1090">
                  <c:v>546.07498376423177</c:v>
                </c:pt>
                <c:pt idx="1091">
                  <c:v>546.0033617409531</c:v>
                </c:pt>
                <c:pt idx="1092">
                  <c:v>545.97984942416349</c:v>
                </c:pt>
                <c:pt idx="1093">
                  <c:v>545.98997544068902</c:v>
                </c:pt>
                <c:pt idx="1094">
                  <c:v>546.06171105657381</c:v>
                </c:pt>
                <c:pt idx="1095">
                  <c:v>546.22085571992875</c:v>
                </c:pt>
                <c:pt idx="1096">
                  <c:v>546.40962598644228</c:v>
                </c:pt>
                <c:pt idx="1097">
                  <c:v>546.59928521124505</c:v>
                </c:pt>
                <c:pt idx="1098">
                  <c:v>546.78008050930589</c:v>
                </c:pt>
                <c:pt idx="1099">
                  <c:v>546.94290745272644</c:v>
                </c:pt>
                <c:pt idx="1100">
                  <c:v>547.11249909553101</c:v>
                </c:pt>
                <c:pt idx="1101">
                  <c:v>547.24850240187197</c:v>
                </c:pt>
                <c:pt idx="1102">
                  <c:v>547.33081768389377</c:v>
                </c:pt>
                <c:pt idx="1103">
                  <c:v>547.38330463191494</c:v>
                </c:pt>
                <c:pt idx="1104">
                  <c:v>547.44117463756936</c:v>
                </c:pt>
                <c:pt idx="1105">
                  <c:v>547.48838598174564</c:v>
                </c:pt>
                <c:pt idx="1106">
                  <c:v>547.53074173685309</c:v>
                </c:pt>
                <c:pt idx="1107">
                  <c:v>547.57962419333569</c:v>
                </c:pt>
                <c:pt idx="1108">
                  <c:v>547.59599237486771</c:v>
                </c:pt>
                <c:pt idx="1109">
                  <c:v>547.63446964833008</c:v>
                </c:pt>
                <c:pt idx="1110">
                  <c:v>547.67584676770082</c:v>
                </c:pt>
                <c:pt idx="1111">
                  <c:v>547.71034554232165</c:v>
                </c:pt>
                <c:pt idx="1112">
                  <c:v>547.75630024709756</c:v>
                </c:pt>
                <c:pt idx="1113">
                  <c:v>547.82256420062015</c:v>
                </c:pt>
                <c:pt idx="1114">
                  <c:v>547.89598642799456</c:v>
                </c:pt>
                <c:pt idx="1115">
                  <c:v>547.96111207466242</c:v>
                </c:pt>
                <c:pt idx="1116">
                  <c:v>547.96584451115564</c:v>
                </c:pt>
                <c:pt idx="1117">
                  <c:v>547.90253565013757</c:v>
                </c:pt>
                <c:pt idx="1118">
                  <c:v>547.79889417831225</c:v>
                </c:pt>
                <c:pt idx="1119">
                  <c:v>547.72593738875753</c:v>
                </c:pt>
                <c:pt idx="1120">
                  <c:v>547.71928693347468</c:v>
                </c:pt>
                <c:pt idx="1121">
                  <c:v>547.79569578553424</c:v>
                </c:pt>
                <c:pt idx="1122">
                  <c:v>547.88836253457691</c:v>
                </c:pt>
                <c:pt idx="1123">
                  <c:v>548.03502462077529</c:v>
                </c:pt>
                <c:pt idx="1124">
                  <c:v>548.21630803365872</c:v>
                </c:pt>
                <c:pt idx="1125">
                  <c:v>548.39025538166118</c:v>
                </c:pt>
                <c:pt idx="1126">
                  <c:v>548.56283366796038</c:v>
                </c:pt>
                <c:pt idx="1127">
                  <c:v>548.72621127978357</c:v>
                </c:pt>
                <c:pt idx="1128">
                  <c:v>548.87499081316173</c:v>
                </c:pt>
                <c:pt idx="1129">
                  <c:v>549.04101776392406</c:v>
                </c:pt>
                <c:pt idx="1130">
                  <c:v>549.19608262868803</c:v>
                </c:pt>
                <c:pt idx="1131">
                  <c:v>549.26837640435997</c:v>
                </c:pt>
                <c:pt idx="1132">
                  <c:v>549.25791312931233</c:v>
                </c:pt>
                <c:pt idx="1133">
                  <c:v>549.31519022731811</c:v>
                </c:pt>
                <c:pt idx="1134">
                  <c:v>549.39427393347114</c:v>
                </c:pt>
                <c:pt idx="1135">
                  <c:v>549.49051100909185</c:v>
                </c:pt>
                <c:pt idx="1136">
                  <c:v>549.62331338894558</c:v>
                </c:pt>
                <c:pt idx="1137">
                  <c:v>549.76877501792148</c:v>
                </c:pt>
                <c:pt idx="1138">
                  <c:v>549.95172659163097</c:v>
                </c:pt>
                <c:pt idx="1139">
                  <c:v>550.14379521033004</c:v>
                </c:pt>
                <c:pt idx="1140">
                  <c:v>550.31451869367561</c:v>
                </c:pt>
                <c:pt idx="1141">
                  <c:v>550.46410202403274</c:v>
                </c:pt>
                <c:pt idx="1142">
                  <c:v>550.58253460187245</c:v>
                </c:pt>
                <c:pt idx="1143">
                  <c:v>550.67978562019971</c:v>
                </c:pt>
                <c:pt idx="1144">
                  <c:v>550.65868024666793</c:v>
                </c:pt>
                <c:pt idx="1145">
                  <c:v>550.57261725475121</c:v>
                </c:pt>
                <c:pt idx="1146">
                  <c:v>550.44948669984728</c:v>
                </c:pt>
                <c:pt idx="1147">
                  <c:v>550.34734233948393</c:v>
                </c:pt>
                <c:pt idx="1148">
                  <c:v>550.20443022473762</c:v>
                </c:pt>
                <c:pt idx="1149">
                  <c:v>550.00336226138506</c:v>
                </c:pt>
                <c:pt idx="1150">
                  <c:v>549.75624029388871</c:v>
                </c:pt>
                <c:pt idx="1151">
                  <c:v>549.48197137462159</c:v>
                </c:pt>
                <c:pt idx="1152">
                  <c:v>549.21427763194447</c:v>
                </c:pt>
                <c:pt idx="1153">
                  <c:v>548.98349212270466</c:v>
                </c:pt>
                <c:pt idx="1154">
                  <c:v>548.74967013833509</c:v>
                </c:pt>
                <c:pt idx="1155">
                  <c:v>548.50353738959973</c:v>
                </c:pt>
                <c:pt idx="1156">
                  <c:v>548.23608588156173</c:v>
                </c:pt>
                <c:pt idx="1157">
                  <c:v>547.95728956293976</c:v>
                </c:pt>
                <c:pt idx="1158">
                  <c:v>547.656852335287</c:v>
                </c:pt>
                <c:pt idx="1159">
                  <c:v>547.41490023141171</c:v>
                </c:pt>
                <c:pt idx="1160">
                  <c:v>547.2338773484579</c:v>
                </c:pt>
                <c:pt idx="1161">
                  <c:v>547.10494397572631</c:v>
                </c:pt>
                <c:pt idx="1162">
                  <c:v>547.01743502218699</c:v>
                </c:pt>
                <c:pt idx="1163">
                  <c:v>546.96107590711347</c:v>
                </c:pt>
                <c:pt idx="1164">
                  <c:v>546.93611148749801</c:v>
                </c:pt>
                <c:pt idx="1165">
                  <c:v>546.93612518391285</c:v>
                </c:pt>
                <c:pt idx="1166">
                  <c:v>547.03662582302422</c:v>
                </c:pt>
                <c:pt idx="1167">
                  <c:v>547.21404903253654</c:v>
                </c:pt>
                <c:pt idx="1168">
                  <c:v>547.41580562643492</c:v>
                </c:pt>
                <c:pt idx="1169">
                  <c:v>547.63116632346669</c:v>
                </c:pt>
                <c:pt idx="1170">
                  <c:v>547.87751928431919</c:v>
                </c:pt>
                <c:pt idx="1171">
                  <c:v>548.12686292696299</c:v>
                </c:pt>
                <c:pt idx="1172">
                  <c:v>548.34850750281555</c:v>
                </c:pt>
                <c:pt idx="1173">
                  <c:v>548.54348220140105</c:v>
                </c:pt>
                <c:pt idx="1174">
                  <c:v>548.69429094722682</c:v>
                </c:pt>
                <c:pt idx="1175">
                  <c:v>548.81121228947757</c:v>
                </c:pt>
                <c:pt idx="1176">
                  <c:v>548.9140671896422</c:v>
                </c:pt>
                <c:pt idx="1177">
                  <c:v>548.95618799483589</c:v>
                </c:pt>
                <c:pt idx="1178">
                  <c:v>548.95961862560353</c:v>
                </c:pt>
                <c:pt idx="1179">
                  <c:v>548.9398952490036</c:v>
                </c:pt>
                <c:pt idx="1180">
                  <c:v>548.89719376783717</c:v>
                </c:pt>
                <c:pt idx="1181">
                  <c:v>548.77363626997328</c:v>
                </c:pt>
                <c:pt idx="1182">
                  <c:v>548.60871985997483</c:v>
                </c:pt>
                <c:pt idx="1183">
                  <c:v>548.43805190214403</c:v>
                </c:pt>
                <c:pt idx="1184">
                  <c:v>548.32596844421357</c:v>
                </c:pt>
                <c:pt idx="1185">
                  <c:v>548.2390700736313</c:v>
                </c:pt>
                <c:pt idx="1186">
                  <c:v>548.13993790256757</c:v>
                </c:pt>
                <c:pt idx="1187">
                  <c:v>548.06032703099038</c:v>
                </c:pt>
                <c:pt idx="1188">
                  <c:v>547.95725639842692</c:v>
                </c:pt>
                <c:pt idx="1189">
                  <c:v>547.81974760215189</c:v>
                </c:pt>
                <c:pt idx="1190">
                  <c:v>547.64929290055909</c:v>
                </c:pt>
                <c:pt idx="1191">
                  <c:v>547.43533429578338</c:v>
                </c:pt>
                <c:pt idx="1192">
                  <c:v>547.23305956276101</c:v>
                </c:pt>
                <c:pt idx="1193">
                  <c:v>547.08296353924402</c:v>
                </c:pt>
                <c:pt idx="1194">
                  <c:v>547.10392622068571</c:v>
                </c:pt>
                <c:pt idx="1195">
                  <c:v>547.22878033572033</c:v>
                </c:pt>
                <c:pt idx="1196">
                  <c:v>547.37630768567499</c:v>
                </c:pt>
                <c:pt idx="1197">
                  <c:v>547.62370474029194</c:v>
                </c:pt>
                <c:pt idx="1198">
                  <c:v>547.91520419400592</c:v>
                </c:pt>
                <c:pt idx="1199">
                  <c:v>548.28799759185131</c:v>
                </c:pt>
                <c:pt idx="1200">
                  <c:v>548.68214437710049</c:v>
                </c:pt>
                <c:pt idx="1201">
                  <c:v>549.0794269578663</c:v>
                </c:pt>
                <c:pt idx="1202">
                  <c:v>549.48535017991878</c:v>
                </c:pt>
                <c:pt idx="1203">
                  <c:v>549.88205607400107</c:v>
                </c:pt>
                <c:pt idx="1204">
                  <c:v>550.32207322456452</c:v>
                </c:pt>
                <c:pt idx="1205">
                  <c:v>550.59659670434166</c:v>
                </c:pt>
                <c:pt idx="1206">
                  <c:v>550.86379235347749</c:v>
                </c:pt>
                <c:pt idx="1207">
                  <c:v>551.39503572525302</c:v>
                </c:pt>
                <c:pt idx="1208">
                  <c:v>552.05198459488793</c:v>
                </c:pt>
                <c:pt idx="1209">
                  <c:v>552.7811186179149</c:v>
                </c:pt>
                <c:pt idx="1210">
                  <c:v>553.43601308552763</c:v>
                </c:pt>
                <c:pt idx="1211">
                  <c:v>554.07392082270644</c:v>
                </c:pt>
                <c:pt idx="1212">
                  <c:v>554.7535047928626</c:v>
                </c:pt>
                <c:pt idx="1213">
                  <c:v>555.47179831617041</c:v>
                </c:pt>
                <c:pt idx="1214">
                  <c:v>556.18888046456971</c:v>
                </c:pt>
                <c:pt idx="1215">
                  <c:v>556.81427623549973</c:v>
                </c:pt>
                <c:pt idx="1216">
                  <c:v>557.55340706212928</c:v>
                </c:pt>
                <c:pt idx="1217">
                  <c:v>558.16661035996469</c:v>
                </c:pt>
                <c:pt idx="1218">
                  <c:v>558.57435065592881</c:v>
                </c:pt>
                <c:pt idx="1219">
                  <c:v>558.90812387065841</c:v>
                </c:pt>
                <c:pt idx="1220">
                  <c:v>559.18813832490116</c:v>
                </c:pt>
                <c:pt idx="1221">
                  <c:v>559.53306698856682</c:v>
                </c:pt>
                <c:pt idx="1222">
                  <c:v>559.89679794266806</c:v>
                </c:pt>
                <c:pt idx="1223">
                  <c:v>560.2594063890773</c:v>
                </c:pt>
                <c:pt idx="1224">
                  <c:v>560.598992270086</c:v>
                </c:pt>
                <c:pt idx="1225">
                  <c:v>560.94263046807316</c:v>
                </c:pt>
                <c:pt idx="1226">
                  <c:v>561.27083220120392</c:v>
                </c:pt>
                <c:pt idx="1227">
                  <c:v>561.47312931624026</c:v>
                </c:pt>
                <c:pt idx="1228">
                  <c:v>561.63916438264994</c:v>
                </c:pt>
                <c:pt idx="1229">
                  <c:v>561.72275348040705</c:v>
                </c:pt>
                <c:pt idx="1230">
                  <c:v>561.6634380322788</c:v>
                </c:pt>
                <c:pt idx="1231">
                  <c:v>561.53729738880384</c:v>
                </c:pt>
                <c:pt idx="1232">
                  <c:v>561.39365705266323</c:v>
                </c:pt>
                <c:pt idx="1233">
                  <c:v>561.2966953734599</c:v>
                </c:pt>
                <c:pt idx="1234">
                  <c:v>561.21227656206543</c:v>
                </c:pt>
                <c:pt idx="1235">
                  <c:v>561.14764045763206</c:v>
                </c:pt>
                <c:pt idx="1236">
                  <c:v>561.11089578618521</c:v>
                </c:pt>
                <c:pt idx="1237">
                  <c:v>561.11437978213337</c:v>
                </c:pt>
                <c:pt idx="1238">
                  <c:v>561.14115984164948</c:v>
                </c:pt>
                <c:pt idx="1239">
                  <c:v>561.17214229455851</c:v>
                </c:pt>
                <c:pt idx="1240">
                  <c:v>561.19023521622307</c:v>
                </c:pt>
                <c:pt idx="1241">
                  <c:v>561.21621886767559</c:v>
                </c:pt>
                <c:pt idx="1242">
                  <c:v>561.24112396587418</c:v>
                </c:pt>
                <c:pt idx="1243">
                  <c:v>561.2303041028847</c:v>
                </c:pt>
                <c:pt idx="1244">
                  <c:v>561.16922866704579</c:v>
                </c:pt>
                <c:pt idx="1245">
                  <c:v>561.06490357313112</c:v>
                </c:pt>
                <c:pt idx="1246">
                  <c:v>560.91761742226879</c:v>
                </c:pt>
                <c:pt idx="1247">
                  <c:v>560.74828978352423</c:v>
                </c:pt>
                <c:pt idx="1248">
                  <c:v>560.57147958317353</c:v>
                </c:pt>
                <c:pt idx="1249">
                  <c:v>560.40078633952533</c:v>
                </c:pt>
                <c:pt idx="1250">
                  <c:v>560.254832695603</c:v>
                </c:pt>
                <c:pt idx="1251">
                  <c:v>560.13262049850096</c:v>
                </c:pt>
                <c:pt idx="1252">
                  <c:v>560.00455655263283</c:v>
                </c:pt>
                <c:pt idx="1253">
                  <c:v>559.88004133066511</c:v>
                </c:pt>
                <c:pt idx="1254">
                  <c:v>559.75286084965978</c:v>
                </c:pt>
                <c:pt idx="1255">
                  <c:v>559.6589729814666</c:v>
                </c:pt>
                <c:pt idx="1256">
                  <c:v>559.57092616585226</c:v>
                </c:pt>
                <c:pt idx="1257">
                  <c:v>559.54897719086489</c:v>
                </c:pt>
                <c:pt idx="1258">
                  <c:v>559.51850880433278</c:v>
                </c:pt>
                <c:pt idx="1259">
                  <c:v>559.46922093016849</c:v>
                </c:pt>
                <c:pt idx="1260">
                  <c:v>559.39744384126095</c:v>
                </c:pt>
                <c:pt idx="1261">
                  <c:v>559.29213281353213</c:v>
                </c:pt>
                <c:pt idx="1262">
                  <c:v>559.19337400561926</c:v>
                </c:pt>
                <c:pt idx="1263">
                  <c:v>559.11461099610108</c:v>
                </c:pt>
                <c:pt idx="1264">
                  <c:v>559.03720084294036</c:v>
                </c:pt>
                <c:pt idx="1265">
                  <c:v>558.99845492329189</c:v>
                </c:pt>
                <c:pt idx="1266">
                  <c:v>558.98062506497092</c:v>
                </c:pt>
                <c:pt idx="1267">
                  <c:v>559.01945641618067</c:v>
                </c:pt>
                <c:pt idx="1268">
                  <c:v>559.02769483489669</c:v>
                </c:pt>
                <c:pt idx="1269">
                  <c:v>559.08154372900492</c:v>
                </c:pt>
                <c:pt idx="1270">
                  <c:v>559.16943439750855</c:v>
                </c:pt>
                <c:pt idx="1271">
                  <c:v>559.3084666656008</c:v>
                </c:pt>
                <c:pt idx="1272">
                  <c:v>559.52139198700957</c:v>
                </c:pt>
                <c:pt idx="1273">
                  <c:v>559.72270384348701</c:v>
                </c:pt>
                <c:pt idx="1274">
                  <c:v>559.88898129265863</c:v>
                </c:pt>
                <c:pt idx="1275">
                  <c:v>560.03452372510071</c:v>
                </c:pt>
                <c:pt idx="1276">
                  <c:v>560.13478732367219</c:v>
                </c:pt>
                <c:pt idx="1277">
                  <c:v>560.2060081148752</c:v>
                </c:pt>
                <c:pt idx="1278">
                  <c:v>560.30124149576875</c:v>
                </c:pt>
                <c:pt idx="1279">
                  <c:v>560.44441982606406</c:v>
                </c:pt>
                <c:pt idx="1280">
                  <c:v>560.63065800828804</c:v>
                </c:pt>
                <c:pt idx="1281">
                  <c:v>560.86616448700363</c:v>
                </c:pt>
                <c:pt idx="1282">
                  <c:v>561.09980815743074</c:v>
                </c:pt>
                <c:pt idx="1283">
                  <c:v>561.2997772819291</c:v>
                </c:pt>
                <c:pt idx="1284">
                  <c:v>561.52403037597787</c:v>
                </c:pt>
                <c:pt idx="1285">
                  <c:v>561.7944840469911</c:v>
                </c:pt>
                <c:pt idx="1286">
                  <c:v>562.09537298156931</c:v>
                </c:pt>
                <c:pt idx="1287">
                  <c:v>562.45354723955518</c:v>
                </c:pt>
                <c:pt idx="1288">
                  <c:v>562.79478309061176</c:v>
                </c:pt>
                <c:pt idx="1289">
                  <c:v>563.1034695893776</c:v>
                </c:pt>
                <c:pt idx="1290">
                  <c:v>563.367262599029</c:v>
                </c:pt>
                <c:pt idx="1291">
                  <c:v>563.52262141249309</c:v>
                </c:pt>
                <c:pt idx="1292">
                  <c:v>563.6088010533341</c:v>
                </c:pt>
                <c:pt idx="1293">
                  <c:v>563.67250146671051</c:v>
                </c:pt>
                <c:pt idx="1294">
                  <c:v>563.70329102103881</c:v>
                </c:pt>
                <c:pt idx="1295">
                  <c:v>563.70579837866251</c:v>
                </c:pt>
                <c:pt idx="1296">
                  <c:v>563.68829265295903</c:v>
                </c:pt>
                <c:pt idx="1297">
                  <c:v>563.65932954849836</c:v>
                </c:pt>
                <c:pt idx="1298">
                  <c:v>563.5776673477186</c:v>
                </c:pt>
                <c:pt idx="1299">
                  <c:v>563.48603922033965</c:v>
                </c:pt>
                <c:pt idx="1300">
                  <c:v>563.33143007761532</c:v>
                </c:pt>
                <c:pt idx="1301">
                  <c:v>563.17315294544449</c:v>
                </c:pt>
                <c:pt idx="1302">
                  <c:v>563.12199458255418</c:v>
                </c:pt>
                <c:pt idx="1303">
                  <c:v>563.13197121016367</c:v>
                </c:pt>
                <c:pt idx="1304">
                  <c:v>563.15656021057896</c:v>
                </c:pt>
                <c:pt idx="1305">
                  <c:v>563.21055805783692</c:v>
                </c:pt>
                <c:pt idx="1306">
                  <c:v>563.27310730360557</c:v>
                </c:pt>
                <c:pt idx="1307">
                  <c:v>563.3329899365167</c:v>
                </c:pt>
                <c:pt idx="1308">
                  <c:v>563.4007127902978</c:v>
                </c:pt>
                <c:pt idx="1309">
                  <c:v>563.48290438902791</c:v>
                </c:pt>
                <c:pt idx="1310">
                  <c:v>563.55991625219542</c:v>
                </c:pt>
                <c:pt idx="1311">
                  <c:v>563.65440135960193</c:v>
                </c:pt>
                <c:pt idx="1312">
                  <c:v>563.73269272939262</c:v>
                </c:pt>
                <c:pt idx="1313">
                  <c:v>563.76759504992299</c:v>
                </c:pt>
                <c:pt idx="1314">
                  <c:v>563.80292635808189</c:v>
                </c:pt>
                <c:pt idx="1315">
                  <c:v>563.82003083773623</c:v>
                </c:pt>
                <c:pt idx="1316">
                  <c:v>563.84236706262095</c:v>
                </c:pt>
                <c:pt idx="1317">
                  <c:v>563.86065270333791</c:v>
                </c:pt>
                <c:pt idx="1318">
                  <c:v>563.9479381947483</c:v>
                </c:pt>
                <c:pt idx="1319">
                  <c:v>564.03741735307494</c:v>
                </c:pt>
                <c:pt idx="1320">
                  <c:v>564.14063463396371</c:v>
                </c:pt>
                <c:pt idx="1321">
                  <c:v>564.25591052263769</c:v>
                </c:pt>
                <c:pt idx="1322">
                  <c:v>564.34789924626273</c:v>
                </c:pt>
                <c:pt idx="1323">
                  <c:v>564.48688515685149</c:v>
                </c:pt>
                <c:pt idx="1324">
                  <c:v>564.62154842237737</c:v>
                </c:pt>
                <c:pt idx="1325">
                  <c:v>564.70373968506181</c:v>
                </c:pt>
                <c:pt idx="1326">
                  <c:v>564.83336399930204</c:v>
                </c:pt>
                <c:pt idx="1327">
                  <c:v>565.03993848024754</c:v>
                </c:pt>
                <c:pt idx="1328">
                  <c:v>565.26575333568576</c:v>
                </c:pt>
                <c:pt idx="1329">
                  <c:v>565.41704810204624</c:v>
                </c:pt>
                <c:pt idx="1330">
                  <c:v>565.58121146609199</c:v>
                </c:pt>
                <c:pt idx="1331">
                  <c:v>565.76913709549922</c:v>
                </c:pt>
                <c:pt idx="1332">
                  <c:v>566.00268918138738</c:v>
                </c:pt>
                <c:pt idx="1333">
                  <c:v>566.29623014440483</c:v>
                </c:pt>
                <c:pt idx="1334">
                  <c:v>566.56758070518867</c:v>
                </c:pt>
                <c:pt idx="1335">
                  <c:v>566.81110366523183</c:v>
                </c:pt>
                <c:pt idx="1336">
                  <c:v>567.05083119990468</c:v>
                </c:pt>
                <c:pt idx="1337">
                  <c:v>567.2995494335081</c:v>
                </c:pt>
                <c:pt idx="1338">
                  <c:v>567.46843662026731</c:v>
                </c:pt>
                <c:pt idx="1339">
                  <c:v>567.61609996331583</c:v>
                </c:pt>
                <c:pt idx="1340">
                  <c:v>567.77950017680087</c:v>
                </c:pt>
                <c:pt idx="1341">
                  <c:v>567.9337302566106</c:v>
                </c:pt>
                <c:pt idx="1342">
                  <c:v>568.04570348075924</c:v>
                </c:pt>
                <c:pt idx="1343">
                  <c:v>568.11568033988408</c:v>
                </c:pt>
                <c:pt idx="1344">
                  <c:v>568.13890229642686</c:v>
                </c:pt>
                <c:pt idx="1345">
                  <c:v>568.13295894003011</c:v>
                </c:pt>
                <c:pt idx="1346">
                  <c:v>568.11740584356062</c:v>
                </c:pt>
                <c:pt idx="1347">
                  <c:v>568.0982776196937</c:v>
                </c:pt>
                <c:pt idx="1348">
                  <c:v>568.01881086456444</c:v>
                </c:pt>
                <c:pt idx="1349">
                  <c:v>567.91457312919295</c:v>
                </c:pt>
                <c:pt idx="1350">
                  <c:v>567.80514604733128</c:v>
                </c:pt>
                <c:pt idx="1351">
                  <c:v>567.65796852209667</c:v>
                </c:pt>
                <c:pt idx="1352">
                  <c:v>567.4674885015545</c:v>
                </c:pt>
                <c:pt idx="1353">
                  <c:v>567.27225753610173</c:v>
                </c:pt>
                <c:pt idx="1354">
                  <c:v>567.065929701036</c:v>
                </c:pt>
                <c:pt idx="1355">
                  <c:v>566.88661784641863</c:v>
                </c:pt>
                <c:pt idx="1356">
                  <c:v>566.73590250208724</c:v>
                </c:pt>
                <c:pt idx="1357">
                  <c:v>566.60255891415284</c:v>
                </c:pt>
                <c:pt idx="1358">
                  <c:v>566.51952397181117</c:v>
                </c:pt>
                <c:pt idx="1359">
                  <c:v>566.48628848493991</c:v>
                </c:pt>
                <c:pt idx="1360">
                  <c:v>566.59406260084643</c:v>
                </c:pt>
                <c:pt idx="1361">
                  <c:v>566.83672659266847</c:v>
                </c:pt>
                <c:pt idx="1362">
                  <c:v>567.14382785184887</c:v>
                </c:pt>
                <c:pt idx="1363">
                  <c:v>567.50809234416261</c:v>
                </c:pt>
                <c:pt idx="1364">
                  <c:v>567.87546329500719</c:v>
                </c:pt>
                <c:pt idx="1365">
                  <c:v>568.24792898115243</c:v>
                </c:pt>
                <c:pt idx="1366">
                  <c:v>568.62237143374796</c:v>
                </c:pt>
                <c:pt idx="1367">
                  <c:v>569.03976197137035</c:v>
                </c:pt>
                <c:pt idx="1368">
                  <c:v>569.47433407561539</c:v>
                </c:pt>
                <c:pt idx="1369">
                  <c:v>569.84749784550331</c:v>
                </c:pt>
                <c:pt idx="1370">
                  <c:v>570.16388372831636</c:v>
                </c:pt>
                <c:pt idx="1371">
                  <c:v>570.3504439614328</c:v>
                </c:pt>
                <c:pt idx="1372">
                  <c:v>570.39989492935752</c:v>
                </c:pt>
                <c:pt idx="1373">
                  <c:v>570.40341558712487</c:v>
                </c:pt>
                <c:pt idx="1374">
                  <c:v>570.37940112977697</c:v>
                </c:pt>
                <c:pt idx="1375">
                  <c:v>570.33352358238653</c:v>
                </c:pt>
                <c:pt idx="1376">
                  <c:v>570.29062414412783</c:v>
                </c:pt>
                <c:pt idx="1377">
                  <c:v>570.26155318056158</c:v>
                </c:pt>
                <c:pt idx="1378">
                  <c:v>570.18766366936859</c:v>
                </c:pt>
                <c:pt idx="1379">
                  <c:v>570.10329586864805</c:v>
                </c:pt>
                <c:pt idx="1380">
                  <c:v>570.01553695625773</c:v>
                </c:pt>
                <c:pt idx="1381">
                  <c:v>569.90063856553707</c:v>
                </c:pt>
                <c:pt idx="1382">
                  <c:v>569.76193401837929</c:v>
                </c:pt>
                <c:pt idx="1383">
                  <c:v>569.62058350428276</c:v>
                </c:pt>
                <c:pt idx="1384">
                  <c:v>569.49508268956436</c:v>
                </c:pt>
                <c:pt idx="1385">
                  <c:v>569.36692890348354</c:v>
                </c:pt>
                <c:pt idx="1386">
                  <c:v>569.25273838956059</c:v>
                </c:pt>
                <c:pt idx="1387">
                  <c:v>569.1793705961594</c:v>
                </c:pt>
                <c:pt idx="1388">
                  <c:v>569.08596606463823</c:v>
                </c:pt>
                <c:pt idx="1389">
                  <c:v>568.99818900060791</c:v>
                </c:pt>
                <c:pt idx="1390">
                  <c:v>568.91215148502727</c:v>
                </c:pt>
                <c:pt idx="1391">
                  <c:v>568.87191847852193</c:v>
                </c:pt>
                <c:pt idx="1392">
                  <c:v>568.86565416941983</c:v>
                </c:pt>
                <c:pt idx="1393">
                  <c:v>568.87266010314204</c:v>
                </c:pt>
                <c:pt idx="1394">
                  <c:v>568.89516034553071</c:v>
                </c:pt>
                <c:pt idx="1395">
                  <c:v>568.9652197504613</c:v>
                </c:pt>
                <c:pt idx="1396">
                  <c:v>569.13812895930198</c:v>
                </c:pt>
                <c:pt idx="1397">
                  <c:v>569.39989165028885</c:v>
                </c:pt>
                <c:pt idx="1398">
                  <c:v>569.63105577907982</c:v>
                </c:pt>
                <c:pt idx="1399">
                  <c:v>569.87519582390576</c:v>
                </c:pt>
                <c:pt idx="1400">
                  <c:v>570.11952200071346</c:v>
                </c:pt>
                <c:pt idx="1401">
                  <c:v>570.34373757695039</c:v>
                </c:pt>
                <c:pt idx="1402">
                  <c:v>570.53438767398518</c:v>
                </c:pt>
                <c:pt idx="1403">
                  <c:v>570.7251211320073</c:v>
                </c:pt>
                <c:pt idx="1404">
                  <c:v>570.92687749069091</c:v>
                </c:pt>
                <c:pt idx="1405">
                  <c:v>571.15133124783654</c:v>
                </c:pt>
                <c:pt idx="1406">
                  <c:v>571.32742993425938</c:v>
                </c:pt>
                <c:pt idx="1407">
                  <c:v>571.39235251971684</c:v>
                </c:pt>
                <c:pt idx="1408">
                  <c:v>571.35857769429379</c:v>
                </c:pt>
                <c:pt idx="1409">
                  <c:v>571.29315653814672</c:v>
                </c:pt>
                <c:pt idx="1410">
                  <c:v>571.18748643015704</c:v>
                </c:pt>
                <c:pt idx="1411">
                  <c:v>571.05553556101756</c:v>
                </c:pt>
                <c:pt idx="1412">
                  <c:v>570.95647036700404</c:v>
                </c:pt>
                <c:pt idx="1413">
                  <c:v>570.85393722185029</c:v>
                </c:pt>
                <c:pt idx="1414">
                  <c:v>570.73264715799007</c:v>
                </c:pt>
                <c:pt idx="1415">
                  <c:v>570.60442199334784</c:v>
                </c:pt>
                <c:pt idx="1416">
                  <c:v>570.45466940384699</c:v>
                </c:pt>
                <c:pt idx="1417">
                  <c:v>570.30878465514513</c:v>
                </c:pt>
                <c:pt idx="1418">
                  <c:v>570.17198982264881</c:v>
                </c:pt>
                <c:pt idx="1419">
                  <c:v>570.05216382556284</c:v>
                </c:pt>
                <c:pt idx="1420">
                  <c:v>569.93946740453669</c:v>
                </c:pt>
                <c:pt idx="1421">
                  <c:v>569.828859100665</c:v>
                </c:pt>
                <c:pt idx="1422">
                  <c:v>569.71459945361744</c:v>
                </c:pt>
                <c:pt idx="1423">
                  <c:v>569.56639196060496</c:v>
                </c:pt>
                <c:pt idx="1424">
                  <c:v>569.40561364511257</c:v>
                </c:pt>
                <c:pt idx="1425">
                  <c:v>569.26600755420179</c:v>
                </c:pt>
                <c:pt idx="1426">
                  <c:v>569.14040035071582</c:v>
                </c:pt>
                <c:pt idx="1427">
                  <c:v>569.024788054184</c:v>
                </c:pt>
                <c:pt idx="1428">
                  <c:v>568.91666450695516</c:v>
                </c:pt>
                <c:pt idx="1429">
                  <c:v>568.82891229225334</c:v>
                </c:pt>
                <c:pt idx="1430">
                  <c:v>568.74694838992946</c:v>
                </c:pt>
                <c:pt idx="1431">
                  <c:v>568.68743747217059</c:v>
                </c:pt>
                <c:pt idx="1432">
                  <c:v>568.65429227664777</c:v>
                </c:pt>
                <c:pt idx="1433">
                  <c:v>568.6877515540632</c:v>
                </c:pt>
                <c:pt idx="1434">
                  <c:v>568.80285939923783</c:v>
                </c:pt>
                <c:pt idx="1435">
                  <c:v>568.96389156678129</c:v>
                </c:pt>
                <c:pt idx="1436">
                  <c:v>569.14107487740557</c:v>
                </c:pt>
                <c:pt idx="1437">
                  <c:v>569.30542632861409</c:v>
                </c:pt>
                <c:pt idx="1438">
                  <c:v>569.44811109239504</c:v>
                </c:pt>
                <c:pt idx="1439">
                  <c:v>569.56692993019738</c:v>
                </c:pt>
                <c:pt idx="1440">
                  <c:v>569.64896275320325</c:v>
                </c:pt>
                <c:pt idx="1441">
                  <c:v>569.71380169593203</c:v>
                </c:pt>
                <c:pt idx="1442">
                  <c:v>569.75769833864354</c:v>
                </c:pt>
                <c:pt idx="1443">
                  <c:v>569.7837074049695</c:v>
                </c:pt>
                <c:pt idx="1444">
                  <c:v>569.74245295438539</c:v>
                </c:pt>
                <c:pt idx="1445">
                  <c:v>569.62676461604292</c:v>
                </c:pt>
                <c:pt idx="1446">
                  <c:v>569.49212479191385</c:v>
                </c:pt>
                <c:pt idx="1447">
                  <c:v>569.33385025565269</c:v>
                </c:pt>
                <c:pt idx="1448">
                  <c:v>569.15732833005177</c:v>
                </c:pt>
                <c:pt idx="1449">
                  <c:v>568.97426913455104</c:v>
                </c:pt>
                <c:pt idx="1450">
                  <c:v>568.78777397800411</c:v>
                </c:pt>
                <c:pt idx="1451">
                  <c:v>568.61963311778015</c:v>
                </c:pt>
                <c:pt idx="1452">
                  <c:v>568.45923994615612</c:v>
                </c:pt>
                <c:pt idx="1453">
                  <c:v>568.30142262788513</c:v>
                </c:pt>
                <c:pt idx="1454">
                  <c:v>568.12497719285864</c:v>
                </c:pt>
                <c:pt idx="1455">
                  <c:v>567.94288300122525</c:v>
                </c:pt>
                <c:pt idx="1456">
                  <c:v>567.75414235839594</c:v>
                </c:pt>
                <c:pt idx="1457">
                  <c:v>567.53434907191388</c:v>
                </c:pt>
                <c:pt idx="1458">
                  <c:v>567.35041667750704</c:v>
                </c:pt>
                <c:pt idx="1459">
                  <c:v>567.20857361425999</c:v>
                </c:pt>
                <c:pt idx="1460">
                  <c:v>567.07961812651547</c:v>
                </c:pt>
                <c:pt idx="1461">
                  <c:v>567.00416600225446</c:v>
                </c:pt>
                <c:pt idx="1462">
                  <c:v>566.96816775113325</c:v>
                </c:pt>
                <c:pt idx="1463">
                  <c:v>566.95619566954156</c:v>
                </c:pt>
                <c:pt idx="1464">
                  <c:v>567.01666576157356</c:v>
                </c:pt>
                <c:pt idx="1465">
                  <c:v>567.17590234726094</c:v>
                </c:pt>
                <c:pt idx="1466">
                  <c:v>567.40578221567944</c:v>
                </c:pt>
                <c:pt idx="1467">
                  <c:v>567.68749775590391</c:v>
                </c:pt>
                <c:pt idx="1468">
                  <c:v>568.04443182448006</c:v>
                </c:pt>
                <c:pt idx="1469">
                  <c:v>568.41696523425878</c:v>
                </c:pt>
                <c:pt idx="1470">
                  <c:v>568.84812632592264</c:v>
                </c:pt>
                <c:pt idx="1471">
                  <c:v>569.34144864254301</c:v>
                </c:pt>
                <c:pt idx="1472">
                  <c:v>569.81446167908825</c:v>
                </c:pt>
                <c:pt idx="1473">
                  <c:v>570.23729365125246</c:v>
                </c:pt>
                <c:pt idx="1474">
                  <c:v>570.62890595871841</c:v>
                </c:pt>
                <c:pt idx="1475">
                  <c:v>570.94756900230436</c:v>
                </c:pt>
                <c:pt idx="1476">
                  <c:v>571.20267027127943</c:v>
                </c:pt>
                <c:pt idx="1477">
                  <c:v>571.41590439794595</c:v>
                </c:pt>
                <c:pt idx="1478">
                  <c:v>571.58320026641991</c:v>
                </c:pt>
                <c:pt idx="1479">
                  <c:v>571.70633843948735</c:v>
                </c:pt>
                <c:pt idx="1480">
                  <c:v>571.77964681545802</c:v>
                </c:pt>
                <c:pt idx="1481">
                  <c:v>571.76414061571427</c:v>
                </c:pt>
                <c:pt idx="1482">
                  <c:v>571.68178179933</c:v>
                </c:pt>
                <c:pt idx="1483">
                  <c:v>571.6238851563138</c:v>
                </c:pt>
                <c:pt idx="1484">
                  <c:v>571.62996279594734</c:v>
                </c:pt>
                <c:pt idx="1485">
                  <c:v>571.63667192777916</c:v>
                </c:pt>
                <c:pt idx="1486">
                  <c:v>571.65804993401832</c:v>
                </c:pt>
                <c:pt idx="1487">
                  <c:v>571.6860650050362</c:v>
                </c:pt>
                <c:pt idx="1488">
                  <c:v>571.68894403264119</c:v>
                </c:pt>
                <c:pt idx="1489">
                  <c:v>571.68282778776472</c:v>
                </c:pt>
                <c:pt idx="1490">
                  <c:v>571.66383979525665</c:v>
                </c:pt>
                <c:pt idx="1491">
                  <c:v>571.65315276485717</c:v>
                </c:pt>
                <c:pt idx="1492">
                  <c:v>571.65615938799397</c:v>
                </c:pt>
                <c:pt idx="1493">
                  <c:v>571.6578057822619</c:v>
                </c:pt>
                <c:pt idx="1494">
                  <c:v>571.59885885499932</c:v>
                </c:pt>
                <c:pt idx="1495">
                  <c:v>571.47060227934151</c:v>
                </c:pt>
                <c:pt idx="1496">
                  <c:v>571.33495144932556</c:v>
                </c:pt>
                <c:pt idx="1497">
                  <c:v>571.18922893812226</c:v>
                </c:pt>
                <c:pt idx="1498">
                  <c:v>571.02176446517672</c:v>
                </c:pt>
                <c:pt idx="1499">
                  <c:v>570.85353804147826</c:v>
                </c:pt>
                <c:pt idx="1500">
                  <c:v>570.6833152438511</c:v>
                </c:pt>
                <c:pt idx="1501">
                  <c:v>570.52180042874193</c:v>
                </c:pt>
                <c:pt idx="1502">
                  <c:v>570.35203693096548</c:v>
                </c:pt>
                <c:pt idx="1503">
                  <c:v>570.18687890330375</c:v>
                </c:pt>
                <c:pt idx="1504">
                  <c:v>570.03258186473101</c:v>
                </c:pt>
                <c:pt idx="1505">
                  <c:v>569.92791363743413</c:v>
                </c:pt>
                <c:pt idx="1506">
                  <c:v>569.85790186013992</c:v>
                </c:pt>
                <c:pt idx="1507">
                  <c:v>569.80805918465956</c:v>
                </c:pt>
                <c:pt idx="1508">
                  <c:v>569.76626494221512</c:v>
                </c:pt>
                <c:pt idx="1509">
                  <c:v>569.72713992485399</c:v>
                </c:pt>
                <c:pt idx="1510">
                  <c:v>569.6993045889036</c:v>
                </c:pt>
                <c:pt idx="1511">
                  <c:v>569.68699490935205</c:v>
                </c:pt>
                <c:pt idx="1512">
                  <c:v>569.65899693259428</c:v>
                </c:pt>
                <c:pt idx="1513">
                  <c:v>569.62449023901752</c:v>
                </c:pt>
                <c:pt idx="1514">
                  <c:v>569.58618536795882</c:v>
                </c:pt>
                <c:pt idx="1515">
                  <c:v>569.55222345452319</c:v>
                </c:pt>
                <c:pt idx="1516">
                  <c:v>569.49279401100591</c:v>
                </c:pt>
                <c:pt idx="1517">
                  <c:v>569.43731623748215</c:v>
                </c:pt>
                <c:pt idx="1518">
                  <c:v>569.38874629807697</c:v>
                </c:pt>
                <c:pt idx="1519">
                  <c:v>569.33160254164602</c:v>
                </c:pt>
                <c:pt idx="1520">
                  <c:v>569.27529382953662</c:v>
                </c:pt>
                <c:pt idx="1521">
                  <c:v>569.22308781817515</c:v>
                </c:pt>
                <c:pt idx="1522">
                  <c:v>569.19096759184424</c:v>
                </c:pt>
                <c:pt idx="1523">
                  <c:v>569.19408411292363</c:v>
                </c:pt>
                <c:pt idx="1524">
                  <c:v>569.21458445957626</c:v>
                </c:pt>
                <c:pt idx="1525">
                  <c:v>569.25537197479548</c:v>
                </c:pt>
                <c:pt idx="1526">
                  <c:v>569.29823585712143</c:v>
                </c:pt>
                <c:pt idx="1527">
                  <c:v>569.30713555617626</c:v>
                </c:pt>
                <c:pt idx="1528">
                  <c:v>569.27124520689028</c:v>
                </c:pt>
                <c:pt idx="1529">
                  <c:v>569.20379350666019</c:v>
                </c:pt>
                <c:pt idx="1530">
                  <c:v>569.13066642605781</c:v>
                </c:pt>
                <c:pt idx="1531">
                  <c:v>569.0540389932047</c:v>
                </c:pt>
                <c:pt idx="1532">
                  <c:v>568.97279883297733</c:v>
                </c:pt>
                <c:pt idx="1533">
                  <c:v>568.86394148461397</c:v>
                </c:pt>
                <c:pt idx="1534">
                  <c:v>568.72354823562705</c:v>
                </c:pt>
                <c:pt idx="1535">
                  <c:v>568.57123397930582</c:v>
                </c:pt>
                <c:pt idx="1536">
                  <c:v>568.3778125438813</c:v>
                </c:pt>
                <c:pt idx="1537">
                  <c:v>568.14375652561034</c:v>
                </c:pt>
                <c:pt idx="1538">
                  <c:v>567.91974729038873</c:v>
                </c:pt>
                <c:pt idx="1539">
                  <c:v>567.70122495744499</c:v>
                </c:pt>
                <c:pt idx="1540">
                  <c:v>567.50640725396715</c:v>
                </c:pt>
                <c:pt idx="1541">
                  <c:v>567.3086778510766</c:v>
                </c:pt>
                <c:pt idx="1542">
                  <c:v>567.0950175424</c:v>
                </c:pt>
                <c:pt idx="1543">
                  <c:v>566.88030684324997</c:v>
                </c:pt>
                <c:pt idx="1544">
                  <c:v>566.68129384262579</c:v>
                </c:pt>
                <c:pt idx="1545">
                  <c:v>566.48175138021702</c:v>
                </c:pt>
                <c:pt idx="1546">
                  <c:v>566.27604860468193</c:v>
                </c:pt>
                <c:pt idx="1547">
                  <c:v>566.07551597722306</c:v>
                </c:pt>
                <c:pt idx="1548">
                  <c:v>565.88898505054226</c:v>
                </c:pt>
                <c:pt idx="1549">
                  <c:v>565.69778904538919</c:v>
                </c:pt>
                <c:pt idx="1550">
                  <c:v>565.51276204973055</c:v>
                </c:pt>
                <c:pt idx="1551">
                  <c:v>565.32017094193463</c:v>
                </c:pt>
                <c:pt idx="1552">
                  <c:v>565.13526424316694</c:v>
                </c:pt>
                <c:pt idx="1553">
                  <c:v>564.9641308404897</c:v>
                </c:pt>
                <c:pt idx="1554">
                  <c:v>564.77937651822606</c:v>
                </c:pt>
                <c:pt idx="1555">
                  <c:v>564.58466848673095</c:v>
                </c:pt>
                <c:pt idx="1556">
                  <c:v>564.40530351573238</c:v>
                </c:pt>
                <c:pt idx="1557">
                  <c:v>564.22111712204605</c:v>
                </c:pt>
                <c:pt idx="1558">
                  <c:v>564.02817183065997</c:v>
                </c:pt>
                <c:pt idx="1559">
                  <c:v>563.8376443832708</c:v>
                </c:pt>
                <c:pt idx="1560">
                  <c:v>563.65005380483251</c:v>
                </c:pt>
                <c:pt idx="1561">
                  <c:v>563.46922750781425</c:v>
                </c:pt>
                <c:pt idx="1562">
                  <c:v>563.31890345684803</c:v>
                </c:pt>
                <c:pt idx="1563">
                  <c:v>563.16321622164173</c:v>
                </c:pt>
                <c:pt idx="1564">
                  <c:v>563.01359716163654</c:v>
                </c:pt>
                <c:pt idx="1565">
                  <c:v>562.87506759527525</c:v>
                </c:pt>
                <c:pt idx="1566">
                  <c:v>562.73791383583773</c:v>
                </c:pt>
                <c:pt idx="1567">
                  <c:v>562.58842680941245</c:v>
                </c:pt>
                <c:pt idx="1568">
                  <c:v>562.47541260954904</c:v>
                </c:pt>
                <c:pt idx="1569">
                  <c:v>562.41441724355127</c:v>
                </c:pt>
                <c:pt idx="1570">
                  <c:v>562.40181243025552</c:v>
                </c:pt>
                <c:pt idx="1571">
                  <c:v>562.44144801193772</c:v>
                </c:pt>
                <c:pt idx="1572">
                  <c:v>562.50400932147295</c:v>
                </c:pt>
                <c:pt idx="1573">
                  <c:v>562.54877956499013</c:v>
                </c:pt>
                <c:pt idx="1574">
                  <c:v>562.59921003869567</c:v>
                </c:pt>
                <c:pt idx="1575">
                  <c:v>562.65069045625398</c:v>
                </c:pt>
                <c:pt idx="1576">
                  <c:v>562.70390175163152</c:v>
                </c:pt>
                <c:pt idx="1577">
                  <c:v>562.75814418436084</c:v>
                </c:pt>
                <c:pt idx="1578">
                  <c:v>562.81030033561592</c:v>
                </c:pt>
                <c:pt idx="1579">
                  <c:v>562.83057798631512</c:v>
                </c:pt>
                <c:pt idx="1580">
                  <c:v>562.80979079833867</c:v>
                </c:pt>
                <c:pt idx="1581">
                  <c:v>562.73438847246916</c:v>
                </c:pt>
                <c:pt idx="1582">
                  <c:v>562.66897598916228</c:v>
                </c:pt>
                <c:pt idx="1583">
                  <c:v>562.61878053712815</c:v>
                </c:pt>
                <c:pt idx="1584">
                  <c:v>562.59388311796715</c:v>
                </c:pt>
                <c:pt idx="1585">
                  <c:v>562.5777554116537</c:v>
                </c:pt>
                <c:pt idx="1586">
                  <c:v>562.57101554788539</c:v>
                </c:pt>
                <c:pt idx="1587">
                  <c:v>562.57576059674659</c:v>
                </c:pt>
                <c:pt idx="1588">
                  <c:v>562.57881379485218</c:v>
                </c:pt>
                <c:pt idx="1589">
                  <c:v>562.58917893503269</c:v>
                </c:pt>
                <c:pt idx="1590">
                  <c:v>562.60503922672115</c:v>
                </c:pt>
                <c:pt idx="1591">
                  <c:v>562.63133327568755</c:v>
                </c:pt>
                <c:pt idx="1592">
                  <c:v>562.66351763403168</c:v>
                </c:pt>
                <c:pt idx="1593">
                  <c:v>562.63659254028255</c:v>
                </c:pt>
                <c:pt idx="1594">
                  <c:v>562.58054486793844</c:v>
                </c:pt>
                <c:pt idx="1595">
                  <c:v>562.48066242225639</c:v>
                </c:pt>
                <c:pt idx="1596">
                  <c:v>562.37510411932408</c:v>
                </c:pt>
                <c:pt idx="1597">
                  <c:v>562.26613155124164</c:v>
                </c:pt>
                <c:pt idx="1598">
                  <c:v>562.16290527466424</c:v>
                </c:pt>
                <c:pt idx="1599">
                  <c:v>562.07656706184105</c:v>
                </c:pt>
                <c:pt idx="1600">
                  <c:v>561.98370891593231</c:v>
                </c:pt>
                <c:pt idx="1601">
                  <c:v>561.8935593556954</c:v>
                </c:pt>
                <c:pt idx="1602">
                  <c:v>561.78524408782459</c:v>
                </c:pt>
                <c:pt idx="1603">
                  <c:v>561.68245418031813</c:v>
                </c:pt>
                <c:pt idx="1604">
                  <c:v>561.58241249384719</c:v>
                </c:pt>
                <c:pt idx="1605">
                  <c:v>561.46330048137463</c:v>
                </c:pt>
                <c:pt idx="1606">
                  <c:v>561.32850604551174</c:v>
                </c:pt>
                <c:pt idx="1607">
                  <c:v>561.18609252050805</c:v>
                </c:pt>
                <c:pt idx="1608">
                  <c:v>561.02966370032777</c:v>
                </c:pt>
                <c:pt idx="1609">
                  <c:v>560.86260799622266</c:v>
                </c:pt>
                <c:pt idx="1610">
                  <c:v>560.70103710568901</c:v>
                </c:pt>
                <c:pt idx="1611">
                  <c:v>560.55457139440182</c:v>
                </c:pt>
                <c:pt idx="1612">
                  <c:v>560.41003310967017</c:v>
                </c:pt>
                <c:pt idx="1613">
                  <c:v>560.28560535794509</c:v>
                </c:pt>
                <c:pt idx="1614">
                  <c:v>560.2048557450081</c:v>
                </c:pt>
                <c:pt idx="1615">
                  <c:v>560.15252487267014</c:v>
                </c:pt>
                <c:pt idx="1616">
                  <c:v>560.13205765090902</c:v>
                </c:pt>
                <c:pt idx="1617">
                  <c:v>560.15175249208914</c:v>
                </c:pt>
                <c:pt idx="1618">
                  <c:v>560.19276165193014</c:v>
                </c:pt>
                <c:pt idx="1619">
                  <c:v>560.23906858899966</c:v>
                </c:pt>
                <c:pt idx="1620">
                  <c:v>560.29653122167474</c:v>
                </c:pt>
                <c:pt idx="1621">
                  <c:v>560.32146254420559</c:v>
                </c:pt>
                <c:pt idx="1622">
                  <c:v>560.31486149371347</c:v>
                </c:pt>
                <c:pt idx="1623">
                  <c:v>560.30089669037761</c:v>
                </c:pt>
                <c:pt idx="1624">
                  <c:v>560.27466747293261</c:v>
                </c:pt>
                <c:pt idx="1625">
                  <c:v>560.20497317077013</c:v>
                </c:pt>
                <c:pt idx="1626">
                  <c:v>560.10770121888754</c:v>
                </c:pt>
                <c:pt idx="1627">
                  <c:v>559.971366159176</c:v>
                </c:pt>
                <c:pt idx="1628">
                  <c:v>559.80709361911875</c:v>
                </c:pt>
                <c:pt idx="1629">
                  <c:v>559.61595794615528</c:v>
                </c:pt>
                <c:pt idx="1630">
                  <c:v>559.41248374005784</c:v>
                </c:pt>
                <c:pt idx="1631">
                  <c:v>559.19716181064746</c:v>
                </c:pt>
                <c:pt idx="1632">
                  <c:v>558.987124452035</c:v>
                </c:pt>
                <c:pt idx="1633">
                  <c:v>558.81040178328874</c:v>
                </c:pt>
                <c:pt idx="1634">
                  <c:v>558.68598286747749</c:v>
                </c:pt>
                <c:pt idx="1635">
                  <c:v>558.59614747575631</c:v>
                </c:pt>
                <c:pt idx="1636">
                  <c:v>558.5238799393112</c:v>
                </c:pt>
                <c:pt idx="1637">
                  <c:v>558.43951171700621</c:v>
                </c:pt>
                <c:pt idx="1638">
                  <c:v>558.36361820372565</c:v>
                </c:pt>
                <c:pt idx="1639">
                  <c:v>558.29908076565528</c:v>
                </c:pt>
                <c:pt idx="1640">
                  <c:v>558.23635487836589</c:v>
                </c:pt>
                <c:pt idx="1641">
                  <c:v>558.17390657735859</c:v>
                </c:pt>
                <c:pt idx="1642">
                  <c:v>558.11156395846956</c:v>
                </c:pt>
                <c:pt idx="1643">
                  <c:v>558.0622568554362</c:v>
                </c:pt>
                <c:pt idx="1644">
                  <c:v>557.99216763968946</c:v>
                </c:pt>
                <c:pt idx="1645">
                  <c:v>557.87017183944977</c:v>
                </c:pt>
                <c:pt idx="1646">
                  <c:v>557.74921552461069</c:v>
                </c:pt>
                <c:pt idx="1647">
                  <c:v>557.63550828747498</c:v>
                </c:pt>
                <c:pt idx="1648">
                  <c:v>557.55854776043259</c:v>
                </c:pt>
                <c:pt idx="1649">
                  <c:v>557.51599713992266</c:v>
                </c:pt>
                <c:pt idx="1650">
                  <c:v>557.48966554092362</c:v>
                </c:pt>
                <c:pt idx="1651">
                  <c:v>557.46816132303252</c:v>
                </c:pt>
                <c:pt idx="1652">
                  <c:v>557.44448781998062</c:v>
                </c:pt>
                <c:pt idx="1653">
                  <c:v>557.38743285812961</c:v>
                </c:pt>
                <c:pt idx="1654">
                  <c:v>557.31210678405853</c:v>
                </c:pt>
                <c:pt idx="1655">
                  <c:v>557.23598924852058</c:v>
                </c:pt>
                <c:pt idx="1656">
                  <c:v>557.18062361771251</c:v>
                </c:pt>
                <c:pt idx="1657">
                  <c:v>557.1198113326833</c:v>
                </c:pt>
                <c:pt idx="1658">
                  <c:v>557.04084876614547</c:v>
                </c:pt>
                <c:pt idx="1659">
                  <c:v>556.94923967679847</c:v>
                </c:pt>
                <c:pt idx="1660">
                  <c:v>556.84451564412336</c:v>
                </c:pt>
                <c:pt idx="1661">
                  <c:v>556.73509532955188</c:v>
                </c:pt>
                <c:pt idx="1662">
                  <c:v>556.67075301921113</c:v>
                </c:pt>
                <c:pt idx="1663">
                  <c:v>556.65356961758368</c:v>
                </c:pt>
                <c:pt idx="1664">
                  <c:v>556.66646887693685</c:v>
                </c:pt>
                <c:pt idx="1665">
                  <c:v>556.74650319587022</c:v>
                </c:pt>
                <c:pt idx="1666">
                  <c:v>556.875954879387</c:v>
                </c:pt>
                <c:pt idx="1667">
                  <c:v>557.00963035169195</c:v>
                </c:pt>
                <c:pt idx="1668">
                  <c:v>557.15910379331137</c:v>
                </c:pt>
                <c:pt idx="1669">
                  <c:v>557.2984135343811</c:v>
                </c:pt>
                <c:pt idx="1670">
                  <c:v>557.43853180989765</c:v>
                </c:pt>
                <c:pt idx="1671">
                  <c:v>557.56588771310464</c:v>
                </c:pt>
                <c:pt idx="1672">
                  <c:v>557.6876666149426</c:v>
                </c:pt>
                <c:pt idx="1673">
                  <c:v>557.75818197223236</c:v>
                </c:pt>
                <c:pt idx="1674">
                  <c:v>557.79356713095547</c:v>
                </c:pt>
                <c:pt idx="1675">
                  <c:v>557.83659467695463</c:v>
                </c:pt>
                <c:pt idx="1676">
                  <c:v>557.82047220217657</c:v>
                </c:pt>
                <c:pt idx="1677">
                  <c:v>557.75300602953678</c:v>
                </c:pt>
                <c:pt idx="1678">
                  <c:v>557.65537751787917</c:v>
                </c:pt>
                <c:pt idx="1679">
                  <c:v>557.51179115179002</c:v>
                </c:pt>
                <c:pt idx="1680">
                  <c:v>557.37099053275165</c:v>
                </c:pt>
                <c:pt idx="1681">
                  <c:v>557.22476111061917</c:v>
                </c:pt>
                <c:pt idx="1682">
                  <c:v>557.09345456844346</c:v>
                </c:pt>
                <c:pt idx="1683">
                  <c:v>556.95202649686121</c:v>
                </c:pt>
                <c:pt idx="1684">
                  <c:v>556.83280707072936</c:v>
                </c:pt>
                <c:pt idx="1685">
                  <c:v>556.71867701832116</c:v>
                </c:pt>
                <c:pt idx="1686">
                  <c:v>556.5793118701564</c:v>
                </c:pt>
                <c:pt idx="1687">
                  <c:v>556.4351924321827</c:v>
                </c:pt>
                <c:pt idx="1688">
                  <c:v>556.29546815959213</c:v>
                </c:pt>
                <c:pt idx="1689">
                  <c:v>556.15735349862837</c:v>
                </c:pt>
                <c:pt idx="1690">
                  <c:v>556.02768605050994</c:v>
                </c:pt>
                <c:pt idx="1691">
                  <c:v>555.88596683944809</c:v>
                </c:pt>
                <c:pt idx="1692">
                  <c:v>555.73427770165813</c:v>
                </c:pt>
                <c:pt idx="1693">
                  <c:v>555.56079874087504</c:v>
                </c:pt>
                <c:pt idx="1694">
                  <c:v>555.36801416673256</c:v>
                </c:pt>
                <c:pt idx="1695">
                  <c:v>555.15569134260681</c:v>
                </c:pt>
                <c:pt idx="1696">
                  <c:v>554.94388291423502</c:v>
                </c:pt>
                <c:pt idx="1697">
                  <c:v>554.75610134145791</c:v>
                </c:pt>
                <c:pt idx="1698">
                  <c:v>554.5834422241137</c:v>
                </c:pt>
                <c:pt idx="1699">
                  <c:v>554.44438981492794</c:v>
                </c:pt>
                <c:pt idx="1700">
                  <c:v>554.32777185366683</c:v>
                </c:pt>
                <c:pt idx="1701">
                  <c:v>554.20935836142644</c:v>
                </c:pt>
                <c:pt idx="1702">
                  <c:v>554.13075635095595</c:v>
                </c:pt>
                <c:pt idx="1703">
                  <c:v>554.07359905854901</c:v>
                </c:pt>
                <c:pt idx="1704">
                  <c:v>554.02128589277106</c:v>
                </c:pt>
                <c:pt idx="1705">
                  <c:v>553.99163264674382</c:v>
                </c:pt>
                <c:pt idx="1706">
                  <c:v>553.96790464985565</c:v>
                </c:pt>
                <c:pt idx="1707">
                  <c:v>553.93040816412156</c:v>
                </c:pt>
                <c:pt idx="1708">
                  <c:v>553.87451500806901</c:v>
                </c:pt>
                <c:pt idx="1709">
                  <c:v>553.79543712356553</c:v>
                </c:pt>
                <c:pt idx="1710">
                  <c:v>553.69444517668933</c:v>
                </c:pt>
                <c:pt idx="1711">
                  <c:v>553.58345089576471</c:v>
                </c:pt>
                <c:pt idx="1712">
                  <c:v>553.46699003801996</c:v>
                </c:pt>
                <c:pt idx="1713">
                  <c:v>553.33680134575502</c:v>
                </c:pt>
                <c:pt idx="1714">
                  <c:v>553.20573000237982</c:v>
                </c:pt>
                <c:pt idx="1715">
                  <c:v>553.08314368954063</c:v>
                </c:pt>
                <c:pt idx="1716">
                  <c:v>552.96950896545161</c:v>
                </c:pt>
                <c:pt idx="1717">
                  <c:v>552.8642654210754</c:v>
                </c:pt>
                <c:pt idx="1718">
                  <c:v>552.76404029299283</c:v>
                </c:pt>
                <c:pt idx="1719">
                  <c:v>552.66424266692366</c:v>
                </c:pt>
                <c:pt idx="1720">
                  <c:v>552.57309379489277</c:v>
                </c:pt>
                <c:pt idx="1721">
                  <c:v>552.47960181081862</c:v>
                </c:pt>
                <c:pt idx="1722">
                  <c:v>552.37368075652546</c:v>
                </c:pt>
                <c:pt idx="1723">
                  <c:v>552.26854516616925</c:v>
                </c:pt>
                <c:pt idx="1724">
                  <c:v>552.15017583169754</c:v>
                </c:pt>
                <c:pt idx="1725">
                  <c:v>552.01601545192295</c:v>
                </c:pt>
                <c:pt idx="1726">
                  <c:v>551.87804457093455</c:v>
                </c:pt>
                <c:pt idx="1727">
                  <c:v>551.72870651722849</c:v>
                </c:pt>
                <c:pt idx="1728">
                  <c:v>551.57883699311913</c:v>
                </c:pt>
                <c:pt idx="1729">
                  <c:v>551.44617893645045</c:v>
                </c:pt>
                <c:pt idx="1730">
                  <c:v>551.37269359210904</c:v>
                </c:pt>
                <c:pt idx="1731">
                  <c:v>551.31353326054295</c:v>
                </c:pt>
                <c:pt idx="1732">
                  <c:v>551.25766884184429</c:v>
                </c:pt>
                <c:pt idx="1733">
                  <c:v>551.21703680080282</c:v>
                </c:pt>
                <c:pt idx="1734">
                  <c:v>551.17184281123264</c:v>
                </c:pt>
                <c:pt idx="1735">
                  <c:v>551.12576824760868</c:v>
                </c:pt>
                <c:pt idx="1736">
                  <c:v>551.1090313493321</c:v>
                </c:pt>
                <c:pt idx="1737">
                  <c:v>551.11296574395885</c:v>
                </c:pt>
                <c:pt idx="1738">
                  <c:v>551.11520498403843</c:v>
                </c:pt>
                <c:pt idx="1739">
                  <c:v>551.13255069959337</c:v>
                </c:pt>
                <c:pt idx="1740">
                  <c:v>551.13901299133693</c:v>
                </c:pt>
                <c:pt idx="1741">
                  <c:v>551.1215976539653</c:v>
                </c:pt>
                <c:pt idx="1742">
                  <c:v>551.11737683111096</c:v>
                </c:pt>
                <c:pt idx="1743">
                  <c:v>551.10507956532774</c:v>
                </c:pt>
                <c:pt idx="1744">
                  <c:v>551.0755217183679</c:v>
                </c:pt>
                <c:pt idx="1745">
                  <c:v>551.05975205191692</c:v>
                </c:pt>
                <c:pt idx="1746">
                  <c:v>551.04736332376808</c:v>
                </c:pt>
                <c:pt idx="1747">
                  <c:v>551.01135050062737</c:v>
                </c:pt>
                <c:pt idx="1748">
                  <c:v>550.96018019946962</c:v>
                </c:pt>
                <c:pt idx="1749">
                  <c:v>550.90546797917159</c:v>
                </c:pt>
                <c:pt idx="1750">
                  <c:v>550.82833871582682</c:v>
                </c:pt>
                <c:pt idx="1751">
                  <c:v>550.77513975102033</c:v>
                </c:pt>
                <c:pt idx="1752">
                  <c:v>550.72184471392904</c:v>
                </c:pt>
                <c:pt idx="1753">
                  <c:v>550.68544389364877</c:v>
                </c:pt>
                <c:pt idx="1754">
                  <c:v>550.64245681428827</c:v>
                </c:pt>
                <c:pt idx="1755">
                  <c:v>550.65250232489211</c:v>
                </c:pt>
                <c:pt idx="1756">
                  <c:v>550.73493403791031</c:v>
                </c:pt>
                <c:pt idx="1757">
                  <c:v>550.90525953235465</c:v>
                </c:pt>
                <c:pt idx="1758">
                  <c:v>551.07979976181832</c:v>
                </c:pt>
                <c:pt idx="1759">
                  <c:v>551.32199144830076</c:v>
                </c:pt>
                <c:pt idx="1760">
                  <c:v>551.60082328823296</c:v>
                </c:pt>
                <c:pt idx="1761">
                  <c:v>551.92511116653577</c:v>
                </c:pt>
                <c:pt idx="1762">
                  <c:v>552.25953003850839</c:v>
                </c:pt>
                <c:pt idx="1763">
                  <c:v>552.60811650861399</c:v>
                </c:pt>
                <c:pt idx="1764">
                  <c:v>552.92409220698107</c:v>
                </c:pt>
                <c:pt idx="1765">
                  <c:v>553.23783665627343</c:v>
                </c:pt>
                <c:pt idx="1766">
                  <c:v>553.49863045987115</c:v>
                </c:pt>
                <c:pt idx="1767">
                  <c:v>553.67738103010117</c:v>
                </c:pt>
                <c:pt idx="1768">
                  <c:v>553.75859699063176</c:v>
                </c:pt>
                <c:pt idx="1769">
                  <c:v>553.82916455477391</c:v>
                </c:pt>
                <c:pt idx="1770">
                  <c:v>553.80669138336953</c:v>
                </c:pt>
                <c:pt idx="1771">
                  <c:v>553.72846270244872</c:v>
                </c:pt>
                <c:pt idx="1772">
                  <c:v>553.60060116282557</c:v>
                </c:pt>
                <c:pt idx="1773">
                  <c:v>553.43424538799991</c:v>
                </c:pt>
                <c:pt idx="1774">
                  <c:v>553.23097700784399</c:v>
                </c:pt>
                <c:pt idx="1775">
                  <c:v>553.05774250706475</c:v>
                </c:pt>
                <c:pt idx="1776">
                  <c:v>552.92499454010806</c:v>
                </c:pt>
                <c:pt idx="1777">
                  <c:v>552.79278222558446</c:v>
                </c:pt>
                <c:pt idx="1778">
                  <c:v>552.65626358490499</c:v>
                </c:pt>
                <c:pt idx="1779">
                  <c:v>552.52506768860144</c:v>
                </c:pt>
                <c:pt idx="1780">
                  <c:v>552.38939476975804</c:v>
                </c:pt>
                <c:pt idx="1781">
                  <c:v>552.27149620860553</c:v>
                </c:pt>
                <c:pt idx="1782">
                  <c:v>552.17531877412046</c:v>
                </c:pt>
                <c:pt idx="1783">
                  <c:v>552.08960124383725</c:v>
                </c:pt>
                <c:pt idx="1784">
                  <c:v>552.008821691207</c:v>
                </c:pt>
                <c:pt idx="1785">
                  <c:v>551.92420080877957</c:v>
                </c:pt>
                <c:pt idx="1786">
                  <c:v>551.80583832387049</c:v>
                </c:pt>
                <c:pt idx="1787">
                  <c:v>551.66353207576378</c:v>
                </c:pt>
                <c:pt idx="1788">
                  <c:v>551.52759640865668</c:v>
                </c:pt>
                <c:pt idx="1789">
                  <c:v>551.39246312606656</c:v>
                </c:pt>
                <c:pt idx="1790">
                  <c:v>551.26307034002627</c:v>
                </c:pt>
                <c:pt idx="1791">
                  <c:v>551.14827535211964</c:v>
                </c:pt>
                <c:pt idx="1792">
                  <c:v>551.04174600476006</c:v>
                </c:pt>
                <c:pt idx="1793">
                  <c:v>550.95194970994226</c:v>
                </c:pt>
                <c:pt idx="1794">
                  <c:v>550.84853052533435</c:v>
                </c:pt>
                <c:pt idx="1795">
                  <c:v>550.74048517843949</c:v>
                </c:pt>
                <c:pt idx="1796">
                  <c:v>550.64545151837513</c:v>
                </c:pt>
                <c:pt idx="1797">
                  <c:v>550.54445302672138</c:v>
                </c:pt>
                <c:pt idx="1798">
                  <c:v>550.44532268523938</c:v>
                </c:pt>
                <c:pt idx="1799">
                  <c:v>550.33668509299741</c:v>
                </c:pt>
                <c:pt idx="1800">
                  <c:v>550.23467011925288</c:v>
                </c:pt>
                <c:pt idx="1801">
                  <c:v>550.1225752236337</c:v>
                </c:pt>
                <c:pt idx="1802">
                  <c:v>549.99691076319118</c:v>
                </c:pt>
                <c:pt idx="1803">
                  <c:v>549.85139459008599</c:v>
                </c:pt>
                <c:pt idx="1804">
                  <c:v>549.68969149355485</c:v>
                </c:pt>
                <c:pt idx="1805">
                  <c:v>549.53257035711852</c:v>
                </c:pt>
                <c:pt idx="1806">
                  <c:v>549.37590509479628</c:v>
                </c:pt>
                <c:pt idx="1807">
                  <c:v>549.21932102076494</c:v>
                </c:pt>
                <c:pt idx="1808">
                  <c:v>549.07194888910817</c:v>
                </c:pt>
                <c:pt idx="1809">
                  <c:v>548.92891640199502</c:v>
                </c:pt>
                <c:pt idx="1810">
                  <c:v>548.79532854615184</c:v>
                </c:pt>
                <c:pt idx="1811">
                  <c:v>548.65228192255256</c:v>
                </c:pt>
                <c:pt idx="1812">
                  <c:v>548.50917154740159</c:v>
                </c:pt>
                <c:pt idx="1813">
                  <c:v>548.36658518269894</c:v>
                </c:pt>
                <c:pt idx="1814">
                  <c:v>548.23175820199992</c:v>
                </c:pt>
                <c:pt idx="1815">
                  <c:v>548.09375876524871</c:v>
                </c:pt>
                <c:pt idx="1816">
                  <c:v>547.96059952523592</c:v>
                </c:pt>
                <c:pt idx="1817">
                  <c:v>547.82588415761347</c:v>
                </c:pt>
                <c:pt idx="1818">
                  <c:v>547.68199897479474</c:v>
                </c:pt>
                <c:pt idx="1819">
                  <c:v>547.54153749727368</c:v>
                </c:pt>
                <c:pt idx="1820">
                  <c:v>547.38612499160877</c:v>
                </c:pt>
                <c:pt idx="1821">
                  <c:v>547.23832820857092</c:v>
                </c:pt>
                <c:pt idx="1822">
                  <c:v>547.098097708777</c:v>
                </c:pt>
                <c:pt idx="1823">
                  <c:v>546.95596849548883</c:v>
                </c:pt>
                <c:pt idx="1824">
                  <c:v>546.80910048555972</c:v>
                </c:pt>
                <c:pt idx="1825">
                  <c:v>546.65796767570896</c:v>
                </c:pt>
                <c:pt idx="1826">
                  <c:v>546.52273989035791</c:v>
                </c:pt>
                <c:pt idx="1827">
                  <c:v>546.38938631243525</c:v>
                </c:pt>
                <c:pt idx="1828">
                  <c:v>546.25450425572626</c:v>
                </c:pt>
                <c:pt idx="1829">
                  <c:v>546.11589797183728</c:v>
                </c:pt>
                <c:pt idx="1830">
                  <c:v>545.99241857908612</c:v>
                </c:pt>
                <c:pt idx="1831">
                  <c:v>545.90706358724447</c:v>
                </c:pt>
                <c:pt idx="1832">
                  <c:v>545.8243314410131</c:v>
                </c:pt>
                <c:pt idx="1833">
                  <c:v>545.76050643822703</c:v>
                </c:pt>
                <c:pt idx="1834">
                  <c:v>545.78686106631824</c:v>
                </c:pt>
                <c:pt idx="1835">
                  <c:v>545.90425939895783</c:v>
                </c:pt>
                <c:pt idx="1836">
                  <c:v>546.11419543583725</c:v>
                </c:pt>
                <c:pt idx="1837">
                  <c:v>546.32100995233441</c:v>
                </c:pt>
                <c:pt idx="1838">
                  <c:v>546.54172660765164</c:v>
                </c:pt>
                <c:pt idx="1839">
                  <c:v>546.76762568640061</c:v>
                </c:pt>
                <c:pt idx="1840">
                  <c:v>547.01109650301612</c:v>
                </c:pt>
                <c:pt idx="1841">
                  <c:v>547.27498325630086</c:v>
                </c:pt>
                <c:pt idx="1842">
                  <c:v>547.51872077046016</c:v>
                </c:pt>
                <c:pt idx="1843">
                  <c:v>547.75365289282183</c:v>
                </c:pt>
                <c:pt idx="1844">
                  <c:v>547.96758900666021</c:v>
                </c:pt>
                <c:pt idx="1845">
                  <c:v>548.08837595086618</c:v>
                </c:pt>
                <c:pt idx="1846">
                  <c:v>548.11885727046058</c:v>
                </c:pt>
                <c:pt idx="1847">
                  <c:v>548.05473331555686</c:v>
                </c:pt>
                <c:pt idx="1848">
                  <c:v>547.96789049466383</c:v>
                </c:pt>
                <c:pt idx="1849">
                  <c:v>547.86009436469487</c:v>
                </c:pt>
                <c:pt idx="1850">
                  <c:v>547.74862421721764</c:v>
                </c:pt>
                <c:pt idx="1851">
                  <c:v>547.62736289878376</c:v>
                </c:pt>
                <c:pt idx="1852">
                  <c:v>547.46960819745345</c:v>
                </c:pt>
                <c:pt idx="1853">
                  <c:v>547.29990547705734</c:v>
                </c:pt>
                <c:pt idx="1854">
                  <c:v>547.15388703602559</c:v>
                </c:pt>
                <c:pt idx="1855">
                  <c:v>547.06651141393547</c:v>
                </c:pt>
                <c:pt idx="1856">
                  <c:v>547.02649586955658</c:v>
                </c:pt>
                <c:pt idx="1857">
                  <c:v>547.00877432917855</c:v>
                </c:pt>
                <c:pt idx="1858">
                  <c:v>547.03162843728717</c:v>
                </c:pt>
                <c:pt idx="1859">
                  <c:v>547.11860676139656</c:v>
                </c:pt>
                <c:pt idx="1860">
                  <c:v>547.25475060473229</c:v>
                </c:pt>
                <c:pt idx="1861">
                  <c:v>547.4108360212656</c:v>
                </c:pt>
                <c:pt idx="1862">
                  <c:v>547.56540314268102</c:v>
                </c:pt>
                <c:pt idx="1863">
                  <c:v>547.73993514373512</c:v>
                </c:pt>
                <c:pt idx="1864">
                  <c:v>547.9574311578707</c:v>
                </c:pt>
                <c:pt idx="1865">
                  <c:v>548.16583248178233</c:v>
                </c:pt>
                <c:pt idx="1866">
                  <c:v>548.38283863234165</c:v>
                </c:pt>
                <c:pt idx="1867">
                  <c:v>548.60571467768648</c:v>
                </c:pt>
                <c:pt idx="1868">
                  <c:v>548.86884952246555</c:v>
                </c:pt>
                <c:pt idx="1869">
                  <c:v>549.17401446010649</c:v>
                </c:pt>
                <c:pt idx="1870">
                  <c:v>549.47360962855157</c:v>
                </c:pt>
                <c:pt idx="1871">
                  <c:v>549.77999132407592</c:v>
                </c:pt>
                <c:pt idx="1872">
                  <c:v>550.13042169054836</c:v>
                </c:pt>
                <c:pt idx="1873">
                  <c:v>550.55516476807236</c:v>
                </c:pt>
                <c:pt idx="1874">
                  <c:v>550.97460559827266</c:v>
                </c:pt>
                <c:pt idx="1875">
                  <c:v>551.38177582005221</c:v>
                </c:pt>
                <c:pt idx="1876">
                  <c:v>551.78897962930853</c:v>
                </c:pt>
                <c:pt idx="1877">
                  <c:v>552.16818513205681</c:v>
                </c:pt>
                <c:pt idx="1878">
                  <c:v>552.5153446529913</c:v>
                </c:pt>
                <c:pt idx="1879">
                  <c:v>552.83780028157753</c:v>
                </c:pt>
                <c:pt idx="1880">
                  <c:v>553.11796023386989</c:v>
                </c:pt>
                <c:pt idx="1881">
                  <c:v>553.36646266382422</c:v>
                </c:pt>
                <c:pt idx="1882">
                  <c:v>553.57780687521108</c:v>
                </c:pt>
                <c:pt idx="1883">
                  <c:v>553.72674971150263</c:v>
                </c:pt>
                <c:pt idx="1884">
                  <c:v>553.79104954596448</c:v>
                </c:pt>
                <c:pt idx="1885">
                  <c:v>553.81828730379038</c:v>
                </c:pt>
                <c:pt idx="1886">
                  <c:v>553.83644030938058</c:v>
                </c:pt>
                <c:pt idx="1887">
                  <c:v>553.84103584856462</c:v>
                </c:pt>
                <c:pt idx="1888">
                  <c:v>553.80637239065823</c:v>
                </c:pt>
                <c:pt idx="1889">
                  <c:v>553.79672432445648</c:v>
                </c:pt>
                <c:pt idx="1890">
                  <c:v>553.76568371258509</c:v>
                </c:pt>
                <c:pt idx="1891">
                  <c:v>553.71431457426979</c:v>
                </c:pt>
                <c:pt idx="1892">
                  <c:v>553.67178362083553</c:v>
                </c:pt>
                <c:pt idx="1893">
                  <c:v>553.62482850248057</c:v>
                </c:pt>
                <c:pt idx="1894">
                  <c:v>553.5853555761704</c:v>
                </c:pt>
                <c:pt idx="1895">
                  <c:v>553.57061322383856</c:v>
                </c:pt>
                <c:pt idx="1896">
                  <c:v>553.57625090570309</c:v>
                </c:pt>
                <c:pt idx="1897">
                  <c:v>553.56270787368067</c:v>
                </c:pt>
                <c:pt idx="1898">
                  <c:v>553.56764410504161</c:v>
                </c:pt>
                <c:pt idx="1899">
                  <c:v>553.57779740364219</c:v>
                </c:pt>
                <c:pt idx="1900">
                  <c:v>553.55430456782426</c:v>
                </c:pt>
                <c:pt idx="1901">
                  <c:v>553.51887091807271</c:v>
                </c:pt>
                <c:pt idx="1902">
                  <c:v>553.46737916459199</c:v>
                </c:pt>
                <c:pt idx="1903">
                  <c:v>553.38771390088482</c:v>
                </c:pt>
                <c:pt idx="1904">
                  <c:v>553.28963484158817</c:v>
                </c:pt>
                <c:pt idx="1905">
                  <c:v>553.17731974189871</c:v>
                </c:pt>
                <c:pt idx="1906">
                  <c:v>553.05490382426308</c:v>
                </c:pt>
                <c:pt idx="1907">
                  <c:v>552.92720072313466</c:v>
                </c:pt>
                <c:pt idx="1908">
                  <c:v>552.78893229037214</c:v>
                </c:pt>
                <c:pt idx="1909">
                  <c:v>552.63004563942195</c:v>
                </c:pt>
                <c:pt idx="1910">
                  <c:v>552.46940509745457</c:v>
                </c:pt>
                <c:pt idx="1911">
                  <c:v>552.30927716616213</c:v>
                </c:pt>
                <c:pt idx="1912">
                  <c:v>552.15078430378128</c:v>
                </c:pt>
                <c:pt idx="1913">
                  <c:v>552.00984229100334</c:v>
                </c:pt>
                <c:pt idx="1914">
                  <c:v>551.90285750520025</c:v>
                </c:pt>
                <c:pt idx="1915">
                  <c:v>551.82103641369838</c:v>
                </c:pt>
                <c:pt idx="1916">
                  <c:v>551.75897400608699</c:v>
                </c:pt>
                <c:pt idx="1917">
                  <c:v>551.70906078016037</c:v>
                </c:pt>
                <c:pt idx="1918">
                  <c:v>551.67931350784215</c:v>
                </c:pt>
                <c:pt idx="1919">
                  <c:v>551.65946120049307</c:v>
                </c:pt>
                <c:pt idx="1920">
                  <c:v>551.64516859940443</c:v>
                </c:pt>
                <c:pt idx="1921">
                  <c:v>551.64780843525796</c:v>
                </c:pt>
                <c:pt idx="1922">
                  <c:v>551.65588697502164</c:v>
                </c:pt>
                <c:pt idx="1923">
                  <c:v>551.68696179451661</c:v>
                </c:pt>
                <c:pt idx="1924">
                  <c:v>551.73785617979797</c:v>
                </c:pt>
                <c:pt idx="1925">
                  <c:v>551.78616884757582</c:v>
                </c:pt>
                <c:pt idx="1926">
                  <c:v>551.81737064432491</c:v>
                </c:pt>
                <c:pt idx="1927">
                  <c:v>551.83464235584574</c:v>
                </c:pt>
                <c:pt idx="1928">
                  <c:v>551.8358074656519</c:v>
                </c:pt>
                <c:pt idx="1929">
                  <c:v>551.82680045143024</c:v>
                </c:pt>
                <c:pt idx="1930">
                  <c:v>551.83144180918441</c:v>
                </c:pt>
                <c:pt idx="1931">
                  <c:v>551.82782290221485</c:v>
                </c:pt>
                <c:pt idx="1932">
                  <c:v>551.8058220762581</c:v>
                </c:pt>
                <c:pt idx="1933">
                  <c:v>551.79913662422143</c:v>
                </c:pt>
                <c:pt idx="1934">
                  <c:v>551.79388687212384</c:v>
                </c:pt>
                <c:pt idx="1935">
                  <c:v>551.75694896406799</c:v>
                </c:pt>
                <c:pt idx="1936">
                  <c:v>551.68922249685704</c:v>
                </c:pt>
                <c:pt idx="1937">
                  <c:v>551.62895665045437</c:v>
                </c:pt>
                <c:pt idx="1938">
                  <c:v>551.56802440452645</c:v>
                </c:pt>
                <c:pt idx="1939">
                  <c:v>551.49639461814286</c:v>
                </c:pt>
                <c:pt idx="1940">
                  <c:v>551.40136561165571</c:v>
                </c:pt>
                <c:pt idx="1941">
                  <c:v>551.27678690307619</c:v>
                </c:pt>
                <c:pt idx="1942">
                  <c:v>551.15482537439811</c:v>
                </c:pt>
                <c:pt idx="1943">
                  <c:v>551.0293756254531</c:v>
                </c:pt>
                <c:pt idx="1944">
                  <c:v>550.86810245234176</c:v>
                </c:pt>
                <c:pt idx="1945">
                  <c:v>550.67457689994808</c:v>
                </c:pt>
                <c:pt idx="1946">
                  <c:v>550.47336115246401</c:v>
                </c:pt>
                <c:pt idx="1947">
                  <c:v>550.27690043233451</c:v>
                </c:pt>
                <c:pt idx="1948">
                  <c:v>550.06756904302267</c:v>
                </c:pt>
                <c:pt idx="1949">
                  <c:v>549.85914111605973</c:v>
                </c:pt>
                <c:pt idx="1950">
                  <c:v>549.66041416531016</c:v>
                </c:pt>
                <c:pt idx="1951">
                  <c:v>549.48685178121752</c:v>
                </c:pt>
                <c:pt idx="1952">
                  <c:v>549.33009969085288</c:v>
                </c:pt>
                <c:pt idx="1953">
                  <c:v>549.1877011246371</c:v>
                </c:pt>
                <c:pt idx="1954">
                  <c:v>549.06087210626367</c:v>
                </c:pt>
                <c:pt idx="1955">
                  <c:v>548.94799775015611</c:v>
                </c:pt>
                <c:pt idx="1956">
                  <c:v>548.84050428314401</c:v>
                </c:pt>
                <c:pt idx="1957">
                  <c:v>548.73126468697319</c:v>
                </c:pt>
                <c:pt idx="1958">
                  <c:v>548.61844004604166</c:v>
                </c:pt>
                <c:pt idx="1959">
                  <c:v>548.51245780204113</c:v>
                </c:pt>
                <c:pt idx="1960">
                  <c:v>548.40164960730226</c:v>
                </c:pt>
                <c:pt idx="1961">
                  <c:v>548.2858104398739</c:v>
                </c:pt>
                <c:pt idx="1962">
                  <c:v>548.15973597444543</c:v>
                </c:pt>
                <c:pt idx="1963">
                  <c:v>548.02185478056299</c:v>
                </c:pt>
                <c:pt idx="1964">
                  <c:v>547.85684455647504</c:v>
                </c:pt>
                <c:pt idx="1965">
                  <c:v>547.67362234238658</c:v>
                </c:pt>
                <c:pt idx="1966">
                  <c:v>547.4905924673435</c:v>
                </c:pt>
                <c:pt idx="1967">
                  <c:v>547.32596512559121</c:v>
                </c:pt>
                <c:pt idx="1968">
                  <c:v>547.1714331831862</c:v>
                </c:pt>
                <c:pt idx="1969">
                  <c:v>547.02662003557657</c:v>
                </c:pt>
                <c:pt idx="1970">
                  <c:v>546.88923690298918</c:v>
                </c:pt>
                <c:pt idx="1971">
                  <c:v>546.76074687810569</c:v>
                </c:pt>
                <c:pt idx="1972">
                  <c:v>546.62235535131958</c:v>
                </c:pt>
                <c:pt idx="1973">
                  <c:v>546.47606791010378</c:v>
                </c:pt>
                <c:pt idx="1974">
                  <c:v>546.34869641699743</c:v>
                </c:pt>
                <c:pt idx="1975">
                  <c:v>546.26836101319122</c:v>
                </c:pt>
                <c:pt idx="1976">
                  <c:v>546.19782493436719</c:v>
                </c:pt>
                <c:pt idx="1977">
                  <c:v>546.12030694358452</c:v>
                </c:pt>
                <c:pt idx="1978">
                  <c:v>546.02932336455535</c:v>
                </c:pt>
                <c:pt idx="1979">
                  <c:v>545.93628701385637</c:v>
                </c:pt>
                <c:pt idx="1980">
                  <c:v>545.84171888239393</c:v>
                </c:pt>
                <c:pt idx="1981">
                  <c:v>545.75121179418215</c:v>
                </c:pt>
                <c:pt idx="1982">
                  <c:v>545.6582512206445</c:v>
                </c:pt>
                <c:pt idx="1983">
                  <c:v>545.57526621325508</c:v>
                </c:pt>
                <c:pt idx="1984">
                  <c:v>545.49205767081594</c:v>
                </c:pt>
                <c:pt idx="1985">
                  <c:v>545.39166419407059</c:v>
                </c:pt>
                <c:pt idx="1986">
                  <c:v>545.25816295532991</c:v>
                </c:pt>
                <c:pt idx="1987">
                  <c:v>545.1280070626849</c:v>
                </c:pt>
                <c:pt idx="1988">
                  <c:v>545.01944417316531</c:v>
                </c:pt>
                <c:pt idx="1989">
                  <c:v>544.93218459168361</c:v>
                </c:pt>
                <c:pt idx="1990">
                  <c:v>544.85580911661555</c:v>
                </c:pt>
                <c:pt idx="1991">
                  <c:v>544.77935039276861</c:v>
                </c:pt>
                <c:pt idx="1992">
                  <c:v>544.69510710772806</c:v>
                </c:pt>
                <c:pt idx="1993">
                  <c:v>544.61815708951667</c:v>
                </c:pt>
                <c:pt idx="1994">
                  <c:v>544.54527616737198</c:v>
                </c:pt>
                <c:pt idx="1995">
                  <c:v>544.46902727263989</c:v>
                </c:pt>
                <c:pt idx="1996">
                  <c:v>544.39934086602614</c:v>
                </c:pt>
                <c:pt idx="1997">
                  <c:v>544.35272302980411</c:v>
                </c:pt>
                <c:pt idx="1998">
                  <c:v>544.30946819290284</c:v>
                </c:pt>
                <c:pt idx="1999">
                  <c:v>544.24094734230164</c:v>
                </c:pt>
                <c:pt idx="2000">
                  <c:v>544.15201062488541</c:v>
                </c:pt>
                <c:pt idx="2001">
                  <c:v>544.05818030842488</c:v>
                </c:pt>
                <c:pt idx="2002">
                  <c:v>543.96016998282664</c:v>
                </c:pt>
                <c:pt idx="2003">
                  <c:v>543.85919266871201</c:v>
                </c:pt>
                <c:pt idx="2004">
                  <c:v>543.74475325154174</c:v>
                </c:pt>
                <c:pt idx="2005">
                  <c:v>543.62957228018922</c:v>
                </c:pt>
                <c:pt idx="2006">
                  <c:v>543.527722230226</c:v>
                </c:pt>
                <c:pt idx="2007">
                  <c:v>543.48191720961506</c:v>
                </c:pt>
                <c:pt idx="2008">
                  <c:v>543.41544564605647</c:v>
                </c:pt>
                <c:pt idx="2009">
                  <c:v>543.34084754018545</c:v>
                </c:pt>
                <c:pt idx="2010">
                  <c:v>543.28115612771865</c:v>
                </c:pt>
                <c:pt idx="2011">
                  <c:v>543.22264990926226</c:v>
                </c:pt>
                <c:pt idx="2012">
                  <c:v>543.15478325073036</c:v>
                </c:pt>
                <c:pt idx="2013">
                  <c:v>543.09285218353978</c:v>
                </c:pt>
                <c:pt idx="2014">
                  <c:v>543.02741635501991</c:v>
                </c:pt>
                <c:pt idx="2015">
                  <c:v>542.98596954040272</c:v>
                </c:pt>
                <c:pt idx="2016">
                  <c:v>542.95625886501443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96F-407C-81A6-BF987C8185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5016079"/>
        <c:axId val="465017039"/>
      </c:scatterChart>
      <c:valAx>
        <c:axId val="4650160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017039"/>
        <c:crosses val="autoZero"/>
        <c:crossBetween val="midCat"/>
      </c:valAx>
      <c:valAx>
        <c:axId val="4650170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50160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DobaPrichodDoOsetreniaSec!$D$1</c:f>
              <c:strCache>
                <c:ptCount val="1"/>
                <c:pt idx="0">
                  <c:v>Welch cakanie na prichod do osetrenia 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DobaPrichodDoOsetreniaSec!$D$2:$D$2018</c:f>
              <c:numCache>
                <c:formatCode>General</c:formatCode>
                <c:ptCount val="2017"/>
                <c:pt idx="0">
                  <c:v>696.14132862576253</c:v>
                </c:pt>
                <c:pt idx="1">
                  <c:v>747.60725622233872</c:v>
                </c:pt>
                <c:pt idx="2">
                  <c:v>752.39180099177054</c:v>
                </c:pt>
                <c:pt idx="3">
                  <c:v>759.26556039970228</c:v>
                </c:pt>
                <c:pt idx="4">
                  <c:v>768.04562852745107</c:v>
                </c:pt>
                <c:pt idx="5">
                  <c:v>777.7228311036165</c:v>
                </c:pt>
                <c:pt idx="6">
                  <c:v>786.81716031752626</c:v>
                </c:pt>
                <c:pt idx="7">
                  <c:v>793.83227001667956</c:v>
                </c:pt>
                <c:pt idx="8">
                  <c:v>800.28814388112812</c:v>
                </c:pt>
                <c:pt idx="9">
                  <c:v>806.43473793788337</c:v>
                </c:pt>
                <c:pt idx="10">
                  <c:v>811.85986343778973</c:v>
                </c:pt>
                <c:pt idx="11">
                  <c:v>815.38981346799835</c:v>
                </c:pt>
                <c:pt idx="12">
                  <c:v>817.33903032167643</c:v>
                </c:pt>
                <c:pt idx="13">
                  <c:v>818.41900440143411</c:v>
                </c:pt>
                <c:pt idx="14">
                  <c:v>818.15424591807323</c:v>
                </c:pt>
                <c:pt idx="15">
                  <c:v>817.27252175246679</c:v>
                </c:pt>
                <c:pt idx="16">
                  <c:v>816.02806413789949</c:v>
                </c:pt>
                <c:pt idx="17">
                  <c:v>814.94995359006168</c:v>
                </c:pt>
                <c:pt idx="18">
                  <c:v>814.32850828583912</c:v>
                </c:pt>
                <c:pt idx="19">
                  <c:v>813.89219438969201</c:v>
                </c:pt>
                <c:pt idx="20">
                  <c:v>813.44447850864924</c:v>
                </c:pt>
                <c:pt idx="21">
                  <c:v>813.1097673518866</c:v>
                </c:pt>
                <c:pt idx="22">
                  <c:v>812.50583023636966</c:v>
                </c:pt>
                <c:pt idx="23">
                  <c:v>811.91711225261099</c:v>
                </c:pt>
                <c:pt idx="24">
                  <c:v>811.85016058974543</c:v>
                </c:pt>
                <c:pt idx="25">
                  <c:v>812.42076572913425</c:v>
                </c:pt>
                <c:pt idx="26">
                  <c:v>814.24119007481647</c:v>
                </c:pt>
                <c:pt idx="27">
                  <c:v>817.05186904606751</c:v>
                </c:pt>
                <c:pt idx="28">
                  <c:v>820.47291431794508</c:v>
                </c:pt>
                <c:pt idx="29">
                  <c:v>824.28565810476948</c:v>
                </c:pt>
                <c:pt idx="30">
                  <c:v>828.51945034690721</c:v>
                </c:pt>
                <c:pt idx="31">
                  <c:v>833.27394906783763</c:v>
                </c:pt>
                <c:pt idx="32">
                  <c:v>838.41274174222053</c:v>
                </c:pt>
                <c:pt idx="33">
                  <c:v>844.17570697565998</c:v>
                </c:pt>
                <c:pt idx="34">
                  <c:v>850.21193318664086</c:v>
                </c:pt>
                <c:pt idx="35">
                  <c:v>856.06766116053552</c:v>
                </c:pt>
                <c:pt idx="36">
                  <c:v>861.32353370448027</c:v>
                </c:pt>
                <c:pt idx="37">
                  <c:v>865.62521078973543</c:v>
                </c:pt>
                <c:pt idx="38">
                  <c:v>869.312796457388</c:v>
                </c:pt>
                <c:pt idx="39">
                  <c:v>872.65958816823104</c:v>
                </c:pt>
                <c:pt idx="40">
                  <c:v>875.90450179303343</c:v>
                </c:pt>
                <c:pt idx="41">
                  <c:v>878.93266441603964</c:v>
                </c:pt>
                <c:pt idx="42">
                  <c:v>881.59630204197379</c:v>
                </c:pt>
                <c:pt idx="43">
                  <c:v>883.44196202624596</c:v>
                </c:pt>
                <c:pt idx="44">
                  <c:v>884.83226161466257</c:v>
                </c:pt>
                <c:pt idx="45">
                  <c:v>885.84179483230139</c:v>
                </c:pt>
                <c:pt idx="46">
                  <c:v>886.58820413241676</c:v>
                </c:pt>
                <c:pt idx="47">
                  <c:v>887.01623471228368</c:v>
                </c:pt>
                <c:pt idx="48">
                  <c:v>887.08959424258069</c:v>
                </c:pt>
                <c:pt idx="49">
                  <c:v>886.81663484474882</c:v>
                </c:pt>
                <c:pt idx="50">
                  <c:v>886.28558264368507</c:v>
                </c:pt>
                <c:pt idx="51">
                  <c:v>885.54358952154371</c:v>
                </c:pt>
                <c:pt idx="52">
                  <c:v>884.59241273787416</c:v>
                </c:pt>
                <c:pt idx="53">
                  <c:v>883.53183233436027</c:v>
                </c:pt>
                <c:pt idx="54">
                  <c:v>882.71014474313017</c:v>
                </c:pt>
                <c:pt idx="55">
                  <c:v>881.70323583629931</c:v>
                </c:pt>
                <c:pt idx="56">
                  <c:v>880.64457320548343</c:v>
                </c:pt>
                <c:pt idx="57">
                  <c:v>879.57154215792036</c:v>
                </c:pt>
                <c:pt idx="58">
                  <c:v>878.79054654817548</c:v>
                </c:pt>
                <c:pt idx="59">
                  <c:v>878.34159453513882</c:v>
                </c:pt>
                <c:pt idx="60">
                  <c:v>878.29357314371225</c:v>
                </c:pt>
                <c:pt idx="61">
                  <c:v>878.46926012181893</c:v>
                </c:pt>
                <c:pt idx="62">
                  <c:v>879.19703172223524</c:v>
                </c:pt>
                <c:pt idx="63">
                  <c:v>880.6602984207442</c:v>
                </c:pt>
                <c:pt idx="64">
                  <c:v>882.57575813443884</c:v>
                </c:pt>
                <c:pt idx="65">
                  <c:v>884.91980250090955</c:v>
                </c:pt>
                <c:pt idx="66">
                  <c:v>887.58193235499675</c:v>
                </c:pt>
                <c:pt idx="67">
                  <c:v>890.73219901174923</c:v>
                </c:pt>
                <c:pt idx="68">
                  <c:v>894.25233010674935</c:v>
                </c:pt>
                <c:pt idx="69">
                  <c:v>897.64726370933613</c:v>
                </c:pt>
                <c:pt idx="70">
                  <c:v>901.0002246670756</c:v>
                </c:pt>
                <c:pt idx="71">
                  <c:v>904.03656408969391</c:v>
                </c:pt>
                <c:pt idx="72">
                  <c:v>906.78579851620589</c:v>
                </c:pt>
                <c:pt idx="73">
                  <c:v>909.09203404982657</c:v>
                </c:pt>
                <c:pt idx="74">
                  <c:v>910.87135049246217</c:v>
                </c:pt>
                <c:pt idx="75">
                  <c:v>912.22044023532862</c:v>
                </c:pt>
                <c:pt idx="76">
                  <c:v>912.97487995007498</c:v>
                </c:pt>
                <c:pt idx="77">
                  <c:v>913.3974179597534</c:v>
                </c:pt>
                <c:pt idx="78">
                  <c:v>913.25966568172578</c:v>
                </c:pt>
                <c:pt idx="79">
                  <c:v>912.66223783721148</c:v>
                </c:pt>
                <c:pt idx="80">
                  <c:v>912.01634220344749</c:v>
                </c:pt>
                <c:pt idx="81">
                  <c:v>911.16510818673805</c:v>
                </c:pt>
                <c:pt idx="82">
                  <c:v>910.1253189505934</c:v>
                </c:pt>
                <c:pt idx="83">
                  <c:v>909.05977366016884</c:v>
                </c:pt>
                <c:pt idx="84">
                  <c:v>907.83092076664718</c:v>
                </c:pt>
                <c:pt idx="85">
                  <c:v>906.47053673035055</c:v>
                </c:pt>
                <c:pt idx="86">
                  <c:v>905.07629038149162</c:v>
                </c:pt>
                <c:pt idx="87">
                  <c:v>903.61992983544394</c:v>
                </c:pt>
                <c:pt idx="88">
                  <c:v>902.13733651379744</c:v>
                </c:pt>
                <c:pt idx="89">
                  <c:v>900.66208584726712</c:v>
                </c:pt>
                <c:pt idx="90">
                  <c:v>899.19569605416098</c:v>
                </c:pt>
                <c:pt idx="91">
                  <c:v>897.71355367479543</c:v>
                </c:pt>
                <c:pt idx="92">
                  <c:v>896.32894447016452</c:v>
                </c:pt>
                <c:pt idx="93">
                  <c:v>894.9724774400413</c:v>
                </c:pt>
                <c:pt idx="94">
                  <c:v>893.52622651257616</c:v>
                </c:pt>
                <c:pt idx="95">
                  <c:v>892.07182844066085</c:v>
                </c:pt>
                <c:pt idx="96">
                  <c:v>890.59525658784071</c:v>
                </c:pt>
                <c:pt idx="97">
                  <c:v>889.11356447376431</c:v>
                </c:pt>
                <c:pt idx="98">
                  <c:v>887.68794243390619</c:v>
                </c:pt>
                <c:pt idx="99">
                  <c:v>886.3088847148357</c:v>
                </c:pt>
                <c:pt idx="100">
                  <c:v>885.01617625188078</c:v>
                </c:pt>
                <c:pt idx="101">
                  <c:v>883.80525865666266</c:v>
                </c:pt>
                <c:pt idx="102">
                  <c:v>882.59671014357809</c:v>
                </c:pt>
                <c:pt idx="103">
                  <c:v>881.37063981988285</c:v>
                </c:pt>
                <c:pt idx="104">
                  <c:v>880.17136157825985</c:v>
                </c:pt>
                <c:pt idx="105">
                  <c:v>879.01290582484944</c:v>
                </c:pt>
                <c:pt idx="106">
                  <c:v>877.88234905029344</c:v>
                </c:pt>
                <c:pt idx="107">
                  <c:v>876.77921257258379</c:v>
                </c:pt>
                <c:pt idx="108">
                  <c:v>875.65373879362164</c:v>
                </c:pt>
                <c:pt idx="109">
                  <c:v>874.60942615852571</c:v>
                </c:pt>
                <c:pt idx="110">
                  <c:v>873.73133966925718</c:v>
                </c:pt>
                <c:pt idx="111">
                  <c:v>872.96012915683389</c:v>
                </c:pt>
                <c:pt idx="112">
                  <c:v>872.24286298079176</c:v>
                </c:pt>
                <c:pt idx="113">
                  <c:v>871.64521345403557</c:v>
                </c:pt>
                <c:pt idx="114">
                  <c:v>871.13439156376035</c:v>
                </c:pt>
                <c:pt idx="115">
                  <c:v>870.63027231425144</c:v>
                </c:pt>
                <c:pt idx="116">
                  <c:v>870.16085797095366</c:v>
                </c:pt>
                <c:pt idx="117">
                  <c:v>869.74945207443989</c:v>
                </c:pt>
                <c:pt idx="118">
                  <c:v>869.35590574148887</c:v>
                </c:pt>
                <c:pt idx="119">
                  <c:v>869.09447468266694</c:v>
                </c:pt>
                <c:pt idx="120">
                  <c:v>868.83548088876455</c:v>
                </c:pt>
                <c:pt idx="121">
                  <c:v>868.51900383131476</c:v>
                </c:pt>
                <c:pt idx="122">
                  <c:v>868.26863245260654</c:v>
                </c:pt>
                <c:pt idx="123">
                  <c:v>868.1740709928697</c:v>
                </c:pt>
                <c:pt idx="124">
                  <c:v>868.29709547935715</c:v>
                </c:pt>
                <c:pt idx="125">
                  <c:v>868.49254159594682</c:v>
                </c:pt>
                <c:pt idx="126">
                  <c:v>868.82926372723807</c:v>
                </c:pt>
                <c:pt idx="127">
                  <c:v>869.21591614543945</c:v>
                </c:pt>
                <c:pt idx="128">
                  <c:v>869.67931124789322</c:v>
                </c:pt>
                <c:pt idx="129">
                  <c:v>870.12379469807672</c:v>
                </c:pt>
                <c:pt idx="130">
                  <c:v>870.52854767060808</c:v>
                </c:pt>
                <c:pt idx="131">
                  <c:v>870.98375339423296</c:v>
                </c:pt>
                <c:pt idx="132">
                  <c:v>871.48806560349828</c:v>
                </c:pt>
                <c:pt idx="133">
                  <c:v>871.89419057863972</c:v>
                </c:pt>
                <c:pt idx="134">
                  <c:v>872.1324793678566</c:v>
                </c:pt>
                <c:pt idx="135">
                  <c:v>872.0887003088302</c:v>
                </c:pt>
                <c:pt idx="136">
                  <c:v>871.97882605264499</c:v>
                </c:pt>
                <c:pt idx="137">
                  <c:v>871.74441383551687</c:v>
                </c:pt>
                <c:pt idx="138">
                  <c:v>871.45072808149735</c:v>
                </c:pt>
                <c:pt idx="139">
                  <c:v>871.07949880507954</c:v>
                </c:pt>
                <c:pt idx="140">
                  <c:v>870.71156957348819</c:v>
                </c:pt>
                <c:pt idx="141">
                  <c:v>870.27984677661959</c:v>
                </c:pt>
                <c:pt idx="142">
                  <c:v>869.77756797364407</c:v>
                </c:pt>
                <c:pt idx="143">
                  <c:v>869.28158249846967</c:v>
                </c:pt>
                <c:pt idx="144">
                  <c:v>868.83334006219013</c:v>
                </c:pt>
                <c:pt idx="145">
                  <c:v>868.41929655706667</c:v>
                </c:pt>
                <c:pt idx="146">
                  <c:v>868.15845122176256</c:v>
                </c:pt>
                <c:pt idx="147">
                  <c:v>867.9949612614073</c:v>
                </c:pt>
                <c:pt idx="148">
                  <c:v>867.98079430583391</c:v>
                </c:pt>
                <c:pt idx="149">
                  <c:v>868.04231085106687</c:v>
                </c:pt>
                <c:pt idx="150">
                  <c:v>868.20377520399961</c:v>
                </c:pt>
                <c:pt idx="151">
                  <c:v>868.52875793729879</c:v>
                </c:pt>
                <c:pt idx="152">
                  <c:v>869.06588896613982</c:v>
                </c:pt>
                <c:pt idx="153">
                  <c:v>869.75270877786306</c:v>
                </c:pt>
                <c:pt idx="154">
                  <c:v>870.46120457907989</c:v>
                </c:pt>
                <c:pt idx="155">
                  <c:v>871.29582339759554</c:v>
                </c:pt>
                <c:pt idx="156">
                  <c:v>872.11137373356166</c:v>
                </c:pt>
                <c:pt idx="157">
                  <c:v>872.72207054461569</c:v>
                </c:pt>
                <c:pt idx="158">
                  <c:v>873.19552315713383</c:v>
                </c:pt>
                <c:pt idx="159">
                  <c:v>873.57476319496641</c:v>
                </c:pt>
                <c:pt idx="160">
                  <c:v>873.96857125222039</c:v>
                </c:pt>
                <c:pt idx="161">
                  <c:v>874.30201485973896</c:v>
                </c:pt>
                <c:pt idx="162">
                  <c:v>874.47546503897308</c:v>
                </c:pt>
                <c:pt idx="163">
                  <c:v>874.47570323338766</c:v>
                </c:pt>
                <c:pt idx="164">
                  <c:v>874.33970462794889</c:v>
                </c:pt>
                <c:pt idx="165">
                  <c:v>874.22054184781371</c:v>
                </c:pt>
                <c:pt idx="166">
                  <c:v>873.96017305027635</c:v>
                </c:pt>
                <c:pt idx="167">
                  <c:v>873.68790684557791</c:v>
                </c:pt>
                <c:pt idx="168">
                  <c:v>873.57539586247265</c:v>
                </c:pt>
                <c:pt idx="169">
                  <c:v>873.58233317776694</c:v>
                </c:pt>
                <c:pt idx="170">
                  <c:v>873.63017249588563</c:v>
                </c:pt>
                <c:pt idx="171">
                  <c:v>873.65574626367663</c:v>
                </c:pt>
                <c:pt idx="172">
                  <c:v>873.66379499244863</c:v>
                </c:pt>
                <c:pt idx="173">
                  <c:v>873.76141605154294</c:v>
                </c:pt>
                <c:pt idx="174">
                  <c:v>873.93878279260161</c:v>
                </c:pt>
                <c:pt idx="175">
                  <c:v>874.11985489323445</c:v>
                </c:pt>
                <c:pt idx="176">
                  <c:v>874.23563090996618</c:v>
                </c:pt>
                <c:pt idx="177">
                  <c:v>874.35368075005761</c:v>
                </c:pt>
                <c:pt idx="178">
                  <c:v>874.49555629086979</c:v>
                </c:pt>
                <c:pt idx="179">
                  <c:v>874.54301827164818</c:v>
                </c:pt>
                <c:pt idx="180">
                  <c:v>874.47332354461037</c:v>
                </c:pt>
                <c:pt idx="181">
                  <c:v>874.35742223389605</c:v>
                </c:pt>
                <c:pt idx="182">
                  <c:v>874.18956210873625</c:v>
                </c:pt>
                <c:pt idx="183">
                  <c:v>873.96272595923506</c:v>
                </c:pt>
                <c:pt idx="184">
                  <c:v>873.66672150107297</c:v>
                </c:pt>
                <c:pt idx="185">
                  <c:v>873.31390442279621</c:v>
                </c:pt>
                <c:pt idx="186">
                  <c:v>872.96691930753832</c:v>
                </c:pt>
                <c:pt idx="187">
                  <c:v>872.59063251252553</c:v>
                </c:pt>
                <c:pt idx="188">
                  <c:v>872.23001749393109</c:v>
                </c:pt>
                <c:pt idx="189">
                  <c:v>871.88050271202655</c:v>
                </c:pt>
                <c:pt idx="190">
                  <c:v>871.61728367525097</c:v>
                </c:pt>
                <c:pt idx="191">
                  <c:v>871.48211137944963</c:v>
                </c:pt>
                <c:pt idx="192">
                  <c:v>871.38310086662557</c:v>
                </c:pt>
                <c:pt idx="193">
                  <c:v>871.30370779491886</c:v>
                </c:pt>
                <c:pt idx="194">
                  <c:v>871.27043661799428</c:v>
                </c:pt>
                <c:pt idx="195">
                  <c:v>871.25983997119579</c:v>
                </c:pt>
                <c:pt idx="196">
                  <c:v>871.27999280822871</c:v>
                </c:pt>
                <c:pt idx="197">
                  <c:v>871.35756596090243</c:v>
                </c:pt>
                <c:pt idx="198">
                  <c:v>871.49648937502718</c:v>
                </c:pt>
                <c:pt idx="199">
                  <c:v>871.62954099988201</c:v>
                </c:pt>
                <c:pt idx="200">
                  <c:v>871.75368865815472</c:v>
                </c:pt>
                <c:pt idx="201">
                  <c:v>871.82023477260043</c:v>
                </c:pt>
                <c:pt idx="202">
                  <c:v>871.83385166882942</c:v>
                </c:pt>
                <c:pt idx="203">
                  <c:v>871.86113793082802</c:v>
                </c:pt>
                <c:pt idx="204">
                  <c:v>872.02038437731574</c:v>
                </c:pt>
                <c:pt idx="205">
                  <c:v>872.30854414576606</c:v>
                </c:pt>
                <c:pt idx="206">
                  <c:v>872.7022612568627</c:v>
                </c:pt>
                <c:pt idx="207">
                  <c:v>873.12673274370729</c:v>
                </c:pt>
                <c:pt idx="208">
                  <c:v>873.47047992701414</c:v>
                </c:pt>
                <c:pt idx="209">
                  <c:v>873.67773137208178</c:v>
                </c:pt>
                <c:pt idx="210">
                  <c:v>873.78099282832511</c:v>
                </c:pt>
                <c:pt idx="211">
                  <c:v>873.81432571078938</c:v>
                </c:pt>
                <c:pt idx="212">
                  <c:v>873.79736462876861</c:v>
                </c:pt>
                <c:pt idx="213">
                  <c:v>873.72099536949963</c:v>
                </c:pt>
                <c:pt idx="214">
                  <c:v>873.63060963932446</c:v>
                </c:pt>
                <c:pt idx="215">
                  <c:v>873.48184906093036</c:v>
                </c:pt>
                <c:pt idx="216">
                  <c:v>873.23243078074188</c:v>
                </c:pt>
                <c:pt idx="217">
                  <c:v>872.87497190640397</c:v>
                </c:pt>
                <c:pt idx="218">
                  <c:v>872.44418357407017</c:v>
                </c:pt>
                <c:pt idx="219">
                  <c:v>871.99989433199812</c:v>
                </c:pt>
                <c:pt idx="220">
                  <c:v>871.5911388017289</c:v>
                </c:pt>
                <c:pt idx="221">
                  <c:v>871.22228136705166</c:v>
                </c:pt>
                <c:pt idx="222">
                  <c:v>870.91386116076251</c:v>
                </c:pt>
                <c:pt idx="223">
                  <c:v>870.62772825294803</c:v>
                </c:pt>
                <c:pt idx="224">
                  <c:v>870.32478124258023</c:v>
                </c:pt>
                <c:pt idx="225">
                  <c:v>869.96720487413188</c:v>
                </c:pt>
                <c:pt idx="226">
                  <c:v>869.57230712531134</c:v>
                </c:pt>
                <c:pt idx="227">
                  <c:v>869.15470230366111</c:v>
                </c:pt>
                <c:pt idx="228">
                  <c:v>868.75341416534673</c:v>
                </c:pt>
                <c:pt idx="229">
                  <c:v>868.41706271159103</c:v>
                </c:pt>
                <c:pt idx="230">
                  <c:v>868.17932809084846</c:v>
                </c:pt>
                <c:pt idx="231">
                  <c:v>868.07833486256447</c:v>
                </c:pt>
                <c:pt idx="232">
                  <c:v>868.09538625992423</c:v>
                </c:pt>
                <c:pt idx="233">
                  <c:v>868.18127223840372</c:v>
                </c:pt>
                <c:pt idx="234">
                  <c:v>868.37403826026707</c:v>
                </c:pt>
                <c:pt idx="235">
                  <c:v>868.66290193418615</c:v>
                </c:pt>
                <c:pt idx="236">
                  <c:v>869.07297733779637</c:v>
                </c:pt>
                <c:pt idx="237">
                  <c:v>869.58372686199334</c:v>
                </c:pt>
                <c:pt idx="238">
                  <c:v>870.16342073315388</c:v>
                </c:pt>
                <c:pt idx="239">
                  <c:v>870.8064858874618</c:v>
                </c:pt>
                <c:pt idx="240">
                  <c:v>871.44143431414875</c:v>
                </c:pt>
                <c:pt idx="241">
                  <c:v>872.05618166079944</c:v>
                </c:pt>
                <c:pt idx="242">
                  <c:v>872.62792038274381</c:v>
                </c:pt>
                <c:pt idx="243">
                  <c:v>873.19420078830228</c:v>
                </c:pt>
                <c:pt idx="244">
                  <c:v>873.78328583868199</c:v>
                </c:pt>
                <c:pt idx="245">
                  <c:v>874.39332031952256</c:v>
                </c:pt>
                <c:pt idx="246">
                  <c:v>874.97370664448783</c:v>
                </c:pt>
                <c:pt idx="247">
                  <c:v>875.54748140762933</c:v>
                </c:pt>
                <c:pt idx="248">
                  <c:v>876.09637286639304</c:v>
                </c:pt>
                <c:pt idx="249">
                  <c:v>876.6220583402843</c:v>
                </c:pt>
                <c:pt idx="250">
                  <c:v>877.14257075795899</c:v>
                </c:pt>
                <c:pt idx="251">
                  <c:v>877.59744289446382</c:v>
                </c:pt>
                <c:pt idx="252">
                  <c:v>877.96149334734935</c:v>
                </c:pt>
                <c:pt idx="253">
                  <c:v>878.21656753623824</c:v>
                </c:pt>
                <c:pt idx="254">
                  <c:v>878.32233747992734</c:v>
                </c:pt>
                <c:pt idx="255">
                  <c:v>878.30672807234839</c:v>
                </c:pt>
                <c:pt idx="256">
                  <c:v>878.16034332151537</c:v>
                </c:pt>
                <c:pt idx="257">
                  <c:v>878.00010953309129</c:v>
                </c:pt>
                <c:pt idx="258">
                  <c:v>877.7779125862088</c:v>
                </c:pt>
                <c:pt idx="259">
                  <c:v>877.47079875837289</c:v>
                </c:pt>
                <c:pt idx="260">
                  <c:v>877.10959743949161</c:v>
                </c:pt>
                <c:pt idx="261">
                  <c:v>876.68246177742151</c:v>
                </c:pt>
                <c:pt idx="262">
                  <c:v>876.28206682922621</c:v>
                </c:pt>
                <c:pt idx="263">
                  <c:v>875.97362782302912</c:v>
                </c:pt>
                <c:pt idx="264">
                  <c:v>875.72803991415708</c:v>
                </c:pt>
                <c:pt idx="265">
                  <c:v>875.59671353780038</c:v>
                </c:pt>
                <c:pt idx="266">
                  <c:v>875.52054991156172</c:v>
                </c:pt>
                <c:pt idx="267">
                  <c:v>875.48206475464201</c:v>
                </c:pt>
                <c:pt idx="268">
                  <c:v>875.45892049161159</c:v>
                </c:pt>
                <c:pt idx="269">
                  <c:v>875.41324480050071</c:v>
                </c:pt>
                <c:pt idx="270">
                  <c:v>875.38467634636243</c:v>
                </c:pt>
                <c:pt idx="271">
                  <c:v>875.36904738794362</c:v>
                </c:pt>
                <c:pt idx="272">
                  <c:v>875.35486022746761</c:v>
                </c:pt>
                <c:pt idx="273">
                  <c:v>875.4054038580739</c:v>
                </c:pt>
                <c:pt idx="274">
                  <c:v>875.39507078743236</c:v>
                </c:pt>
                <c:pt idx="275">
                  <c:v>875.3425658286327</c:v>
                </c:pt>
                <c:pt idx="276">
                  <c:v>875.20417941063852</c:v>
                </c:pt>
                <c:pt idx="277">
                  <c:v>875.0207373681551</c:v>
                </c:pt>
                <c:pt idx="278">
                  <c:v>874.78675627596681</c:v>
                </c:pt>
                <c:pt idx="279">
                  <c:v>874.48588143651023</c:v>
                </c:pt>
                <c:pt idx="280">
                  <c:v>874.15829040555593</c:v>
                </c:pt>
                <c:pt idx="281">
                  <c:v>873.81719851740684</c:v>
                </c:pt>
                <c:pt idx="282">
                  <c:v>873.4969110523565</c:v>
                </c:pt>
                <c:pt idx="283">
                  <c:v>873.22859681606235</c:v>
                </c:pt>
                <c:pt idx="284">
                  <c:v>872.93874722041085</c:v>
                </c:pt>
                <c:pt idx="285">
                  <c:v>872.67365365934791</c:v>
                </c:pt>
                <c:pt idx="286">
                  <c:v>872.4579592512456</c:v>
                </c:pt>
                <c:pt idx="287">
                  <c:v>872.32275797434409</c:v>
                </c:pt>
                <c:pt idx="288">
                  <c:v>872.20839081326346</c:v>
                </c:pt>
                <c:pt idx="289">
                  <c:v>872.11682138952062</c:v>
                </c:pt>
                <c:pt idx="290">
                  <c:v>872.11734066041947</c:v>
                </c:pt>
                <c:pt idx="291">
                  <c:v>872.19194990260178</c:v>
                </c:pt>
                <c:pt idx="292">
                  <c:v>872.32185221641237</c:v>
                </c:pt>
                <c:pt idx="293">
                  <c:v>872.49855399279613</c:v>
                </c:pt>
                <c:pt idx="294">
                  <c:v>872.69091391120344</c:v>
                </c:pt>
                <c:pt idx="295">
                  <c:v>872.91443920629422</c:v>
                </c:pt>
                <c:pt idx="296">
                  <c:v>873.21351212819104</c:v>
                </c:pt>
                <c:pt idx="297">
                  <c:v>873.57200501210252</c:v>
                </c:pt>
                <c:pt idx="298">
                  <c:v>873.9484170156037</c:v>
                </c:pt>
                <c:pt idx="299">
                  <c:v>874.38183848331721</c:v>
                </c:pt>
                <c:pt idx="300">
                  <c:v>874.90819453819711</c:v>
                </c:pt>
                <c:pt idx="301">
                  <c:v>875.51093539296016</c:v>
                </c:pt>
                <c:pt idx="302">
                  <c:v>876.15090972574762</c:v>
                </c:pt>
                <c:pt idx="303">
                  <c:v>876.92605294985549</c:v>
                </c:pt>
                <c:pt idx="304">
                  <c:v>877.75664031933513</c:v>
                </c:pt>
                <c:pt idx="305">
                  <c:v>878.60909626533862</c:v>
                </c:pt>
                <c:pt idx="306">
                  <c:v>879.41804066500333</c:v>
                </c:pt>
                <c:pt idx="307">
                  <c:v>880.1415444094381</c:v>
                </c:pt>
                <c:pt idx="308">
                  <c:v>880.82741469155872</c:v>
                </c:pt>
                <c:pt idx="309">
                  <c:v>881.4736420618251</c:v>
                </c:pt>
                <c:pt idx="310">
                  <c:v>882.13763542956269</c:v>
                </c:pt>
                <c:pt idx="311">
                  <c:v>882.75862140536458</c:v>
                </c:pt>
                <c:pt idx="312">
                  <c:v>883.25838221257811</c:v>
                </c:pt>
                <c:pt idx="313">
                  <c:v>883.69072826977458</c:v>
                </c:pt>
                <c:pt idx="314">
                  <c:v>883.94735237963403</c:v>
                </c:pt>
                <c:pt idx="315">
                  <c:v>884.1999873190357</c:v>
                </c:pt>
                <c:pt idx="316">
                  <c:v>884.51757477079491</c:v>
                </c:pt>
                <c:pt idx="317">
                  <c:v>884.88799504223982</c:v>
                </c:pt>
                <c:pt idx="318">
                  <c:v>885.39409499680016</c:v>
                </c:pt>
                <c:pt idx="319">
                  <c:v>885.93903995056087</c:v>
                </c:pt>
                <c:pt idx="320">
                  <c:v>886.45213585765862</c:v>
                </c:pt>
                <c:pt idx="321">
                  <c:v>886.94694132965856</c:v>
                </c:pt>
                <c:pt idx="322">
                  <c:v>887.46217554962527</c:v>
                </c:pt>
                <c:pt idx="323">
                  <c:v>888.03097553085365</c:v>
                </c:pt>
                <c:pt idx="324">
                  <c:v>888.66512214339673</c:v>
                </c:pt>
                <c:pt idx="325">
                  <c:v>889.35601931101564</c:v>
                </c:pt>
                <c:pt idx="326">
                  <c:v>890.04217930603011</c:v>
                </c:pt>
                <c:pt idx="327">
                  <c:v>890.65816829385074</c:v>
                </c:pt>
                <c:pt idx="328">
                  <c:v>891.2892189937553</c:v>
                </c:pt>
                <c:pt idx="329">
                  <c:v>891.83507338799791</c:v>
                </c:pt>
                <c:pt idx="330">
                  <c:v>892.34576030891185</c:v>
                </c:pt>
                <c:pt idx="331">
                  <c:v>892.88525686182618</c:v>
                </c:pt>
                <c:pt idx="332">
                  <c:v>893.38404549499103</c:v>
                </c:pt>
                <c:pt idx="333">
                  <c:v>893.81136160125016</c:v>
                </c:pt>
                <c:pt idx="334">
                  <c:v>894.17941612686195</c:v>
                </c:pt>
                <c:pt idx="335">
                  <c:v>894.4919411953432</c:v>
                </c:pt>
                <c:pt idx="336">
                  <c:v>894.73353844641417</c:v>
                </c:pt>
                <c:pt idx="337">
                  <c:v>894.91199213355833</c:v>
                </c:pt>
                <c:pt idx="338">
                  <c:v>895.04028192339149</c:v>
                </c:pt>
                <c:pt idx="339">
                  <c:v>895.11030235535065</c:v>
                </c:pt>
                <c:pt idx="340">
                  <c:v>895.2286593549793</c:v>
                </c:pt>
                <c:pt idx="341">
                  <c:v>895.38425088366205</c:v>
                </c:pt>
                <c:pt idx="342">
                  <c:v>895.54822301909701</c:v>
                </c:pt>
                <c:pt idx="343">
                  <c:v>895.72151340851804</c:v>
                </c:pt>
                <c:pt idx="344">
                  <c:v>895.93802421883663</c:v>
                </c:pt>
                <c:pt idx="345">
                  <c:v>896.16344190050222</c:v>
                </c:pt>
                <c:pt idx="346">
                  <c:v>896.3685902834186</c:v>
                </c:pt>
                <c:pt idx="347">
                  <c:v>896.55897426509625</c:v>
                </c:pt>
                <c:pt idx="348">
                  <c:v>896.68094313897461</c:v>
                </c:pt>
                <c:pt idx="349">
                  <c:v>896.76578900428149</c:v>
                </c:pt>
                <c:pt idx="350">
                  <c:v>896.83986302244807</c:v>
                </c:pt>
                <c:pt idx="351">
                  <c:v>896.82063297905484</c:v>
                </c:pt>
                <c:pt idx="352">
                  <c:v>896.69853840449503</c:v>
                </c:pt>
                <c:pt idx="353">
                  <c:v>896.52645920535588</c:v>
                </c:pt>
                <c:pt idx="354">
                  <c:v>896.31535595020785</c:v>
                </c:pt>
                <c:pt idx="355">
                  <c:v>896.05156663644004</c:v>
                </c:pt>
                <c:pt idx="356">
                  <c:v>895.76463759830222</c:v>
                </c:pt>
                <c:pt idx="357">
                  <c:v>895.48055238679376</c:v>
                </c:pt>
                <c:pt idx="358">
                  <c:v>895.19543220211699</c:v>
                </c:pt>
                <c:pt idx="359">
                  <c:v>894.91723665743314</c:v>
                </c:pt>
                <c:pt idx="360">
                  <c:v>894.63919343390035</c:v>
                </c:pt>
                <c:pt idx="361">
                  <c:v>894.33752061218593</c:v>
                </c:pt>
                <c:pt idx="362">
                  <c:v>894.02121951886988</c:v>
                </c:pt>
                <c:pt idx="363">
                  <c:v>893.72187927546111</c:v>
                </c:pt>
                <c:pt idx="364">
                  <c:v>893.45822597241704</c:v>
                </c:pt>
                <c:pt idx="365">
                  <c:v>893.20452426766303</c:v>
                </c:pt>
                <c:pt idx="366">
                  <c:v>892.962116090682</c:v>
                </c:pt>
                <c:pt idx="367">
                  <c:v>892.76361785548022</c:v>
                </c:pt>
                <c:pt idx="368">
                  <c:v>892.5983929534724</c:v>
                </c:pt>
                <c:pt idx="369">
                  <c:v>892.49262297296002</c:v>
                </c:pt>
                <c:pt idx="370">
                  <c:v>892.49099210312772</c:v>
                </c:pt>
                <c:pt idx="371">
                  <c:v>892.56368546577062</c:v>
                </c:pt>
                <c:pt idx="372">
                  <c:v>892.7245676011687</c:v>
                </c:pt>
                <c:pt idx="373">
                  <c:v>892.98251324934927</c:v>
                </c:pt>
                <c:pt idx="374">
                  <c:v>893.3357363714465</c:v>
                </c:pt>
                <c:pt idx="375">
                  <c:v>893.78858404742903</c:v>
                </c:pt>
                <c:pt idx="376">
                  <c:v>894.33065772366933</c:v>
                </c:pt>
                <c:pt idx="377">
                  <c:v>894.88783605155538</c:v>
                </c:pt>
                <c:pt idx="378">
                  <c:v>895.43791828817859</c:v>
                </c:pt>
                <c:pt idx="379">
                  <c:v>896.00021076552287</c:v>
                </c:pt>
                <c:pt idx="380">
                  <c:v>896.55246105743277</c:v>
                </c:pt>
                <c:pt idx="381">
                  <c:v>897.11057088603263</c:v>
                </c:pt>
                <c:pt idx="382">
                  <c:v>897.67438172292486</c:v>
                </c:pt>
                <c:pt idx="383">
                  <c:v>898.1631682268744</c:v>
                </c:pt>
                <c:pt idx="384">
                  <c:v>898.56018309060698</c:v>
                </c:pt>
                <c:pt idx="385">
                  <c:v>898.87345700440312</c:v>
                </c:pt>
                <c:pt idx="386">
                  <c:v>899.08037561442518</c:v>
                </c:pt>
                <c:pt idx="387">
                  <c:v>899.20233996279433</c:v>
                </c:pt>
                <c:pt idx="388">
                  <c:v>899.31746580349977</c:v>
                </c:pt>
                <c:pt idx="389">
                  <c:v>899.40147113557327</c:v>
                </c:pt>
                <c:pt idx="390">
                  <c:v>899.41699213612674</c:v>
                </c:pt>
                <c:pt idx="391">
                  <c:v>899.3857025673783</c:v>
                </c:pt>
                <c:pt idx="392">
                  <c:v>899.24699771714552</c:v>
                </c:pt>
                <c:pt idx="393">
                  <c:v>899.04783698529866</c:v>
                </c:pt>
                <c:pt idx="394">
                  <c:v>898.85787305116764</c:v>
                </c:pt>
                <c:pt idx="395">
                  <c:v>898.67876281054998</c:v>
                </c:pt>
                <c:pt idx="396">
                  <c:v>898.490061238713</c:v>
                </c:pt>
                <c:pt idx="397">
                  <c:v>898.27197656303497</c:v>
                </c:pt>
                <c:pt idx="398">
                  <c:v>898.03918377315392</c:v>
                </c:pt>
                <c:pt idx="399">
                  <c:v>897.7945755776359</c:v>
                </c:pt>
                <c:pt idx="400">
                  <c:v>897.54600163468615</c:v>
                </c:pt>
                <c:pt idx="401">
                  <c:v>897.32022768415811</c:v>
                </c:pt>
                <c:pt idx="402">
                  <c:v>897.10741348150077</c:v>
                </c:pt>
                <c:pt idx="403">
                  <c:v>896.9221331362711</c:v>
                </c:pt>
                <c:pt idx="404">
                  <c:v>896.72695757702422</c:v>
                </c:pt>
                <c:pt idx="405">
                  <c:v>896.52135221448884</c:v>
                </c:pt>
                <c:pt idx="406">
                  <c:v>896.28998603901971</c:v>
                </c:pt>
                <c:pt idx="407">
                  <c:v>896.02425921758561</c:v>
                </c:pt>
                <c:pt idx="408">
                  <c:v>895.73500383544661</c:v>
                </c:pt>
                <c:pt idx="409">
                  <c:v>895.43224966045898</c:v>
                </c:pt>
                <c:pt idx="410">
                  <c:v>895.13146740787056</c:v>
                </c:pt>
                <c:pt idx="411">
                  <c:v>894.86266228118393</c:v>
                </c:pt>
                <c:pt idx="412">
                  <c:v>894.61846462719734</c:v>
                </c:pt>
                <c:pt idx="413">
                  <c:v>894.39374132690682</c:v>
                </c:pt>
                <c:pt idx="414">
                  <c:v>894.16901762637644</c:v>
                </c:pt>
                <c:pt idx="415">
                  <c:v>893.95745085879059</c:v>
                </c:pt>
                <c:pt idx="416">
                  <c:v>893.78214906541882</c:v>
                </c:pt>
                <c:pt idx="417">
                  <c:v>893.65293406009073</c:v>
                </c:pt>
                <c:pt idx="418">
                  <c:v>893.57169536158187</c:v>
                </c:pt>
                <c:pt idx="419">
                  <c:v>893.53068471245206</c:v>
                </c:pt>
                <c:pt idx="420">
                  <c:v>893.51228770816965</c:v>
                </c:pt>
                <c:pt idx="421">
                  <c:v>893.48949336022167</c:v>
                </c:pt>
                <c:pt idx="422">
                  <c:v>893.44104909522605</c:v>
                </c:pt>
                <c:pt idx="423">
                  <c:v>893.35077590220385</c:v>
                </c:pt>
                <c:pt idx="424">
                  <c:v>893.20627011536237</c:v>
                </c:pt>
                <c:pt idx="425">
                  <c:v>893.02476102024991</c:v>
                </c:pt>
                <c:pt idx="426">
                  <c:v>892.8304684263129</c:v>
                </c:pt>
                <c:pt idx="427">
                  <c:v>892.59442574456409</c:v>
                </c:pt>
                <c:pt idx="428">
                  <c:v>892.32966549528635</c:v>
                </c:pt>
                <c:pt idx="429">
                  <c:v>892.04218103514972</c:v>
                </c:pt>
                <c:pt idx="430">
                  <c:v>891.74551822525757</c:v>
                </c:pt>
                <c:pt idx="431">
                  <c:v>891.42722157385299</c:v>
                </c:pt>
                <c:pt idx="432">
                  <c:v>891.08027396266925</c:v>
                </c:pt>
                <c:pt idx="433">
                  <c:v>890.72936858634205</c:v>
                </c:pt>
                <c:pt idx="434">
                  <c:v>890.39549671670636</c:v>
                </c:pt>
                <c:pt idx="435">
                  <c:v>890.10439877046156</c:v>
                </c:pt>
                <c:pt idx="436">
                  <c:v>889.86783733431082</c:v>
                </c:pt>
                <c:pt idx="437">
                  <c:v>889.68097068831878</c:v>
                </c:pt>
                <c:pt idx="438">
                  <c:v>889.547812998989</c:v>
                </c:pt>
                <c:pt idx="439">
                  <c:v>889.44247172397979</c:v>
                </c:pt>
                <c:pt idx="440">
                  <c:v>889.38478966063769</c:v>
                </c:pt>
                <c:pt idx="441">
                  <c:v>889.33990055376478</c:v>
                </c:pt>
                <c:pt idx="442">
                  <c:v>889.31525525753784</c:v>
                </c:pt>
                <c:pt idx="443">
                  <c:v>889.33239571672527</c:v>
                </c:pt>
                <c:pt idx="444">
                  <c:v>889.3691201434699</c:v>
                </c:pt>
                <c:pt idx="445">
                  <c:v>889.42725950559247</c:v>
                </c:pt>
                <c:pt idx="446">
                  <c:v>889.51159798357014</c:v>
                </c:pt>
                <c:pt idx="447">
                  <c:v>889.61615722193028</c:v>
                </c:pt>
                <c:pt idx="448">
                  <c:v>889.70366593723293</c:v>
                </c:pt>
                <c:pt idx="449">
                  <c:v>889.75872958494267</c:v>
                </c:pt>
                <c:pt idx="450">
                  <c:v>889.80146616612365</c:v>
                </c:pt>
                <c:pt idx="451">
                  <c:v>889.83819678346265</c:v>
                </c:pt>
                <c:pt idx="452">
                  <c:v>889.91333230433781</c:v>
                </c:pt>
                <c:pt idx="453">
                  <c:v>890.01543552573605</c:v>
                </c:pt>
                <c:pt idx="454">
                  <c:v>890.12405517358275</c:v>
                </c:pt>
                <c:pt idx="455">
                  <c:v>890.26592566528132</c:v>
                </c:pt>
                <c:pt idx="456">
                  <c:v>890.46628110933841</c:v>
                </c:pt>
                <c:pt idx="457">
                  <c:v>890.65851590035516</c:v>
                </c:pt>
                <c:pt idx="458">
                  <c:v>890.81706580125092</c:v>
                </c:pt>
                <c:pt idx="459">
                  <c:v>890.95560350463722</c:v>
                </c:pt>
                <c:pt idx="460">
                  <c:v>891.10537433487332</c:v>
                </c:pt>
                <c:pt idx="461">
                  <c:v>891.29497349436213</c:v>
                </c:pt>
                <c:pt idx="462">
                  <c:v>891.57570033890181</c:v>
                </c:pt>
                <c:pt idx="463">
                  <c:v>891.85820412418286</c:v>
                </c:pt>
                <c:pt idx="464">
                  <c:v>892.1113837519456</c:v>
                </c:pt>
                <c:pt idx="465">
                  <c:v>892.33400861013263</c:v>
                </c:pt>
                <c:pt idx="466">
                  <c:v>892.50687513223932</c:v>
                </c:pt>
                <c:pt idx="467">
                  <c:v>892.59951379089716</c:v>
                </c:pt>
                <c:pt idx="468">
                  <c:v>892.6822873488544</c:v>
                </c:pt>
                <c:pt idx="469">
                  <c:v>892.75524282532319</c:v>
                </c:pt>
                <c:pt idx="470">
                  <c:v>892.81296428654059</c:v>
                </c:pt>
                <c:pt idx="471">
                  <c:v>892.84528031764501</c:v>
                </c:pt>
                <c:pt idx="472">
                  <c:v>892.82310659778022</c:v>
                </c:pt>
                <c:pt idx="473">
                  <c:v>892.67544068990617</c:v>
                </c:pt>
                <c:pt idx="474">
                  <c:v>892.48243126302123</c:v>
                </c:pt>
                <c:pt idx="475">
                  <c:v>892.28780622988154</c:v>
                </c:pt>
                <c:pt idx="476">
                  <c:v>892.0977442501528</c:v>
                </c:pt>
                <c:pt idx="477">
                  <c:v>891.91008485416023</c:v>
                </c:pt>
                <c:pt idx="478">
                  <c:v>891.7164951351516</c:v>
                </c:pt>
                <c:pt idx="479">
                  <c:v>891.5034959835059</c:v>
                </c:pt>
                <c:pt idx="480">
                  <c:v>891.2909909730389</c:v>
                </c:pt>
                <c:pt idx="481">
                  <c:v>891.08851336215218</c:v>
                </c:pt>
                <c:pt idx="482">
                  <c:v>890.89682928874379</c:v>
                </c:pt>
                <c:pt idx="483">
                  <c:v>890.72584063990041</c:v>
                </c:pt>
                <c:pt idx="484">
                  <c:v>890.56176824651823</c:v>
                </c:pt>
                <c:pt idx="485">
                  <c:v>890.3969542857468</c:v>
                </c:pt>
                <c:pt idx="486">
                  <c:v>890.25010005221191</c:v>
                </c:pt>
                <c:pt idx="487">
                  <c:v>890.13582285707787</c:v>
                </c:pt>
                <c:pt idx="488">
                  <c:v>890.04527947190945</c:v>
                </c:pt>
                <c:pt idx="489">
                  <c:v>889.97791559966925</c:v>
                </c:pt>
                <c:pt idx="490">
                  <c:v>889.91677390164591</c:v>
                </c:pt>
                <c:pt idx="491">
                  <c:v>889.85508148267581</c:v>
                </c:pt>
                <c:pt idx="492">
                  <c:v>889.78317759846766</c:v>
                </c:pt>
                <c:pt idx="493">
                  <c:v>889.69419391639667</c:v>
                </c:pt>
                <c:pt idx="494">
                  <c:v>889.59121166280227</c:v>
                </c:pt>
                <c:pt idx="495">
                  <c:v>889.49348240320569</c:v>
                </c:pt>
                <c:pt idx="496">
                  <c:v>889.40300678146809</c:v>
                </c:pt>
                <c:pt idx="497">
                  <c:v>889.30298797273429</c:v>
                </c:pt>
                <c:pt idx="498">
                  <c:v>889.18260309944162</c:v>
                </c:pt>
                <c:pt idx="499">
                  <c:v>889.03152083020973</c:v>
                </c:pt>
                <c:pt idx="500">
                  <c:v>888.84591870165411</c:v>
                </c:pt>
                <c:pt idx="501">
                  <c:v>888.65207392821037</c:v>
                </c:pt>
                <c:pt idx="502">
                  <c:v>888.44515271941123</c:v>
                </c:pt>
                <c:pt idx="503">
                  <c:v>888.23733324445607</c:v>
                </c:pt>
                <c:pt idx="504">
                  <c:v>888.04632228566982</c:v>
                </c:pt>
                <c:pt idx="505">
                  <c:v>887.88711709044298</c:v>
                </c:pt>
                <c:pt idx="506">
                  <c:v>887.74081545993431</c:v>
                </c:pt>
                <c:pt idx="507">
                  <c:v>887.60497240432244</c:v>
                </c:pt>
                <c:pt idx="508">
                  <c:v>887.49059158289742</c:v>
                </c:pt>
                <c:pt idx="509">
                  <c:v>887.42543972404133</c:v>
                </c:pt>
                <c:pt idx="510">
                  <c:v>887.41487681239676</c:v>
                </c:pt>
                <c:pt idx="511">
                  <c:v>887.45550778924508</c:v>
                </c:pt>
                <c:pt idx="512">
                  <c:v>887.53010540755156</c:v>
                </c:pt>
                <c:pt idx="513">
                  <c:v>887.61672526326504</c:v>
                </c:pt>
                <c:pt idx="514">
                  <c:v>887.71750158486577</c:v>
                </c:pt>
                <c:pt idx="515">
                  <c:v>887.83519788247645</c:v>
                </c:pt>
                <c:pt idx="516">
                  <c:v>887.96445919277687</c:v>
                </c:pt>
                <c:pt idx="517">
                  <c:v>888.15781615072217</c:v>
                </c:pt>
                <c:pt idx="518">
                  <c:v>888.3766795214334</c:v>
                </c:pt>
                <c:pt idx="519">
                  <c:v>888.61048419931649</c:v>
                </c:pt>
                <c:pt idx="520">
                  <c:v>888.8019216046057</c:v>
                </c:pt>
                <c:pt idx="521">
                  <c:v>888.95385717654858</c:v>
                </c:pt>
                <c:pt idx="522">
                  <c:v>889.06841343014128</c:v>
                </c:pt>
                <c:pt idx="523">
                  <c:v>889.18795674099613</c:v>
                </c:pt>
                <c:pt idx="524">
                  <c:v>889.33195187759475</c:v>
                </c:pt>
                <c:pt idx="525">
                  <c:v>889.54703501700726</c:v>
                </c:pt>
                <c:pt idx="526">
                  <c:v>889.77722368912589</c:v>
                </c:pt>
                <c:pt idx="527">
                  <c:v>889.97203667330177</c:v>
                </c:pt>
                <c:pt idx="528">
                  <c:v>890.10221182981729</c:v>
                </c:pt>
                <c:pt idx="529">
                  <c:v>890.19235567579119</c:v>
                </c:pt>
                <c:pt idx="530">
                  <c:v>890.2574537109474</c:v>
                </c:pt>
                <c:pt idx="531">
                  <c:v>890.33542226511042</c:v>
                </c:pt>
                <c:pt idx="532">
                  <c:v>890.43319634599004</c:v>
                </c:pt>
                <c:pt idx="533">
                  <c:v>890.56023951660313</c:v>
                </c:pt>
                <c:pt idx="534">
                  <c:v>890.66444738683128</c:v>
                </c:pt>
                <c:pt idx="535">
                  <c:v>890.74954710552913</c:v>
                </c:pt>
                <c:pt idx="536">
                  <c:v>890.81295040269367</c:v>
                </c:pt>
                <c:pt idx="537">
                  <c:v>890.87877016195375</c:v>
                </c:pt>
                <c:pt idx="538">
                  <c:v>890.96777261421596</c:v>
                </c:pt>
                <c:pt idx="539">
                  <c:v>891.06524800615261</c:v>
                </c:pt>
                <c:pt idx="540">
                  <c:v>891.18892863818701</c:v>
                </c:pt>
                <c:pt idx="541">
                  <c:v>891.32384298304521</c:v>
                </c:pt>
                <c:pt idx="542">
                  <c:v>891.44217187020695</c:v>
                </c:pt>
                <c:pt idx="543">
                  <c:v>891.52988235369696</c:v>
                </c:pt>
                <c:pt idx="544">
                  <c:v>891.58681111438318</c:v>
                </c:pt>
                <c:pt idx="545">
                  <c:v>891.63833301632792</c:v>
                </c:pt>
                <c:pt idx="546">
                  <c:v>891.69687905335024</c:v>
                </c:pt>
                <c:pt idx="547">
                  <c:v>891.71900755153831</c:v>
                </c:pt>
                <c:pt idx="548">
                  <c:v>891.74020098995652</c:v>
                </c:pt>
                <c:pt idx="549">
                  <c:v>891.77241056720607</c:v>
                </c:pt>
                <c:pt idx="550">
                  <c:v>891.79030460316528</c:v>
                </c:pt>
                <c:pt idx="551">
                  <c:v>891.80583327864917</c:v>
                </c:pt>
                <c:pt idx="552">
                  <c:v>891.81084992001922</c:v>
                </c:pt>
                <c:pt idx="553">
                  <c:v>891.84506291819901</c:v>
                </c:pt>
                <c:pt idx="554">
                  <c:v>891.94605005192</c:v>
                </c:pt>
                <c:pt idx="555">
                  <c:v>892.10116644880043</c:v>
                </c:pt>
                <c:pt idx="556">
                  <c:v>892.30328194917024</c:v>
                </c:pt>
                <c:pt idx="557">
                  <c:v>892.49904575838036</c:v>
                </c:pt>
                <c:pt idx="558">
                  <c:v>892.6726613826778</c:v>
                </c:pt>
                <c:pt idx="559">
                  <c:v>892.81125251291087</c:v>
                </c:pt>
                <c:pt idx="560">
                  <c:v>892.93097818324213</c:v>
                </c:pt>
                <c:pt idx="561">
                  <c:v>893.07604281552528</c:v>
                </c:pt>
                <c:pt idx="562">
                  <c:v>893.23237054746266</c:v>
                </c:pt>
                <c:pt idx="563">
                  <c:v>893.40863695996632</c:v>
                </c:pt>
                <c:pt idx="564">
                  <c:v>893.60219220467627</c:v>
                </c:pt>
                <c:pt idx="565">
                  <c:v>893.75953341140894</c:v>
                </c:pt>
                <c:pt idx="566">
                  <c:v>893.88454119856681</c:v>
                </c:pt>
                <c:pt idx="567">
                  <c:v>893.9786029850876</c:v>
                </c:pt>
                <c:pt idx="568">
                  <c:v>894.08888065099552</c:v>
                </c:pt>
                <c:pt idx="569">
                  <c:v>894.29901471250025</c:v>
                </c:pt>
                <c:pt idx="570">
                  <c:v>894.51662227457064</c:v>
                </c:pt>
                <c:pt idx="571">
                  <c:v>894.79147961594163</c:v>
                </c:pt>
                <c:pt idx="572">
                  <c:v>895.09827114064547</c:v>
                </c:pt>
                <c:pt idx="573">
                  <c:v>895.50238523607948</c:v>
                </c:pt>
                <c:pt idx="574">
                  <c:v>895.92729416927239</c:v>
                </c:pt>
                <c:pt idx="575">
                  <c:v>896.32197987253858</c:v>
                </c:pt>
                <c:pt idx="576">
                  <c:v>896.71557368740469</c:v>
                </c:pt>
                <c:pt idx="577">
                  <c:v>897.11793550286893</c:v>
                </c:pt>
                <c:pt idx="578">
                  <c:v>897.50145918923954</c:v>
                </c:pt>
                <c:pt idx="579">
                  <c:v>897.8675819212491</c:v>
                </c:pt>
                <c:pt idx="580">
                  <c:v>898.17087426639841</c:v>
                </c:pt>
                <c:pt idx="581">
                  <c:v>898.47934941355049</c:v>
                </c:pt>
                <c:pt idx="582">
                  <c:v>898.72042944166049</c:v>
                </c:pt>
                <c:pt idx="583">
                  <c:v>898.89630741851136</c:v>
                </c:pt>
                <c:pt idx="584">
                  <c:v>898.93164742370539</c:v>
                </c:pt>
                <c:pt idx="585">
                  <c:v>898.89611696707436</c:v>
                </c:pt>
                <c:pt idx="586">
                  <c:v>898.83125953759748</c:v>
                </c:pt>
                <c:pt idx="587">
                  <c:v>898.73206024043282</c:v>
                </c:pt>
                <c:pt idx="588">
                  <c:v>898.59345666371655</c:v>
                </c:pt>
                <c:pt idx="589">
                  <c:v>898.45825914965428</c:v>
                </c:pt>
                <c:pt idx="590">
                  <c:v>898.3071630506297</c:v>
                </c:pt>
                <c:pt idx="591">
                  <c:v>898.11740136756202</c:v>
                </c:pt>
                <c:pt idx="592">
                  <c:v>897.91180809585228</c:v>
                </c:pt>
                <c:pt idx="593">
                  <c:v>897.70826990865169</c:v>
                </c:pt>
                <c:pt idx="594">
                  <c:v>897.51601319974759</c:v>
                </c:pt>
                <c:pt idx="595">
                  <c:v>897.35436647409369</c:v>
                </c:pt>
                <c:pt idx="596">
                  <c:v>897.23536749111838</c:v>
                </c:pt>
                <c:pt idx="597">
                  <c:v>897.16606130308605</c:v>
                </c:pt>
                <c:pt idx="598">
                  <c:v>897.13879780686216</c:v>
                </c:pt>
                <c:pt idx="599">
                  <c:v>897.15082005570173</c:v>
                </c:pt>
                <c:pt idx="600">
                  <c:v>897.17126348114402</c:v>
                </c:pt>
                <c:pt idx="601">
                  <c:v>897.21456207440781</c:v>
                </c:pt>
                <c:pt idx="602">
                  <c:v>897.31855504241275</c:v>
                </c:pt>
                <c:pt idx="603">
                  <c:v>897.45740200291323</c:v>
                </c:pt>
                <c:pt idx="604">
                  <c:v>897.59831584902088</c:v>
                </c:pt>
                <c:pt idx="605">
                  <c:v>897.73619720878492</c:v>
                </c:pt>
                <c:pt idx="606">
                  <c:v>897.85942340217196</c:v>
                </c:pt>
                <c:pt idx="607">
                  <c:v>897.96865556185662</c:v>
                </c:pt>
                <c:pt idx="608">
                  <c:v>898.04921837092741</c:v>
                </c:pt>
                <c:pt idx="609">
                  <c:v>898.12732589162817</c:v>
                </c:pt>
                <c:pt idx="610">
                  <c:v>898.19999875979045</c:v>
                </c:pt>
                <c:pt idx="611">
                  <c:v>898.255119835899</c:v>
                </c:pt>
                <c:pt idx="612">
                  <c:v>898.29048666408789</c:v>
                </c:pt>
                <c:pt idx="613">
                  <c:v>898.26542185565449</c:v>
                </c:pt>
                <c:pt idx="614">
                  <c:v>898.19760593794933</c:v>
                </c:pt>
                <c:pt idx="615">
                  <c:v>898.12257439680241</c:v>
                </c:pt>
                <c:pt idx="616">
                  <c:v>898.03783033539662</c:v>
                </c:pt>
                <c:pt idx="617">
                  <c:v>897.93129147086552</c:v>
                </c:pt>
                <c:pt idx="618">
                  <c:v>897.8106714583256</c:v>
                </c:pt>
                <c:pt idx="619">
                  <c:v>897.69375071929619</c:v>
                </c:pt>
                <c:pt idx="620">
                  <c:v>897.56386915770588</c:v>
                </c:pt>
                <c:pt idx="621">
                  <c:v>897.42351096141329</c:v>
                </c:pt>
                <c:pt idx="622">
                  <c:v>897.30840268638212</c:v>
                </c:pt>
                <c:pt idx="623">
                  <c:v>897.23585186754678</c:v>
                </c:pt>
                <c:pt idx="624">
                  <c:v>897.21616092389388</c:v>
                </c:pt>
                <c:pt idx="625">
                  <c:v>897.24516904977247</c:v>
                </c:pt>
                <c:pt idx="626">
                  <c:v>897.30263035669748</c:v>
                </c:pt>
                <c:pt idx="627">
                  <c:v>897.3812278216526</c:v>
                </c:pt>
                <c:pt idx="628">
                  <c:v>897.49348802906491</c:v>
                </c:pt>
                <c:pt idx="629">
                  <c:v>897.62078803682243</c:v>
                </c:pt>
                <c:pt idx="630">
                  <c:v>897.73225724702525</c:v>
                </c:pt>
                <c:pt idx="631">
                  <c:v>897.82775836033875</c:v>
                </c:pt>
                <c:pt idx="632">
                  <c:v>897.90820482679487</c:v>
                </c:pt>
                <c:pt idx="633">
                  <c:v>897.97426944369261</c:v>
                </c:pt>
                <c:pt idx="634">
                  <c:v>898.01613653891798</c:v>
                </c:pt>
                <c:pt idx="635">
                  <c:v>898.01173121286229</c:v>
                </c:pt>
                <c:pt idx="636">
                  <c:v>897.96758121536152</c:v>
                </c:pt>
                <c:pt idx="637">
                  <c:v>897.90970623430303</c:v>
                </c:pt>
                <c:pt idx="638">
                  <c:v>897.8613056229932</c:v>
                </c:pt>
                <c:pt idx="639">
                  <c:v>897.82319789851533</c:v>
                </c:pt>
                <c:pt idx="640">
                  <c:v>897.77967593417986</c:v>
                </c:pt>
                <c:pt idx="641">
                  <c:v>897.74038308335776</c:v>
                </c:pt>
                <c:pt idx="642">
                  <c:v>897.70313029205033</c:v>
                </c:pt>
                <c:pt idx="643">
                  <c:v>897.67032212034803</c:v>
                </c:pt>
                <c:pt idx="644">
                  <c:v>897.63012316860306</c:v>
                </c:pt>
                <c:pt idx="645">
                  <c:v>897.58850530988389</c:v>
                </c:pt>
                <c:pt idx="646">
                  <c:v>897.55964040994991</c:v>
                </c:pt>
                <c:pt idx="647">
                  <c:v>897.52000011682219</c:v>
                </c:pt>
                <c:pt idx="648">
                  <c:v>897.44699092366432</c:v>
                </c:pt>
                <c:pt idx="649">
                  <c:v>897.32810482642344</c:v>
                </c:pt>
                <c:pt idx="650">
                  <c:v>897.16664144789002</c:v>
                </c:pt>
                <c:pt idx="651">
                  <c:v>896.97959290925564</c:v>
                </c:pt>
                <c:pt idx="652">
                  <c:v>896.77409185116846</c:v>
                </c:pt>
                <c:pt idx="653">
                  <c:v>896.55884442315607</c:v>
                </c:pt>
                <c:pt idx="654">
                  <c:v>896.33021305105501</c:v>
                </c:pt>
                <c:pt idx="655">
                  <c:v>896.10034911729338</c:v>
                </c:pt>
                <c:pt idx="656">
                  <c:v>895.87525148684517</c:v>
                </c:pt>
                <c:pt idx="657">
                  <c:v>895.65365184738732</c:v>
                </c:pt>
                <c:pt idx="658">
                  <c:v>895.47679048088366</c:v>
                </c:pt>
                <c:pt idx="659">
                  <c:v>895.33810224112062</c:v>
                </c:pt>
                <c:pt idx="660">
                  <c:v>895.26366771471248</c:v>
                </c:pt>
                <c:pt idx="661">
                  <c:v>895.24445795099348</c:v>
                </c:pt>
                <c:pt idx="662">
                  <c:v>895.27532771968265</c:v>
                </c:pt>
                <c:pt idx="663">
                  <c:v>895.348329358142</c:v>
                </c:pt>
                <c:pt idx="664">
                  <c:v>895.44244050553891</c:v>
                </c:pt>
                <c:pt idx="665">
                  <c:v>895.56048779842615</c:v>
                </c:pt>
                <c:pt idx="666">
                  <c:v>895.69568020970098</c:v>
                </c:pt>
                <c:pt idx="667">
                  <c:v>895.82466351699338</c:v>
                </c:pt>
                <c:pt idx="668">
                  <c:v>895.95923318455561</c:v>
                </c:pt>
                <c:pt idx="669">
                  <c:v>896.08002176463231</c:v>
                </c:pt>
                <c:pt idx="670">
                  <c:v>896.17684238507604</c:v>
                </c:pt>
                <c:pt idx="671">
                  <c:v>896.23133659129121</c:v>
                </c:pt>
                <c:pt idx="672">
                  <c:v>896.24504408034113</c:v>
                </c:pt>
                <c:pt idx="673">
                  <c:v>896.2303518304293</c:v>
                </c:pt>
                <c:pt idx="674">
                  <c:v>896.19969418897961</c:v>
                </c:pt>
                <c:pt idx="675">
                  <c:v>896.17371266583029</c:v>
                </c:pt>
                <c:pt idx="676">
                  <c:v>896.14622263496744</c:v>
                </c:pt>
                <c:pt idx="677">
                  <c:v>896.12295607723979</c:v>
                </c:pt>
                <c:pt idx="678">
                  <c:v>896.0963146453895</c:v>
                </c:pt>
                <c:pt idx="679">
                  <c:v>896.05886917841781</c:v>
                </c:pt>
                <c:pt idx="680">
                  <c:v>896.03142381858754</c:v>
                </c:pt>
                <c:pt idx="681">
                  <c:v>896.04922777172862</c:v>
                </c:pt>
                <c:pt idx="682">
                  <c:v>896.08198984905971</c:v>
                </c:pt>
                <c:pt idx="683">
                  <c:v>896.13618757541155</c:v>
                </c:pt>
                <c:pt idx="684">
                  <c:v>896.19010131983418</c:v>
                </c:pt>
                <c:pt idx="685">
                  <c:v>896.24679440536954</c:v>
                </c:pt>
                <c:pt idx="686">
                  <c:v>896.28568516151313</c:v>
                </c:pt>
                <c:pt idx="687">
                  <c:v>896.32419272431832</c:v>
                </c:pt>
                <c:pt idx="688">
                  <c:v>896.3690259944334</c:v>
                </c:pt>
                <c:pt idx="689">
                  <c:v>896.42162386527855</c:v>
                </c:pt>
                <c:pt idx="690">
                  <c:v>896.46237587050734</c:v>
                </c:pt>
                <c:pt idx="691">
                  <c:v>896.48525275672262</c:v>
                </c:pt>
                <c:pt idx="692">
                  <c:v>896.48721621827099</c:v>
                </c:pt>
                <c:pt idx="693">
                  <c:v>896.52176692484318</c:v>
                </c:pt>
                <c:pt idx="694">
                  <c:v>896.57183421250704</c:v>
                </c:pt>
                <c:pt idx="695">
                  <c:v>896.64375492219915</c:v>
                </c:pt>
                <c:pt idx="696">
                  <c:v>896.72832623563193</c:v>
                </c:pt>
                <c:pt idx="697">
                  <c:v>896.85940890785105</c:v>
                </c:pt>
                <c:pt idx="698">
                  <c:v>897.04964568092919</c:v>
                </c:pt>
                <c:pt idx="699">
                  <c:v>897.2850618925786</c:v>
                </c:pt>
                <c:pt idx="700">
                  <c:v>897.56818363823334</c:v>
                </c:pt>
                <c:pt idx="701">
                  <c:v>897.89252276970183</c:v>
                </c:pt>
                <c:pt idx="702">
                  <c:v>898.25344189503892</c:v>
                </c:pt>
                <c:pt idx="703">
                  <c:v>898.65509666214211</c:v>
                </c:pt>
                <c:pt idx="704">
                  <c:v>899.03344591769348</c:v>
                </c:pt>
                <c:pt idx="705">
                  <c:v>899.39809346115737</c:v>
                </c:pt>
                <c:pt idx="706">
                  <c:v>899.75355351466567</c:v>
                </c:pt>
                <c:pt idx="707">
                  <c:v>900.09634005164742</c:v>
                </c:pt>
                <c:pt idx="708">
                  <c:v>900.40749275734811</c:v>
                </c:pt>
                <c:pt idx="709">
                  <c:v>900.65921860107767</c:v>
                </c:pt>
                <c:pt idx="710">
                  <c:v>900.84418843094204</c:v>
                </c:pt>
                <c:pt idx="711">
                  <c:v>900.9704363072135</c:v>
                </c:pt>
                <c:pt idx="712">
                  <c:v>901.06673034166079</c:v>
                </c:pt>
                <c:pt idx="713">
                  <c:v>901.14620173410913</c:v>
                </c:pt>
                <c:pt idx="714">
                  <c:v>901.20052844642964</c:v>
                </c:pt>
                <c:pt idx="715">
                  <c:v>901.25469081413951</c:v>
                </c:pt>
                <c:pt idx="716">
                  <c:v>901.29214684963893</c:v>
                </c:pt>
                <c:pt idx="717">
                  <c:v>901.34387960616721</c:v>
                </c:pt>
                <c:pt idx="718">
                  <c:v>901.39664283456216</c:v>
                </c:pt>
                <c:pt idx="719">
                  <c:v>901.47153266804412</c:v>
                </c:pt>
                <c:pt idx="720">
                  <c:v>901.54351025466485</c:v>
                </c:pt>
                <c:pt idx="721">
                  <c:v>901.61395100591722</c:v>
                </c:pt>
                <c:pt idx="722">
                  <c:v>901.69052989823149</c:v>
                </c:pt>
                <c:pt idx="723">
                  <c:v>901.75987831884459</c:v>
                </c:pt>
                <c:pt idx="724">
                  <c:v>901.79735296330614</c:v>
                </c:pt>
                <c:pt idx="725">
                  <c:v>901.79941041551399</c:v>
                </c:pt>
                <c:pt idx="726">
                  <c:v>901.7797127927563</c:v>
                </c:pt>
                <c:pt idx="727">
                  <c:v>901.74981272865978</c:v>
                </c:pt>
                <c:pt idx="728">
                  <c:v>901.68372808859613</c:v>
                </c:pt>
                <c:pt idx="729">
                  <c:v>901.59113515923116</c:v>
                </c:pt>
                <c:pt idx="730">
                  <c:v>901.46036236985992</c:v>
                </c:pt>
                <c:pt idx="731">
                  <c:v>901.33484440421239</c:v>
                </c:pt>
                <c:pt idx="732">
                  <c:v>901.22382062952283</c:v>
                </c:pt>
                <c:pt idx="733">
                  <c:v>901.12067896094561</c:v>
                </c:pt>
                <c:pt idx="734">
                  <c:v>901.03346148753519</c:v>
                </c:pt>
                <c:pt idx="735">
                  <c:v>900.98152782187128</c:v>
                </c:pt>
                <c:pt idx="736">
                  <c:v>900.96582884138309</c:v>
                </c:pt>
                <c:pt idx="737">
                  <c:v>900.97732772657264</c:v>
                </c:pt>
                <c:pt idx="738">
                  <c:v>901.02922791942649</c:v>
                </c:pt>
                <c:pt idx="739">
                  <c:v>901.12381422400949</c:v>
                </c:pt>
                <c:pt idx="740">
                  <c:v>901.27764894677284</c:v>
                </c:pt>
                <c:pt idx="741">
                  <c:v>901.46294658025806</c:v>
                </c:pt>
                <c:pt idx="742">
                  <c:v>901.6630776188457</c:v>
                </c:pt>
                <c:pt idx="743">
                  <c:v>901.86151988443123</c:v>
                </c:pt>
                <c:pt idx="744">
                  <c:v>902.07239328571961</c:v>
                </c:pt>
                <c:pt idx="745">
                  <c:v>902.29545510248136</c:v>
                </c:pt>
                <c:pt idx="746">
                  <c:v>902.4910770958453</c:v>
                </c:pt>
                <c:pt idx="747">
                  <c:v>902.65614668770934</c:v>
                </c:pt>
                <c:pt idx="748">
                  <c:v>902.80204331128346</c:v>
                </c:pt>
                <c:pt idx="749">
                  <c:v>902.92854340476072</c:v>
                </c:pt>
                <c:pt idx="750">
                  <c:v>903.04950177811986</c:v>
                </c:pt>
                <c:pt idx="751">
                  <c:v>903.14500333921569</c:v>
                </c:pt>
                <c:pt idx="752">
                  <c:v>903.23994478424584</c:v>
                </c:pt>
                <c:pt idx="753">
                  <c:v>903.35256856020453</c:v>
                </c:pt>
                <c:pt idx="754">
                  <c:v>903.47520313951031</c:v>
                </c:pt>
                <c:pt idx="755">
                  <c:v>903.58566891410635</c:v>
                </c:pt>
                <c:pt idx="756">
                  <c:v>903.68086901880281</c:v>
                </c:pt>
                <c:pt idx="757">
                  <c:v>903.76785892005717</c:v>
                </c:pt>
                <c:pt idx="758">
                  <c:v>903.83988212389306</c:v>
                </c:pt>
                <c:pt idx="759">
                  <c:v>903.89886151446069</c:v>
                </c:pt>
                <c:pt idx="760">
                  <c:v>903.9643920873358</c:v>
                </c:pt>
                <c:pt idx="761">
                  <c:v>904.0003291148962</c:v>
                </c:pt>
                <c:pt idx="762">
                  <c:v>904.0165359800402</c:v>
                </c:pt>
                <c:pt idx="763">
                  <c:v>904.01745514089043</c:v>
                </c:pt>
                <c:pt idx="764">
                  <c:v>903.98210028298524</c:v>
                </c:pt>
                <c:pt idx="765">
                  <c:v>903.931226570896</c:v>
                </c:pt>
                <c:pt idx="766">
                  <c:v>903.85769459637447</c:v>
                </c:pt>
                <c:pt idx="767">
                  <c:v>903.77032147443742</c:v>
                </c:pt>
                <c:pt idx="768">
                  <c:v>903.69654857580906</c:v>
                </c:pt>
                <c:pt idx="769">
                  <c:v>903.6632560348379</c:v>
                </c:pt>
                <c:pt idx="770">
                  <c:v>903.66522063470472</c:v>
                </c:pt>
                <c:pt idx="771">
                  <c:v>903.67863288241108</c:v>
                </c:pt>
                <c:pt idx="772">
                  <c:v>903.72025831153394</c:v>
                </c:pt>
                <c:pt idx="773">
                  <c:v>903.77966455326361</c:v>
                </c:pt>
                <c:pt idx="774">
                  <c:v>903.84358842642712</c:v>
                </c:pt>
                <c:pt idx="775">
                  <c:v>903.91981122703248</c:v>
                </c:pt>
                <c:pt idx="776">
                  <c:v>903.99495749009043</c:v>
                </c:pt>
                <c:pt idx="777">
                  <c:v>904.08744733670108</c:v>
                </c:pt>
                <c:pt idx="778">
                  <c:v>904.20937555324599</c:v>
                </c:pt>
                <c:pt idx="779">
                  <c:v>904.33555547800461</c:v>
                </c:pt>
                <c:pt idx="780">
                  <c:v>904.44404097219956</c:v>
                </c:pt>
                <c:pt idx="781">
                  <c:v>904.52661281249891</c:v>
                </c:pt>
                <c:pt idx="782">
                  <c:v>904.59048418589418</c:v>
                </c:pt>
                <c:pt idx="783">
                  <c:v>904.63358608098793</c:v>
                </c:pt>
                <c:pt idx="784">
                  <c:v>904.68987810656029</c:v>
                </c:pt>
                <c:pt idx="785">
                  <c:v>904.76359392362565</c:v>
                </c:pt>
                <c:pt idx="786">
                  <c:v>904.82935397538529</c:v>
                </c:pt>
                <c:pt idx="787">
                  <c:v>904.88453165392048</c:v>
                </c:pt>
                <c:pt idx="788">
                  <c:v>904.94181507650205</c:v>
                </c:pt>
                <c:pt idx="789">
                  <c:v>904.97646092065258</c:v>
                </c:pt>
                <c:pt idx="790">
                  <c:v>904.99179305187761</c:v>
                </c:pt>
                <c:pt idx="791">
                  <c:v>904.98435390006114</c:v>
                </c:pt>
                <c:pt idx="792">
                  <c:v>904.96771438661551</c:v>
                </c:pt>
                <c:pt idx="793">
                  <c:v>904.94691641457325</c:v>
                </c:pt>
                <c:pt idx="794">
                  <c:v>904.91783578184481</c:v>
                </c:pt>
                <c:pt idx="795">
                  <c:v>904.86268971424693</c:v>
                </c:pt>
                <c:pt idx="796">
                  <c:v>904.78712352708749</c:v>
                </c:pt>
                <c:pt idx="797">
                  <c:v>904.70663040235627</c:v>
                </c:pt>
                <c:pt idx="798">
                  <c:v>904.62817962911288</c:v>
                </c:pt>
                <c:pt idx="799">
                  <c:v>904.53484090329232</c:v>
                </c:pt>
                <c:pt idx="800">
                  <c:v>904.42357685436355</c:v>
                </c:pt>
                <c:pt idx="801">
                  <c:v>904.29938727635454</c:v>
                </c:pt>
                <c:pt idx="802">
                  <c:v>904.1718173640096</c:v>
                </c:pt>
                <c:pt idx="803">
                  <c:v>904.03636764886971</c:v>
                </c:pt>
                <c:pt idx="804">
                  <c:v>903.88412796312593</c:v>
                </c:pt>
                <c:pt idx="805">
                  <c:v>903.73681113406053</c:v>
                </c:pt>
                <c:pt idx="806">
                  <c:v>903.59920960594604</c:v>
                </c:pt>
                <c:pt idx="807">
                  <c:v>903.46208122981216</c:v>
                </c:pt>
                <c:pt idx="808">
                  <c:v>903.33595561482173</c:v>
                </c:pt>
                <c:pt idx="809">
                  <c:v>903.2190080870879</c:v>
                </c:pt>
                <c:pt idx="810">
                  <c:v>903.12588656620767</c:v>
                </c:pt>
                <c:pt idx="811">
                  <c:v>903.04639333510522</c:v>
                </c:pt>
                <c:pt idx="812">
                  <c:v>902.96940663140629</c:v>
                </c:pt>
                <c:pt idx="813">
                  <c:v>902.90859669898305</c:v>
                </c:pt>
                <c:pt idx="814">
                  <c:v>902.86154018124</c:v>
                </c:pt>
                <c:pt idx="815">
                  <c:v>902.82317954391249</c:v>
                </c:pt>
                <c:pt idx="816">
                  <c:v>902.78779105649801</c:v>
                </c:pt>
                <c:pt idx="817">
                  <c:v>902.74224016905453</c:v>
                </c:pt>
                <c:pt idx="818">
                  <c:v>902.68220282365667</c:v>
                </c:pt>
                <c:pt idx="819">
                  <c:v>902.59610452944423</c:v>
                </c:pt>
                <c:pt idx="820">
                  <c:v>902.49846501547222</c:v>
                </c:pt>
                <c:pt idx="821">
                  <c:v>902.3883866269806</c:v>
                </c:pt>
                <c:pt idx="822">
                  <c:v>902.28416572245703</c:v>
                </c:pt>
                <c:pt idx="823">
                  <c:v>902.19678338291772</c:v>
                </c:pt>
                <c:pt idx="824">
                  <c:v>902.1012738111441</c:v>
                </c:pt>
                <c:pt idx="825">
                  <c:v>901.99839295011736</c:v>
                </c:pt>
                <c:pt idx="826">
                  <c:v>901.88602045827804</c:v>
                </c:pt>
                <c:pt idx="827">
                  <c:v>901.75361622775154</c:v>
                </c:pt>
                <c:pt idx="828">
                  <c:v>901.61180836555502</c:v>
                </c:pt>
                <c:pt idx="829">
                  <c:v>901.46940246725649</c:v>
                </c:pt>
                <c:pt idx="830">
                  <c:v>901.32775703917025</c:v>
                </c:pt>
                <c:pt idx="831">
                  <c:v>901.17895696445896</c:v>
                </c:pt>
                <c:pt idx="832">
                  <c:v>901.01190380446894</c:v>
                </c:pt>
                <c:pt idx="833">
                  <c:v>900.8236031809455</c:v>
                </c:pt>
                <c:pt idx="834">
                  <c:v>900.61694425999235</c:v>
                </c:pt>
                <c:pt idx="835">
                  <c:v>900.40428626105347</c:v>
                </c:pt>
                <c:pt idx="836">
                  <c:v>900.19099505195413</c:v>
                </c:pt>
                <c:pt idx="837">
                  <c:v>899.97176475197932</c:v>
                </c:pt>
                <c:pt idx="838">
                  <c:v>899.75532598691109</c:v>
                </c:pt>
                <c:pt idx="839">
                  <c:v>899.54683617205148</c:v>
                </c:pt>
                <c:pt idx="840">
                  <c:v>899.34760654415584</c:v>
                </c:pt>
                <c:pt idx="841">
                  <c:v>899.14959546287616</c:v>
                </c:pt>
                <c:pt idx="842">
                  <c:v>898.95528679428503</c:v>
                </c:pt>
                <c:pt idx="843">
                  <c:v>898.76856685492862</c:v>
                </c:pt>
                <c:pt idx="844">
                  <c:v>898.59372988745611</c:v>
                </c:pt>
                <c:pt idx="845">
                  <c:v>898.4326621155052</c:v>
                </c:pt>
                <c:pt idx="846">
                  <c:v>898.28074083782349</c:v>
                </c:pt>
                <c:pt idx="847">
                  <c:v>898.12916523344018</c:v>
                </c:pt>
                <c:pt idx="848">
                  <c:v>897.9952819554012</c:v>
                </c:pt>
                <c:pt idx="849">
                  <c:v>897.86906907692457</c:v>
                </c:pt>
                <c:pt idx="850">
                  <c:v>897.73632372630414</c:v>
                </c:pt>
                <c:pt idx="851">
                  <c:v>897.60371778544913</c:v>
                </c:pt>
                <c:pt idx="852">
                  <c:v>897.48430549455622</c:v>
                </c:pt>
                <c:pt idx="853">
                  <c:v>897.38040716872047</c:v>
                </c:pt>
                <c:pt idx="854">
                  <c:v>897.29597053594625</c:v>
                </c:pt>
                <c:pt idx="855">
                  <c:v>897.21718710360335</c:v>
                </c:pt>
                <c:pt idx="856">
                  <c:v>897.14490117417233</c:v>
                </c:pt>
                <c:pt idx="857">
                  <c:v>897.09293502914181</c:v>
                </c:pt>
                <c:pt idx="858">
                  <c:v>897.05255770841404</c:v>
                </c:pt>
                <c:pt idx="859">
                  <c:v>897.00843539020423</c:v>
                </c:pt>
                <c:pt idx="860">
                  <c:v>896.9673167641314</c:v>
                </c:pt>
                <c:pt idx="861">
                  <c:v>896.93753124377554</c:v>
                </c:pt>
                <c:pt idx="862">
                  <c:v>896.91364511912877</c:v>
                </c:pt>
                <c:pt idx="863">
                  <c:v>896.89921809492762</c:v>
                </c:pt>
                <c:pt idx="864">
                  <c:v>896.89214022400131</c:v>
                </c:pt>
                <c:pt idx="865">
                  <c:v>896.89218416347751</c:v>
                </c:pt>
                <c:pt idx="866">
                  <c:v>896.92157055232553</c:v>
                </c:pt>
                <c:pt idx="867">
                  <c:v>896.96905761298865</c:v>
                </c:pt>
                <c:pt idx="868">
                  <c:v>897.00901159806426</c:v>
                </c:pt>
                <c:pt idx="869">
                  <c:v>897.04871586280558</c:v>
                </c:pt>
                <c:pt idx="870">
                  <c:v>897.09298366235157</c:v>
                </c:pt>
                <c:pt idx="871">
                  <c:v>897.13671189119668</c:v>
                </c:pt>
                <c:pt idx="872">
                  <c:v>897.17164956616955</c:v>
                </c:pt>
                <c:pt idx="873">
                  <c:v>897.18823089667899</c:v>
                </c:pt>
                <c:pt idx="874">
                  <c:v>897.18280842690172</c:v>
                </c:pt>
                <c:pt idx="875">
                  <c:v>897.1544999519167</c:v>
                </c:pt>
                <c:pt idx="876">
                  <c:v>897.10131845938963</c:v>
                </c:pt>
                <c:pt idx="877">
                  <c:v>897.01639809951928</c:v>
                </c:pt>
                <c:pt idx="878">
                  <c:v>896.90863108168708</c:v>
                </c:pt>
                <c:pt idx="879">
                  <c:v>896.79490053097936</c:v>
                </c:pt>
                <c:pt idx="880">
                  <c:v>896.68588005182983</c:v>
                </c:pt>
                <c:pt idx="881">
                  <c:v>896.58087854416954</c:v>
                </c:pt>
                <c:pt idx="882">
                  <c:v>896.49378376422817</c:v>
                </c:pt>
                <c:pt idx="883">
                  <c:v>896.4334712902056</c:v>
                </c:pt>
                <c:pt idx="884">
                  <c:v>896.40865922937564</c:v>
                </c:pt>
                <c:pt idx="885">
                  <c:v>896.43390073007618</c:v>
                </c:pt>
                <c:pt idx="886">
                  <c:v>896.50259032003953</c:v>
                </c:pt>
                <c:pt idx="887">
                  <c:v>896.61482854923827</c:v>
                </c:pt>
                <c:pt idx="888">
                  <c:v>896.73311041283478</c:v>
                </c:pt>
                <c:pt idx="889">
                  <c:v>896.8485026593404</c:v>
                </c:pt>
                <c:pt idx="890">
                  <c:v>896.94915233441327</c:v>
                </c:pt>
                <c:pt idx="891">
                  <c:v>897.03381818389278</c:v>
                </c:pt>
                <c:pt idx="892">
                  <c:v>897.1048277935555</c:v>
                </c:pt>
                <c:pt idx="893">
                  <c:v>897.15005241885444</c:v>
                </c:pt>
                <c:pt idx="894">
                  <c:v>897.16869541287269</c:v>
                </c:pt>
                <c:pt idx="895">
                  <c:v>897.16363277568485</c:v>
                </c:pt>
                <c:pt idx="896">
                  <c:v>897.1152493390432</c:v>
                </c:pt>
                <c:pt idx="897">
                  <c:v>897.02891259171952</c:v>
                </c:pt>
                <c:pt idx="898">
                  <c:v>896.89352086399913</c:v>
                </c:pt>
                <c:pt idx="899">
                  <c:v>896.7459844582263</c:v>
                </c:pt>
                <c:pt idx="900">
                  <c:v>896.59449251312901</c:v>
                </c:pt>
                <c:pt idx="901">
                  <c:v>896.44013799554352</c:v>
                </c:pt>
                <c:pt idx="902">
                  <c:v>896.28195245857125</c:v>
                </c:pt>
                <c:pt idx="903">
                  <c:v>896.12840494227123</c:v>
                </c:pt>
                <c:pt idx="904">
                  <c:v>895.98480133061992</c:v>
                </c:pt>
                <c:pt idx="905">
                  <c:v>895.83835046540196</c:v>
                </c:pt>
                <c:pt idx="906">
                  <c:v>895.67597434684455</c:v>
                </c:pt>
                <c:pt idx="907">
                  <c:v>895.50639651707718</c:v>
                </c:pt>
                <c:pt idx="908">
                  <c:v>895.32847156824937</c:v>
                </c:pt>
                <c:pt idx="909">
                  <c:v>895.1550165482281</c:v>
                </c:pt>
                <c:pt idx="910">
                  <c:v>894.980095593079</c:v>
                </c:pt>
                <c:pt idx="911">
                  <c:v>894.80525246391414</c:v>
                </c:pt>
                <c:pt idx="912">
                  <c:v>894.64979794950841</c:v>
                </c:pt>
                <c:pt idx="913">
                  <c:v>894.50060679259582</c:v>
                </c:pt>
                <c:pt idx="914">
                  <c:v>894.35478300454406</c:v>
                </c:pt>
                <c:pt idx="915">
                  <c:v>894.20083342579017</c:v>
                </c:pt>
                <c:pt idx="916">
                  <c:v>894.04477537474077</c:v>
                </c:pt>
                <c:pt idx="917">
                  <c:v>893.90464287481382</c:v>
                </c:pt>
                <c:pt idx="918">
                  <c:v>893.77572715715405</c:v>
                </c:pt>
                <c:pt idx="919">
                  <c:v>893.65224080832854</c:v>
                </c:pt>
                <c:pt idx="920">
                  <c:v>893.51733168037322</c:v>
                </c:pt>
                <c:pt idx="921">
                  <c:v>893.37489566123395</c:v>
                </c:pt>
                <c:pt idx="922">
                  <c:v>893.23305313583808</c:v>
                </c:pt>
                <c:pt idx="923">
                  <c:v>893.08058841333116</c:v>
                </c:pt>
                <c:pt idx="924">
                  <c:v>892.92596845499259</c:v>
                </c:pt>
                <c:pt idx="925">
                  <c:v>892.77231044326061</c:v>
                </c:pt>
                <c:pt idx="926">
                  <c:v>892.63137840483614</c:v>
                </c:pt>
                <c:pt idx="927">
                  <c:v>892.50303101460372</c:v>
                </c:pt>
                <c:pt idx="928">
                  <c:v>892.38314695818019</c:v>
                </c:pt>
                <c:pt idx="929">
                  <c:v>892.2779083248605</c:v>
                </c:pt>
                <c:pt idx="930">
                  <c:v>892.20432286294988</c:v>
                </c:pt>
                <c:pt idx="931">
                  <c:v>892.16298959962853</c:v>
                </c:pt>
                <c:pt idx="932">
                  <c:v>892.15619818729544</c:v>
                </c:pt>
                <c:pt idx="933">
                  <c:v>892.17766730645951</c:v>
                </c:pt>
                <c:pt idx="934">
                  <c:v>892.21793053198928</c:v>
                </c:pt>
                <c:pt idx="935">
                  <c:v>892.27400637079984</c:v>
                </c:pt>
                <c:pt idx="936">
                  <c:v>892.33366047554694</c:v>
                </c:pt>
                <c:pt idx="937">
                  <c:v>892.38578394389367</c:v>
                </c:pt>
                <c:pt idx="938">
                  <c:v>892.42536551273122</c:v>
                </c:pt>
                <c:pt idx="939">
                  <c:v>892.4482086343171</c:v>
                </c:pt>
                <c:pt idx="940">
                  <c:v>892.4533247550479</c:v>
                </c:pt>
                <c:pt idx="941">
                  <c:v>892.44600952592748</c:v>
                </c:pt>
                <c:pt idx="942">
                  <c:v>892.42903265022755</c:v>
                </c:pt>
                <c:pt idx="943">
                  <c:v>892.38997736367014</c:v>
                </c:pt>
                <c:pt idx="944">
                  <c:v>892.32310832485712</c:v>
                </c:pt>
                <c:pt idx="945">
                  <c:v>892.24623250127399</c:v>
                </c:pt>
                <c:pt idx="946">
                  <c:v>892.16120369232385</c:v>
                </c:pt>
                <c:pt idx="947">
                  <c:v>892.06984832216585</c:v>
                </c:pt>
                <c:pt idx="948">
                  <c:v>891.97106979936905</c:v>
                </c:pt>
                <c:pt idx="949">
                  <c:v>891.86940186422294</c:v>
                </c:pt>
                <c:pt idx="950">
                  <c:v>891.76905197338601</c:v>
                </c:pt>
                <c:pt idx="951">
                  <c:v>891.68390659413819</c:v>
                </c:pt>
                <c:pt idx="952">
                  <c:v>891.61128717224574</c:v>
                </c:pt>
                <c:pt idx="953">
                  <c:v>891.54342325673895</c:v>
                </c:pt>
                <c:pt idx="954">
                  <c:v>891.47988162521369</c:v>
                </c:pt>
                <c:pt idx="955">
                  <c:v>891.41888330473193</c:v>
                </c:pt>
                <c:pt idx="956">
                  <c:v>891.3624589862676</c:v>
                </c:pt>
                <c:pt idx="957">
                  <c:v>891.32414831421556</c:v>
                </c:pt>
                <c:pt idx="958">
                  <c:v>891.30160100532123</c:v>
                </c:pt>
                <c:pt idx="959">
                  <c:v>891.303970505032</c:v>
                </c:pt>
                <c:pt idx="960">
                  <c:v>891.3305813912549</c:v>
                </c:pt>
                <c:pt idx="961">
                  <c:v>891.38277107423426</c:v>
                </c:pt>
                <c:pt idx="962">
                  <c:v>891.42636230575147</c:v>
                </c:pt>
                <c:pt idx="963">
                  <c:v>891.45749285180966</c:v>
                </c:pt>
                <c:pt idx="964">
                  <c:v>891.49645179905133</c:v>
                </c:pt>
                <c:pt idx="965">
                  <c:v>891.54582961343908</c:v>
                </c:pt>
                <c:pt idx="966">
                  <c:v>891.62189688152614</c:v>
                </c:pt>
                <c:pt idx="967">
                  <c:v>891.69903556617714</c:v>
                </c:pt>
                <c:pt idx="968">
                  <c:v>891.75395748576079</c:v>
                </c:pt>
                <c:pt idx="969">
                  <c:v>891.78824029891439</c:v>
                </c:pt>
                <c:pt idx="970">
                  <c:v>891.80042789098911</c:v>
                </c:pt>
                <c:pt idx="971">
                  <c:v>891.79586213263963</c:v>
                </c:pt>
                <c:pt idx="972">
                  <c:v>891.77564285933431</c:v>
                </c:pt>
                <c:pt idx="973">
                  <c:v>891.7719030075715</c:v>
                </c:pt>
                <c:pt idx="974">
                  <c:v>891.78230062532646</c:v>
                </c:pt>
                <c:pt idx="975">
                  <c:v>891.79405141355164</c:v>
                </c:pt>
                <c:pt idx="976">
                  <c:v>891.81343775281414</c:v>
                </c:pt>
                <c:pt idx="977">
                  <c:v>891.81362186630861</c:v>
                </c:pt>
                <c:pt idx="978">
                  <c:v>891.79865605730231</c:v>
                </c:pt>
                <c:pt idx="979">
                  <c:v>891.77925839518275</c:v>
                </c:pt>
                <c:pt idx="980">
                  <c:v>891.76888512647702</c:v>
                </c:pt>
                <c:pt idx="981">
                  <c:v>891.78420399084962</c:v>
                </c:pt>
                <c:pt idx="982">
                  <c:v>891.80721351785792</c:v>
                </c:pt>
                <c:pt idx="983">
                  <c:v>891.81656495325217</c:v>
                </c:pt>
                <c:pt idx="984">
                  <c:v>891.79434626466787</c:v>
                </c:pt>
                <c:pt idx="985">
                  <c:v>891.73767190708668</c:v>
                </c:pt>
                <c:pt idx="986">
                  <c:v>891.65120640132341</c:v>
                </c:pt>
                <c:pt idx="987">
                  <c:v>891.5362088413051</c:v>
                </c:pt>
                <c:pt idx="988">
                  <c:v>891.41809110880286</c:v>
                </c:pt>
                <c:pt idx="989">
                  <c:v>891.30139543433495</c:v>
                </c:pt>
                <c:pt idx="990">
                  <c:v>891.18108429707127</c:v>
                </c:pt>
                <c:pt idx="991">
                  <c:v>891.05297453848334</c:v>
                </c:pt>
                <c:pt idx="992">
                  <c:v>890.90589521878462</c:v>
                </c:pt>
                <c:pt idx="993">
                  <c:v>890.75542972795995</c:v>
                </c:pt>
                <c:pt idx="994">
                  <c:v>890.61029959010182</c:v>
                </c:pt>
                <c:pt idx="995">
                  <c:v>890.46972500804873</c:v>
                </c:pt>
                <c:pt idx="996">
                  <c:v>890.3370771591442</c:v>
                </c:pt>
                <c:pt idx="997">
                  <c:v>890.21852182370901</c:v>
                </c:pt>
                <c:pt idx="998">
                  <c:v>890.12282949625001</c:v>
                </c:pt>
                <c:pt idx="999">
                  <c:v>890.03997848136396</c:v>
                </c:pt>
                <c:pt idx="1000">
                  <c:v>889.98140086095725</c:v>
                </c:pt>
                <c:pt idx="1001">
                  <c:v>889.94277533473246</c:v>
                </c:pt>
                <c:pt idx="1002">
                  <c:v>889.9200801225528</c:v>
                </c:pt>
                <c:pt idx="1003">
                  <c:v>889.92108954940238</c:v>
                </c:pt>
                <c:pt idx="1004">
                  <c:v>889.93770028437712</c:v>
                </c:pt>
                <c:pt idx="1005">
                  <c:v>889.97174263719705</c:v>
                </c:pt>
                <c:pt idx="1006">
                  <c:v>890.01218843504</c:v>
                </c:pt>
                <c:pt idx="1007">
                  <c:v>890.05362765386246</c:v>
                </c:pt>
                <c:pt idx="1008">
                  <c:v>890.08851738561998</c:v>
                </c:pt>
                <c:pt idx="1009">
                  <c:v>890.1015591322971</c:v>
                </c:pt>
                <c:pt idx="1010">
                  <c:v>890.10229468878867</c:v>
                </c:pt>
                <c:pt idx="1011">
                  <c:v>890.08950538625834</c:v>
                </c:pt>
                <c:pt idx="1012">
                  <c:v>890.07250053702273</c:v>
                </c:pt>
                <c:pt idx="1013">
                  <c:v>890.04236851088206</c:v>
                </c:pt>
                <c:pt idx="1014">
                  <c:v>889.98342259619858</c:v>
                </c:pt>
                <c:pt idx="1015">
                  <c:v>889.90103414620796</c:v>
                </c:pt>
                <c:pt idx="1016">
                  <c:v>889.79599374864483</c:v>
                </c:pt>
                <c:pt idx="1017">
                  <c:v>889.68479904467245</c:v>
                </c:pt>
                <c:pt idx="1018">
                  <c:v>889.57276849344896</c:v>
                </c:pt>
                <c:pt idx="1019">
                  <c:v>889.46548259161716</c:v>
                </c:pt>
                <c:pt idx="1020">
                  <c:v>889.37739086043246</c:v>
                </c:pt>
                <c:pt idx="1021">
                  <c:v>889.30432091036846</c:v>
                </c:pt>
                <c:pt idx="1022">
                  <c:v>889.23643658274489</c:v>
                </c:pt>
                <c:pt idx="1023">
                  <c:v>889.16236848978326</c:v>
                </c:pt>
                <c:pt idx="1024">
                  <c:v>889.08509109334921</c:v>
                </c:pt>
                <c:pt idx="1025">
                  <c:v>889.0127337635023</c:v>
                </c:pt>
                <c:pt idx="1026">
                  <c:v>888.95406343554816</c:v>
                </c:pt>
                <c:pt idx="1027">
                  <c:v>888.91036791082706</c:v>
                </c:pt>
                <c:pt idx="1028">
                  <c:v>888.88690851783474</c:v>
                </c:pt>
                <c:pt idx="1029">
                  <c:v>888.8727025217712</c:v>
                </c:pt>
                <c:pt idx="1030">
                  <c:v>888.87276988542828</c:v>
                </c:pt>
                <c:pt idx="1031">
                  <c:v>888.87342710177609</c:v>
                </c:pt>
                <c:pt idx="1032">
                  <c:v>888.85440759580877</c:v>
                </c:pt>
                <c:pt idx="1033">
                  <c:v>888.82928817037873</c:v>
                </c:pt>
                <c:pt idx="1034">
                  <c:v>888.81425425729151</c:v>
                </c:pt>
                <c:pt idx="1035">
                  <c:v>888.80699401022537</c:v>
                </c:pt>
                <c:pt idx="1036">
                  <c:v>888.80945752739433</c:v>
                </c:pt>
                <c:pt idx="1037">
                  <c:v>888.81452528850207</c:v>
                </c:pt>
                <c:pt idx="1038">
                  <c:v>888.82317051752261</c:v>
                </c:pt>
                <c:pt idx="1039">
                  <c:v>888.82287636203432</c:v>
                </c:pt>
                <c:pt idx="1040">
                  <c:v>888.81003022602192</c:v>
                </c:pt>
                <c:pt idx="1041">
                  <c:v>888.78126556383688</c:v>
                </c:pt>
                <c:pt idx="1042">
                  <c:v>888.7407927800391</c:v>
                </c:pt>
                <c:pt idx="1043">
                  <c:v>888.69946968569741</c:v>
                </c:pt>
                <c:pt idx="1044">
                  <c:v>888.64951690233056</c:v>
                </c:pt>
                <c:pt idx="1045">
                  <c:v>888.5836335373981</c:v>
                </c:pt>
                <c:pt idx="1046">
                  <c:v>888.50857056444249</c:v>
                </c:pt>
                <c:pt idx="1047">
                  <c:v>888.42139698562653</c:v>
                </c:pt>
                <c:pt idx="1048">
                  <c:v>888.32490546238887</c:v>
                </c:pt>
                <c:pt idx="1049">
                  <c:v>888.21714552043966</c:v>
                </c:pt>
                <c:pt idx="1050">
                  <c:v>888.10046191917706</c:v>
                </c:pt>
                <c:pt idx="1051">
                  <c:v>887.98513348731501</c:v>
                </c:pt>
                <c:pt idx="1052">
                  <c:v>887.86650854071854</c:v>
                </c:pt>
                <c:pt idx="1053">
                  <c:v>887.75409926119039</c:v>
                </c:pt>
                <c:pt idx="1054">
                  <c:v>887.66148111236032</c:v>
                </c:pt>
                <c:pt idx="1055">
                  <c:v>887.58891799375931</c:v>
                </c:pt>
                <c:pt idx="1056">
                  <c:v>887.54405930700193</c:v>
                </c:pt>
                <c:pt idx="1057">
                  <c:v>887.52744529219626</c:v>
                </c:pt>
                <c:pt idx="1058">
                  <c:v>887.5237330153326</c:v>
                </c:pt>
                <c:pt idx="1059">
                  <c:v>887.5221459198242</c:v>
                </c:pt>
                <c:pt idx="1060">
                  <c:v>887.51996092486979</c:v>
                </c:pt>
                <c:pt idx="1061">
                  <c:v>887.53024760187282</c:v>
                </c:pt>
                <c:pt idx="1062">
                  <c:v>887.54942561171083</c:v>
                </c:pt>
                <c:pt idx="1063">
                  <c:v>887.56865583961996</c:v>
                </c:pt>
                <c:pt idx="1064">
                  <c:v>887.58497089519187</c:v>
                </c:pt>
                <c:pt idx="1065">
                  <c:v>887.58327969644404</c:v>
                </c:pt>
                <c:pt idx="1066">
                  <c:v>887.55803219474194</c:v>
                </c:pt>
                <c:pt idx="1067">
                  <c:v>887.50616507006271</c:v>
                </c:pt>
                <c:pt idx="1068">
                  <c:v>887.42867073262391</c:v>
                </c:pt>
                <c:pt idx="1069">
                  <c:v>887.34063875475806</c:v>
                </c:pt>
                <c:pt idx="1070">
                  <c:v>887.26115579911129</c:v>
                </c:pt>
                <c:pt idx="1071">
                  <c:v>887.19261425162767</c:v>
                </c:pt>
                <c:pt idx="1072">
                  <c:v>887.11715505507971</c:v>
                </c:pt>
                <c:pt idx="1073">
                  <c:v>887.03615480394114</c:v>
                </c:pt>
                <c:pt idx="1074">
                  <c:v>886.95568621336326</c:v>
                </c:pt>
                <c:pt idx="1075">
                  <c:v>886.8628428061819</c:v>
                </c:pt>
                <c:pt idx="1076">
                  <c:v>886.77370314124892</c:v>
                </c:pt>
                <c:pt idx="1077">
                  <c:v>886.68990007306445</c:v>
                </c:pt>
                <c:pt idx="1078">
                  <c:v>886.61563182405359</c:v>
                </c:pt>
                <c:pt idx="1079">
                  <c:v>886.55219253644725</c:v>
                </c:pt>
                <c:pt idx="1080">
                  <c:v>886.49638666043768</c:v>
                </c:pt>
                <c:pt idx="1081">
                  <c:v>886.42767811425006</c:v>
                </c:pt>
                <c:pt idx="1082">
                  <c:v>886.34593939227716</c:v>
                </c:pt>
                <c:pt idx="1083">
                  <c:v>886.26858826377713</c:v>
                </c:pt>
                <c:pt idx="1084">
                  <c:v>886.1949853800362</c:v>
                </c:pt>
                <c:pt idx="1085">
                  <c:v>886.12959906769288</c:v>
                </c:pt>
                <c:pt idx="1086">
                  <c:v>886.08143824260799</c:v>
                </c:pt>
                <c:pt idx="1087">
                  <c:v>886.03822761986407</c:v>
                </c:pt>
                <c:pt idx="1088">
                  <c:v>886.0014249824909</c:v>
                </c:pt>
                <c:pt idx="1089">
                  <c:v>885.96338213969091</c:v>
                </c:pt>
                <c:pt idx="1090">
                  <c:v>885.92717033953443</c:v>
                </c:pt>
                <c:pt idx="1091">
                  <c:v>885.90619820365964</c:v>
                </c:pt>
                <c:pt idx="1092">
                  <c:v>885.91027140282506</c:v>
                </c:pt>
                <c:pt idx="1093">
                  <c:v>885.93283312100732</c:v>
                </c:pt>
                <c:pt idx="1094">
                  <c:v>885.97177988895976</c:v>
                </c:pt>
                <c:pt idx="1095">
                  <c:v>886.03240146975838</c:v>
                </c:pt>
                <c:pt idx="1096">
                  <c:v>886.09780152377823</c:v>
                </c:pt>
                <c:pt idx="1097">
                  <c:v>886.15970727344359</c:v>
                </c:pt>
                <c:pt idx="1098">
                  <c:v>886.21463668109459</c:v>
                </c:pt>
                <c:pt idx="1099">
                  <c:v>886.26699204907311</c:v>
                </c:pt>
                <c:pt idx="1100">
                  <c:v>886.32733969071239</c:v>
                </c:pt>
                <c:pt idx="1101">
                  <c:v>886.38530994720065</c:v>
                </c:pt>
                <c:pt idx="1102">
                  <c:v>886.42969558383732</c:v>
                </c:pt>
                <c:pt idx="1103">
                  <c:v>886.4635205051959</c:v>
                </c:pt>
                <c:pt idx="1104">
                  <c:v>886.50047773377071</c:v>
                </c:pt>
                <c:pt idx="1105">
                  <c:v>886.53422369858959</c:v>
                </c:pt>
                <c:pt idx="1106">
                  <c:v>886.56163220006715</c:v>
                </c:pt>
                <c:pt idx="1107">
                  <c:v>886.59014047691778</c:v>
                </c:pt>
                <c:pt idx="1108">
                  <c:v>886.60820858423608</c:v>
                </c:pt>
                <c:pt idx="1109">
                  <c:v>886.62844136118622</c:v>
                </c:pt>
                <c:pt idx="1110">
                  <c:v>886.64963377156198</c:v>
                </c:pt>
                <c:pt idx="1111">
                  <c:v>886.6665339863506</c:v>
                </c:pt>
                <c:pt idx="1112">
                  <c:v>886.67987610389764</c:v>
                </c:pt>
                <c:pt idx="1113">
                  <c:v>886.68937690635823</c:v>
                </c:pt>
                <c:pt idx="1114">
                  <c:v>886.69015308896883</c:v>
                </c:pt>
                <c:pt idx="1115">
                  <c:v>886.68116754645098</c:v>
                </c:pt>
                <c:pt idx="1116">
                  <c:v>886.67063315485871</c:v>
                </c:pt>
                <c:pt idx="1117">
                  <c:v>886.66411583538456</c:v>
                </c:pt>
                <c:pt idx="1118">
                  <c:v>886.66496317621738</c:v>
                </c:pt>
                <c:pt idx="1119">
                  <c:v>886.68422626176607</c:v>
                </c:pt>
                <c:pt idx="1120">
                  <c:v>886.72896927567638</c:v>
                </c:pt>
                <c:pt idx="1121">
                  <c:v>886.79505117512372</c:v>
                </c:pt>
                <c:pt idx="1122">
                  <c:v>886.86150193627839</c:v>
                </c:pt>
                <c:pt idx="1123">
                  <c:v>886.93286714623946</c:v>
                </c:pt>
                <c:pt idx="1124">
                  <c:v>887.01372294124928</c:v>
                </c:pt>
                <c:pt idx="1125">
                  <c:v>887.08810659277117</c:v>
                </c:pt>
                <c:pt idx="1126">
                  <c:v>887.15949027276156</c:v>
                </c:pt>
                <c:pt idx="1127">
                  <c:v>887.21464785450473</c:v>
                </c:pt>
                <c:pt idx="1128">
                  <c:v>887.25149033730565</c:v>
                </c:pt>
                <c:pt idx="1129">
                  <c:v>887.28000985800509</c:v>
                </c:pt>
                <c:pt idx="1130">
                  <c:v>887.30494502671058</c:v>
                </c:pt>
                <c:pt idx="1131">
                  <c:v>887.31036983438787</c:v>
                </c:pt>
                <c:pt idx="1132">
                  <c:v>887.30081107237163</c:v>
                </c:pt>
                <c:pt idx="1133">
                  <c:v>887.29925052827866</c:v>
                </c:pt>
                <c:pt idx="1134">
                  <c:v>887.30724003469413</c:v>
                </c:pt>
                <c:pt idx="1135">
                  <c:v>887.31891428699862</c:v>
                </c:pt>
                <c:pt idx="1136">
                  <c:v>887.34576540469789</c:v>
                </c:pt>
                <c:pt idx="1137">
                  <c:v>887.37170991755545</c:v>
                </c:pt>
                <c:pt idx="1138">
                  <c:v>887.40196021268423</c:v>
                </c:pt>
                <c:pt idx="1139">
                  <c:v>887.42948366880626</c:v>
                </c:pt>
                <c:pt idx="1140">
                  <c:v>887.45113621806786</c:v>
                </c:pt>
                <c:pt idx="1141">
                  <c:v>887.45885482951519</c:v>
                </c:pt>
                <c:pt idx="1142">
                  <c:v>887.44812489757931</c:v>
                </c:pt>
                <c:pt idx="1143">
                  <c:v>887.41940859916508</c:v>
                </c:pt>
                <c:pt idx="1144">
                  <c:v>887.37068748201409</c:v>
                </c:pt>
                <c:pt idx="1145">
                  <c:v>887.31055987388061</c:v>
                </c:pt>
                <c:pt idx="1146">
                  <c:v>887.2409487658947</c:v>
                </c:pt>
                <c:pt idx="1147">
                  <c:v>887.17039968644451</c:v>
                </c:pt>
                <c:pt idx="1148">
                  <c:v>887.0941197285191</c:v>
                </c:pt>
                <c:pt idx="1149">
                  <c:v>887.01197947193316</c:v>
                </c:pt>
                <c:pt idx="1150">
                  <c:v>886.93047796054623</c:v>
                </c:pt>
                <c:pt idx="1151">
                  <c:v>886.84078865485094</c:v>
                </c:pt>
                <c:pt idx="1152">
                  <c:v>886.75318756455601</c:v>
                </c:pt>
                <c:pt idx="1153">
                  <c:v>886.67713069583954</c:v>
                </c:pt>
                <c:pt idx="1154">
                  <c:v>886.60582325554105</c:v>
                </c:pt>
                <c:pt idx="1155">
                  <c:v>886.53309248448033</c:v>
                </c:pt>
                <c:pt idx="1156">
                  <c:v>886.46004715028914</c:v>
                </c:pt>
                <c:pt idx="1157">
                  <c:v>886.39275357187182</c:v>
                </c:pt>
                <c:pt idx="1158">
                  <c:v>886.34014865359723</c:v>
                </c:pt>
                <c:pt idx="1159">
                  <c:v>886.31679282237394</c:v>
                </c:pt>
                <c:pt idx="1160">
                  <c:v>886.32238240471463</c:v>
                </c:pt>
                <c:pt idx="1161">
                  <c:v>886.34522436302188</c:v>
                </c:pt>
                <c:pt idx="1162">
                  <c:v>886.38612902616478</c:v>
                </c:pt>
                <c:pt idx="1163">
                  <c:v>886.44373374250608</c:v>
                </c:pt>
                <c:pt idx="1164">
                  <c:v>886.51781134285125</c:v>
                </c:pt>
                <c:pt idx="1165">
                  <c:v>886.60695436945161</c:v>
                </c:pt>
                <c:pt idx="1166">
                  <c:v>886.71984313855125</c:v>
                </c:pt>
                <c:pt idx="1167">
                  <c:v>886.84636827312681</c:v>
                </c:pt>
                <c:pt idx="1168">
                  <c:v>886.97170524693252</c:v>
                </c:pt>
                <c:pt idx="1169">
                  <c:v>887.08391325759226</c:v>
                </c:pt>
                <c:pt idx="1170">
                  <c:v>887.18438561913183</c:v>
                </c:pt>
                <c:pt idx="1171">
                  <c:v>887.26404994564041</c:v>
                </c:pt>
                <c:pt idx="1172">
                  <c:v>887.31789183624085</c:v>
                </c:pt>
                <c:pt idx="1173">
                  <c:v>887.35006257625969</c:v>
                </c:pt>
                <c:pt idx="1174">
                  <c:v>887.3622539136278</c:v>
                </c:pt>
                <c:pt idx="1175">
                  <c:v>887.3567426926744</c:v>
                </c:pt>
                <c:pt idx="1176">
                  <c:v>887.34687841531957</c:v>
                </c:pt>
                <c:pt idx="1177">
                  <c:v>887.3304064088727</c:v>
                </c:pt>
                <c:pt idx="1178">
                  <c:v>887.31059001560357</c:v>
                </c:pt>
                <c:pt idx="1179">
                  <c:v>887.29236278957023</c:v>
                </c:pt>
                <c:pt idx="1180">
                  <c:v>887.27253986555991</c:v>
                </c:pt>
                <c:pt idx="1181">
                  <c:v>887.24902290491264</c:v>
                </c:pt>
                <c:pt idx="1182">
                  <c:v>887.23285468923268</c:v>
                </c:pt>
                <c:pt idx="1183">
                  <c:v>887.23562935629923</c:v>
                </c:pt>
                <c:pt idx="1184">
                  <c:v>887.26957765365557</c:v>
                </c:pt>
                <c:pt idx="1185">
                  <c:v>887.31814513770962</c:v>
                </c:pt>
                <c:pt idx="1186">
                  <c:v>887.36627655771997</c:v>
                </c:pt>
                <c:pt idx="1187">
                  <c:v>887.422567267668</c:v>
                </c:pt>
                <c:pt idx="1188">
                  <c:v>887.46850661447706</c:v>
                </c:pt>
                <c:pt idx="1189">
                  <c:v>887.4974704254164</c:v>
                </c:pt>
                <c:pt idx="1190">
                  <c:v>887.5186602301111</c:v>
                </c:pt>
                <c:pt idx="1191">
                  <c:v>887.53204604340362</c:v>
                </c:pt>
                <c:pt idx="1192">
                  <c:v>887.5436975651246</c:v>
                </c:pt>
                <c:pt idx="1193">
                  <c:v>887.55881651222774</c:v>
                </c:pt>
                <c:pt idx="1194">
                  <c:v>887.60509609515941</c:v>
                </c:pt>
                <c:pt idx="1195">
                  <c:v>887.67982538047738</c:v>
                </c:pt>
                <c:pt idx="1196">
                  <c:v>887.7779131048427</c:v>
                </c:pt>
                <c:pt idx="1197">
                  <c:v>887.91694872312689</c:v>
                </c:pt>
                <c:pt idx="1198">
                  <c:v>888.07865670527065</c:v>
                </c:pt>
                <c:pt idx="1199">
                  <c:v>888.26539377364031</c:v>
                </c:pt>
                <c:pt idx="1200">
                  <c:v>888.46007985540314</c:v>
                </c:pt>
                <c:pt idx="1201">
                  <c:v>888.65132781948853</c:v>
                </c:pt>
                <c:pt idx="1202">
                  <c:v>888.8395862060438</c:v>
                </c:pt>
                <c:pt idx="1203">
                  <c:v>889.01088976635049</c:v>
                </c:pt>
                <c:pt idx="1204">
                  <c:v>889.17602800668908</c:v>
                </c:pt>
                <c:pt idx="1205">
                  <c:v>889.29754024395925</c:v>
                </c:pt>
                <c:pt idx="1206">
                  <c:v>889.39029159879283</c:v>
                </c:pt>
                <c:pt idx="1207">
                  <c:v>889.50600022952608</c:v>
                </c:pt>
                <c:pt idx="1208">
                  <c:v>889.61910367935423</c:v>
                </c:pt>
                <c:pt idx="1209">
                  <c:v>889.71926973774532</c:v>
                </c:pt>
                <c:pt idx="1210">
                  <c:v>889.78966822741097</c:v>
                </c:pt>
                <c:pt idx="1211">
                  <c:v>889.85114750011314</c:v>
                </c:pt>
                <c:pt idx="1212">
                  <c:v>889.91114460885194</c:v>
                </c:pt>
                <c:pt idx="1213">
                  <c:v>889.97377917639471</c:v>
                </c:pt>
                <c:pt idx="1214">
                  <c:v>890.0394929845944</c:v>
                </c:pt>
                <c:pt idx="1215">
                  <c:v>890.09005543789033</c:v>
                </c:pt>
                <c:pt idx="1216">
                  <c:v>890.16110392306916</c:v>
                </c:pt>
                <c:pt idx="1217">
                  <c:v>890.21536249529663</c:v>
                </c:pt>
                <c:pt idx="1218">
                  <c:v>890.22381863647308</c:v>
                </c:pt>
                <c:pt idx="1219">
                  <c:v>890.22473811782038</c:v>
                </c:pt>
                <c:pt idx="1220">
                  <c:v>890.21758381294933</c:v>
                </c:pt>
                <c:pt idx="1221">
                  <c:v>890.22505623971199</c:v>
                </c:pt>
                <c:pt idx="1222">
                  <c:v>890.24165244827384</c:v>
                </c:pt>
                <c:pt idx="1223">
                  <c:v>890.26882714118847</c:v>
                </c:pt>
                <c:pt idx="1224">
                  <c:v>890.29723547314688</c:v>
                </c:pt>
                <c:pt idx="1225">
                  <c:v>890.33014336916278</c:v>
                </c:pt>
                <c:pt idx="1226">
                  <c:v>890.36303395453899</c:v>
                </c:pt>
                <c:pt idx="1227">
                  <c:v>890.37431803678851</c:v>
                </c:pt>
                <c:pt idx="1228">
                  <c:v>890.38017216385845</c:v>
                </c:pt>
                <c:pt idx="1229">
                  <c:v>890.38397228713393</c:v>
                </c:pt>
                <c:pt idx="1230">
                  <c:v>890.36521636531882</c:v>
                </c:pt>
                <c:pt idx="1231">
                  <c:v>890.34085238490218</c:v>
                </c:pt>
                <c:pt idx="1232">
                  <c:v>890.33115295749633</c:v>
                </c:pt>
                <c:pt idx="1233">
                  <c:v>890.3300102166636</c:v>
                </c:pt>
                <c:pt idx="1234">
                  <c:v>890.32996541146997</c:v>
                </c:pt>
                <c:pt idx="1235">
                  <c:v>890.33881677752572</c:v>
                </c:pt>
                <c:pt idx="1236">
                  <c:v>890.3651062682726</c:v>
                </c:pt>
                <c:pt idx="1237">
                  <c:v>890.40641680680824</c:v>
                </c:pt>
                <c:pt idx="1238">
                  <c:v>890.44708521519419</c:v>
                </c:pt>
                <c:pt idx="1239">
                  <c:v>890.48549137893872</c:v>
                </c:pt>
                <c:pt idx="1240">
                  <c:v>890.51869293658592</c:v>
                </c:pt>
                <c:pt idx="1241">
                  <c:v>890.54410803026394</c:v>
                </c:pt>
                <c:pt idx="1242">
                  <c:v>890.56309766958441</c:v>
                </c:pt>
                <c:pt idx="1243">
                  <c:v>890.56646073094169</c:v>
                </c:pt>
                <c:pt idx="1244">
                  <c:v>890.55012947170462</c:v>
                </c:pt>
                <c:pt idx="1245">
                  <c:v>890.51639185096292</c:v>
                </c:pt>
                <c:pt idx="1246">
                  <c:v>890.4662455795609</c:v>
                </c:pt>
                <c:pt idx="1247">
                  <c:v>890.40007642596856</c:v>
                </c:pt>
                <c:pt idx="1248">
                  <c:v>890.32894130918464</c:v>
                </c:pt>
                <c:pt idx="1249">
                  <c:v>890.26761814222448</c:v>
                </c:pt>
                <c:pt idx="1250">
                  <c:v>890.21063433114614</c:v>
                </c:pt>
                <c:pt idx="1251">
                  <c:v>890.15839424087596</c:v>
                </c:pt>
                <c:pt idx="1252">
                  <c:v>890.10601680573131</c:v>
                </c:pt>
                <c:pt idx="1253">
                  <c:v>890.05140532970734</c:v>
                </c:pt>
                <c:pt idx="1254">
                  <c:v>889.98979178691104</c:v>
                </c:pt>
                <c:pt idx="1255">
                  <c:v>889.93436211993105</c:v>
                </c:pt>
                <c:pt idx="1256">
                  <c:v>889.88225500310318</c:v>
                </c:pt>
                <c:pt idx="1257">
                  <c:v>889.8431580105306</c:v>
                </c:pt>
                <c:pt idx="1258">
                  <c:v>889.80555736274289</c:v>
                </c:pt>
                <c:pt idx="1259">
                  <c:v>889.76056276281076</c:v>
                </c:pt>
                <c:pt idx="1260">
                  <c:v>889.70523310411625</c:v>
                </c:pt>
                <c:pt idx="1261">
                  <c:v>889.64665660982985</c:v>
                </c:pt>
                <c:pt idx="1262">
                  <c:v>889.58793047946119</c:v>
                </c:pt>
                <c:pt idx="1263">
                  <c:v>889.53528341552044</c:v>
                </c:pt>
                <c:pt idx="1264">
                  <c:v>889.49424138794939</c:v>
                </c:pt>
                <c:pt idx="1265">
                  <c:v>889.4690575014057</c:v>
                </c:pt>
                <c:pt idx="1266">
                  <c:v>889.46736177492926</c:v>
                </c:pt>
                <c:pt idx="1267">
                  <c:v>889.48589196373041</c:v>
                </c:pt>
                <c:pt idx="1268">
                  <c:v>889.49948027830362</c:v>
                </c:pt>
                <c:pt idx="1269">
                  <c:v>889.51122297106633</c:v>
                </c:pt>
                <c:pt idx="1270">
                  <c:v>889.52779817511009</c:v>
                </c:pt>
                <c:pt idx="1271">
                  <c:v>889.55621086518011</c:v>
                </c:pt>
                <c:pt idx="1272">
                  <c:v>889.59349717336704</c:v>
                </c:pt>
                <c:pt idx="1273">
                  <c:v>889.62476761539472</c:v>
                </c:pt>
                <c:pt idx="1274">
                  <c:v>889.64615184119145</c:v>
                </c:pt>
                <c:pt idx="1275">
                  <c:v>889.65138411602527</c:v>
                </c:pt>
                <c:pt idx="1276">
                  <c:v>889.63978753273409</c:v>
                </c:pt>
                <c:pt idx="1277">
                  <c:v>889.60907808386071</c:v>
                </c:pt>
                <c:pt idx="1278">
                  <c:v>889.5804433277209</c:v>
                </c:pt>
                <c:pt idx="1279">
                  <c:v>889.56251374114549</c:v>
                </c:pt>
                <c:pt idx="1280">
                  <c:v>889.56534543721455</c:v>
                </c:pt>
                <c:pt idx="1281">
                  <c:v>889.59050261048515</c:v>
                </c:pt>
                <c:pt idx="1282">
                  <c:v>889.63022071664921</c:v>
                </c:pt>
                <c:pt idx="1283">
                  <c:v>889.67586714964455</c:v>
                </c:pt>
                <c:pt idx="1284">
                  <c:v>889.74071971174055</c:v>
                </c:pt>
                <c:pt idx="1285">
                  <c:v>889.82933207388965</c:v>
                </c:pt>
                <c:pt idx="1286">
                  <c:v>889.93355446100475</c:v>
                </c:pt>
                <c:pt idx="1287">
                  <c:v>890.05636474265486</c:v>
                </c:pt>
                <c:pt idx="1288">
                  <c:v>890.18672832461243</c:v>
                </c:pt>
                <c:pt idx="1289">
                  <c:v>890.31084552650691</c:v>
                </c:pt>
                <c:pt idx="1290">
                  <c:v>890.42935486714123</c:v>
                </c:pt>
                <c:pt idx="1291">
                  <c:v>890.52792894130334</c:v>
                </c:pt>
                <c:pt idx="1292">
                  <c:v>890.61457917347025</c:v>
                </c:pt>
                <c:pt idx="1293">
                  <c:v>890.69106972186205</c:v>
                </c:pt>
                <c:pt idx="1294">
                  <c:v>890.75467894152496</c:v>
                </c:pt>
                <c:pt idx="1295">
                  <c:v>890.79931734216086</c:v>
                </c:pt>
                <c:pt idx="1296">
                  <c:v>890.82635442729395</c:v>
                </c:pt>
                <c:pt idx="1297">
                  <c:v>890.84544584970911</c:v>
                </c:pt>
                <c:pt idx="1298">
                  <c:v>890.84883784672502</c:v>
                </c:pt>
                <c:pt idx="1299">
                  <c:v>890.8480848469012</c:v>
                </c:pt>
                <c:pt idx="1300">
                  <c:v>890.84293460582671</c:v>
                </c:pt>
                <c:pt idx="1301">
                  <c:v>890.84122300839988</c:v>
                </c:pt>
                <c:pt idx="1302">
                  <c:v>890.86062694718669</c:v>
                </c:pt>
                <c:pt idx="1303">
                  <c:v>890.89564195345406</c:v>
                </c:pt>
                <c:pt idx="1304">
                  <c:v>890.93650199360673</c:v>
                </c:pt>
                <c:pt idx="1305">
                  <c:v>890.98105985169434</c:v>
                </c:pt>
                <c:pt idx="1306">
                  <c:v>891.02870312201242</c:v>
                </c:pt>
                <c:pt idx="1307">
                  <c:v>891.08247443638345</c:v>
                </c:pt>
                <c:pt idx="1308">
                  <c:v>891.13961336889952</c:v>
                </c:pt>
                <c:pt idx="1309">
                  <c:v>891.19422387249983</c:v>
                </c:pt>
                <c:pt idx="1310">
                  <c:v>891.24173215656947</c:v>
                </c:pt>
                <c:pt idx="1311">
                  <c:v>891.28547924539453</c:v>
                </c:pt>
                <c:pt idx="1312">
                  <c:v>891.32571745662324</c:v>
                </c:pt>
                <c:pt idx="1313">
                  <c:v>891.35615768444188</c:v>
                </c:pt>
                <c:pt idx="1314">
                  <c:v>891.38228891032418</c:v>
                </c:pt>
                <c:pt idx="1315">
                  <c:v>891.40246802135869</c:v>
                </c:pt>
                <c:pt idx="1316">
                  <c:v>891.42615740358951</c:v>
                </c:pt>
                <c:pt idx="1317">
                  <c:v>891.45301071876133</c:v>
                </c:pt>
                <c:pt idx="1318">
                  <c:v>891.49350509109308</c:v>
                </c:pt>
                <c:pt idx="1319">
                  <c:v>891.54070332862727</c:v>
                </c:pt>
                <c:pt idx="1320">
                  <c:v>891.60107436944236</c:v>
                </c:pt>
                <c:pt idx="1321">
                  <c:v>891.6723858420545</c:v>
                </c:pt>
                <c:pt idx="1322">
                  <c:v>891.74608325977613</c:v>
                </c:pt>
                <c:pt idx="1323">
                  <c:v>891.83961772793805</c:v>
                </c:pt>
                <c:pt idx="1324">
                  <c:v>891.94321705548964</c:v>
                </c:pt>
                <c:pt idx="1325">
                  <c:v>892.03815196337052</c:v>
                </c:pt>
                <c:pt idx="1326">
                  <c:v>892.14176789829901</c:v>
                </c:pt>
                <c:pt idx="1327">
                  <c:v>892.2613888514054</c:v>
                </c:pt>
                <c:pt idx="1328">
                  <c:v>892.38714938693852</c:v>
                </c:pt>
                <c:pt idx="1329">
                  <c:v>892.49788405743743</c:v>
                </c:pt>
                <c:pt idx="1330">
                  <c:v>892.60218887460167</c:v>
                </c:pt>
                <c:pt idx="1331">
                  <c:v>892.70032842281989</c:v>
                </c:pt>
                <c:pt idx="1332">
                  <c:v>892.7963865321384</c:v>
                </c:pt>
                <c:pt idx="1333">
                  <c:v>892.895508353585</c:v>
                </c:pt>
                <c:pt idx="1334">
                  <c:v>892.97276355562542</c:v>
                </c:pt>
                <c:pt idx="1335">
                  <c:v>893.0324556972937</c:v>
                </c:pt>
                <c:pt idx="1336">
                  <c:v>893.08428049942381</c:v>
                </c:pt>
                <c:pt idx="1337">
                  <c:v>893.1309850995317</c:v>
                </c:pt>
                <c:pt idx="1338">
                  <c:v>893.15982142573273</c:v>
                </c:pt>
                <c:pt idx="1339">
                  <c:v>893.18162372285656</c:v>
                </c:pt>
                <c:pt idx="1340">
                  <c:v>893.20760359378608</c:v>
                </c:pt>
                <c:pt idx="1341">
                  <c:v>893.23209136221692</c:v>
                </c:pt>
                <c:pt idx="1342">
                  <c:v>893.25119598034735</c:v>
                </c:pt>
                <c:pt idx="1343">
                  <c:v>893.26647160643358</c:v>
                </c:pt>
                <c:pt idx="1344">
                  <c:v>893.27769657795068</c:v>
                </c:pt>
                <c:pt idx="1345">
                  <c:v>893.29174750030734</c:v>
                </c:pt>
                <c:pt idx="1346">
                  <c:v>893.31275845079153</c:v>
                </c:pt>
                <c:pt idx="1347">
                  <c:v>893.3348253378249</c:v>
                </c:pt>
                <c:pt idx="1348">
                  <c:v>893.34997888195676</c:v>
                </c:pt>
                <c:pt idx="1349">
                  <c:v>893.37006173266752</c:v>
                </c:pt>
                <c:pt idx="1350">
                  <c:v>893.3981127312494</c:v>
                </c:pt>
                <c:pt idx="1351">
                  <c:v>893.41453630618525</c:v>
                </c:pt>
                <c:pt idx="1352">
                  <c:v>893.41936953288791</c:v>
                </c:pt>
                <c:pt idx="1353">
                  <c:v>893.42205438136261</c:v>
                </c:pt>
                <c:pt idx="1354">
                  <c:v>893.42428027618291</c:v>
                </c:pt>
                <c:pt idx="1355">
                  <c:v>893.43226142292224</c:v>
                </c:pt>
                <c:pt idx="1356">
                  <c:v>893.4382466545735</c:v>
                </c:pt>
                <c:pt idx="1357">
                  <c:v>893.44252526801097</c:v>
                </c:pt>
                <c:pt idx="1358">
                  <c:v>893.45512701053985</c:v>
                </c:pt>
                <c:pt idx="1359">
                  <c:v>893.47419255121281</c:v>
                </c:pt>
                <c:pt idx="1360">
                  <c:v>893.51808429325138</c:v>
                </c:pt>
                <c:pt idx="1361">
                  <c:v>893.58245684862004</c:v>
                </c:pt>
                <c:pt idx="1362">
                  <c:v>893.6628830540584</c:v>
                </c:pt>
                <c:pt idx="1363">
                  <c:v>893.76400322168729</c:v>
                </c:pt>
                <c:pt idx="1364">
                  <c:v>893.88452572791368</c:v>
                </c:pt>
                <c:pt idx="1365">
                  <c:v>894.02321451241232</c:v>
                </c:pt>
                <c:pt idx="1366">
                  <c:v>894.17361436810393</c:v>
                </c:pt>
                <c:pt idx="1367">
                  <c:v>894.35090924511098</c:v>
                </c:pt>
                <c:pt idx="1368">
                  <c:v>894.53287883889857</c:v>
                </c:pt>
                <c:pt idx="1369">
                  <c:v>894.70352917692935</c:v>
                </c:pt>
                <c:pt idx="1370">
                  <c:v>894.85817590290492</c:v>
                </c:pt>
                <c:pt idx="1371">
                  <c:v>894.97908249533032</c:v>
                </c:pt>
                <c:pt idx="1372">
                  <c:v>895.07286761541172</c:v>
                </c:pt>
                <c:pt idx="1373">
                  <c:v>895.15229497680514</c:v>
                </c:pt>
                <c:pt idx="1374">
                  <c:v>895.21611292414138</c:v>
                </c:pt>
                <c:pt idx="1375">
                  <c:v>895.25554744823057</c:v>
                </c:pt>
                <c:pt idx="1376">
                  <c:v>895.27250401740605</c:v>
                </c:pt>
                <c:pt idx="1377">
                  <c:v>895.27368560095931</c:v>
                </c:pt>
                <c:pt idx="1378">
                  <c:v>895.24572114156229</c:v>
                </c:pt>
                <c:pt idx="1379">
                  <c:v>895.20211824847138</c:v>
                </c:pt>
                <c:pt idx="1380">
                  <c:v>895.14549536202674</c:v>
                </c:pt>
                <c:pt idx="1381">
                  <c:v>895.08424106605128</c:v>
                </c:pt>
                <c:pt idx="1382">
                  <c:v>895.02241126818046</c:v>
                </c:pt>
                <c:pt idx="1383">
                  <c:v>894.9595977030159</c:v>
                </c:pt>
                <c:pt idx="1384">
                  <c:v>894.90895823608707</c:v>
                </c:pt>
                <c:pt idx="1385">
                  <c:v>894.86069258823954</c:v>
                </c:pt>
                <c:pt idx="1386">
                  <c:v>894.81997288519676</c:v>
                </c:pt>
                <c:pt idx="1387">
                  <c:v>894.79273053411862</c:v>
                </c:pt>
                <c:pt idx="1388">
                  <c:v>894.7640659598859</c:v>
                </c:pt>
                <c:pt idx="1389">
                  <c:v>894.73893965554737</c:v>
                </c:pt>
                <c:pt idx="1390">
                  <c:v>894.72343786614078</c:v>
                </c:pt>
                <c:pt idx="1391">
                  <c:v>894.72546898224721</c:v>
                </c:pt>
                <c:pt idx="1392">
                  <c:v>894.74178190116572</c:v>
                </c:pt>
                <c:pt idx="1393">
                  <c:v>894.75697162761753</c:v>
                </c:pt>
                <c:pt idx="1394">
                  <c:v>894.77401900273537</c:v>
                </c:pt>
                <c:pt idx="1395">
                  <c:v>894.7984525165549</c:v>
                </c:pt>
                <c:pt idx="1396">
                  <c:v>894.84625740377135</c:v>
                </c:pt>
                <c:pt idx="1397">
                  <c:v>894.91152327364227</c:v>
                </c:pt>
                <c:pt idx="1398">
                  <c:v>894.97108369555872</c:v>
                </c:pt>
                <c:pt idx="1399">
                  <c:v>895.03012292083361</c:v>
                </c:pt>
                <c:pt idx="1400">
                  <c:v>895.08399701183032</c:v>
                </c:pt>
                <c:pt idx="1401">
                  <c:v>895.13279038051076</c:v>
                </c:pt>
                <c:pt idx="1402">
                  <c:v>895.17606654712006</c:v>
                </c:pt>
                <c:pt idx="1403">
                  <c:v>895.21233301071879</c:v>
                </c:pt>
                <c:pt idx="1404">
                  <c:v>895.2545200269783</c:v>
                </c:pt>
                <c:pt idx="1405">
                  <c:v>895.29640801647099</c:v>
                </c:pt>
                <c:pt idx="1406">
                  <c:v>895.32021425516359</c:v>
                </c:pt>
                <c:pt idx="1407">
                  <c:v>895.31725933905261</c:v>
                </c:pt>
                <c:pt idx="1408">
                  <c:v>895.2933217702124</c:v>
                </c:pt>
                <c:pt idx="1409">
                  <c:v>895.26084493428391</c:v>
                </c:pt>
                <c:pt idx="1410">
                  <c:v>895.22146839542722</c:v>
                </c:pt>
                <c:pt idx="1411">
                  <c:v>895.17769089635988</c:v>
                </c:pt>
                <c:pt idx="1412">
                  <c:v>895.1433344204753</c:v>
                </c:pt>
                <c:pt idx="1413">
                  <c:v>895.10982251057931</c:v>
                </c:pt>
                <c:pt idx="1414">
                  <c:v>895.06859163012598</c:v>
                </c:pt>
                <c:pt idx="1415">
                  <c:v>895.01919238836865</c:v>
                </c:pt>
                <c:pt idx="1416">
                  <c:v>894.96446443007414</c:v>
                </c:pt>
                <c:pt idx="1417">
                  <c:v>894.91145697676029</c:v>
                </c:pt>
                <c:pt idx="1418">
                  <c:v>894.86048048467899</c:v>
                </c:pt>
                <c:pt idx="1419">
                  <c:v>894.81077029979963</c:v>
                </c:pt>
                <c:pt idx="1420">
                  <c:v>894.75902480940533</c:v>
                </c:pt>
                <c:pt idx="1421">
                  <c:v>894.70489147432465</c:v>
                </c:pt>
                <c:pt idx="1422">
                  <c:v>894.65062551046208</c:v>
                </c:pt>
                <c:pt idx="1423">
                  <c:v>894.58808391192349</c:v>
                </c:pt>
                <c:pt idx="1424">
                  <c:v>894.52348511554783</c:v>
                </c:pt>
                <c:pt idx="1425">
                  <c:v>894.47646221502077</c:v>
                </c:pt>
                <c:pt idx="1426">
                  <c:v>894.43710003478145</c:v>
                </c:pt>
                <c:pt idx="1427">
                  <c:v>894.40107202015599</c:v>
                </c:pt>
                <c:pt idx="1428">
                  <c:v>894.36736655674531</c:v>
                </c:pt>
                <c:pt idx="1429">
                  <c:v>894.34487844686623</c:v>
                </c:pt>
                <c:pt idx="1430">
                  <c:v>894.33493680829008</c:v>
                </c:pt>
                <c:pt idx="1431">
                  <c:v>894.34038188998306</c:v>
                </c:pt>
                <c:pt idx="1432">
                  <c:v>894.3577161965751</c:v>
                </c:pt>
                <c:pt idx="1433">
                  <c:v>894.39173921370309</c:v>
                </c:pt>
                <c:pt idx="1434">
                  <c:v>894.44048492929142</c:v>
                </c:pt>
                <c:pt idx="1435">
                  <c:v>894.49519505252272</c:v>
                </c:pt>
                <c:pt idx="1436">
                  <c:v>894.54545221475007</c:v>
                </c:pt>
                <c:pt idx="1437">
                  <c:v>894.59438004049036</c:v>
                </c:pt>
                <c:pt idx="1438">
                  <c:v>894.64173906574024</c:v>
                </c:pt>
                <c:pt idx="1439">
                  <c:v>894.69097584641702</c:v>
                </c:pt>
                <c:pt idx="1440">
                  <c:v>894.73109246178387</c:v>
                </c:pt>
                <c:pt idx="1441">
                  <c:v>894.75809722595397</c:v>
                </c:pt>
                <c:pt idx="1442">
                  <c:v>894.7725974564612</c:v>
                </c:pt>
                <c:pt idx="1443">
                  <c:v>894.77583796252247</c:v>
                </c:pt>
                <c:pt idx="1444">
                  <c:v>894.7595007767693</c:v>
                </c:pt>
                <c:pt idx="1445">
                  <c:v>894.7200906244417</c:v>
                </c:pt>
                <c:pt idx="1446">
                  <c:v>894.6670975718298</c:v>
                </c:pt>
                <c:pt idx="1447">
                  <c:v>894.60322027611335</c:v>
                </c:pt>
                <c:pt idx="1448">
                  <c:v>894.52705473826791</c:v>
                </c:pt>
                <c:pt idx="1449">
                  <c:v>894.43950509189233</c:v>
                </c:pt>
                <c:pt idx="1450">
                  <c:v>894.33993585740438</c:v>
                </c:pt>
                <c:pt idx="1451">
                  <c:v>894.23469335607592</c:v>
                </c:pt>
                <c:pt idx="1452">
                  <c:v>894.12621144861271</c:v>
                </c:pt>
                <c:pt idx="1453">
                  <c:v>894.01253884572361</c:v>
                </c:pt>
                <c:pt idx="1454">
                  <c:v>893.89936804189426</c:v>
                </c:pt>
                <c:pt idx="1455">
                  <c:v>893.78995412344148</c:v>
                </c:pt>
                <c:pt idx="1456">
                  <c:v>893.68364995005356</c:v>
                </c:pt>
                <c:pt idx="1457">
                  <c:v>893.58468169007926</c:v>
                </c:pt>
                <c:pt idx="1458">
                  <c:v>893.49952252793196</c:v>
                </c:pt>
                <c:pt idx="1459">
                  <c:v>893.43499674423902</c:v>
                </c:pt>
                <c:pt idx="1460">
                  <c:v>893.38524915083315</c:v>
                </c:pt>
                <c:pt idx="1461">
                  <c:v>893.35603611191652</c:v>
                </c:pt>
                <c:pt idx="1462">
                  <c:v>893.34354435834575</c:v>
                </c:pt>
                <c:pt idx="1463">
                  <c:v>893.35132324192637</c:v>
                </c:pt>
                <c:pt idx="1464">
                  <c:v>893.38419190552486</c:v>
                </c:pt>
                <c:pt idx="1465">
                  <c:v>893.44736844239742</c:v>
                </c:pt>
                <c:pt idx="1466">
                  <c:v>893.53113876804446</c:v>
                </c:pt>
                <c:pt idx="1467">
                  <c:v>893.63201446475068</c:v>
                </c:pt>
                <c:pt idx="1468">
                  <c:v>893.74515953112927</c:v>
                </c:pt>
                <c:pt idx="1469">
                  <c:v>893.85884922185494</c:v>
                </c:pt>
                <c:pt idx="1470">
                  <c:v>893.97842387627418</c:v>
                </c:pt>
                <c:pt idx="1471">
                  <c:v>894.10532568930068</c:v>
                </c:pt>
                <c:pt idx="1472">
                  <c:v>894.21897201463628</c:v>
                </c:pt>
                <c:pt idx="1473">
                  <c:v>894.32079760274246</c:v>
                </c:pt>
                <c:pt idx="1474">
                  <c:v>894.40555056679466</c:v>
                </c:pt>
                <c:pt idx="1475">
                  <c:v>894.4754406400275</c:v>
                </c:pt>
                <c:pt idx="1476">
                  <c:v>894.52679176388847</c:v>
                </c:pt>
                <c:pt idx="1477">
                  <c:v>894.56283032375143</c:v>
                </c:pt>
                <c:pt idx="1478">
                  <c:v>894.58726474621665</c:v>
                </c:pt>
                <c:pt idx="1479">
                  <c:v>894.6055773911288</c:v>
                </c:pt>
                <c:pt idx="1480">
                  <c:v>894.61348210965332</c:v>
                </c:pt>
                <c:pt idx="1481">
                  <c:v>894.60649130280899</c:v>
                </c:pt>
                <c:pt idx="1482">
                  <c:v>894.58750550009677</c:v>
                </c:pt>
                <c:pt idx="1483">
                  <c:v>894.57693488687437</c:v>
                </c:pt>
                <c:pt idx="1484">
                  <c:v>894.57651223014409</c:v>
                </c:pt>
                <c:pt idx="1485">
                  <c:v>894.57275304837128</c:v>
                </c:pt>
                <c:pt idx="1486">
                  <c:v>894.56063426309015</c:v>
                </c:pt>
                <c:pt idx="1487">
                  <c:v>894.54060978489838</c:v>
                </c:pt>
                <c:pt idx="1488">
                  <c:v>894.51587198911625</c:v>
                </c:pt>
                <c:pt idx="1489">
                  <c:v>894.48616413439765</c:v>
                </c:pt>
                <c:pt idx="1490">
                  <c:v>894.45158821440646</c:v>
                </c:pt>
                <c:pt idx="1491">
                  <c:v>894.42063037891103</c:v>
                </c:pt>
                <c:pt idx="1492">
                  <c:v>894.3911873161195</c:v>
                </c:pt>
                <c:pt idx="1493">
                  <c:v>894.36105486200825</c:v>
                </c:pt>
                <c:pt idx="1494">
                  <c:v>894.31744905638368</c:v>
                </c:pt>
                <c:pt idx="1495">
                  <c:v>894.25934186344057</c:v>
                </c:pt>
                <c:pt idx="1496">
                  <c:v>894.20053477892498</c:v>
                </c:pt>
                <c:pt idx="1497">
                  <c:v>894.14317803818187</c:v>
                </c:pt>
                <c:pt idx="1498">
                  <c:v>894.08437950001269</c:v>
                </c:pt>
                <c:pt idx="1499">
                  <c:v>894.02181474391944</c:v>
                </c:pt>
                <c:pt idx="1500">
                  <c:v>893.95630442375443</c:v>
                </c:pt>
                <c:pt idx="1501">
                  <c:v>893.88855669740292</c:v>
                </c:pt>
                <c:pt idx="1502">
                  <c:v>893.82402251407041</c:v>
                </c:pt>
                <c:pt idx="1503">
                  <c:v>893.76185247184264</c:v>
                </c:pt>
                <c:pt idx="1504">
                  <c:v>893.70778514658991</c:v>
                </c:pt>
                <c:pt idx="1505">
                  <c:v>893.67055906739881</c:v>
                </c:pt>
                <c:pt idx="1506">
                  <c:v>893.64860448353636</c:v>
                </c:pt>
                <c:pt idx="1507">
                  <c:v>893.64626076169998</c:v>
                </c:pt>
                <c:pt idx="1508">
                  <c:v>893.65725271625263</c:v>
                </c:pt>
                <c:pt idx="1509">
                  <c:v>893.67227133478229</c:v>
                </c:pt>
                <c:pt idx="1510">
                  <c:v>893.69223037257552</c:v>
                </c:pt>
                <c:pt idx="1511">
                  <c:v>893.71786791064187</c:v>
                </c:pt>
                <c:pt idx="1512">
                  <c:v>893.74782515525249</c:v>
                </c:pt>
                <c:pt idx="1513">
                  <c:v>893.77289017075339</c:v>
                </c:pt>
                <c:pt idx="1514">
                  <c:v>893.79390696557425</c:v>
                </c:pt>
                <c:pt idx="1515">
                  <c:v>893.80912524617816</c:v>
                </c:pt>
                <c:pt idx="1516">
                  <c:v>893.81484862573552</c:v>
                </c:pt>
                <c:pt idx="1517">
                  <c:v>893.81903835719015</c:v>
                </c:pt>
                <c:pt idx="1518">
                  <c:v>893.81525309605195</c:v>
                </c:pt>
                <c:pt idx="1519">
                  <c:v>893.80098436377875</c:v>
                </c:pt>
                <c:pt idx="1520">
                  <c:v>893.78735225146772</c:v>
                </c:pt>
                <c:pt idx="1521">
                  <c:v>893.77918292528693</c:v>
                </c:pt>
                <c:pt idx="1522">
                  <c:v>893.77870456243977</c:v>
                </c:pt>
                <c:pt idx="1523">
                  <c:v>893.78292595444259</c:v>
                </c:pt>
                <c:pt idx="1524">
                  <c:v>893.79969277799</c:v>
                </c:pt>
                <c:pt idx="1525">
                  <c:v>893.82775920170309</c:v>
                </c:pt>
                <c:pt idx="1526">
                  <c:v>893.86244987680368</c:v>
                </c:pt>
                <c:pt idx="1527">
                  <c:v>893.89619653358204</c:v>
                </c:pt>
                <c:pt idx="1528">
                  <c:v>893.92443724284897</c:v>
                </c:pt>
                <c:pt idx="1529">
                  <c:v>893.94612747192775</c:v>
                </c:pt>
                <c:pt idx="1530">
                  <c:v>893.97021615592018</c:v>
                </c:pt>
                <c:pt idx="1531">
                  <c:v>893.9969308129763</c:v>
                </c:pt>
                <c:pt idx="1532">
                  <c:v>894.03423400149688</c:v>
                </c:pt>
                <c:pt idx="1533">
                  <c:v>894.07238769193862</c:v>
                </c:pt>
                <c:pt idx="1534">
                  <c:v>894.11225660520552</c:v>
                </c:pt>
                <c:pt idx="1535">
                  <c:v>894.13997698368735</c:v>
                </c:pt>
                <c:pt idx="1536">
                  <c:v>894.15128355496279</c:v>
                </c:pt>
                <c:pt idx="1537">
                  <c:v>894.14680657097347</c:v>
                </c:pt>
                <c:pt idx="1538">
                  <c:v>894.13863858614309</c:v>
                </c:pt>
                <c:pt idx="1539">
                  <c:v>894.12460357468922</c:v>
                </c:pt>
                <c:pt idx="1540">
                  <c:v>894.11267553032701</c:v>
                </c:pt>
                <c:pt idx="1541">
                  <c:v>894.09672343458635</c:v>
                </c:pt>
                <c:pt idx="1542">
                  <c:v>894.07459959805851</c:v>
                </c:pt>
                <c:pt idx="1543">
                  <c:v>894.03608394513765</c:v>
                </c:pt>
                <c:pt idx="1544">
                  <c:v>893.98603625126987</c:v>
                </c:pt>
                <c:pt idx="1545">
                  <c:v>893.92020030676792</c:v>
                </c:pt>
                <c:pt idx="1546">
                  <c:v>893.84478401673107</c:v>
                </c:pt>
                <c:pt idx="1547">
                  <c:v>893.76393327500273</c:v>
                </c:pt>
                <c:pt idx="1548">
                  <c:v>893.68155250267239</c:v>
                </c:pt>
                <c:pt idx="1549">
                  <c:v>893.5955046598491</c:v>
                </c:pt>
                <c:pt idx="1550">
                  <c:v>893.50864382634904</c:v>
                </c:pt>
                <c:pt idx="1551">
                  <c:v>893.42086890822543</c:v>
                </c:pt>
                <c:pt idx="1552">
                  <c:v>893.33218908240121</c:v>
                </c:pt>
                <c:pt idx="1553">
                  <c:v>893.23944327178947</c:v>
                </c:pt>
                <c:pt idx="1554">
                  <c:v>893.14414221137588</c:v>
                </c:pt>
                <c:pt idx="1555">
                  <c:v>893.04918140573432</c:v>
                </c:pt>
                <c:pt idx="1556">
                  <c:v>892.95703188765719</c:v>
                </c:pt>
                <c:pt idx="1557">
                  <c:v>892.87287502926949</c:v>
                </c:pt>
                <c:pt idx="1558">
                  <c:v>892.79819470232371</c:v>
                </c:pt>
                <c:pt idx="1559">
                  <c:v>892.73360005989423</c:v>
                </c:pt>
                <c:pt idx="1560">
                  <c:v>892.66970371610557</c:v>
                </c:pt>
                <c:pt idx="1561">
                  <c:v>892.60491368304281</c:v>
                </c:pt>
                <c:pt idx="1562">
                  <c:v>892.54249757108994</c:v>
                </c:pt>
                <c:pt idx="1563">
                  <c:v>892.48677442907422</c:v>
                </c:pt>
                <c:pt idx="1564">
                  <c:v>892.43858871634768</c:v>
                </c:pt>
                <c:pt idx="1565">
                  <c:v>892.39722006369516</c:v>
                </c:pt>
                <c:pt idx="1566">
                  <c:v>892.35725589310755</c:v>
                </c:pt>
                <c:pt idx="1567">
                  <c:v>892.32137393538937</c:v>
                </c:pt>
                <c:pt idx="1568">
                  <c:v>892.29286305084099</c:v>
                </c:pt>
                <c:pt idx="1569">
                  <c:v>892.26983113737401</c:v>
                </c:pt>
                <c:pt idx="1570">
                  <c:v>892.25329179034304</c:v>
                </c:pt>
                <c:pt idx="1571">
                  <c:v>892.24921063013198</c:v>
                </c:pt>
                <c:pt idx="1572">
                  <c:v>892.24977693862468</c:v>
                </c:pt>
                <c:pt idx="1573">
                  <c:v>892.24334017740046</c:v>
                </c:pt>
                <c:pt idx="1574">
                  <c:v>892.2257835100213</c:v>
                </c:pt>
                <c:pt idx="1575">
                  <c:v>892.20281751522168</c:v>
                </c:pt>
                <c:pt idx="1576">
                  <c:v>892.17754590445281</c:v>
                </c:pt>
                <c:pt idx="1577">
                  <c:v>892.15342439267442</c:v>
                </c:pt>
                <c:pt idx="1578">
                  <c:v>892.12387918534796</c:v>
                </c:pt>
                <c:pt idx="1579">
                  <c:v>892.08269377912984</c:v>
                </c:pt>
                <c:pt idx="1580">
                  <c:v>892.03252080839854</c:v>
                </c:pt>
                <c:pt idx="1581">
                  <c:v>891.97532311408838</c:v>
                </c:pt>
                <c:pt idx="1582">
                  <c:v>891.92203268712615</c:v>
                </c:pt>
                <c:pt idx="1583">
                  <c:v>891.8739814842113</c:v>
                </c:pt>
                <c:pt idx="1584">
                  <c:v>891.83387463375834</c:v>
                </c:pt>
                <c:pt idx="1585">
                  <c:v>891.79713040600848</c:v>
                </c:pt>
                <c:pt idx="1586">
                  <c:v>891.76467264763221</c:v>
                </c:pt>
                <c:pt idx="1587">
                  <c:v>891.73398321561183</c:v>
                </c:pt>
                <c:pt idx="1588">
                  <c:v>891.70526173025382</c:v>
                </c:pt>
                <c:pt idx="1589">
                  <c:v>891.67894823679092</c:v>
                </c:pt>
                <c:pt idx="1590">
                  <c:v>891.65341194932398</c:v>
                </c:pt>
                <c:pt idx="1591">
                  <c:v>891.62893292071203</c:v>
                </c:pt>
                <c:pt idx="1592">
                  <c:v>891.60151582310095</c:v>
                </c:pt>
                <c:pt idx="1593">
                  <c:v>891.55988634138998</c:v>
                </c:pt>
                <c:pt idx="1594">
                  <c:v>891.51465167777098</c:v>
                </c:pt>
                <c:pt idx="1595">
                  <c:v>891.47485312786512</c:v>
                </c:pt>
                <c:pt idx="1596">
                  <c:v>891.45253919707693</c:v>
                </c:pt>
                <c:pt idx="1597">
                  <c:v>891.43640179748149</c:v>
                </c:pt>
                <c:pt idx="1598">
                  <c:v>891.42383468930427</c:v>
                </c:pt>
                <c:pt idx="1599">
                  <c:v>891.40814179295842</c:v>
                </c:pt>
                <c:pt idx="1600">
                  <c:v>891.39007685051297</c:v>
                </c:pt>
                <c:pt idx="1601">
                  <c:v>891.36974400371844</c:v>
                </c:pt>
                <c:pt idx="1602">
                  <c:v>891.3455792662586</c:v>
                </c:pt>
                <c:pt idx="1603">
                  <c:v>891.3199922873896</c:v>
                </c:pt>
                <c:pt idx="1604">
                  <c:v>891.29523881563944</c:v>
                </c:pt>
                <c:pt idx="1605">
                  <c:v>891.26484315851224</c:v>
                </c:pt>
                <c:pt idx="1606">
                  <c:v>891.2259538686875</c:v>
                </c:pt>
                <c:pt idx="1607">
                  <c:v>891.17462054311829</c:v>
                </c:pt>
                <c:pt idx="1608">
                  <c:v>891.11496052570476</c:v>
                </c:pt>
                <c:pt idx="1609">
                  <c:v>891.05453856467818</c:v>
                </c:pt>
                <c:pt idx="1610">
                  <c:v>891.00206379159545</c:v>
                </c:pt>
                <c:pt idx="1611">
                  <c:v>890.95984377107243</c:v>
                </c:pt>
                <c:pt idx="1612">
                  <c:v>890.92676012117045</c:v>
                </c:pt>
                <c:pt idx="1613">
                  <c:v>890.90243605135447</c:v>
                </c:pt>
                <c:pt idx="1614">
                  <c:v>890.88906170410053</c:v>
                </c:pt>
                <c:pt idx="1615">
                  <c:v>890.8839543638768</c:v>
                </c:pt>
                <c:pt idx="1616">
                  <c:v>890.88521127019044</c:v>
                </c:pt>
                <c:pt idx="1617">
                  <c:v>890.89061567525641</c:v>
                </c:pt>
                <c:pt idx="1618">
                  <c:v>890.89730830788005</c:v>
                </c:pt>
                <c:pt idx="1619">
                  <c:v>890.90411235893771</c:v>
                </c:pt>
                <c:pt idx="1620">
                  <c:v>890.90719102767082</c:v>
                </c:pt>
                <c:pt idx="1621">
                  <c:v>890.89871844129959</c:v>
                </c:pt>
                <c:pt idx="1622">
                  <c:v>890.87934676328996</c:v>
                </c:pt>
                <c:pt idx="1623">
                  <c:v>890.85449371667062</c:v>
                </c:pt>
                <c:pt idx="1624">
                  <c:v>890.8228647659605</c:v>
                </c:pt>
                <c:pt idx="1625">
                  <c:v>890.78047060483482</c:v>
                </c:pt>
                <c:pt idx="1626">
                  <c:v>890.72717938858398</c:v>
                </c:pt>
                <c:pt idx="1627">
                  <c:v>890.66342689452983</c:v>
                </c:pt>
                <c:pt idx="1628">
                  <c:v>890.58853257030853</c:v>
                </c:pt>
                <c:pt idx="1629">
                  <c:v>890.5063590983417</c:v>
                </c:pt>
                <c:pt idx="1630">
                  <c:v>890.4199008564101</c:v>
                </c:pt>
                <c:pt idx="1631">
                  <c:v>890.32798351197061</c:v>
                </c:pt>
                <c:pt idx="1632">
                  <c:v>890.23494366704551</c:v>
                </c:pt>
                <c:pt idx="1633">
                  <c:v>890.14377413735167</c:v>
                </c:pt>
                <c:pt idx="1634">
                  <c:v>890.05664634279628</c:v>
                </c:pt>
                <c:pt idx="1635">
                  <c:v>889.97142697595507</c:v>
                </c:pt>
                <c:pt idx="1636">
                  <c:v>889.88383904131979</c:v>
                </c:pt>
                <c:pt idx="1637">
                  <c:v>889.79681457585355</c:v>
                </c:pt>
                <c:pt idx="1638">
                  <c:v>889.72269484408434</c:v>
                </c:pt>
                <c:pt idx="1639">
                  <c:v>889.66152606663343</c:v>
                </c:pt>
                <c:pt idx="1640">
                  <c:v>889.60975614674715</c:v>
                </c:pt>
                <c:pt idx="1641">
                  <c:v>889.56013254103095</c:v>
                </c:pt>
                <c:pt idx="1642">
                  <c:v>889.51568224631808</c:v>
                </c:pt>
                <c:pt idx="1643">
                  <c:v>889.48220238255601</c:v>
                </c:pt>
                <c:pt idx="1644">
                  <c:v>889.46137546464388</c:v>
                </c:pt>
                <c:pt idx="1645">
                  <c:v>889.45114192275503</c:v>
                </c:pt>
                <c:pt idx="1646">
                  <c:v>889.45335802453565</c:v>
                </c:pt>
                <c:pt idx="1647">
                  <c:v>889.46975823146101</c:v>
                </c:pt>
                <c:pt idx="1648">
                  <c:v>889.49520459977168</c:v>
                </c:pt>
                <c:pt idx="1649">
                  <c:v>889.51674229260834</c:v>
                </c:pt>
                <c:pt idx="1650">
                  <c:v>889.52995069332076</c:v>
                </c:pt>
                <c:pt idx="1651">
                  <c:v>889.53350363050765</c:v>
                </c:pt>
                <c:pt idx="1652">
                  <c:v>889.53421959483978</c:v>
                </c:pt>
                <c:pt idx="1653">
                  <c:v>889.53131922558157</c:v>
                </c:pt>
                <c:pt idx="1654">
                  <c:v>889.52241915021659</c:v>
                </c:pt>
                <c:pt idx="1655">
                  <c:v>889.50299510037178</c:v>
                </c:pt>
                <c:pt idx="1656">
                  <c:v>889.47922673554854</c:v>
                </c:pt>
                <c:pt idx="1657">
                  <c:v>889.45380913086592</c:v>
                </c:pt>
                <c:pt idx="1658">
                  <c:v>889.42660567691735</c:v>
                </c:pt>
                <c:pt idx="1659">
                  <c:v>889.40046901698395</c:v>
                </c:pt>
                <c:pt idx="1660">
                  <c:v>889.38121591126117</c:v>
                </c:pt>
                <c:pt idx="1661">
                  <c:v>889.37686974295866</c:v>
                </c:pt>
                <c:pt idx="1662">
                  <c:v>889.39524460130303</c:v>
                </c:pt>
                <c:pt idx="1663">
                  <c:v>889.44171578673456</c:v>
                </c:pt>
                <c:pt idx="1664">
                  <c:v>889.50749695746413</c:v>
                </c:pt>
                <c:pt idx="1665">
                  <c:v>889.60447859297392</c:v>
                </c:pt>
                <c:pt idx="1666">
                  <c:v>889.71841265418618</c:v>
                </c:pt>
                <c:pt idx="1667">
                  <c:v>889.836104484364</c:v>
                </c:pt>
                <c:pt idx="1668">
                  <c:v>889.95881739707704</c:v>
                </c:pt>
                <c:pt idx="1669">
                  <c:v>890.07373260985298</c:v>
                </c:pt>
                <c:pt idx="1670">
                  <c:v>890.1848800268549</c:v>
                </c:pt>
                <c:pt idx="1671">
                  <c:v>890.29030557569092</c:v>
                </c:pt>
                <c:pt idx="1672">
                  <c:v>890.38364574535331</c:v>
                </c:pt>
                <c:pt idx="1673">
                  <c:v>890.45605949333299</c:v>
                </c:pt>
                <c:pt idx="1674">
                  <c:v>890.50666354480165</c:v>
                </c:pt>
                <c:pt idx="1675">
                  <c:v>890.54256122965194</c:v>
                </c:pt>
                <c:pt idx="1676">
                  <c:v>890.5502580755018</c:v>
                </c:pt>
                <c:pt idx="1677">
                  <c:v>890.53758483156298</c:v>
                </c:pt>
                <c:pt idx="1678">
                  <c:v>890.50764489182814</c:v>
                </c:pt>
                <c:pt idx="1679">
                  <c:v>890.46071300320796</c:v>
                </c:pt>
                <c:pt idx="1680">
                  <c:v>890.41106368696137</c:v>
                </c:pt>
                <c:pt idx="1681">
                  <c:v>890.35985409948955</c:v>
                </c:pt>
                <c:pt idx="1682">
                  <c:v>890.30713984272654</c:v>
                </c:pt>
                <c:pt idx="1683">
                  <c:v>890.25007271551976</c:v>
                </c:pt>
                <c:pt idx="1684">
                  <c:v>890.19209200102193</c:v>
                </c:pt>
                <c:pt idx="1685">
                  <c:v>890.13769620902485</c:v>
                </c:pt>
                <c:pt idx="1686">
                  <c:v>890.0833588237856</c:v>
                </c:pt>
                <c:pt idx="1687">
                  <c:v>890.02193351455799</c:v>
                </c:pt>
                <c:pt idx="1688">
                  <c:v>889.96337702140852</c:v>
                </c:pt>
                <c:pt idx="1689">
                  <c:v>889.91083915161937</c:v>
                </c:pt>
                <c:pt idx="1690">
                  <c:v>889.85821840667268</c:v>
                </c:pt>
                <c:pt idx="1691">
                  <c:v>889.80540705445935</c:v>
                </c:pt>
                <c:pt idx="1692">
                  <c:v>889.7493087287155</c:v>
                </c:pt>
                <c:pt idx="1693">
                  <c:v>889.68966175703565</c:v>
                </c:pt>
                <c:pt idx="1694">
                  <c:v>889.62786399374465</c:v>
                </c:pt>
                <c:pt idx="1695">
                  <c:v>889.56970668189706</c:v>
                </c:pt>
                <c:pt idx="1696">
                  <c:v>889.50954345525088</c:v>
                </c:pt>
                <c:pt idx="1697">
                  <c:v>889.45273922840909</c:v>
                </c:pt>
                <c:pt idx="1698">
                  <c:v>889.40700665216173</c:v>
                </c:pt>
                <c:pt idx="1699">
                  <c:v>889.37050294124094</c:v>
                </c:pt>
                <c:pt idx="1700">
                  <c:v>889.33868265840533</c:v>
                </c:pt>
                <c:pt idx="1701">
                  <c:v>889.31325883987472</c:v>
                </c:pt>
                <c:pt idx="1702">
                  <c:v>889.29715090684249</c:v>
                </c:pt>
                <c:pt idx="1703">
                  <c:v>889.28689015773409</c:v>
                </c:pt>
                <c:pt idx="1704">
                  <c:v>889.27974848636768</c:v>
                </c:pt>
                <c:pt idx="1705">
                  <c:v>889.28013179743402</c:v>
                </c:pt>
                <c:pt idx="1706">
                  <c:v>889.28183532051344</c:v>
                </c:pt>
                <c:pt idx="1707">
                  <c:v>889.27531709880486</c:v>
                </c:pt>
                <c:pt idx="1708">
                  <c:v>889.25529418752672</c:v>
                </c:pt>
                <c:pt idx="1709">
                  <c:v>889.22623491706372</c:v>
                </c:pt>
                <c:pt idx="1710">
                  <c:v>889.18651065184349</c:v>
                </c:pt>
                <c:pt idx="1711">
                  <c:v>889.14059201190423</c:v>
                </c:pt>
                <c:pt idx="1712">
                  <c:v>889.09154090916718</c:v>
                </c:pt>
                <c:pt idx="1713">
                  <c:v>889.0355893601195</c:v>
                </c:pt>
                <c:pt idx="1714">
                  <c:v>888.97203736606559</c:v>
                </c:pt>
                <c:pt idx="1715">
                  <c:v>888.90318376677521</c:v>
                </c:pt>
                <c:pt idx="1716">
                  <c:v>888.83037661554511</c:v>
                </c:pt>
                <c:pt idx="1717">
                  <c:v>888.75736927583455</c:v>
                </c:pt>
                <c:pt idx="1718">
                  <c:v>888.6866055980023</c:v>
                </c:pt>
                <c:pt idx="1719">
                  <c:v>888.62204995768229</c:v>
                </c:pt>
                <c:pt idx="1720">
                  <c:v>888.56246499843803</c:v>
                </c:pt>
                <c:pt idx="1721">
                  <c:v>888.50828235345386</c:v>
                </c:pt>
                <c:pt idx="1722">
                  <c:v>888.45738288588223</c:v>
                </c:pt>
                <c:pt idx="1723">
                  <c:v>888.40932602295572</c:v>
                </c:pt>
                <c:pt idx="1724">
                  <c:v>888.3728759818332</c:v>
                </c:pt>
                <c:pt idx="1725">
                  <c:v>888.34638326020354</c:v>
                </c:pt>
                <c:pt idx="1726">
                  <c:v>888.32792431130622</c:v>
                </c:pt>
                <c:pt idx="1727">
                  <c:v>888.31211355711605</c:v>
                </c:pt>
                <c:pt idx="1728">
                  <c:v>888.29923618998657</c:v>
                </c:pt>
                <c:pt idx="1729">
                  <c:v>888.29029953147972</c:v>
                </c:pt>
                <c:pt idx="1730">
                  <c:v>888.29175649796491</c:v>
                </c:pt>
                <c:pt idx="1731">
                  <c:v>888.29387242499536</c:v>
                </c:pt>
                <c:pt idx="1732">
                  <c:v>888.29307456840615</c:v>
                </c:pt>
                <c:pt idx="1733">
                  <c:v>888.29185731987968</c:v>
                </c:pt>
                <c:pt idx="1734">
                  <c:v>888.28935913110229</c:v>
                </c:pt>
                <c:pt idx="1735">
                  <c:v>888.27915487088171</c:v>
                </c:pt>
                <c:pt idx="1736">
                  <c:v>888.27171776928185</c:v>
                </c:pt>
                <c:pt idx="1737">
                  <c:v>888.26698411592179</c:v>
                </c:pt>
                <c:pt idx="1738">
                  <c:v>888.26751897371275</c:v>
                </c:pt>
                <c:pt idx="1739">
                  <c:v>888.27551497711681</c:v>
                </c:pt>
                <c:pt idx="1740">
                  <c:v>888.28636838560476</c:v>
                </c:pt>
                <c:pt idx="1741">
                  <c:v>888.29916633961625</c:v>
                </c:pt>
                <c:pt idx="1742">
                  <c:v>888.31816655342084</c:v>
                </c:pt>
                <c:pt idx="1743">
                  <c:v>888.33498689753458</c:v>
                </c:pt>
                <c:pt idx="1744">
                  <c:v>888.34712265442363</c:v>
                </c:pt>
                <c:pt idx="1745">
                  <c:v>888.35872152161392</c:v>
                </c:pt>
                <c:pt idx="1746">
                  <c:v>888.3722119950537</c:v>
                </c:pt>
                <c:pt idx="1747">
                  <c:v>888.38000601853889</c:v>
                </c:pt>
                <c:pt idx="1748">
                  <c:v>888.38993855664739</c:v>
                </c:pt>
                <c:pt idx="1749">
                  <c:v>888.40031866441529</c:v>
                </c:pt>
                <c:pt idx="1750">
                  <c:v>888.4027618846626</c:v>
                </c:pt>
                <c:pt idx="1751">
                  <c:v>888.4115033129782</c:v>
                </c:pt>
                <c:pt idx="1752">
                  <c:v>888.41775162743647</c:v>
                </c:pt>
                <c:pt idx="1753">
                  <c:v>888.42472736403022</c:v>
                </c:pt>
                <c:pt idx="1754">
                  <c:v>888.43680526055289</c:v>
                </c:pt>
                <c:pt idx="1755">
                  <c:v>888.46921773941688</c:v>
                </c:pt>
                <c:pt idx="1756">
                  <c:v>888.52166871896725</c:v>
                </c:pt>
                <c:pt idx="1757">
                  <c:v>888.58923962049994</c:v>
                </c:pt>
                <c:pt idx="1758">
                  <c:v>888.65592820185168</c:v>
                </c:pt>
                <c:pt idx="1759">
                  <c:v>888.72928288449032</c:v>
                </c:pt>
                <c:pt idx="1760">
                  <c:v>888.80452316351148</c:v>
                </c:pt>
                <c:pt idx="1761">
                  <c:v>888.88610299286336</c:v>
                </c:pt>
                <c:pt idx="1762">
                  <c:v>888.96111792227487</c:v>
                </c:pt>
                <c:pt idx="1763">
                  <c:v>889.03573260162273</c:v>
                </c:pt>
                <c:pt idx="1764">
                  <c:v>889.10283675144592</c:v>
                </c:pt>
                <c:pt idx="1765">
                  <c:v>889.16896321035017</c:v>
                </c:pt>
                <c:pt idx="1766">
                  <c:v>889.21541055820489</c:v>
                </c:pt>
                <c:pt idx="1767">
                  <c:v>889.23873580770044</c:v>
                </c:pt>
                <c:pt idx="1768">
                  <c:v>889.24175858739193</c:v>
                </c:pt>
                <c:pt idx="1769">
                  <c:v>889.24000844198883</c:v>
                </c:pt>
                <c:pt idx="1770">
                  <c:v>889.21934267892004</c:v>
                </c:pt>
                <c:pt idx="1771">
                  <c:v>889.18913965959655</c:v>
                </c:pt>
                <c:pt idx="1772">
                  <c:v>889.15059448653733</c:v>
                </c:pt>
                <c:pt idx="1773">
                  <c:v>889.11053906374286</c:v>
                </c:pt>
                <c:pt idx="1774">
                  <c:v>889.0665519063873</c:v>
                </c:pt>
                <c:pt idx="1775">
                  <c:v>889.02477954884205</c:v>
                </c:pt>
                <c:pt idx="1776">
                  <c:v>888.98728934740609</c:v>
                </c:pt>
                <c:pt idx="1777">
                  <c:v>888.94665365685114</c:v>
                </c:pt>
                <c:pt idx="1778">
                  <c:v>888.90073877218595</c:v>
                </c:pt>
                <c:pt idx="1779">
                  <c:v>888.85011760819168</c:v>
                </c:pt>
                <c:pt idx="1780">
                  <c:v>888.80465710105045</c:v>
                </c:pt>
                <c:pt idx="1781">
                  <c:v>888.76328504305832</c:v>
                </c:pt>
                <c:pt idx="1782">
                  <c:v>888.72418736384861</c:v>
                </c:pt>
                <c:pt idx="1783">
                  <c:v>888.68544841745086</c:v>
                </c:pt>
                <c:pt idx="1784">
                  <c:v>888.64519087701058</c:v>
                </c:pt>
                <c:pt idx="1785">
                  <c:v>888.60084926399497</c:v>
                </c:pt>
                <c:pt idx="1786">
                  <c:v>888.552546786319</c:v>
                </c:pt>
                <c:pt idx="1787">
                  <c:v>888.49633487490689</c:v>
                </c:pt>
                <c:pt idx="1788">
                  <c:v>888.44294833057904</c:v>
                </c:pt>
                <c:pt idx="1789">
                  <c:v>888.39431542028467</c:v>
                </c:pt>
                <c:pt idx="1790">
                  <c:v>888.35111755083699</c:v>
                </c:pt>
                <c:pt idx="1791">
                  <c:v>888.30687747137131</c:v>
                </c:pt>
                <c:pt idx="1792">
                  <c:v>888.26935071508274</c:v>
                </c:pt>
                <c:pt idx="1793">
                  <c:v>888.2347504535785</c:v>
                </c:pt>
                <c:pt idx="1794">
                  <c:v>888.19470141768329</c:v>
                </c:pt>
                <c:pt idx="1795">
                  <c:v>888.15162050206413</c:v>
                </c:pt>
                <c:pt idx="1796">
                  <c:v>888.10888535987033</c:v>
                </c:pt>
                <c:pt idx="1797">
                  <c:v>888.06367852903747</c:v>
                </c:pt>
                <c:pt idx="1798">
                  <c:v>888.01969773048336</c:v>
                </c:pt>
                <c:pt idx="1799">
                  <c:v>887.97524927585619</c:v>
                </c:pt>
                <c:pt idx="1800">
                  <c:v>887.92595371045729</c:v>
                </c:pt>
                <c:pt idx="1801">
                  <c:v>887.8660934610524</c:v>
                </c:pt>
                <c:pt idx="1802">
                  <c:v>887.79792186974419</c:v>
                </c:pt>
                <c:pt idx="1803">
                  <c:v>887.7173352772752</c:v>
                </c:pt>
                <c:pt idx="1804">
                  <c:v>887.63049336410802</c:v>
                </c:pt>
                <c:pt idx="1805">
                  <c:v>887.55097961685931</c:v>
                </c:pt>
                <c:pt idx="1806">
                  <c:v>887.48254583021344</c:v>
                </c:pt>
                <c:pt idx="1807">
                  <c:v>887.41864104224851</c:v>
                </c:pt>
                <c:pt idx="1808">
                  <c:v>887.35615716950451</c:v>
                </c:pt>
                <c:pt idx="1809">
                  <c:v>887.29495702805718</c:v>
                </c:pt>
                <c:pt idx="1810">
                  <c:v>887.23372206724014</c:v>
                </c:pt>
                <c:pt idx="1811">
                  <c:v>887.18123853943985</c:v>
                </c:pt>
                <c:pt idx="1812">
                  <c:v>887.13996416670238</c:v>
                </c:pt>
                <c:pt idx="1813">
                  <c:v>887.10327796208139</c:v>
                </c:pt>
                <c:pt idx="1814">
                  <c:v>887.06806571776178</c:v>
                </c:pt>
                <c:pt idx="1815">
                  <c:v>887.03029129811807</c:v>
                </c:pt>
                <c:pt idx="1816">
                  <c:v>886.99155594525246</c:v>
                </c:pt>
                <c:pt idx="1817">
                  <c:v>886.94626366781097</c:v>
                </c:pt>
                <c:pt idx="1818">
                  <c:v>886.89726144788085</c:v>
                </c:pt>
                <c:pt idx="1819">
                  <c:v>886.84821360700687</c:v>
                </c:pt>
                <c:pt idx="1820">
                  <c:v>886.79647219257538</c:v>
                </c:pt>
                <c:pt idx="1821">
                  <c:v>886.74547292979594</c:v>
                </c:pt>
                <c:pt idx="1822">
                  <c:v>886.68698966186685</c:v>
                </c:pt>
                <c:pt idx="1823">
                  <c:v>886.62553080810028</c:v>
                </c:pt>
                <c:pt idx="1824">
                  <c:v>886.56788645782103</c:v>
                </c:pt>
                <c:pt idx="1825">
                  <c:v>886.51675800000271</c:v>
                </c:pt>
                <c:pt idx="1826">
                  <c:v>886.4748631397855</c:v>
                </c:pt>
                <c:pt idx="1827">
                  <c:v>886.44117791831775</c:v>
                </c:pt>
                <c:pt idx="1828">
                  <c:v>886.41904426471081</c:v>
                </c:pt>
                <c:pt idx="1829">
                  <c:v>886.4047276598659</c:v>
                </c:pt>
                <c:pt idx="1830">
                  <c:v>886.39524880990768</c:v>
                </c:pt>
                <c:pt idx="1831">
                  <c:v>886.39306231924263</c:v>
                </c:pt>
                <c:pt idx="1832">
                  <c:v>886.39654364488388</c:v>
                </c:pt>
                <c:pt idx="1833">
                  <c:v>886.41367314188017</c:v>
                </c:pt>
                <c:pt idx="1834">
                  <c:v>886.45028242698459</c:v>
                </c:pt>
                <c:pt idx="1835">
                  <c:v>886.50553570586021</c:v>
                </c:pt>
                <c:pt idx="1836">
                  <c:v>886.58122199842649</c:v>
                </c:pt>
                <c:pt idx="1837">
                  <c:v>886.65391550784443</c:v>
                </c:pt>
                <c:pt idx="1838">
                  <c:v>886.71783789393533</c:v>
                </c:pt>
                <c:pt idx="1839">
                  <c:v>886.77016412627484</c:v>
                </c:pt>
                <c:pt idx="1840">
                  <c:v>886.81965249899724</c:v>
                </c:pt>
                <c:pt idx="1841">
                  <c:v>886.87083000124221</c:v>
                </c:pt>
                <c:pt idx="1842">
                  <c:v>886.92007304659739</c:v>
                </c:pt>
                <c:pt idx="1843">
                  <c:v>886.96247018246277</c:v>
                </c:pt>
                <c:pt idx="1844">
                  <c:v>886.99565765281943</c:v>
                </c:pt>
                <c:pt idx="1845">
                  <c:v>887.00586722159687</c:v>
                </c:pt>
                <c:pt idx="1846">
                  <c:v>886.99083282635183</c:v>
                </c:pt>
                <c:pt idx="1847">
                  <c:v>886.95054680922624</c:v>
                </c:pt>
                <c:pt idx="1848">
                  <c:v>886.90347577305545</c:v>
                </c:pt>
                <c:pt idx="1849">
                  <c:v>886.85128238052778</c:v>
                </c:pt>
                <c:pt idx="1850">
                  <c:v>886.79835599936257</c:v>
                </c:pt>
                <c:pt idx="1851">
                  <c:v>886.7433607954797</c:v>
                </c:pt>
                <c:pt idx="1852">
                  <c:v>886.68631487933374</c:v>
                </c:pt>
                <c:pt idx="1853">
                  <c:v>886.62481001313472</c:v>
                </c:pt>
                <c:pt idx="1854">
                  <c:v>886.57154569989075</c:v>
                </c:pt>
                <c:pt idx="1855">
                  <c:v>886.53228402459604</c:v>
                </c:pt>
                <c:pt idx="1856">
                  <c:v>886.50870901982194</c:v>
                </c:pt>
                <c:pt idx="1857">
                  <c:v>886.49595958184398</c:v>
                </c:pt>
                <c:pt idx="1858">
                  <c:v>886.5011707771173</c:v>
                </c:pt>
                <c:pt idx="1859">
                  <c:v>886.53239238791832</c:v>
                </c:pt>
                <c:pt idx="1860">
                  <c:v>886.5874961446126</c:v>
                </c:pt>
                <c:pt idx="1861">
                  <c:v>886.66076635729917</c:v>
                </c:pt>
                <c:pt idx="1862">
                  <c:v>886.74227213832103</c:v>
                </c:pt>
                <c:pt idx="1863">
                  <c:v>886.82915863634162</c:v>
                </c:pt>
                <c:pt idx="1864">
                  <c:v>886.92657951691046</c:v>
                </c:pt>
                <c:pt idx="1865">
                  <c:v>887.02499945800434</c:v>
                </c:pt>
                <c:pt idx="1866">
                  <c:v>887.12667533873946</c:v>
                </c:pt>
                <c:pt idx="1867">
                  <c:v>887.23344800675852</c:v>
                </c:pt>
                <c:pt idx="1868">
                  <c:v>887.35099643187903</c:v>
                </c:pt>
                <c:pt idx="1869">
                  <c:v>887.47546893076878</c:v>
                </c:pt>
                <c:pt idx="1870">
                  <c:v>887.59626621077882</c:v>
                </c:pt>
                <c:pt idx="1871">
                  <c:v>887.71128095930294</c:v>
                </c:pt>
                <c:pt idx="1872">
                  <c:v>887.8268670275603</c:v>
                </c:pt>
                <c:pt idx="1873">
                  <c:v>887.95402053842145</c:v>
                </c:pt>
                <c:pt idx="1874">
                  <c:v>888.07982036716237</c:v>
                </c:pt>
                <c:pt idx="1875">
                  <c:v>888.20527761094968</c:v>
                </c:pt>
                <c:pt idx="1876">
                  <c:v>888.32856272936374</c:v>
                </c:pt>
                <c:pt idx="1877">
                  <c:v>888.44302537001374</c:v>
                </c:pt>
                <c:pt idx="1878">
                  <c:v>888.54581173337931</c:v>
                </c:pt>
                <c:pt idx="1879">
                  <c:v>888.64145550216244</c:v>
                </c:pt>
                <c:pt idx="1880">
                  <c:v>888.72138863227849</c:v>
                </c:pt>
                <c:pt idx="1881">
                  <c:v>888.78822309670056</c:v>
                </c:pt>
                <c:pt idx="1882">
                  <c:v>888.84695046973434</c:v>
                </c:pt>
                <c:pt idx="1883">
                  <c:v>888.8913041847577</c:v>
                </c:pt>
                <c:pt idx="1884">
                  <c:v>888.9113872114616</c:v>
                </c:pt>
                <c:pt idx="1885">
                  <c:v>888.9207908321772</c:v>
                </c:pt>
                <c:pt idx="1886">
                  <c:v>888.92405450751539</c:v>
                </c:pt>
                <c:pt idx="1887">
                  <c:v>888.92018956002914</c:v>
                </c:pt>
                <c:pt idx="1888">
                  <c:v>888.9040389325263</c:v>
                </c:pt>
                <c:pt idx="1889">
                  <c:v>888.89418165436302</c:v>
                </c:pt>
                <c:pt idx="1890">
                  <c:v>888.87563557715123</c:v>
                </c:pt>
                <c:pt idx="1891">
                  <c:v>888.85597366975151</c:v>
                </c:pt>
                <c:pt idx="1892">
                  <c:v>888.84580072095298</c:v>
                </c:pt>
                <c:pt idx="1893">
                  <c:v>888.83752351539363</c:v>
                </c:pt>
                <c:pt idx="1894">
                  <c:v>888.83265711163403</c:v>
                </c:pt>
                <c:pt idx="1895">
                  <c:v>888.83839636880839</c:v>
                </c:pt>
                <c:pt idx="1896">
                  <c:v>888.85370953369704</c:v>
                </c:pt>
                <c:pt idx="1897">
                  <c:v>888.86932338738075</c:v>
                </c:pt>
                <c:pt idx="1898">
                  <c:v>888.88881247606776</c:v>
                </c:pt>
                <c:pt idx="1899">
                  <c:v>888.91086746329233</c:v>
                </c:pt>
                <c:pt idx="1900">
                  <c:v>888.91780486128346</c:v>
                </c:pt>
                <c:pt idx="1901">
                  <c:v>888.91661328175189</c:v>
                </c:pt>
                <c:pt idx="1902">
                  <c:v>888.90169466998782</c:v>
                </c:pt>
                <c:pt idx="1903">
                  <c:v>888.86664192982232</c:v>
                </c:pt>
                <c:pt idx="1904">
                  <c:v>888.81772935820845</c:v>
                </c:pt>
                <c:pt idx="1905">
                  <c:v>888.75377965689108</c:v>
                </c:pt>
                <c:pt idx="1906">
                  <c:v>888.67799468013902</c:v>
                </c:pt>
                <c:pt idx="1907">
                  <c:v>888.59086935090704</c:v>
                </c:pt>
                <c:pt idx="1908">
                  <c:v>888.49725244720423</c:v>
                </c:pt>
                <c:pt idx="1909">
                  <c:v>888.40486233456977</c:v>
                </c:pt>
                <c:pt idx="1910">
                  <c:v>888.32181543715478</c:v>
                </c:pt>
                <c:pt idx="1911">
                  <c:v>888.25281044976134</c:v>
                </c:pt>
                <c:pt idx="1912">
                  <c:v>888.19848431518142</c:v>
                </c:pt>
                <c:pt idx="1913">
                  <c:v>888.16520718268691</c:v>
                </c:pt>
                <c:pt idx="1914">
                  <c:v>888.14940423027838</c:v>
                </c:pt>
                <c:pt idx="1915">
                  <c:v>888.15274198367479</c:v>
                </c:pt>
                <c:pt idx="1916">
                  <c:v>888.17270578048408</c:v>
                </c:pt>
                <c:pt idx="1917">
                  <c:v>888.20671345554183</c:v>
                </c:pt>
                <c:pt idx="1918">
                  <c:v>888.25391457233025</c:v>
                </c:pt>
                <c:pt idx="1919">
                  <c:v>888.31174773545126</c:v>
                </c:pt>
                <c:pt idx="1920">
                  <c:v>888.37871604058262</c:v>
                </c:pt>
                <c:pt idx="1921">
                  <c:v>888.44840169999702</c:v>
                </c:pt>
                <c:pt idx="1922">
                  <c:v>888.51349745949619</c:v>
                </c:pt>
                <c:pt idx="1923">
                  <c:v>888.57844411198664</c:v>
                </c:pt>
                <c:pt idx="1924">
                  <c:v>888.63688796314193</c:v>
                </c:pt>
                <c:pt idx="1925">
                  <c:v>888.69102845140219</c:v>
                </c:pt>
                <c:pt idx="1926">
                  <c:v>888.73657104278834</c:v>
                </c:pt>
                <c:pt idx="1927">
                  <c:v>888.77897488670567</c:v>
                </c:pt>
                <c:pt idx="1928">
                  <c:v>888.8135076168669</c:v>
                </c:pt>
                <c:pt idx="1929">
                  <c:v>888.84762007064421</c:v>
                </c:pt>
                <c:pt idx="1930">
                  <c:v>888.88450084742942</c:v>
                </c:pt>
                <c:pt idx="1931">
                  <c:v>888.91899893763912</c:v>
                </c:pt>
                <c:pt idx="1932">
                  <c:v>888.95619802403382</c:v>
                </c:pt>
                <c:pt idx="1933">
                  <c:v>888.99388605291972</c:v>
                </c:pt>
                <c:pt idx="1934">
                  <c:v>889.02607178999142</c:v>
                </c:pt>
                <c:pt idx="1935">
                  <c:v>889.05137813235956</c:v>
                </c:pt>
                <c:pt idx="1936">
                  <c:v>889.07071770902576</c:v>
                </c:pt>
                <c:pt idx="1937">
                  <c:v>889.08644487863569</c:v>
                </c:pt>
                <c:pt idx="1938">
                  <c:v>889.09696841425682</c:v>
                </c:pt>
                <c:pt idx="1939">
                  <c:v>889.10214908118144</c:v>
                </c:pt>
                <c:pt idx="1940">
                  <c:v>889.09329191791153</c:v>
                </c:pt>
                <c:pt idx="1941">
                  <c:v>889.07003992701186</c:v>
                </c:pt>
                <c:pt idx="1942">
                  <c:v>889.0345467839245</c:v>
                </c:pt>
                <c:pt idx="1943">
                  <c:v>888.98043011726884</c:v>
                </c:pt>
                <c:pt idx="1944">
                  <c:v>888.91699354663353</c:v>
                </c:pt>
                <c:pt idx="1945">
                  <c:v>888.85051483566019</c:v>
                </c:pt>
                <c:pt idx="1946">
                  <c:v>888.78460185633332</c:v>
                </c:pt>
                <c:pt idx="1947">
                  <c:v>888.71479376858781</c:v>
                </c:pt>
                <c:pt idx="1948">
                  <c:v>888.6425498826701</c:v>
                </c:pt>
                <c:pt idx="1949">
                  <c:v>888.57230814126171</c:v>
                </c:pt>
                <c:pt idx="1950">
                  <c:v>888.50916624607123</c:v>
                </c:pt>
                <c:pt idx="1951">
                  <c:v>888.45758903873241</c:v>
                </c:pt>
                <c:pt idx="1952">
                  <c:v>888.41483721784505</c:v>
                </c:pt>
                <c:pt idx="1953">
                  <c:v>888.37888610642267</c:v>
                </c:pt>
                <c:pt idx="1954">
                  <c:v>888.35142445959139</c:v>
                </c:pt>
                <c:pt idx="1955">
                  <c:v>888.32595795041311</c:v>
                </c:pt>
                <c:pt idx="1956">
                  <c:v>888.29692650284926</c:v>
                </c:pt>
                <c:pt idx="1957">
                  <c:v>888.26055808706042</c:v>
                </c:pt>
                <c:pt idx="1958">
                  <c:v>888.22064552460029</c:v>
                </c:pt>
                <c:pt idx="1959">
                  <c:v>888.17738197722895</c:v>
                </c:pt>
                <c:pt idx="1960">
                  <c:v>888.12744331673355</c:v>
                </c:pt>
                <c:pt idx="1961">
                  <c:v>888.06861341744957</c:v>
                </c:pt>
                <c:pt idx="1962">
                  <c:v>888.00326556643165</c:v>
                </c:pt>
                <c:pt idx="1963">
                  <c:v>887.93126977106851</c:v>
                </c:pt>
                <c:pt idx="1964">
                  <c:v>887.85141249663855</c:v>
                </c:pt>
                <c:pt idx="1965">
                  <c:v>887.76746171920706</c:v>
                </c:pt>
                <c:pt idx="1966">
                  <c:v>887.68326521331301</c:v>
                </c:pt>
                <c:pt idx="1967">
                  <c:v>887.60766864684842</c:v>
                </c:pt>
                <c:pt idx="1968">
                  <c:v>887.54550476578629</c:v>
                </c:pt>
                <c:pt idx="1969">
                  <c:v>887.48756513273474</c:v>
                </c:pt>
                <c:pt idx="1970">
                  <c:v>887.43644345367284</c:v>
                </c:pt>
                <c:pt idx="1971">
                  <c:v>887.38803762224461</c:v>
                </c:pt>
                <c:pt idx="1972">
                  <c:v>887.34074991019372</c:v>
                </c:pt>
                <c:pt idx="1973">
                  <c:v>887.29696720664026</c:v>
                </c:pt>
                <c:pt idx="1974">
                  <c:v>887.26336158774041</c:v>
                </c:pt>
                <c:pt idx="1975">
                  <c:v>887.248382313045</c:v>
                </c:pt>
                <c:pt idx="1976">
                  <c:v>887.23600819998057</c:v>
                </c:pt>
                <c:pt idx="1977">
                  <c:v>887.22322662706347</c:v>
                </c:pt>
                <c:pt idx="1978">
                  <c:v>887.2058550471703</c:v>
                </c:pt>
                <c:pt idx="1979">
                  <c:v>887.18031433973044</c:v>
                </c:pt>
                <c:pt idx="1980">
                  <c:v>887.15583305192388</c:v>
                </c:pt>
                <c:pt idx="1981">
                  <c:v>887.12929321125409</c:v>
                </c:pt>
                <c:pt idx="1982">
                  <c:v>887.10656798182424</c:v>
                </c:pt>
                <c:pt idx="1983">
                  <c:v>887.08882115685435</c:v>
                </c:pt>
                <c:pt idx="1984">
                  <c:v>887.06332561336103</c:v>
                </c:pt>
                <c:pt idx="1985">
                  <c:v>887.02514547003148</c:v>
                </c:pt>
                <c:pt idx="1986">
                  <c:v>886.97373516298944</c:v>
                </c:pt>
                <c:pt idx="1987">
                  <c:v>886.92462587383272</c:v>
                </c:pt>
                <c:pt idx="1988">
                  <c:v>886.88299754698846</c:v>
                </c:pt>
                <c:pt idx="1989">
                  <c:v>886.84519505559979</c:v>
                </c:pt>
                <c:pt idx="1990">
                  <c:v>886.80963531578607</c:v>
                </c:pt>
                <c:pt idx="1991">
                  <c:v>886.77754352416844</c:v>
                </c:pt>
                <c:pt idx="1992">
                  <c:v>886.75104803869533</c:v>
                </c:pt>
                <c:pt idx="1993">
                  <c:v>886.7279492060909</c:v>
                </c:pt>
                <c:pt idx="1994">
                  <c:v>886.70977290816006</c:v>
                </c:pt>
                <c:pt idx="1995">
                  <c:v>886.69874592766382</c:v>
                </c:pt>
                <c:pt idx="1996">
                  <c:v>886.69722126901036</c:v>
                </c:pt>
                <c:pt idx="1997">
                  <c:v>886.69872956798201</c:v>
                </c:pt>
                <c:pt idx="1998">
                  <c:v>886.69734121124031</c:v>
                </c:pt>
                <c:pt idx="1999">
                  <c:v>886.68906527908655</c:v>
                </c:pt>
                <c:pt idx="2000">
                  <c:v>886.67644793244642</c:v>
                </c:pt>
                <c:pt idx="2001">
                  <c:v>886.66546550876546</c:v>
                </c:pt>
                <c:pt idx="2002">
                  <c:v>886.65294244843653</c:v>
                </c:pt>
                <c:pt idx="2003">
                  <c:v>886.63506523275794</c:v>
                </c:pt>
                <c:pt idx="2004">
                  <c:v>886.61266105302377</c:v>
                </c:pt>
                <c:pt idx="2005">
                  <c:v>886.58612411259389</c:v>
                </c:pt>
                <c:pt idx="2006">
                  <c:v>886.5615103812753</c:v>
                </c:pt>
                <c:pt idx="2007">
                  <c:v>886.54481136004074</c:v>
                </c:pt>
                <c:pt idx="2008">
                  <c:v>886.52488493155931</c:v>
                </c:pt>
                <c:pt idx="2009">
                  <c:v>886.50445615906096</c:v>
                </c:pt>
                <c:pt idx="2010">
                  <c:v>886.48742482424643</c:v>
                </c:pt>
                <c:pt idx="2011">
                  <c:v>886.47420803063744</c:v>
                </c:pt>
                <c:pt idx="2012">
                  <c:v>886.45947844143052</c:v>
                </c:pt>
                <c:pt idx="2013">
                  <c:v>886.44679488633051</c:v>
                </c:pt>
                <c:pt idx="2014">
                  <c:v>886.43980517568741</c:v>
                </c:pt>
                <c:pt idx="2015">
                  <c:v>886.43907035729626</c:v>
                </c:pt>
                <c:pt idx="2016">
                  <c:v>886.44264615424913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C32-4AEB-AA2F-796026E2FD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4970479"/>
        <c:axId val="464971439"/>
      </c:scatterChart>
      <c:valAx>
        <c:axId val="4649704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4971439"/>
        <c:crosses val="autoZero"/>
        <c:crossBetween val="midCat"/>
      </c:valAx>
      <c:valAx>
        <c:axId val="464971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49704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DobaPrichodDoOsetreniaPesoSec!$D$1</c:f>
              <c:strCache>
                <c:ptCount val="1"/>
                <c:pt idx="0">
                  <c:v>Welch cakanie na prichod do osetrenia peso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DobaPrichodDoOsetreniaPesoSec!$D$2:$D$2018</c:f>
              <c:numCache>
                <c:formatCode>General</c:formatCode>
                <c:ptCount val="2017"/>
                <c:pt idx="0">
                  <c:v>712.16072743383222</c:v>
                </c:pt>
                <c:pt idx="1">
                  <c:v>787.59884228855765</c:v>
                </c:pt>
                <c:pt idx="2">
                  <c:v>821.97872055992127</c:v>
                </c:pt>
                <c:pt idx="3">
                  <c:v>841.20736340286032</c:v>
                </c:pt>
                <c:pt idx="4">
                  <c:v>861.40795340926343</c:v>
                </c:pt>
                <c:pt idx="5">
                  <c:v>881.01496003136674</c:v>
                </c:pt>
                <c:pt idx="6">
                  <c:v>897.15986831392001</c:v>
                </c:pt>
                <c:pt idx="7">
                  <c:v>909.02258116658061</c:v>
                </c:pt>
                <c:pt idx="8">
                  <c:v>920.15970724668296</c:v>
                </c:pt>
                <c:pt idx="9">
                  <c:v>930.27373182443671</c:v>
                </c:pt>
                <c:pt idx="10">
                  <c:v>939.30724528266944</c:v>
                </c:pt>
                <c:pt idx="11">
                  <c:v>945.28179937215725</c:v>
                </c:pt>
                <c:pt idx="12">
                  <c:v>948.13030047462644</c:v>
                </c:pt>
                <c:pt idx="13">
                  <c:v>949.51413168866577</c:v>
                </c:pt>
                <c:pt idx="14">
                  <c:v>949.85706229373272</c:v>
                </c:pt>
                <c:pt idx="15">
                  <c:v>948.91956419805683</c:v>
                </c:pt>
                <c:pt idx="16">
                  <c:v>947.55657806446936</c:v>
                </c:pt>
                <c:pt idx="17">
                  <c:v>947.05002855531677</c:v>
                </c:pt>
                <c:pt idx="18">
                  <c:v>947.12868712854663</c:v>
                </c:pt>
                <c:pt idx="19">
                  <c:v>947.18817152413078</c:v>
                </c:pt>
                <c:pt idx="20">
                  <c:v>947.6212041616094</c:v>
                </c:pt>
                <c:pt idx="21">
                  <c:v>947.91029631174467</c:v>
                </c:pt>
                <c:pt idx="22">
                  <c:v>947.27101841190915</c:v>
                </c:pt>
                <c:pt idx="23">
                  <c:v>946.918388829523</c:v>
                </c:pt>
                <c:pt idx="24">
                  <c:v>947.38576894825235</c:v>
                </c:pt>
                <c:pt idx="25">
                  <c:v>948.70589864060992</c:v>
                </c:pt>
                <c:pt idx="26">
                  <c:v>951.93579520037713</c:v>
                </c:pt>
                <c:pt idx="27">
                  <c:v>956.79020575965183</c:v>
                </c:pt>
                <c:pt idx="28">
                  <c:v>962.21083135782089</c:v>
                </c:pt>
                <c:pt idx="29">
                  <c:v>968.22499584654406</c:v>
                </c:pt>
                <c:pt idx="30">
                  <c:v>975.01824212006477</c:v>
                </c:pt>
                <c:pt idx="31">
                  <c:v>982.58323677841827</c:v>
                </c:pt>
                <c:pt idx="32">
                  <c:v>990.36553309700582</c:v>
                </c:pt>
                <c:pt idx="33">
                  <c:v>998.96026591632392</c:v>
                </c:pt>
                <c:pt idx="34">
                  <c:v>1007.5056646642799</c:v>
                </c:pt>
                <c:pt idx="35">
                  <c:v>1015.3942616473698</c:v>
                </c:pt>
                <c:pt idx="36">
                  <c:v>1022.6330561390004</c:v>
                </c:pt>
                <c:pt idx="37">
                  <c:v>1028.5509052932127</c:v>
                </c:pt>
                <c:pt idx="38">
                  <c:v>1032.8851981145024</c:v>
                </c:pt>
                <c:pt idx="39">
                  <c:v>1036.5817615259066</c:v>
                </c:pt>
                <c:pt idx="40">
                  <c:v>1040.1949644792714</c:v>
                </c:pt>
                <c:pt idx="41">
                  <c:v>1043.4731493486304</c:v>
                </c:pt>
                <c:pt idx="42">
                  <c:v>1046.4232032317841</c:v>
                </c:pt>
                <c:pt idx="43">
                  <c:v>1048.3129952742011</c:v>
                </c:pt>
                <c:pt idx="44">
                  <c:v>1049.9808986609676</c:v>
                </c:pt>
                <c:pt idx="45">
                  <c:v>1051.3959372420434</c:v>
                </c:pt>
                <c:pt idx="46">
                  <c:v>1052.6741826394818</c:v>
                </c:pt>
                <c:pt idx="47">
                  <c:v>1053.326825128453</c:v>
                </c:pt>
                <c:pt idx="48">
                  <c:v>1053.2874352851888</c:v>
                </c:pt>
                <c:pt idx="49">
                  <c:v>1053.1504356557016</c:v>
                </c:pt>
                <c:pt idx="50">
                  <c:v>1052.938433372738</c:v>
                </c:pt>
                <c:pt idx="51">
                  <c:v>1052.3863980627368</c:v>
                </c:pt>
                <c:pt idx="52">
                  <c:v>1051.646913908648</c:v>
                </c:pt>
                <c:pt idx="53">
                  <c:v>1050.6200839906394</c:v>
                </c:pt>
                <c:pt idx="54">
                  <c:v>1050.1478252547292</c:v>
                </c:pt>
                <c:pt idx="55">
                  <c:v>1048.9848668892769</c:v>
                </c:pt>
                <c:pt idx="56">
                  <c:v>1047.7597647334708</c:v>
                </c:pt>
                <c:pt idx="57">
                  <c:v>1046.5699591995731</c:v>
                </c:pt>
                <c:pt idx="58">
                  <c:v>1046.0795480984295</c:v>
                </c:pt>
                <c:pt idx="59">
                  <c:v>1046.498545252138</c:v>
                </c:pt>
                <c:pt idx="60">
                  <c:v>1047.3442770941142</c:v>
                </c:pt>
                <c:pt idx="61">
                  <c:v>1048.3102249839017</c:v>
                </c:pt>
                <c:pt idx="62">
                  <c:v>1050.2976199863531</c:v>
                </c:pt>
                <c:pt idx="63">
                  <c:v>1053.7122912356956</c:v>
                </c:pt>
                <c:pt idx="64">
                  <c:v>1057.679321785223</c:v>
                </c:pt>
                <c:pt idx="65">
                  <c:v>1062.1630841445649</c:v>
                </c:pt>
                <c:pt idx="66">
                  <c:v>1066.8404349551163</c:v>
                </c:pt>
                <c:pt idx="67">
                  <c:v>1071.9254117727348</c:v>
                </c:pt>
                <c:pt idx="68">
                  <c:v>1077.3626532642547</c:v>
                </c:pt>
                <c:pt idx="69">
                  <c:v>1082.1506112257234</c:v>
                </c:pt>
                <c:pt idx="70">
                  <c:v>1086.6762326830485</c:v>
                </c:pt>
                <c:pt idx="71">
                  <c:v>1090.9667994766044</c:v>
                </c:pt>
                <c:pt idx="72">
                  <c:v>1094.9481257743537</c:v>
                </c:pt>
                <c:pt idx="73">
                  <c:v>1098.1509966895478</c:v>
                </c:pt>
                <c:pt idx="74">
                  <c:v>1100.1544919801718</c:v>
                </c:pt>
                <c:pt idx="75">
                  <c:v>1101.6453208075375</c:v>
                </c:pt>
                <c:pt idx="76">
                  <c:v>1102.3176603570157</c:v>
                </c:pt>
                <c:pt idx="77">
                  <c:v>1103.008972646611</c:v>
                </c:pt>
                <c:pt idx="78">
                  <c:v>1103.1488467473594</c:v>
                </c:pt>
                <c:pt idx="79">
                  <c:v>1102.6594727256534</c:v>
                </c:pt>
                <c:pt idx="80">
                  <c:v>1102.2621980147435</c:v>
                </c:pt>
                <c:pt idx="81">
                  <c:v>1101.4443414138127</c:v>
                </c:pt>
                <c:pt idx="82">
                  <c:v>1100.3137560521263</c:v>
                </c:pt>
                <c:pt idx="83">
                  <c:v>1099.2008220785663</c:v>
                </c:pt>
                <c:pt idx="84">
                  <c:v>1097.6634603007878</c:v>
                </c:pt>
                <c:pt idx="85">
                  <c:v>1095.8033368205286</c:v>
                </c:pt>
                <c:pt idx="86">
                  <c:v>1093.7546978819116</c:v>
                </c:pt>
                <c:pt idx="87">
                  <c:v>1091.4428810532063</c:v>
                </c:pt>
                <c:pt idx="88">
                  <c:v>1088.9495382724658</c:v>
                </c:pt>
                <c:pt idx="89">
                  <c:v>1086.4509968108794</c:v>
                </c:pt>
                <c:pt idx="90">
                  <c:v>1083.8490401560773</c:v>
                </c:pt>
                <c:pt idx="91">
                  <c:v>1081.2590673819495</c:v>
                </c:pt>
                <c:pt idx="92">
                  <c:v>1078.7845500953056</c:v>
                </c:pt>
                <c:pt idx="93">
                  <c:v>1076.2854803514549</c:v>
                </c:pt>
                <c:pt idx="94">
                  <c:v>1073.557336281038</c:v>
                </c:pt>
                <c:pt idx="95">
                  <c:v>1070.9224756245521</c:v>
                </c:pt>
                <c:pt idx="96">
                  <c:v>1068.4268082004496</c:v>
                </c:pt>
                <c:pt idx="97">
                  <c:v>1066.0038355674278</c:v>
                </c:pt>
                <c:pt idx="98">
                  <c:v>1063.7340403051269</c:v>
                </c:pt>
                <c:pt idx="99">
                  <c:v>1061.5295784570787</c:v>
                </c:pt>
                <c:pt idx="100">
                  <c:v>1059.4557603515068</c:v>
                </c:pt>
                <c:pt idx="101">
                  <c:v>1057.6312876035597</c:v>
                </c:pt>
                <c:pt idx="102">
                  <c:v>1055.7866945858834</c:v>
                </c:pt>
                <c:pt idx="103">
                  <c:v>1053.978377615121</c:v>
                </c:pt>
                <c:pt idx="104">
                  <c:v>1052.3146434941491</c:v>
                </c:pt>
                <c:pt idx="105">
                  <c:v>1050.8124772438721</c:v>
                </c:pt>
                <c:pt idx="106">
                  <c:v>1049.3059455396235</c:v>
                </c:pt>
                <c:pt idx="107">
                  <c:v>1047.7417072144649</c:v>
                </c:pt>
                <c:pt idx="108">
                  <c:v>1046.1685737134612</c:v>
                </c:pt>
                <c:pt idx="109">
                  <c:v>1044.8612702156252</c:v>
                </c:pt>
                <c:pt idx="110">
                  <c:v>1043.856047407525</c:v>
                </c:pt>
                <c:pt idx="111">
                  <c:v>1043.0037895034204</c:v>
                </c:pt>
                <c:pt idx="112">
                  <c:v>1042.2635947258425</c:v>
                </c:pt>
                <c:pt idx="113">
                  <c:v>1041.7139003714074</c:v>
                </c:pt>
                <c:pt idx="114">
                  <c:v>1041.1989045623018</c:v>
                </c:pt>
                <c:pt idx="115">
                  <c:v>1040.647844250037</c:v>
                </c:pt>
                <c:pt idx="116">
                  <c:v>1040.1351635307185</c:v>
                </c:pt>
                <c:pt idx="117">
                  <c:v>1039.6859377331102</c:v>
                </c:pt>
                <c:pt idx="118">
                  <c:v>1039.2471964720251</c:v>
                </c:pt>
                <c:pt idx="119">
                  <c:v>1038.9821199784892</c:v>
                </c:pt>
                <c:pt idx="120">
                  <c:v>1038.5451844905886</c:v>
                </c:pt>
                <c:pt idx="121">
                  <c:v>1037.9645539634764</c:v>
                </c:pt>
                <c:pt idx="122">
                  <c:v>1037.3525239480464</c:v>
                </c:pt>
                <c:pt idx="123">
                  <c:v>1037.0507097597315</c:v>
                </c:pt>
                <c:pt idx="124">
                  <c:v>1037.1451238616894</c:v>
                </c:pt>
                <c:pt idx="125">
                  <c:v>1037.5336431251421</c:v>
                </c:pt>
                <c:pt idx="126">
                  <c:v>1038.1869421968256</c:v>
                </c:pt>
                <c:pt idx="127">
                  <c:v>1038.9736198660048</c:v>
                </c:pt>
                <c:pt idx="128">
                  <c:v>1039.9125989898839</c:v>
                </c:pt>
                <c:pt idx="129">
                  <c:v>1040.8161434227468</c:v>
                </c:pt>
                <c:pt idx="130">
                  <c:v>1041.6781966745423</c:v>
                </c:pt>
                <c:pt idx="131">
                  <c:v>1042.7703719583203</c:v>
                </c:pt>
                <c:pt idx="132">
                  <c:v>1044.0372098013295</c:v>
                </c:pt>
                <c:pt idx="133">
                  <c:v>1045.3004491281938</c:v>
                </c:pt>
                <c:pt idx="134">
                  <c:v>1046.224958269948</c:v>
                </c:pt>
                <c:pt idx="135">
                  <c:v>1046.6726026328386</c:v>
                </c:pt>
                <c:pt idx="136">
                  <c:v>1046.9423709985474</c:v>
                </c:pt>
                <c:pt idx="137">
                  <c:v>1046.991213458919</c:v>
                </c:pt>
                <c:pt idx="138">
                  <c:v>1046.7672196596509</c:v>
                </c:pt>
                <c:pt idx="139">
                  <c:v>1046.3798486600504</c:v>
                </c:pt>
                <c:pt idx="140">
                  <c:v>1046.0308192223913</c:v>
                </c:pt>
                <c:pt idx="141">
                  <c:v>1045.4923053885839</c:v>
                </c:pt>
                <c:pt idx="142">
                  <c:v>1044.675528225117</c:v>
                </c:pt>
                <c:pt idx="143">
                  <c:v>1043.7707756077236</c:v>
                </c:pt>
                <c:pt idx="144">
                  <c:v>1042.8684185751824</c:v>
                </c:pt>
                <c:pt idx="145">
                  <c:v>1042.0289068046691</c:v>
                </c:pt>
                <c:pt idx="146">
                  <c:v>1041.4168737922689</c:v>
                </c:pt>
                <c:pt idx="147">
                  <c:v>1040.9858772513699</c:v>
                </c:pt>
                <c:pt idx="148">
                  <c:v>1040.8222866124956</c:v>
                </c:pt>
                <c:pt idx="149">
                  <c:v>1040.9201763941489</c:v>
                </c:pt>
                <c:pt idx="150">
                  <c:v>1041.1842268594824</c:v>
                </c:pt>
                <c:pt idx="151">
                  <c:v>1041.7637321154803</c:v>
                </c:pt>
                <c:pt idx="152">
                  <c:v>1042.7589282142294</c:v>
                </c:pt>
                <c:pt idx="153">
                  <c:v>1044.0784286767839</c:v>
                </c:pt>
                <c:pt idx="154">
                  <c:v>1045.5051787838868</c:v>
                </c:pt>
                <c:pt idx="155">
                  <c:v>1047.3110252859678</c:v>
                </c:pt>
                <c:pt idx="156">
                  <c:v>1049.0903530188857</c:v>
                </c:pt>
                <c:pt idx="157">
                  <c:v>1050.5177999367054</c:v>
                </c:pt>
                <c:pt idx="158">
                  <c:v>1051.6925444455837</c:v>
                </c:pt>
                <c:pt idx="159">
                  <c:v>1052.6575326394768</c:v>
                </c:pt>
                <c:pt idx="160">
                  <c:v>1053.6306537592511</c:v>
                </c:pt>
                <c:pt idx="161">
                  <c:v>1054.5696981382939</c:v>
                </c:pt>
                <c:pt idx="162">
                  <c:v>1055.1888762364983</c:v>
                </c:pt>
                <c:pt idx="163">
                  <c:v>1055.5034853952052</c:v>
                </c:pt>
                <c:pt idx="164">
                  <c:v>1055.5581600633477</c:v>
                </c:pt>
                <c:pt idx="165">
                  <c:v>1055.6037361078772</c:v>
                </c:pt>
                <c:pt idx="166">
                  <c:v>1055.2744958192707</c:v>
                </c:pt>
                <c:pt idx="167">
                  <c:v>1054.841533273423</c:v>
                </c:pt>
                <c:pt idx="168">
                  <c:v>1054.7753195357936</c:v>
                </c:pt>
                <c:pt idx="169">
                  <c:v>1054.9384669248473</c:v>
                </c:pt>
                <c:pt idx="170">
                  <c:v>1055.1961535415385</c:v>
                </c:pt>
                <c:pt idx="171">
                  <c:v>1055.3796103575935</c:v>
                </c:pt>
                <c:pt idx="172">
                  <c:v>1055.595880730107</c:v>
                </c:pt>
                <c:pt idx="173">
                  <c:v>1056.0153912811536</c:v>
                </c:pt>
                <c:pt idx="174">
                  <c:v>1056.5712024893987</c:v>
                </c:pt>
                <c:pt idx="175">
                  <c:v>1057.1386389259301</c:v>
                </c:pt>
                <c:pt idx="176">
                  <c:v>1057.6005852820347</c:v>
                </c:pt>
                <c:pt idx="177">
                  <c:v>1058.0988114176625</c:v>
                </c:pt>
                <c:pt idx="178">
                  <c:v>1058.6642736660963</c:v>
                </c:pt>
                <c:pt idx="179">
                  <c:v>1058.9896509107461</c:v>
                </c:pt>
                <c:pt idx="180">
                  <c:v>1059.111655414639</c:v>
                </c:pt>
                <c:pt idx="181">
                  <c:v>1059.1507179725393</c:v>
                </c:pt>
                <c:pt idx="182">
                  <c:v>1059.15664011781</c:v>
                </c:pt>
                <c:pt idx="183">
                  <c:v>1058.9413432838671</c:v>
                </c:pt>
                <c:pt idx="184">
                  <c:v>1058.4965492463309</c:v>
                </c:pt>
                <c:pt idx="185">
                  <c:v>1057.9469097028107</c:v>
                </c:pt>
                <c:pt idx="186">
                  <c:v>1057.3514810972374</c:v>
                </c:pt>
                <c:pt idx="187">
                  <c:v>1056.7020877864932</c:v>
                </c:pt>
                <c:pt idx="188">
                  <c:v>1056.141294594139</c:v>
                </c:pt>
                <c:pt idx="189">
                  <c:v>1055.6066594705135</c:v>
                </c:pt>
                <c:pt idx="190">
                  <c:v>1055.2930601822934</c:v>
                </c:pt>
                <c:pt idx="191">
                  <c:v>1055.2378586620232</c:v>
                </c:pt>
                <c:pt idx="192">
                  <c:v>1055.2653862455688</c:v>
                </c:pt>
                <c:pt idx="193">
                  <c:v>1055.2498871641396</c:v>
                </c:pt>
                <c:pt idx="194">
                  <c:v>1055.3003722684409</c:v>
                </c:pt>
                <c:pt idx="195">
                  <c:v>1055.4013701169949</c:v>
                </c:pt>
                <c:pt idx="196">
                  <c:v>1055.5169637195884</c:v>
                </c:pt>
                <c:pt idx="197">
                  <c:v>1055.7550281120352</c:v>
                </c:pt>
                <c:pt idx="198">
                  <c:v>1056.0318427857526</c:v>
                </c:pt>
                <c:pt idx="199">
                  <c:v>1056.1987201356108</c:v>
                </c:pt>
                <c:pt idx="200">
                  <c:v>1056.4056179185823</c:v>
                </c:pt>
                <c:pt idx="201">
                  <c:v>1056.4799539064977</c:v>
                </c:pt>
                <c:pt idx="202">
                  <c:v>1056.3986099811104</c:v>
                </c:pt>
                <c:pt idx="203">
                  <c:v>1056.3274883583817</c:v>
                </c:pt>
                <c:pt idx="204">
                  <c:v>1056.5675171547448</c:v>
                </c:pt>
                <c:pt idx="205">
                  <c:v>1057.0240900072224</c:v>
                </c:pt>
                <c:pt idx="206">
                  <c:v>1057.7270033345076</c:v>
                </c:pt>
                <c:pt idx="207">
                  <c:v>1058.578319092527</c:v>
                </c:pt>
                <c:pt idx="208">
                  <c:v>1059.3311825549156</c:v>
                </c:pt>
                <c:pt idx="209">
                  <c:v>1059.9199013153257</c:v>
                </c:pt>
                <c:pt idx="210">
                  <c:v>1060.3692547995261</c:v>
                </c:pt>
                <c:pt idx="211">
                  <c:v>1060.6486606602748</c:v>
                </c:pt>
                <c:pt idx="212">
                  <c:v>1060.7904532059792</c:v>
                </c:pt>
                <c:pt idx="213">
                  <c:v>1060.849655017453</c:v>
                </c:pt>
                <c:pt idx="214">
                  <c:v>1060.8784368529612</c:v>
                </c:pt>
                <c:pt idx="215">
                  <c:v>1060.7460235584074</c:v>
                </c:pt>
                <c:pt idx="216">
                  <c:v>1060.4605732714963</c:v>
                </c:pt>
                <c:pt idx="217">
                  <c:v>1059.932830557382</c:v>
                </c:pt>
                <c:pt idx="218">
                  <c:v>1059.207698467425</c:v>
                </c:pt>
                <c:pt idx="219">
                  <c:v>1058.4469449830169</c:v>
                </c:pt>
                <c:pt idx="220">
                  <c:v>1057.7248374840663</c:v>
                </c:pt>
                <c:pt idx="221">
                  <c:v>1057.0293484086208</c:v>
                </c:pt>
                <c:pt idx="222">
                  <c:v>1056.4969236164868</c:v>
                </c:pt>
                <c:pt idx="223">
                  <c:v>1056.0232235195342</c:v>
                </c:pt>
                <c:pt idx="224">
                  <c:v>1055.4968732511911</c:v>
                </c:pt>
                <c:pt idx="225">
                  <c:v>1054.8507488783048</c:v>
                </c:pt>
                <c:pt idx="226">
                  <c:v>1054.1457143512221</c:v>
                </c:pt>
                <c:pt idx="227">
                  <c:v>1053.4071529594321</c:v>
                </c:pt>
                <c:pt idx="228">
                  <c:v>1052.7433179254906</c:v>
                </c:pt>
                <c:pt idx="229">
                  <c:v>1052.2891035748589</c:v>
                </c:pt>
                <c:pt idx="230">
                  <c:v>1052.0372990237026</c:v>
                </c:pt>
                <c:pt idx="231">
                  <c:v>1052.1359221548059</c:v>
                </c:pt>
                <c:pt idx="232">
                  <c:v>1052.5117882056827</c:v>
                </c:pt>
                <c:pt idx="233">
                  <c:v>1052.9215760540151</c:v>
                </c:pt>
                <c:pt idx="234">
                  <c:v>1053.5488181251476</c:v>
                </c:pt>
                <c:pt idx="235">
                  <c:v>1054.3568480681763</c:v>
                </c:pt>
                <c:pt idx="236">
                  <c:v>1055.3979757245677</c:v>
                </c:pt>
                <c:pt idx="237">
                  <c:v>1056.5996132552857</c:v>
                </c:pt>
                <c:pt idx="238">
                  <c:v>1057.9262897015187</c:v>
                </c:pt>
                <c:pt idx="239">
                  <c:v>1059.3507930883459</c:v>
                </c:pt>
                <c:pt idx="240">
                  <c:v>1060.7116648373192</c:v>
                </c:pt>
                <c:pt idx="241">
                  <c:v>1062.0243488873737</c:v>
                </c:pt>
                <c:pt idx="242">
                  <c:v>1063.1916891493229</c:v>
                </c:pt>
                <c:pt idx="243">
                  <c:v>1064.3200646446533</c:v>
                </c:pt>
                <c:pt idx="244">
                  <c:v>1065.5621412935816</c:v>
                </c:pt>
                <c:pt idx="245">
                  <c:v>1066.8192140105775</c:v>
                </c:pt>
                <c:pt idx="246">
                  <c:v>1068.0277066622757</c:v>
                </c:pt>
                <c:pt idx="247">
                  <c:v>1069.1324518126437</c:v>
                </c:pt>
                <c:pt idx="248">
                  <c:v>1070.181333969982</c:v>
                </c:pt>
                <c:pt idx="249">
                  <c:v>1071.1870553470931</c:v>
                </c:pt>
                <c:pt idx="250">
                  <c:v>1072.1575165687357</c:v>
                </c:pt>
                <c:pt idx="251">
                  <c:v>1072.9879222257669</c:v>
                </c:pt>
                <c:pt idx="252">
                  <c:v>1073.6326993534453</c:v>
                </c:pt>
                <c:pt idx="253">
                  <c:v>1074.0639248848993</c:v>
                </c:pt>
                <c:pt idx="254">
                  <c:v>1074.2340994606382</c:v>
                </c:pt>
                <c:pt idx="255">
                  <c:v>1074.1230079070476</c:v>
                </c:pt>
                <c:pt idx="256">
                  <c:v>1073.7558891569488</c:v>
                </c:pt>
                <c:pt idx="257">
                  <c:v>1073.3599706445179</c:v>
                </c:pt>
                <c:pt idx="258">
                  <c:v>1072.9295269914951</c:v>
                </c:pt>
                <c:pt idx="259">
                  <c:v>1072.3498079584767</c:v>
                </c:pt>
                <c:pt idx="260">
                  <c:v>1071.6912723435885</c:v>
                </c:pt>
                <c:pt idx="261">
                  <c:v>1070.9664862267616</c:v>
                </c:pt>
                <c:pt idx="262">
                  <c:v>1070.2894641118507</c:v>
                </c:pt>
                <c:pt idx="263">
                  <c:v>1069.7527289999634</c:v>
                </c:pt>
                <c:pt idx="264">
                  <c:v>1069.3149124208069</c:v>
                </c:pt>
                <c:pt idx="265">
                  <c:v>1069.0559236334332</c:v>
                </c:pt>
                <c:pt idx="266">
                  <c:v>1068.8988595866574</c:v>
                </c:pt>
                <c:pt idx="267">
                  <c:v>1068.8022637248675</c:v>
                </c:pt>
                <c:pt idx="268">
                  <c:v>1068.7260188452465</c:v>
                </c:pt>
                <c:pt idx="269">
                  <c:v>1068.6055747417672</c:v>
                </c:pt>
                <c:pt idx="270">
                  <c:v>1068.5338264928284</c:v>
                </c:pt>
                <c:pt idx="271">
                  <c:v>1068.454147597372</c:v>
                </c:pt>
                <c:pt idx="272">
                  <c:v>1068.3105650285345</c:v>
                </c:pt>
                <c:pt idx="273">
                  <c:v>1068.2888895562194</c:v>
                </c:pt>
                <c:pt idx="274">
                  <c:v>1068.1942842023482</c:v>
                </c:pt>
                <c:pt idx="275">
                  <c:v>1067.9861338107887</c:v>
                </c:pt>
                <c:pt idx="276">
                  <c:v>1067.6129453390326</c:v>
                </c:pt>
                <c:pt idx="277">
                  <c:v>1067.1916263342137</c:v>
                </c:pt>
                <c:pt idx="278">
                  <c:v>1066.6939824448552</c:v>
                </c:pt>
                <c:pt idx="279">
                  <c:v>1066.0886070098468</c:v>
                </c:pt>
                <c:pt idx="280">
                  <c:v>1065.4404785323823</c:v>
                </c:pt>
                <c:pt idx="281">
                  <c:v>1064.7861323982429</c:v>
                </c:pt>
                <c:pt idx="282">
                  <c:v>1064.1839757069718</c:v>
                </c:pt>
                <c:pt idx="283">
                  <c:v>1063.7151919793671</c:v>
                </c:pt>
                <c:pt idx="284">
                  <c:v>1063.2434174216648</c:v>
                </c:pt>
                <c:pt idx="285">
                  <c:v>1062.8045223064626</c:v>
                </c:pt>
                <c:pt idx="286">
                  <c:v>1062.4897217442829</c:v>
                </c:pt>
                <c:pt idx="287">
                  <c:v>1062.3626553378499</c:v>
                </c:pt>
                <c:pt idx="288">
                  <c:v>1062.2512638828537</c:v>
                </c:pt>
                <c:pt idx="289">
                  <c:v>1062.1919303541943</c:v>
                </c:pt>
                <c:pt idx="290">
                  <c:v>1062.284315205131</c:v>
                </c:pt>
                <c:pt idx="291">
                  <c:v>1062.50403338763</c:v>
                </c:pt>
                <c:pt idx="292">
                  <c:v>1062.8010133382611</c:v>
                </c:pt>
                <c:pt idx="293">
                  <c:v>1063.1926441857136</c:v>
                </c:pt>
                <c:pt idx="294">
                  <c:v>1063.6110687195435</c:v>
                </c:pt>
                <c:pt idx="295">
                  <c:v>1064.0621416444644</c:v>
                </c:pt>
                <c:pt idx="296">
                  <c:v>1064.618555996426</c:v>
                </c:pt>
                <c:pt idx="297">
                  <c:v>1065.2151102337266</c:v>
                </c:pt>
                <c:pt idx="298">
                  <c:v>1065.7389291369</c:v>
                </c:pt>
                <c:pt idx="299">
                  <c:v>1066.3825169635143</c:v>
                </c:pt>
                <c:pt idx="300">
                  <c:v>1067.1988176863294</c:v>
                </c:pt>
                <c:pt idx="301">
                  <c:v>1068.0976615241159</c:v>
                </c:pt>
                <c:pt idx="302">
                  <c:v>1069.0649764280531</c:v>
                </c:pt>
                <c:pt idx="303">
                  <c:v>1070.3247141757668</c:v>
                </c:pt>
                <c:pt idx="304">
                  <c:v>1071.6557178649434</c:v>
                </c:pt>
                <c:pt idx="305">
                  <c:v>1073.0358009158604</c:v>
                </c:pt>
                <c:pt idx="306">
                  <c:v>1074.3406036842614</c:v>
                </c:pt>
                <c:pt idx="307">
                  <c:v>1075.5116213997155</c:v>
                </c:pt>
                <c:pt idx="308">
                  <c:v>1076.6119171898206</c:v>
                </c:pt>
                <c:pt idx="309">
                  <c:v>1077.6632090652884</c:v>
                </c:pt>
                <c:pt idx="310">
                  <c:v>1078.7820094546291</c:v>
                </c:pt>
                <c:pt idx="311">
                  <c:v>1079.7718086205978</c:v>
                </c:pt>
                <c:pt idx="312">
                  <c:v>1080.5969303209313</c:v>
                </c:pt>
                <c:pt idx="313">
                  <c:v>1081.3342353281209</c:v>
                </c:pt>
                <c:pt idx="314">
                  <c:v>1081.7254193774625</c:v>
                </c:pt>
                <c:pt idx="315">
                  <c:v>1082.188274919625</c:v>
                </c:pt>
                <c:pt idx="316">
                  <c:v>1082.7454544951304</c:v>
                </c:pt>
                <c:pt idx="317">
                  <c:v>1083.3340991411872</c:v>
                </c:pt>
                <c:pt idx="318">
                  <c:v>1084.2553583731858</c:v>
                </c:pt>
                <c:pt idx="319">
                  <c:v>1085.237958925215</c:v>
                </c:pt>
                <c:pt idx="320">
                  <c:v>1086.1795208519361</c:v>
                </c:pt>
                <c:pt idx="321">
                  <c:v>1087.0138478315614</c:v>
                </c:pt>
                <c:pt idx="322">
                  <c:v>1087.8813886615462</c:v>
                </c:pt>
                <c:pt idx="323">
                  <c:v>1088.8279218226389</c:v>
                </c:pt>
                <c:pt idx="324">
                  <c:v>1089.8766304859762</c:v>
                </c:pt>
                <c:pt idx="325">
                  <c:v>1091.0496844605207</c:v>
                </c:pt>
                <c:pt idx="326">
                  <c:v>1092.1986543538815</c:v>
                </c:pt>
                <c:pt idx="327">
                  <c:v>1093.260645067644</c:v>
                </c:pt>
                <c:pt idx="328">
                  <c:v>1094.4351741607227</c:v>
                </c:pt>
                <c:pt idx="329">
                  <c:v>1095.3417989410161</c:v>
                </c:pt>
                <c:pt idx="330">
                  <c:v>1096.2893347338788</c:v>
                </c:pt>
                <c:pt idx="331">
                  <c:v>1097.3178146189214</c:v>
                </c:pt>
                <c:pt idx="332">
                  <c:v>1098.3233956201721</c:v>
                </c:pt>
                <c:pt idx="333">
                  <c:v>1099.2130346572962</c:v>
                </c:pt>
                <c:pt idx="334">
                  <c:v>1100.0038218490292</c:v>
                </c:pt>
                <c:pt idx="335">
                  <c:v>1100.6695099235187</c:v>
                </c:pt>
                <c:pt idx="336">
                  <c:v>1101.1589504541064</c:v>
                </c:pt>
                <c:pt idx="337">
                  <c:v>1101.4713481121753</c:v>
                </c:pt>
                <c:pt idx="338">
                  <c:v>1101.6701645244427</c:v>
                </c:pt>
                <c:pt idx="339">
                  <c:v>1101.7048259273759</c:v>
                </c:pt>
                <c:pt idx="340">
                  <c:v>1101.8783631161275</c:v>
                </c:pt>
                <c:pt idx="341">
                  <c:v>1102.0865863663794</c:v>
                </c:pt>
                <c:pt idx="342">
                  <c:v>1102.2914842956534</c:v>
                </c:pt>
                <c:pt idx="343">
                  <c:v>1102.4661440421312</c:v>
                </c:pt>
                <c:pt idx="344">
                  <c:v>1102.7509883014147</c:v>
                </c:pt>
                <c:pt idx="345">
                  <c:v>1103.0853003954637</c:v>
                </c:pt>
                <c:pt idx="346">
                  <c:v>1103.4094908970515</c:v>
                </c:pt>
                <c:pt idx="347">
                  <c:v>1103.7340448042212</c:v>
                </c:pt>
                <c:pt idx="348">
                  <c:v>1103.9581847644756</c:v>
                </c:pt>
                <c:pt idx="349">
                  <c:v>1104.121235487801</c:v>
                </c:pt>
                <c:pt idx="350">
                  <c:v>1104.2570987256315</c:v>
                </c:pt>
                <c:pt idx="351">
                  <c:v>1104.1916058940808</c:v>
                </c:pt>
                <c:pt idx="352">
                  <c:v>1103.9609085162117</c:v>
                </c:pt>
                <c:pt idx="353">
                  <c:v>1103.6741878747887</c:v>
                </c:pt>
                <c:pt idx="354">
                  <c:v>1103.3555124158554</c:v>
                </c:pt>
                <c:pt idx="355">
                  <c:v>1102.9619723272224</c:v>
                </c:pt>
                <c:pt idx="356">
                  <c:v>1102.5243336252677</c:v>
                </c:pt>
                <c:pt idx="357">
                  <c:v>1102.1021565926919</c:v>
                </c:pt>
                <c:pt idx="358">
                  <c:v>1101.6829861874537</c:v>
                </c:pt>
                <c:pt idx="359">
                  <c:v>1101.2879224607511</c:v>
                </c:pt>
                <c:pt idx="360">
                  <c:v>1100.9003286651075</c:v>
                </c:pt>
                <c:pt idx="361">
                  <c:v>1100.4867003867457</c:v>
                </c:pt>
                <c:pt idx="362">
                  <c:v>1100.027479586686</c:v>
                </c:pt>
                <c:pt idx="363">
                  <c:v>1099.5508472288259</c:v>
                </c:pt>
                <c:pt idx="364">
                  <c:v>1099.1299055946738</c:v>
                </c:pt>
                <c:pt idx="365">
                  <c:v>1098.7281750462594</c:v>
                </c:pt>
                <c:pt idx="366">
                  <c:v>1098.3128687280177</c:v>
                </c:pt>
                <c:pt idx="367">
                  <c:v>1097.9872853124275</c:v>
                </c:pt>
                <c:pt idx="368">
                  <c:v>1097.746208456643</c:v>
                </c:pt>
                <c:pt idx="369">
                  <c:v>1097.5893389215983</c:v>
                </c:pt>
                <c:pt idx="370">
                  <c:v>1097.603321990189</c:v>
                </c:pt>
                <c:pt idx="371">
                  <c:v>1097.7420071040106</c:v>
                </c:pt>
                <c:pt idx="372">
                  <c:v>1098.0113296068414</c:v>
                </c:pt>
                <c:pt idx="373">
                  <c:v>1098.4613130464606</c:v>
                </c:pt>
                <c:pt idx="374">
                  <c:v>1099.1026097208153</c:v>
                </c:pt>
                <c:pt idx="375">
                  <c:v>1099.9410530192558</c:v>
                </c:pt>
                <c:pt idx="376">
                  <c:v>1100.9631743454754</c:v>
                </c:pt>
                <c:pt idx="377">
                  <c:v>1102.0163183399482</c:v>
                </c:pt>
                <c:pt idx="378">
                  <c:v>1103.0512400773689</c:v>
                </c:pt>
                <c:pt idx="379">
                  <c:v>1104.0923099207814</c:v>
                </c:pt>
                <c:pt idx="380">
                  <c:v>1105.1449704230643</c:v>
                </c:pt>
                <c:pt idx="381">
                  <c:v>1106.1881042018724</c:v>
                </c:pt>
                <c:pt idx="382">
                  <c:v>1107.3000344132226</c:v>
                </c:pt>
                <c:pt idx="383">
                  <c:v>1108.3055731460581</c:v>
                </c:pt>
                <c:pt idx="384">
                  <c:v>1109.1669320471078</c:v>
                </c:pt>
                <c:pt idx="385">
                  <c:v>1109.8954814356177</c:v>
                </c:pt>
                <c:pt idx="386">
                  <c:v>1110.4030467083433</c:v>
                </c:pt>
                <c:pt idx="387">
                  <c:v>1110.7136770582836</c:v>
                </c:pt>
                <c:pt idx="388">
                  <c:v>1110.992814332875</c:v>
                </c:pt>
                <c:pt idx="389">
                  <c:v>1111.2060795058508</c:v>
                </c:pt>
                <c:pt idx="390">
                  <c:v>1111.2552174440229</c:v>
                </c:pt>
                <c:pt idx="391">
                  <c:v>1111.1865111715633</c:v>
                </c:pt>
                <c:pt idx="392">
                  <c:v>1110.9364391428271</c:v>
                </c:pt>
                <c:pt idx="393">
                  <c:v>1110.5250413424765</c:v>
                </c:pt>
                <c:pt idx="394">
                  <c:v>1110.1410898839765</c:v>
                </c:pt>
                <c:pt idx="395">
                  <c:v>1109.7698506858831</c:v>
                </c:pt>
                <c:pt idx="396">
                  <c:v>1109.368861301572</c:v>
                </c:pt>
                <c:pt idx="397">
                  <c:v>1108.9305673847948</c:v>
                </c:pt>
                <c:pt idx="398">
                  <c:v>1108.4574312442164</c:v>
                </c:pt>
                <c:pt idx="399">
                  <c:v>1107.9724463874302</c:v>
                </c:pt>
                <c:pt idx="400">
                  <c:v>1107.4687388754314</c:v>
                </c:pt>
                <c:pt idx="401">
                  <c:v>1107.0065359858841</c:v>
                </c:pt>
                <c:pt idx="402">
                  <c:v>1106.5791008743802</c:v>
                </c:pt>
                <c:pt idx="403">
                  <c:v>1106.2190220189129</c:v>
                </c:pt>
                <c:pt idx="404">
                  <c:v>1105.8602133455436</c:v>
                </c:pt>
                <c:pt idx="405">
                  <c:v>1105.4837380957272</c:v>
                </c:pt>
                <c:pt idx="406">
                  <c:v>1105.0693383671007</c:v>
                </c:pt>
                <c:pt idx="407">
                  <c:v>1104.621983351487</c:v>
                </c:pt>
                <c:pt idx="408">
                  <c:v>1104.1351356277494</c:v>
                </c:pt>
                <c:pt idx="409">
                  <c:v>1103.6518290680103</c:v>
                </c:pt>
                <c:pt idx="410">
                  <c:v>1103.1746134916941</c:v>
                </c:pt>
                <c:pt idx="411">
                  <c:v>1102.7562790044633</c:v>
                </c:pt>
                <c:pt idx="412">
                  <c:v>1102.39773056644</c:v>
                </c:pt>
                <c:pt idx="413">
                  <c:v>1102.0952580691091</c:v>
                </c:pt>
                <c:pt idx="414">
                  <c:v>1101.7816675423114</c:v>
                </c:pt>
                <c:pt idx="415">
                  <c:v>1101.4789961288986</c:v>
                </c:pt>
                <c:pt idx="416">
                  <c:v>1101.2440916614162</c:v>
                </c:pt>
                <c:pt idx="417">
                  <c:v>1101.0883268675507</c:v>
                </c:pt>
                <c:pt idx="418">
                  <c:v>1100.996826662187</c:v>
                </c:pt>
                <c:pt idx="419">
                  <c:v>1100.9669800392612</c:v>
                </c:pt>
                <c:pt idx="420">
                  <c:v>1101.0123655579509</c:v>
                </c:pt>
                <c:pt idx="421">
                  <c:v>1101.0630680018958</c:v>
                </c:pt>
                <c:pt idx="422">
                  <c:v>1101.0500932664306</c:v>
                </c:pt>
                <c:pt idx="423">
                  <c:v>1100.9619390172809</c:v>
                </c:pt>
                <c:pt idx="424">
                  <c:v>1100.7540313137606</c:v>
                </c:pt>
                <c:pt idx="425">
                  <c:v>1100.4796060245924</c:v>
                </c:pt>
                <c:pt idx="426">
                  <c:v>1100.1750064799021</c:v>
                </c:pt>
                <c:pt idx="427">
                  <c:v>1099.8015217430377</c:v>
                </c:pt>
                <c:pt idx="428">
                  <c:v>1099.3814622589457</c:v>
                </c:pt>
                <c:pt idx="429">
                  <c:v>1098.9070429905505</c:v>
                </c:pt>
                <c:pt idx="430">
                  <c:v>1098.4190987582267</c:v>
                </c:pt>
                <c:pt idx="431">
                  <c:v>1097.8833562291695</c:v>
                </c:pt>
                <c:pt idx="432">
                  <c:v>1097.3164441352033</c:v>
                </c:pt>
                <c:pt idx="433">
                  <c:v>1096.7697449736074</c:v>
                </c:pt>
                <c:pt idx="434">
                  <c:v>1096.2485179354769</c:v>
                </c:pt>
                <c:pt idx="435">
                  <c:v>1095.8017304064815</c:v>
                </c:pt>
                <c:pt idx="436">
                  <c:v>1095.4559116073926</c:v>
                </c:pt>
                <c:pt idx="437">
                  <c:v>1095.2078877095721</c:v>
                </c:pt>
                <c:pt idx="438">
                  <c:v>1095.0399207525777</c:v>
                </c:pt>
                <c:pt idx="439">
                  <c:v>1094.9085034753207</c:v>
                </c:pt>
                <c:pt idx="440">
                  <c:v>1094.8904436079551</c:v>
                </c:pt>
                <c:pt idx="441">
                  <c:v>1094.9004968797406</c:v>
                </c:pt>
                <c:pt idx="442">
                  <c:v>1094.9205273822838</c:v>
                </c:pt>
                <c:pt idx="443">
                  <c:v>1094.9834221998499</c:v>
                </c:pt>
                <c:pt idx="444">
                  <c:v>1095.0798427073232</c:v>
                </c:pt>
                <c:pt idx="445">
                  <c:v>1095.2217070617919</c:v>
                </c:pt>
                <c:pt idx="446">
                  <c:v>1095.4222055112757</c:v>
                </c:pt>
                <c:pt idx="447">
                  <c:v>1095.6528520361694</c:v>
                </c:pt>
                <c:pt idx="448">
                  <c:v>1095.835627229591</c:v>
                </c:pt>
                <c:pt idx="449">
                  <c:v>1095.9809607087768</c:v>
                </c:pt>
                <c:pt idx="450">
                  <c:v>1096.1151175005291</c:v>
                </c:pt>
                <c:pt idx="451">
                  <c:v>1096.2409230037385</c:v>
                </c:pt>
                <c:pt idx="452">
                  <c:v>1096.4398232726242</c:v>
                </c:pt>
                <c:pt idx="453">
                  <c:v>1096.6709939610855</c:v>
                </c:pt>
                <c:pt idx="454">
                  <c:v>1096.9265386001907</c:v>
                </c:pt>
                <c:pt idx="455">
                  <c:v>1097.2493176413541</c:v>
                </c:pt>
                <c:pt idx="456">
                  <c:v>1097.629556313934</c:v>
                </c:pt>
                <c:pt idx="457">
                  <c:v>1097.9852734761707</c:v>
                </c:pt>
                <c:pt idx="458">
                  <c:v>1098.2747545906138</c:v>
                </c:pt>
                <c:pt idx="459">
                  <c:v>1098.5283017840625</c:v>
                </c:pt>
                <c:pt idx="460">
                  <c:v>1098.7754190986218</c:v>
                </c:pt>
                <c:pt idx="461">
                  <c:v>1099.10173397365</c:v>
                </c:pt>
                <c:pt idx="462">
                  <c:v>1099.6428473104525</c:v>
                </c:pt>
                <c:pt idx="463">
                  <c:v>1100.1756544228467</c:v>
                </c:pt>
                <c:pt idx="464">
                  <c:v>1100.6621205077868</c:v>
                </c:pt>
                <c:pt idx="465">
                  <c:v>1101.0806082363895</c:v>
                </c:pt>
                <c:pt idx="466">
                  <c:v>1101.4026305008358</c:v>
                </c:pt>
                <c:pt idx="467">
                  <c:v>1101.6259313564353</c:v>
                </c:pt>
                <c:pt idx="468">
                  <c:v>1101.8384252890462</c:v>
                </c:pt>
                <c:pt idx="469">
                  <c:v>1102.0522022424259</c:v>
                </c:pt>
                <c:pt idx="470">
                  <c:v>1102.251068707865</c:v>
                </c:pt>
                <c:pt idx="471">
                  <c:v>1102.4151114430094</c:v>
                </c:pt>
                <c:pt idx="472">
                  <c:v>1102.4581323411985</c:v>
                </c:pt>
                <c:pt idx="473">
                  <c:v>1102.1910992366916</c:v>
                </c:pt>
                <c:pt idx="474">
                  <c:v>1101.8243744904973</c:v>
                </c:pt>
                <c:pt idx="475">
                  <c:v>1101.4386495393835</c:v>
                </c:pt>
                <c:pt idx="476">
                  <c:v>1101.0704257645114</c:v>
                </c:pt>
                <c:pt idx="477">
                  <c:v>1100.7041104709397</c:v>
                </c:pt>
                <c:pt idx="478">
                  <c:v>1100.3197511292326</c:v>
                </c:pt>
                <c:pt idx="479">
                  <c:v>1099.8953431552472</c:v>
                </c:pt>
                <c:pt idx="480">
                  <c:v>1099.4651936307173</c:v>
                </c:pt>
                <c:pt idx="481">
                  <c:v>1099.0372291171948</c:v>
                </c:pt>
                <c:pt idx="482">
                  <c:v>1098.643507214133</c:v>
                </c:pt>
                <c:pt idx="483">
                  <c:v>1098.2930874156264</c:v>
                </c:pt>
                <c:pt idx="484">
                  <c:v>1097.9630458595977</c:v>
                </c:pt>
                <c:pt idx="485">
                  <c:v>1097.6436463251632</c:v>
                </c:pt>
                <c:pt idx="486">
                  <c:v>1097.3861253719353</c:v>
                </c:pt>
                <c:pt idx="487">
                  <c:v>1097.1857000519472</c:v>
                </c:pt>
                <c:pt idx="488">
                  <c:v>1097.0250977640878</c:v>
                </c:pt>
                <c:pt idx="489">
                  <c:v>1096.928883119743</c:v>
                </c:pt>
                <c:pt idx="490">
                  <c:v>1096.8269485812939</c:v>
                </c:pt>
                <c:pt idx="491">
                  <c:v>1096.7247042585598</c:v>
                </c:pt>
                <c:pt idx="492">
                  <c:v>1096.6180700913364</c:v>
                </c:pt>
                <c:pt idx="493">
                  <c:v>1096.4639379035182</c:v>
                </c:pt>
                <c:pt idx="494">
                  <c:v>1096.2790982307918</c:v>
                </c:pt>
                <c:pt idx="495">
                  <c:v>1096.1003712559659</c:v>
                </c:pt>
                <c:pt idx="496">
                  <c:v>1095.9317539562187</c:v>
                </c:pt>
                <c:pt idx="497">
                  <c:v>1095.7348096081348</c:v>
                </c:pt>
                <c:pt idx="498">
                  <c:v>1095.5035836061177</c:v>
                </c:pt>
                <c:pt idx="499">
                  <c:v>1095.2193381226969</c:v>
                </c:pt>
                <c:pt idx="500">
                  <c:v>1094.8697512381475</c:v>
                </c:pt>
                <c:pt idx="501">
                  <c:v>1094.5219848067504</c:v>
                </c:pt>
                <c:pt idx="502">
                  <c:v>1094.1628766080817</c:v>
                </c:pt>
                <c:pt idx="503">
                  <c:v>1093.8039759151632</c:v>
                </c:pt>
                <c:pt idx="504">
                  <c:v>1093.4994283351441</c:v>
                </c:pt>
                <c:pt idx="505">
                  <c:v>1093.2713913050766</c:v>
                </c:pt>
                <c:pt idx="506">
                  <c:v>1093.0883398591236</c:v>
                </c:pt>
                <c:pt idx="507">
                  <c:v>1092.926452172771</c:v>
                </c:pt>
                <c:pt idx="508">
                  <c:v>1092.7967012334498</c:v>
                </c:pt>
                <c:pt idx="509">
                  <c:v>1092.7563127597366</c:v>
                </c:pt>
                <c:pt idx="510">
                  <c:v>1092.8187263906666</c:v>
                </c:pt>
                <c:pt idx="511">
                  <c:v>1092.9596351990442</c:v>
                </c:pt>
                <c:pt idx="512">
                  <c:v>1093.1648876716865</c:v>
                </c:pt>
                <c:pt idx="513">
                  <c:v>1093.3691398614696</c:v>
                </c:pt>
                <c:pt idx="514">
                  <c:v>1093.5961393212499</c:v>
                </c:pt>
                <c:pt idx="515">
                  <c:v>1093.8429185738833</c:v>
                </c:pt>
                <c:pt idx="516">
                  <c:v>1094.0915226089016</c:v>
                </c:pt>
                <c:pt idx="517">
                  <c:v>1094.3484741300829</c:v>
                </c:pt>
                <c:pt idx="518">
                  <c:v>1094.6293098785713</c:v>
                </c:pt>
                <c:pt idx="519">
                  <c:v>1094.9569408472153</c:v>
                </c:pt>
                <c:pt idx="520">
                  <c:v>1095.2041083870747</c:v>
                </c:pt>
                <c:pt idx="521">
                  <c:v>1095.3701677234988</c:v>
                </c:pt>
                <c:pt idx="522">
                  <c:v>1095.4614539395648</c:v>
                </c:pt>
                <c:pt idx="523">
                  <c:v>1095.5843259305593</c:v>
                </c:pt>
                <c:pt idx="524">
                  <c:v>1095.7842685270459</c:v>
                </c:pt>
                <c:pt idx="525">
                  <c:v>1096.1410306409607</c:v>
                </c:pt>
                <c:pt idx="526">
                  <c:v>1096.455917200823</c:v>
                </c:pt>
                <c:pt idx="527">
                  <c:v>1096.6871692273785</c:v>
                </c:pt>
                <c:pt idx="528">
                  <c:v>1096.8925996287396</c:v>
                </c:pt>
                <c:pt idx="529">
                  <c:v>1097.0571319317423</c:v>
                </c:pt>
                <c:pt idx="530">
                  <c:v>1097.1717187872789</c:v>
                </c:pt>
                <c:pt idx="531">
                  <c:v>1097.3120352247322</c:v>
                </c:pt>
                <c:pt idx="532">
                  <c:v>1097.4884579622999</c:v>
                </c:pt>
                <c:pt idx="533">
                  <c:v>1097.7042971203448</c:v>
                </c:pt>
                <c:pt idx="534">
                  <c:v>1097.8530169772291</c:v>
                </c:pt>
                <c:pt idx="535">
                  <c:v>1097.9262409009646</c:v>
                </c:pt>
                <c:pt idx="536">
                  <c:v>1097.9479710281501</c:v>
                </c:pt>
                <c:pt idx="537">
                  <c:v>1098.0276259204345</c:v>
                </c:pt>
                <c:pt idx="538">
                  <c:v>1098.1743867240964</c:v>
                </c:pt>
                <c:pt idx="539">
                  <c:v>1098.3194344759336</c:v>
                </c:pt>
                <c:pt idx="540">
                  <c:v>1098.5082996936305</c:v>
                </c:pt>
                <c:pt idx="541">
                  <c:v>1098.7115610219153</c:v>
                </c:pt>
                <c:pt idx="542">
                  <c:v>1098.8733890537949</c:v>
                </c:pt>
                <c:pt idx="543">
                  <c:v>1098.9807909134081</c:v>
                </c:pt>
                <c:pt idx="544">
                  <c:v>1099.0480148601814</c:v>
                </c:pt>
                <c:pt idx="545">
                  <c:v>1099.1169957513282</c:v>
                </c:pt>
                <c:pt idx="546">
                  <c:v>1099.2325237577822</c:v>
                </c:pt>
                <c:pt idx="547">
                  <c:v>1099.3068118804038</c:v>
                </c:pt>
                <c:pt idx="548">
                  <c:v>1099.4107330752374</c:v>
                </c:pt>
                <c:pt idx="549">
                  <c:v>1099.5251199203578</c:v>
                </c:pt>
                <c:pt idx="550">
                  <c:v>1099.6471041445982</c:v>
                </c:pt>
                <c:pt idx="551">
                  <c:v>1099.7714998337392</c:v>
                </c:pt>
                <c:pt idx="552">
                  <c:v>1099.8956741836651</c:v>
                </c:pt>
                <c:pt idx="553">
                  <c:v>1100.0929361002895</c:v>
                </c:pt>
                <c:pt idx="554">
                  <c:v>1100.4409447819862</c:v>
                </c:pt>
                <c:pt idx="555">
                  <c:v>1100.9431136297655</c:v>
                </c:pt>
                <c:pt idx="556">
                  <c:v>1101.5508467161546</c:v>
                </c:pt>
                <c:pt idx="557">
                  <c:v>1102.1353992939135</c:v>
                </c:pt>
                <c:pt idx="558">
                  <c:v>1102.62355476824</c:v>
                </c:pt>
                <c:pt idx="559">
                  <c:v>1103.0092439916004</c:v>
                </c:pt>
                <c:pt idx="560">
                  <c:v>1103.4071410811569</c:v>
                </c:pt>
                <c:pt idx="561">
                  <c:v>1103.8564993337989</c:v>
                </c:pt>
                <c:pt idx="562">
                  <c:v>1104.284693452418</c:v>
                </c:pt>
                <c:pt idx="563">
                  <c:v>1104.6810672225331</c:v>
                </c:pt>
                <c:pt idx="564">
                  <c:v>1105.1032377581005</c:v>
                </c:pt>
                <c:pt idx="565">
                  <c:v>1105.3938647022715</c:v>
                </c:pt>
                <c:pt idx="566">
                  <c:v>1105.5877553802827</c:v>
                </c:pt>
                <c:pt idx="567">
                  <c:v>1105.6882354605373</c:v>
                </c:pt>
                <c:pt idx="568">
                  <c:v>1105.7807988842549</c:v>
                </c:pt>
                <c:pt idx="569">
                  <c:v>1106.0721403250468</c:v>
                </c:pt>
                <c:pt idx="570">
                  <c:v>1106.4077637328</c:v>
                </c:pt>
                <c:pt idx="571">
                  <c:v>1106.7521793609535</c:v>
                </c:pt>
                <c:pt idx="572">
                  <c:v>1107.1221795098795</c:v>
                </c:pt>
                <c:pt idx="573">
                  <c:v>1107.6966706506503</c:v>
                </c:pt>
                <c:pt idx="574">
                  <c:v>1108.2984020822821</c:v>
                </c:pt>
                <c:pt idx="575">
                  <c:v>1108.8123653331213</c:v>
                </c:pt>
                <c:pt idx="576">
                  <c:v>1109.3327735335336</c:v>
                </c:pt>
                <c:pt idx="577">
                  <c:v>1109.8358517007082</c:v>
                </c:pt>
                <c:pt idx="578">
                  <c:v>1110.2755273950493</c:v>
                </c:pt>
                <c:pt idx="579">
                  <c:v>1110.7103539545196</c:v>
                </c:pt>
                <c:pt idx="580">
                  <c:v>1111.0201326845072</c:v>
                </c:pt>
                <c:pt idx="581">
                  <c:v>1111.2984390317708</c:v>
                </c:pt>
                <c:pt idx="582">
                  <c:v>1111.5132630632577</c:v>
                </c:pt>
                <c:pt idx="583">
                  <c:v>1111.6235586325411</c:v>
                </c:pt>
                <c:pt idx="584">
                  <c:v>1111.5022560790599</c:v>
                </c:pt>
                <c:pt idx="585">
                  <c:v>1111.3099822661666</c:v>
                </c:pt>
                <c:pt idx="586">
                  <c:v>1111.1000355542342</c:v>
                </c:pt>
                <c:pt idx="587">
                  <c:v>1110.8696197942172</c:v>
                </c:pt>
                <c:pt idx="588">
                  <c:v>1110.5978589747713</c:v>
                </c:pt>
                <c:pt idx="589">
                  <c:v>1110.3593822084733</c:v>
                </c:pt>
                <c:pt idx="590">
                  <c:v>1110.0950514232254</c:v>
                </c:pt>
                <c:pt idx="591">
                  <c:v>1109.7776644718799</c:v>
                </c:pt>
                <c:pt idx="592">
                  <c:v>1109.4661958324707</c:v>
                </c:pt>
                <c:pt idx="593">
                  <c:v>1109.1460369310728</c:v>
                </c:pt>
                <c:pt idx="594">
                  <c:v>1108.8426030514054</c:v>
                </c:pt>
                <c:pt idx="595">
                  <c:v>1108.5916432349015</c:v>
                </c:pt>
                <c:pt idx="596">
                  <c:v>1108.4254098322183</c:v>
                </c:pt>
                <c:pt idx="597">
                  <c:v>1108.3604262276249</c:v>
                </c:pt>
                <c:pt idx="598">
                  <c:v>1108.3552865971453</c:v>
                </c:pt>
                <c:pt idx="599">
                  <c:v>1108.4244537546119</c:v>
                </c:pt>
                <c:pt idx="600">
                  <c:v>1108.5090072276346</c:v>
                </c:pt>
                <c:pt idx="601">
                  <c:v>1108.6403409708494</c:v>
                </c:pt>
                <c:pt idx="602">
                  <c:v>1108.8933478559177</c:v>
                </c:pt>
                <c:pt idx="603">
                  <c:v>1109.1723528679258</c:v>
                </c:pt>
                <c:pt idx="604">
                  <c:v>1109.4593372274167</c:v>
                </c:pt>
                <c:pt idx="605">
                  <c:v>1109.7326977929115</c:v>
                </c:pt>
                <c:pt idx="606">
                  <c:v>1109.9705431465511</c:v>
                </c:pt>
                <c:pt idx="607">
                  <c:v>1110.1751200893689</c:v>
                </c:pt>
                <c:pt idx="608">
                  <c:v>1110.2944912244593</c:v>
                </c:pt>
                <c:pt idx="609">
                  <c:v>1110.4197607062642</c:v>
                </c:pt>
                <c:pt idx="610">
                  <c:v>1110.5006540748391</c:v>
                </c:pt>
                <c:pt idx="611">
                  <c:v>1110.5533749180975</c:v>
                </c:pt>
                <c:pt idx="612">
                  <c:v>1110.5546487123261</c:v>
                </c:pt>
                <c:pt idx="613">
                  <c:v>1110.42518434774</c:v>
                </c:pt>
                <c:pt idx="614">
                  <c:v>1110.2284769050889</c:v>
                </c:pt>
                <c:pt idx="615">
                  <c:v>1110.0219324313846</c:v>
                </c:pt>
                <c:pt idx="616">
                  <c:v>1109.7985665499039</c:v>
                </c:pt>
                <c:pt idx="617">
                  <c:v>1109.5039522373715</c:v>
                </c:pt>
                <c:pt idx="618">
                  <c:v>1109.1788414840864</c:v>
                </c:pt>
                <c:pt idx="619">
                  <c:v>1108.8589694060377</c:v>
                </c:pt>
                <c:pt idx="620">
                  <c:v>1108.4975248082067</c:v>
                </c:pt>
                <c:pt idx="621">
                  <c:v>1108.1326230807904</c:v>
                </c:pt>
                <c:pt idx="622">
                  <c:v>1107.8157008836508</c:v>
                </c:pt>
                <c:pt idx="623">
                  <c:v>1107.5763046186664</c:v>
                </c:pt>
                <c:pt idx="624">
                  <c:v>1107.4380707139433</c:v>
                </c:pt>
                <c:pt idx="625">
                  <c:v>1107.4326505272418</c:v>
                </c:pt>
                <c:pt idx="626">
                  <c:v>1107.5018141615099</c:v>
                </c:pt>
                <c:pt idx="627">
                  <c:v>1107.6113504145478</c:v>
                </c:pt>
                <c:pt idx="628">
                  <c:v>1107.7923822388234</c:v>
                </c:pt>
                <c:pt idx="629">
                  <c:v>1108.00511159148</c:v>
                </c:pt>
                <c:pt idx="630">
                  <c:v>1108.2106664462715</c:v>
                </c:pt>
                <c:pt idx="631">
                  <c:v>1108.3708890002881</c:v>
                </c:pt>
                <c:pt idx="632">
                  <c:v>1108.4956034385164</c:v>
                </c:pt>
                <c:pt idx="633">
                  <c:v>1108.5865786144013</c:v>
                </c:pt>
                <c:pt idx="634">
                  <c:v>1108.6334545066761</c:v>
                </c:pt>
                <c:pt idx="635">
                  <c:v>1108.595687274006</c:v>
                </c:pt>
                <c:pt idx="636">
                  <c:v>1108.46093846505</c:v>
                </c:pt>
                <c:pt idx="637">
                  <c:v>1108.2728386387416</c:v>
                </c:pt>
                <c:pt idx="638">
                  <c:v>1108.1078893543099</c:v>
                </c:pt>
                <c:pt idx="639">
                  <c:v>1107.9649907822295</c:v>
                </c:pt>
                <c:pt idx="640">
                  <c:v>1107.8016218420275</c:v>
                </c:pt>
                <c:pt idx="641">
                  <c:v>1107.6441170084222</c:v>
                </c:pt>
                <c:pt idx="642">
                  <c:v>1107.5331569119994</c:v>
                </c:pt>
                <c:pt idx="643">
                  <c:v>1107.4532641534972</c:v>
                </c:pt>
                <c:pt idx="644">
                  <c:v>1107.3571929966733</c:v>
                </c:pt>
                <c:pt idx="645">
                  <c:v>1107.2619688352793</c:v>
                </c:pt>
                <c:pt idx="646">
                  <c:v>1107.1865908874113</c:v>
                </c:pt>
                <c:pt idx="647">
                  <c:v>1107.0836566568632</c:v>
                </c:pt>
                <c:pt idx="648">
                  <c:v>1106.9539636758809</c:v>
                </c:pt>
                <c:pt idx="649">
                  <c:v>1106.7557161673496</c:v>
                </c:pt>
                <c:pt idx="650">
                  <c:v>1106.5120491519519</c:v>
                </c:pt>
                <c:pt idx="651">
                  <c:v>1106.2383485527441</c:v>
                </c:pt>
                <c:pt idx="652">
                  <c:v>1105.9275397216325</c:v>
                </c:pt>
                <c:pt idx="653">
                  <c:v>1105.5732826855299</c:v>
                </c:pt>
                <c:pt idx="654">
                  <c:v>1105.1859505938667</c:v>
                </c:pt>
                <c:pt idx="655">
                  <c:v>1104.8019826970567</c:v>
                </c:pt>
                <c:pt idx="656">
                  <c:v>1104.4189300388889</c:v>
                </c:pt>
                <c:pt idx="657">
                  <c:v>1104.0433673266098</c:v>
                </c:pt>
                <c:pt idx="658">
                  <c:v>1103.7691042277888</c:v>
                </c:pt>
                <c:pt idx="659">
                  <c:v>1103.5527992957741</c:v>
                </c:pt>
                <c:pt idx="660">
                  <c:v>1103.4595039233161</c:v>
                </c:pt>
                <c:pt idx="661">
                  <c:v>1103.4658451253511</c:v>
                </c:pt>
                <c:pt idx="662">
                  <c:v>1103.544744438612</c:v>
                </c:pt>
                <c:pt idx="663">
                  <c:v>1103.6944951884248</c:v>
                </c:pt>
                <c:pt idx="664">
                  <c:v>1103.8748031053924</c:v>
                </c:pt>
                <c:pt idx="665">
                  <c:v>1104.1144280842452</c:v>
                </c:pt>
                <c:pt idx="666">
                  <c:v>1104.4025413199829</c:v>
                </c:pt>
                <c:pt idx="667">
                  <c:v>1104.6990943643791</c:v>
                </c:pt>
                <c:pt idx="668">
                  <c:v>1105.010164192299</c:v>
                </c:pt>
                <c:pt idx="669">
                  <c:v>1105.284780385542</c:v>
                </c:pt>
                <c:pt idx="670">
                  <c:v>1105.507927015512</c:v>
                </c:pt>
                <c:pt idx="671">
                  <c:v>1105.6341831634852</c:v>
                </c:pt>
                <c:pt idx="672">
                  <c:v>1105.6589892842178</c:v>
                </c:pt>
                <c:pt idx="673">
                  <c:v>1105.6430465051255</c:v>
                </c:pt>
                <c:pt idx="674">
                  <c:v>1105.6003061809949</c:v>
                </c:pt>
                <c:pt idx="675">
                  <c:v>1105.5876338240334</c:v>
                </c:pt>
                <c:pt idx="676">
                  <c:v>1105.5683807790836</c:v>
                </c:pt>
                <c:pt idx="677">
                  <c:v>1105.5549684032546</c:v>
                </c:pt>
                <c:pt idx="678">
                  <c:v>1105.5284511462085</c:v>
                </c:pt>
                <c:pt idx="679">
                  <c:v>1105.4612681238157</c:v>
                </c:pt>
                <c:pt idx="680">
                  <c:v>1105.4181556044987</c:v>
                </c:pt>
                <c:pt idx="681">
                  <c:v>1105.4680883647266</c:v>
                </c:pt>
                <c:pt idx="682">
                  <c:v>1105.5360799917032</c:v>
                </c:pt>
                <c:pt idx="683">
                  <c:v>1105.6335251277899</c:v>
                </c:pt>
                <c:pt idx="684">
                  <c:v>1105.7321746953912</c:v>
                </c:pt>
                <c:pt idx="685">
                  <c:v>1105.8258101678575</c:v>
                </c:pt>
                <c:pt idx="686">
                  <c:v>1105.8762805405004</c:v>
                </c:pt>
                <c:pt idx="687">
                  <c:v>1105.9203795008543</c:v>
                </c:pt>
                <c:pt idx="688">
                  <c:v>1105.9390434368377</c:v>
                </c:pt>
                <c:pt idx="689">
                  <c:v>1105.955772234807</c:v>
                </c:pt>
                <c:pt idx="690">
                  <c:v>1105.9752231378886</c:v>
                </c:pt>
                <c:pt idx="691">
                  <c:v>1105.9675234084052</c:v>
                </c:pt>
                <c:pt idx="692">
                  <c:v>1105.8779788283157</c:v>
                </c:pt>
                <c:pt idx="693">
                  <c:v>1105.8310307280281</c:v>
                </c:pt>
                <c:pt idx="694">
                  <c:v>1105.7984203389331</c:v>
                </c:pt>
                <c:pt idx="695">
                  <c:v>1105.8054301931472</c:v>
                </c:pt>
                <c:pt idx="696">
                  <c:v>1105.8350991213601</c:v>
                </c:pt>
                <c:pt idx="697">
                  <c:v>1105.9339838140588</c:v>
                </c:pt>
                <c:pt idx="698">
                  <c:v>1106.1117594075145</c:v>
                </c:pt>
                <c:pt idx="699">
                  <c:v>1106.4187724798257</c:v>
                </c:pt>
                <c:pt idx="700">
                  <c:v>1106.8348182700436</c:v>
                </c:pt>
                <c:pt idx="701">
                  <c:v>1107.3115463143229</c:v>
                </c:pt>
                <c:pt idx="702">
                  <c:v>1107.85233966805</c:v>
                </c:pt>
                <c:pt idx="703">
                  <c:v>1108.507562339393</c:v>
                </c:pt>
                <c:pt idx="704">
                  <c:v>1109.1369808997779</c:v>
                </c:pt>
                <c:pt idx="705">
                  <c:v>1109.7800550579034</c:v>
                </c:pt>
                <c:pt idx="706">
                  <c:v>1110.3989224398165</c:v>
                </c:pt>
                <c:pt idx="707">
                  <c:v>1110.9902155485988</c:v>
                </c:pt>
                <c:pt idx="708">
                  <c:v>1111.5343798019292</c:v>
                </c:pt>
                <c:pt idx="709">
                  <c:v>1112.0088802508717</c:v>
                </c:pt>
                <c:pt idx="710">
                  <c:v>1112.3445027738705</c:v>
                </c:pt>
                <c:pt idx="711">
                  <c:v>1112.5697029558332</c:v>
                </c:pt>
                <c:pt idx="712">
                  <c:v>1112.7462426192483</c:v>
                </c:pt>
                <c:pt idx="713">
                  <c:v>1112.8723413121952</c:v>
                </c:pt>
                <c:pt idx="714">
                  <c:v>1112.9444040192354</c:v>
                </c:pt>
                <c:pt idx="715">
                  <c:v>1113.0156019981562</c:v>
                </c:pt>
                <c:pt idx="716">
                  <c:v>1113.041136312793</c:v>
                </c:pt>
                <c:pt idx="717">
                  <c:v>1113.0810920935221</c:v>
                </c:pt>
                <c:pt idx="718">
                  <c:v>1113.1126485763939</c:v>
                </c:pt>
                <c:pt idx="719">
                  <c:v>1113.1777494477594</c:v>
                </c:pt>
                <c:pt idx="720">
                  <c:v>1113.2050949870934</c:v>
                </c:pt>
                <c:pt idx="721">
                  <c:v>1113.2095966568795</c:v>
                </c:pt>
                <c:pt idx="722">
                  <c:v>1113.2226963943569</c:v>
                </c:pt>
                <c:pt idx="723">
                  <c:v>1113.2337034803656</c:v>
                </c:pt>
                <c:pt idx="724">
                  <c:v>1113.1937976348181</c:v>
                </c:pt>
                <c:pt idx="725">
                  <c:v>1113.0824117919769</c:v>
                </c:pt>
                <c:pt idx="726">
                  <c:v>1112.9367611013001</c:v>
                </c:pt>
                <c:pt idx="727">
                  <c:v>1112.7764784676019</c:v>
                </c:pt>
                <c:pt idx="728">
                  <c:v>1112.5747513177541</c:v>
                </c:pt>
                <c:pt idx="729">
                  <c:v>1112.3572847303301</c:v>
                </c:pt>
                <c:pt idx="730">
                  <c:v>1112.0873194787739</c:v>
                </c:pt>
                <c:pt idx="731">
                  <c:v>1111.8435416470527</c:v>
                </c:pt>
                <c:pt idx="732">
                  <c:v>1111.6332712136818</c:v>
                </c:pt>
                <c:pt idx="733">
                  <c:v>1111.4416720488211</c:v>
                </c:pt>
                <c:pt idx="734">
                  <c:v>1111.2712260460332</c:v>
                </c:pt>
                <c:pt idx="735">
                  <c:v>1111.15364210962</c:v>
                </c:pt>
                <c:pt idx="736">
                  <c:v>1111.0804663486992</c:v>
                </c:pt>
                <c:pt idx="737">
                  <c:v>1111.0539115248148</c:v>
                </c:pt>
                <c:pt idx="738">
                  <c:v>1111.1097483487281</c:v>
                </c:pt>
                <c:pt idx="739">
                  <c:v>1111.2422508205048</c:v>
                </c:pt>
                <c:pt idx="740">
                  <c:v>1111.4587835785519</c:v>
                </c:pt>
                <c:pt idx="741">
                  <c:v>1111.7428730372083</c:v>
                </c:pt>
                <c:pt idx="742">
                  <c:v>1112.0580978813191</c:v>
                </c:pt>
                <c:pt idx="743">
                  <c:v>1112.3733207154762</c:v>
                </c:pt>
                <c:pt idx="744">
                  <c:v>1112.6903782104184</c:v>
                </c:pt>
                <c:pt idx="745">
                  <c:v>1113.014503909601</c:v>
                </c:pt>
                <c:pt idx="746">
                  <c:v>1113.2930193184252</c:v>
                </c:pt>
                <c:pt idx="747">
                  <c:v>1113.5467352044275</c:v>
                </c:pt>
                <c:pt idx="748">
                  <c:v>1113.7528522536859</c:v>
                </c:pt>
                <c:pt idx="749">
                  <c:v>1113.9069252334166</c:v>
                </c:pt>
                <c:pt idx="750">
                  <c:v>1114.0434751628445</c:v>
                </c:pt>
                <c:pt idx="751">
                  <c:v>1114.1440760239286</c:v>
                </c:pt>
                <c:pt idx="752">
                  <c:v>1114.2219522142366</c:v>
                </c:pt>
                <c:pt idx="753">
                  <c:v>1114.3009410014993</c:v>
                </c:pt>
                <c:pt idx="754">
                  <c:v>1114.4050170482608</c:v>
                </c:pt>
                <c:pt idx="755">
                  <c:v>1114.4981364587859</c:v>
                </c:pt>
                <c:pt idx="756">
                  <c:v>1114.5718041967564</c:v>
                </c:pt>
                <c:pt idx="757">
                  <c:v>1114.6528922947027</c:v>
                </c:pt>
                <c:pt idx="758">
                  <c:v>1114.7136899536372</c:v>
                </c:pt>
                <c:pt idx="759">
                  <c:v>1114.7778222828124</c:v>
                </c:pt>
                <c:pt idx="760">
                  <c:v>1114.8908724657751</c:v>
                </c:pt>
                <c:pt idx="761">
                  <c:v>1114.9720091292932</c:v>
                </c:pt>
                <c:pt idx="762">
                  <c:v>1115.0431150618147</c:v>
                </c:pt>
                <c:pt idx="763">
                  <c:v>1115.1143921657231</c:v>
                </c:pt>
                <c:pt idx="764">
                  <c:v>1115.1592862889754</c:v>
                </c:pt>
                <c:pt idx="765">
                  <c:v>1115.1881451230729</c:v>
                </c:pt>
                <c:pt idx="766">
                  <c:v>1115.1852016797968</c:v>
                </c:pt>
                <c:pt idx="767">
                  <c:v>1115.1697080141628</c:v>
                </c:pt>
                <c:pt idx="768">
                  <c:v>1115.1455713762932</c:v>
                </c:pt>
                <c:pt idx="769">
                  <c:v>1115.1906411774441</c:v>
                </c:pt>
                <c:pt idx="770">
                  <c:v>1115.3029259305858</c:v>
                </c:pt>
                <c:pt idx="771">
                  <c:v>1115.4220931407669</c:v>
                </c:pt>
                <c:pt idx="772">
                  <c:v>1115.5651871664754</c:v>
                </c:pt>
                <c:pt idx="773">
                  <c:v>1115.7274911358688</c:v>
                </c:pt>
                <c:pt idx="774">
                  <c:v>1115.8847698334994</c:v>
                </c:pt>
                <c:pt idx="775">
                  <c:v>1116.0429298308579</c:v>
                </c:pt>
                <c:pt idx="776">
                  <c:v>1116.1749041842033</c:v>
                </c:pt>
                <c:pt idx="777">
                  <c:v>1116.3440729636206</c:v>
                </c:pt>
                <c:pt idx="778">
                  <c:v>1116.5443199637996</c:v>
                </c:pt>
                <c:pt idx="779">
                  <c:v>1116.7787780626566</c:v>
                </c:pt>
                <c:pt idx="780">
                  <c:v>1116.9802063371869</c:v>
                </c:pt>
                <c:pt idx="781">
                  <c:v>1117.1279546379744</c:v>
                </c:pt>
                <c:pt idx="782">
                  <c:v>1117.2192391432754</c:v>
                </c:pt>
                <c:pt idx="783">
                  <c:v>1117.2724749367403</c:v>
                </c:pt>
                <c:pt idx="784">
                  <c:v>1117.3486875991887</c:v>
                </c:pt>
                <c:pt idx="785">
                  <c:v>1117.4660627724888</c:v>
                </c:pt>
                <c:pt idx="786">
                  <c:v>1117.5825360960275</c:v>
                </c:pt>
                <c:pt idx="787">
                  <c:v>1117.6876893557903</c:v>
                </c:pt>
                <c:pt idx="788">
                  <c:v>1117.7802140958061</c:v>
                </c:pt>
                <c:pt idx="789">
                  <c:v>1117.8406198990785</c:v>
                </c:pt>
                <c:pt idx="790">
                  <c:v>1117.851784049664</c:v>
                </c:pt>
                <c:pt idx="791">
                  <c:v>1117.8243845119212</c:v>
                </c:pt>
                <c:pt idx="792">
                  <c:v>1117.7692635321889</c:v>
                </c:pt>
                <c:pt idx="793">
                  <c:v>1117.6998051407209</c:v>
                </c:pt>
                <c:pt idx="794">
                  <c:v>1117.6187506178021</c:v>
                </c:pt>
                <c:pt idx="795">
                  <c:v>1117.4875520844175</c:v>
                </c:pt>
                <c:pt idx="796">
                  <c:v>1117.3088917186369</c:v>
                </c:pt>
                <c:pt idx="797">
                  <c:v>1117.1199482988195</c:v>
                </c:pt>
                <c:pt idx="798">
                  <c:v>1116.9321558263753</c:v>
                </c:pt>
                <c:pt idx="799">
                  <c:v>1116.7275587998181</c:v>
                </c:pt>
                <c:pt idx="800">
                  <c:v>1116.5078869210645</c:v>
                </c:pt>
                <c:pt idx="801">
                  <c:v>1116.2828653179834</c:v>
                </c:pt>
                <c:pt idx="802">
                  <c:v>1116.0516949716991</c:v>
                </c:pt>
                <c:pt idx="803">
                  <c:v>1115.8169380730531</c:v>
                </c:pt>
                <c:pt idx="804">
                  <c:v>1115.5584051970293</c:v>
                </c:pt>
                <c:pt idx="805">
                  <c:v>1115.3105131210914</c:v>
                </c:pt>
                <c:pt idx="806">
                  <c:v>1115.0753872445187</c:v>
                </c:pt>
                <c:pt idx="807">
                  <c:v>1114.8327424697636</c:v>
                </c:pt>
                <c:pt idx="808">
                  <c:v>1114.6101527924477</c:v>
                </c:pt>
                <c:pt idx="809">
                  <c:v>1114.4051211329663</c:v>
                </c:pt>
                <c:pt idx="810">
                  <c:v>1114.2316294853663</c:v>
                </c:pt>
                <c:pt idx="811">
                  <c:v>1114.0737295514361</c:v>
                </c:pt>
                <c:pt idx="812">
                  <c:v>1113.9102008552072</c:v>
                </c:pt>
                <c:pt idx="813">
                  <c:v>1113.7661747306818</c:v>
                </c:pt>
                <c:pt idx="814">
                  <c:v>1113.6498822256528</c:v>
                </c:pt>
                <c:pt idx="815">
                  <c:v>1113.5544946783841</c:v>
                </c:pt>
                <c:pt idx="816">
                  <c:v>1113.4624489096889</c:v>
                </c:pt>
                <c:pt idx="817">
                  <c:v>1113.363898372002</c:v>
                </c:pt>
                <c:pt idx="818">
                  <c:v>1113.2584432135407</c:v>
                </c:pt>
                <c:pt idx="819">
                  <c:v>1113.1141730309223</c:v>
                </c:pt>
                <c:pt idx="820">
                  <c:v>1112.9502368893068</c:v>
                </c:pt>
                <c:pt idx="821">
                  <c:v>1112.7648206777346</c:v>
                </c:pt>
                <c:pt idx="822">
                  <c:v>1112.5787289733621</c:v>
                </c:pt>
                <c:pt idx="823">
                  <c:v>1112.4164090698787</c:v>
                </c:pt>
                <c:pt idx="824">
                  <c:v>1112.2354479051673</c:v>
                </c:pt>
                <c:pt idx="825">
                  <c:v>1112.024100581677</c:v>
                </c:pt>
                <c:pt idx="826">
                  <c:v>1111.8052012411897</c:v>
                </c:pt>
                <c:pt idx="827">
                  <c:v>1111.5616499930111</c:v>
                </c:pt>
                <c:pt idx="828">
                  <c:v>1111.299630527478</c:v>
                </c:pt>
                <c:pt idx="829">
                  <c:v>1111.0314316960205</c:v>
                </c:pt>
                <c:pt idx="830">
                  <c:v>1110.7477547171904</c:v>
                </c:pt>
                <c:pt idx="831">
                  <c:v>1110.4450370579279</c:v>
                </c:pt>
                <c:pt idx="832">
                  <c:v>1110.1151731478933</c:v>
                </c:pt>
                <c:pt idx="833">
                  <c:v>1109.7589956853835</c:v>
                </c:pt>
                <c:pt idx="834">
                  <c:v>1109.3821246476314</c:v>
                </c:pt>
                <c:pt idx="835">
                  <c:v>1109.0102229542874</c:v>
                </c:pt>
                <c:pt idx="836">
                  <c:v>1108.6553553025142</c:v>
                </c:pt>
                <c:pt idx="837">
                  <c:v>1108.2908025946026</c:v>
                </c:pt>
                <c:pt idx="838">
                  <c:v>1107.9288963543165</c:v>
                </c:pt>
                <c:pt idx="839">
                  <c:v>1107.5722938222013</c:v>
                </c:pt>
                <c:pt idx="840">
                  <c:v>1107.226363078674</c:v>
                </c:pt>
                <c:pt idx="841">
                  <c:v>1106.8942358222341</c:v>
                </c:pt>
                <c:pt idx="842">
                  <c:v>1106.5835497722965</c:v>
                </c:pt>
                <c:pt idx="843">
                  <c:v>1106.2856170324646</c:v>
                </c:pt>
                <c:pt idx="844">
                  <c:v>1106.0042669220018</c:v>
                </c:pt>
                <c:pt idx="845">
                  <c:v>1105.7498379730948</c:v>
                </c:pt>
                <c:pt idx="846">
                  <c:v>1105.5000241698142</c:v>
                </c:pt>
                <c:pt idx="847">
                  <c:v>1105.2494303332005</c:v>
                </c:pt>
                <c:pt idx="848">
                  <c:v>1105.032056460446</c:v>
                </c:pt>
                <c:pt idx="849">
                  <c:v>1104.829565085136</c:v>
                </c:pt>
                <c:pt idx="850">
                  <c:v>1104.6247855700983</c:v>
                </c:pt>
                <c:pt idx="851">
                  <c:v>1104.4244117358396</c:v>
                </c:pt>
                <c:pt idx="852">
                  <c:v>1104.249920213427</c:v>
                </c:pt>
                <c:pt idx="853">
                  <c:v>1104.0983680184465</c:v>
                </c:pt>
                <c:pt idx="854">
                  <c:v>1103.971538748855</c:v>
                </c:pt>
                <c:pt idx="855">
                  <c:v>1103.8595658212207</c:v>
                </c:pt>
                <c:pt idx="856">
                  <c:v>1103.7643431966605</c:v>
                </c:pt>
                <c:pt idx="857">
                  <c:v>1103.7244702655184</c:v>
                </c:pt>
                <c:pt idx="858">
                  <c:v>1103.6986822161</c:v>
                </c:pt>
                <c:pt idx="859">
                  <c:v>1103.6486666424435</c:v>
                </c:pt>
                <c:pt idx="860">
                  <c:v>1103.59857993377</c:v>
                </c:pt>
                <c:pt idx="861">
                  <c:v>1103.5626723322528</c:v>
                </c:pt>
                <c:pt idx="862">
                  <c:v>1103.5355377711903</c:v>
                </c:pt>
                <c:pt idx="863">
                  <c:v>1103.5247859200163</c:v>
                </c:pt>
                <c:pt idx="864">
                  <c:v>1103.5394327424585</c:v>
                </c:pt>
                <c:pt idx="865">
                  <c:v>1103.5933533656744</c:v>
                </c:pt>
                <c:pt idx="866">
                  <c:v>1103.715794473452</c:v>
                </c:pt>
                <c:pt idx="867">
                  <c:v>1103.8769065413535</c:v>
                </c:pt>
                <c:pt idx="868">
                  <c:v>1104.0204358361573</c:v>
                </c:pt>
                <c:pt idx="869">
                  <c:v>1104.175023901752</c:v>
                </c:pt>
                <c:pt idx="870">
                  <c:v>1104.355978326445</c:v>
                </c:pt>
                <c:pt idx="871">
                  <c:v>1104.5409140021895</c:v>
                </c:pt>
                <c:pt idx="872">
                  <c:v>1104.7046753097159</c:v>
                </c:pt>
                <c:pt idx="873">
                  <c:v>1104.8323644997799</c:v>
                </c:pt>
                <c:pt idx="874">
                  <c:v>1104.9078385963471</c:v>
                </c:pt>
                <c:pt idx="875">
                  <c:v>1104.9224979898252</c:v>
                </c:pt>
                <c:pt idx="876">
                  <c:v>1104.8765200435819</c:v>
                </c:pt>
                <c:pt idx="877">
                  <c:v>1104.7450293577701</c:v>
                </c:pt>
                <c:pt idx="878">
                  <c:v>1104.5465065347305</c:v>
                </c:pt>
                <c:pt idx="879">
                  <c:v>1104.3314196473912</c:v>
                </c:pt>
                <c:pt idx="880">
                  <c:v>1104.1234181049788</c:v>
                </c:pt>
                <c:pt idx="881">
                  <c:v>1103.9020657469462</c:v>
                </c:pt>
                <c:pt idx="882">
                  <c:v>1103.6896756452163</c:v>
                </c:pt>
                <c:pt idx="883">
                  <c:v>1103.5172233874312</c:v>
                </c:pt>
                <c:pt idx="884">
                  <c:v>1103.4149545591999</c:v>
                </c:pt>
                <c:pt idx="885">
                  <c:v>1103.4036435248906</c:v>
                </c:pt>
                <c:pt idx="886">
                  <c:v>1103.4989155021622</c:v>
                </c:pt>
                <c:pt idx="887">
                  <c:v>1103.6756655298027</c:v>
                </c:pt>
                <c:pt idx="888">
                  <c:v>1103.8563213653649</c:v>
                </c:pt>
                <c:pt idx="889">
                  <c:v>1104.0227819128668</c:v>
                </c:pt>
                <c:pt idx="890">
                  <c:v>1104.1596800510902</c:v>
                </c:pt>
                <c:pt idx="891">
                  <c:v>1104.2517500785841</c:v>
                </c:pt>
                <c:pt idx="892">
                  <c:v>1104.3357179113539</c:v>
                </c:pt>
                <c:pt idx="893">
                  <c:v>1104.3891376472159</c:v>
                </c:pt>
                <c:pt idx="894">
                  <c:v>1104.4139960071366</c:v>
                </c:pt>
                <c:pt idx="895">
                  <c:v>1104.3939205234458</c:v>
                </c:pt>
                <c:pt idx="896">
                  <c:v>1104.3051530891998</c:v>
                </c:pt>
                <c:pt idx="897">
                  <c:v>1104.1352081451685</c:v>
                </c:pt>
                <c:pt idx="898">
                  <c:v>1103.8827381204173</c:v>
                </c:pt>
                <c:pt idx="899">
                  <c:v>1103.6251685155471</c:v>
                </c:pt>
                <c:pt idx="900">
                  <c:v>1103.3734349840472</c:v>
                </c:pt>
                <c:pt idx="901">
                  <c:v>1103.1114828583966</c:v>
                </c:pt>
                <c:pt idx="902">
                  <c:v>1102.8533528799971</c:v>
                </c:pt>
                <c:pt idx="903">
                  <c:v>1102.6016088002521</c:v>
                </c:pt>
                <c:pt idx="904">
                  <c:v>1102.3815586125229</c:v>
                </c:pt>
                <c:pt idx="905">
                  <c:v>1102.1604739778436</c:v>
                </c:pt>
                <c:pt idx="906">
                  <c:v>1101.9154068747746</c:v>
                </c:pt>
                <c:pt idx="907">
                  <c:v>1101.6712892578137</c:v>
                </c:pt>
                <c:pt idx="908">
                  <c:v>1101.4032060648037</c:v>
                </c:pt>
                <c:pt idx="909">
                  <c:v>1101.1406357260732</c:v>
                </c:pt>
                <c:pt idx="910">
                  <c:v>1100.8689662580707</c:v>
                </c:pt>
                <c:pt idx="911">
                  <c:v>1100.5998944101857</c:v>
                </c:pt>
                <c:pt idx="912">
                  <c:v>1100.3650001809538</c:v>
                </c:pt>
                <c:pt idx="913">
                  <c:v>1100.130361044623</c:v>
                </c:pt>
                <c:pt idx="914">
                  <c:v>1099.8991247089014</c:v>
                </c:pt>
                <c:pt idx="915">
                  <c:v>1099.6492172816654</c:v>
                </c:pt>
                <c:pt idx="916">
                  <c:v>1099.3877697417424</c:v>
                </c:pt>
                <c:pt idx="917">
                  <c:v>1099.1453769233196</c:v>
                </c:pt>
                <c:pt idx="918">
                  <c:v>1098.8924916063058</c:v>
                </c:pt>
                <c:pt idx="919">
                  <c:v>1098.6497358772713</c:v>
                </c:pt>
                <c:pt idx="920">
                  <c:v>1098.3923145015347</c:v>
                </c:pt>
                <c:pt idx="921">
                  <c:v>1098.1289764491646</c:v>
                </c:pt>
                <c:pt idx="922">
                  <c:v>1097.8673954915944</c:v>
                </c:pt>
                <c:pt idx="923">
                  <c:v>1097.5935365502376</c:v>
                </c:pt>
                <c:pt idx="924">
                  <c:v>1097.3271732955857</c:v>
                </c:pt>
                <c:pt idx="925">
                  <c:v>1097.0690181439211</c:v>
                </c:pt>
                <c:pt idx="926">
                  <c:v>1096.8387027717633</c:v>
                </c:pt>
                <c:pt idx="927">
                  <c:v>1096.6289823449968</c:v>
                </c:pt>
                <c:pt idx="928">
                  <c:v>1096.4374113752497</c:v>
                </c:pt>
                <c:pt idx="929">
                  <c:v>1096.2880649333358</c:v>
                </c:pt>
                <c:pt idx="930">
                  <c:v>1096.2028792968049</c:v>
                </c:pt>
                <c:pt idx="931">
                  <c:v>1096.162841831406</c:v>
                </c:pt>
                <c:pt idx="932">
                  <c:v>1096.189756923193</c:v>
                </c:pt>
                <c:pt idx="933">
                  <c:v>1096.2604245913199</c:v>
                </c:pt>
                <c:pt idx="934">
                  <c:v>1096.3550626167394</c:v>
                </c:pt>
                <c:pt idx="935">
                  <c:v>1096.4751952326485</c:v>
                </c:pt>
                <c:pt idx="936">
                  <c:v>1096.5997961320995</c:v>
                </c:pt>
                <c:pt idx="937">
                  <c:v>1096.7029029859921</c:v>
                </c:pt>
                <c:pt idx="938">
                  <c:v>1096.7762840084663</c:v>
                </c:pt>
                <c:pt idx="939">
                  <c:v>1096.809382358713</c:v>
                </c:pt>
                <c:pt idx="940">
                  <c:v>1096.8060122053812</c:v>
                </c:pt>
                <c:pt idx="941">
                  <c:v>1096.7659421387052</c:v>
                </c:pt>
                <c:pt idx="942">
                  <c:v>1096.704102961636</c:v>
                </c:pt>
                <c:pt idx="943">
                  <c:v>1096.5974384682793</c:v>
                </c:pt>
                <c:pt idx="944">
                  <c:v>1096.4543012277006</c:v>
                </c:pt>
                <c:pt idx="945">
                  <c:v>1096.3090950078972</c:v>
                </c:pt>
                <c:pt idx="946">
                  <c:v>1096.1595197178774</c:v>
                </c:pt>
                <c:pt idx="947">
                  <c:v>1096.0042096612967</c:v>
                </c:pt>
                <c:pt idx="948">
                  <c:v>1095.8348582102806</c:v>
                </c:pt>
                <c:pt idx="949">
                  <c:v>1095.6653693627215</c:v>
                </c:pt>
                <c:pt idx="950">
                  <c:v>1095.5111314428004</c:v>
                </c:pt>
                <c:pt idx="951">
                  <c:v>1095.3944312589881</c:v>
                </c:pt>
                <c:pt idx="952">
                  <c:v>1095.3140316063348</c:v>
                </c:pt>
                <c:pt idx="953">
                  <c:v>1095.2468972412403</c:v>
                </c:pt>
                <c:pt idx="954">
                  <c:v>1095.175834894374</c:v>
                </c:pt>
                <c:pt idx="955">
                  <c:v>1095.0860299460562</c:v>
                </c:pt>
                <c:pt idx="956">
                  <c:v>1094.9793303827362</c:v>
                </c:pt>
                <c:pt idx="957">
                  <c:v>1094.8733474281826</c:v>
                </c:pt>
                <c:pt idx="958">
                  <c:v>1094.7800159708759</c:v>
                </c:pt>
                <c:pt idx="959">
                  <c:v>1094.7378575105834</c:v>
                </c:pt>
                <c:pt idx="960">
                  <c:v>1094.7436903430216</c:v>
                </c:pt>
                <c:pt idx="961">
                  <c:v>1094.7958354142509</c:v>
                </c:pt>
                <c:pt idx="962">
                  <c:v>1094.8202483490513</c:v>
                </c:pt>
                <c:pt idx="963">
                  <c:v>1094.8277718320962</c:v>
                </c:pt>
                <c:pt idx="964">
                  <c:v>1094.8762957026322</c:v>
                </c:pt>
                <c:pt idx="965">
                  <c:v>1094.9788849754195</c:v>
                </c:pt>
                <c:pt idx="966">
                  <c:v>1095.1609233501406</c:v>
                </c:pt>
                <c:pt idx="967">
                  <c:v>1095.3662286106767</c:v>
                </c:pt>
                <c:pt idx="968">
                  <c:v>1095.5624757311311</c:v>
                </c:pt>
                <c:pt idx="969">
                  <c:v>1095.7282370419687</c:v>
                </c:pt>
                <c:pt idx="970">
                  <c:v>1095.8479282059782</c:v>
                </c:pt>
                <c:pt idx="971">
                  <c:v>1095.9357135002842</c:v>
                </c:pt>
                <c:pt idx="972">
                  <c:v>1095.9983190403918</c:v>
                </c:pt>
                <c:pt idx="973">
                  <c:v>1096.1141816923071</c:v>
                </c:pt>
                <c:pt idx="974">
                  <c:v>1096.249256160186</c:v>
                </c:pt>
                <c:pt idx="975">
                  <c:v>1096.3718637181207</c:v>
                </c:pt>
                <c:pt idx="976">
                  <c:v>1096.4976757024042</c:v>
                </c:pt>
                <c:pt idx="977">
                  <c:v>1096.5771148441022</c:v>
                </c:pt>
                <c:pt idx="978">
                  <c:v>1096.6281576330484</c:v>
                </c:pt>
                <c:pt idx="979">
                  <c:v>1096.6703879629074</c:v>
                </c:pt>
                <c:pt idx="980">
                  <c:v>1096.7284594712064</c:v>
                </c:pt>
                <c:pt idx="981">
                  <c:v>1096.8401510690439</c:v>
                </c:pt>
                <c:pt idx="982">
                  <c:v>1096.9697336741299</c:v>
                </c:pt>
                <c:pt idx="983">
                  <c:v>1097.0699472102349</c:v>
                </c:pt>
                <c:pt idx="984">
                  <c:v>1097.0963680845632</c:v>
                </c:pt>
                <c:pt idx="985">
                  <c:v>1097.0572504795932</c:v>
                </c:pt>
                <c:pt idx="986">
                  <c:v>1096.9633326794647</c:v>
                </c:pt>
                <c:pt idx="987">
                  <c:v>1096.8083710534249</c:v>
                </c:pt>
                <c:pt idx="988">
                  <c:v>1096.6525877099391</c:v>
                </c:pt>
                <c:pt idx="989">
                  <c:v>1096.4964906833536</c:v>
                </c:pt>
                <c:pt idx="990">
                  <c:v>1096.3225756769129</c:v>
                </c:pt>
                <c:pt idx="991">
                  <c:v>1096.1337916713137</c:v>
                </c:pt>
                <c:pt idx="992">
                  <c:v>1095.8966270468284</c:v>
                </c:pt>
                <c:pt idx="993">
                  <c:v>1095.6588768943918</c:v>
                </c:pt>
                <c:pt idx="994">
                  <c:v>1095.4284530856753</c:v>
                </c:pt>
                <c:pt idx="995">
                  <c:v>1095.1989919292946</c:v>
                </c:pt>
                <c:pt idx="996">
                  <c:v>1094.9820941710091</c:v>
                </c:pt>
                <c:pt idx="997">
                  <c:v>1094.7754197674465</c:v>
                </c:pt>
                <c:pt idx="998">
                  <c:v>1094.6107262094729</c:v>
                </c:pt>
                <c:pt idx="999">
                  <c:v>1094.4726454751869</c:v>
                </c:pt>
                <c:pt idx="1000">
                  <c:v>1094.3947611031092</c:v>
                </c:pt>
                <c:pt idx="1001">
                  <c:v>1094.3752431539788</c:v>
                </c:pt>
                <c:pt idx="1002">
                  <c:v>1094.3876249322186</c:v>
                </c:pt>
                <c:pt idx="1003">
                  <c:v>1094.4612708733273</c:v>
                </c:pt>
                <c:pt idx="1004">
                  <c:v>1094.56542756408</c:v>
                </c:pt>
                <c:pt idx="1005">
                  <c:v>1094.7061927849024</c:v>
                </c:pt>
                <c:pt idx="1006">
                  <c:v>1094.8648934088162</c:v>
                </c:pt>
                <c:pt idx="1007">
                  <c:v>1095.0199331631975</c:v>
                </c:pt>
                <c:pt idx="1008">
                  <c:v>1095.1651467525651</c:v>
                </c:pt>
                <c:pt idx="1009">
                  <c:v>1095.264404788142</c:v>
                </c:pt>
                <c:pt idx="1010">
                  <c:v>1095.3203250047934</c:v>
                </c:pt>
                <c:pt idx="1011">
                  <c:v>1095.3351687726381</c:v>
                </c:pt>
                <c:pt idx="1012">
                  <c:v>1095.3345276979176</c:v>
                </c:pt>
                <c:pt idx="1013">
                  <c:v>1095.313148409467</c:v>
                </c:pt>
                <c:pt idx="1014">
                  <c:v>1095.2262781037564</c:v>
                </c:pt>
                <c:pt idx="1015">
                  <c:v>1095.088984216135</c:v>
                </c:pt>
                <c:pt idx="1016">
                  <c:v>1094.9110739165351</c:v>
                </c:pt>
                <c:pt idx="1017">
                  <c:v>1094.7134895740639</c:v>
                </c:pt>
                <c:pt idx="1018">
                  <c:v>1094.5108906000514</c:v>
                </c:pt>
                <c:pt idx="1019">
                  <c:v>1094.3177189728092</c:v>
                </c:pt>
                <c:pt idx="1020">
                  <c:v>1094.1539907717988</c:v>
                </c:pt>
                <c:pt idx="1021">
                  <c:v>1094.0227230242128</c:v>
                </c:pt>
                <c:pt idx="1022">
                  <c:v>1093.8878065763338</c:v>
                </c:pt>
                <c:pt idx="1023">
                  <c:v>1093.7228365377039</c:v>
                </c:pt>
                <c:pt idx="1024">
                  <c:v>1093.5510553204704</c:v>
                </c:pt>
                <c:pt idx="1025">
                  <c:v>1093.3924108556309</c:v>
                </c:pt>
                <c:pt idx="1026">
                  <c:v>1093.2557526606945</c:v>
                </c:pt>
                <c:pt idx="1027">
                  <c:v>1093.1407574713319</c:v>
                </c:pt>
                <c:pt idx="1028">
                  <c:v>1093.0725895371218</c:v>
                </c:pt>
                <c:pt idx="1029">
                  <c:v>1093.0316574303224</c:v>
                </c:pt>
                <c:pt idx="1030">
                  <c:v>1093.0172991482461</c:v>
                </c:pt>
                <c:pt idx="1031">
                  <c:v>1092.9992823478415</c:v>
                </c:pt>
                <c:pt idx="1032">
                  <c:v>1092.948197867456</c:v>
                </c:pt>
                <c:pt idx="1033">
                  <c:v>1092.9032717769699</c:v>
                </c:pt>
                <c:pt idx="1034">
                  <c:v>1092.8957473330431</c:v>
                </c:pt>
                <c:pt idx="1035">
                  <c:v>1092.9006435980862</c:v>
                </c:pt>
                <c:pt idx="1036">
                  <c:v>1092.9233779079907</c:v>
                </c:pt>
                <c:pt idx="1037">
                  <c:v>1092.9351197747401</c:v>
                </c:pt>
                <c:pt idx="1038">
                  <c:v>1092.9555635333747</c:v>
                </c:pt>
                <c:pt idx="1039">
                  <c:v>1092.9660984882364</c:v>
                </c:pt>
                <c:pt idx="1040">
                  <c:v>1092.9474585265668</c:v>
                </c:pt>
                <c:pt idx="1041">
                  <c:v>1092.8905196473622</c:v>
                </c:pt>
                <c:pt idx="1042">
                  <c:v>1092.8181358494362</c:v>
                </c:pt>
                <c:pt idx="1043">
                  <c:v>1092.7456350649966</c:v>
                </c:pt>
                <c:pt idx="1044">
                  <c:v>1092.6546047334077</c:v>
                </c:pt>
                <c:pt idx="1045">
                  <c:v>1092.5186835398852</c:v>
                </c:pt>
                <c:pt idx="1046">
                  <c:v>1092.3634197349129</c:v>
                </c:pt>
                <c:pt idx="1047">
                  <c:v>1092.1857640377841</c:v>
                </c:pt>
                <c:pt idx="1048">
                  <c:v>1092.0055357999292</c:v>
                </c:pt>
                <c:pt idx="1049">
                  <c:v>1091.8042898801668</c:v>
                </c:pt>
                <c:pt idx="1050">
                  <c:v>1091.5860240169852</c:v>
                </c:pt>
                <c:pt idx="1051">
                  <c:v>1091.374188405779</c:v>
                </c:pt>
                <c:pt idx="1052">
                  <c:v>1091.1708469931696</c:v>
                </c:pt>
                <c:pt idx="1053">
                  <c:v>1090.9931640021857</c:v>
                </c:pt>
                <c:pt idx="1054">
                  <c:v>1090.8509398535471</c:v>
                </c:pt>
                <c:pt idx="1055">
                  <c:v>1090.7331276326915</c:v>
                </c:pt>
                <c:pt idx="1056">
                  <c:v>1090.6665215662886</c:v>
                </c:pt>
                <c:pt idx="1057">
                  <c:v>1090.6498402055818</c:v>
                </c:pt>
                <c:pt idx="1058">
                  <c:v>1090.6422096710212</c:v>
                </c:pt>
                <c:pt idx="1059">
                  <c:v>1090.6406952103848</c:v>
                </c:pt>
                <c:pt idx="1060">
                  <c:v>1090.6395464304803</c:v>
                </c:pt>
                <c:pt idx="1061">
                  <c:v>1090.6558905037605</c:v>
                </c:pt>
                <c:pt idx="1062">
                  <c:v>1090.688903170299</c:v>
                </c:pt>
                <c:pt idx="1063">
                  <c:v>1090.7261304071872</c:v>
                </c:pt>
                <c:pt idx="1064">
                  <c:v>1090.7540131817293</c:v>
                </c:pt>
                <c:pt idx="1065">
                  <c:v>1090.7582699148911</c:v>
                </c:pt>
                <c:pt idx="1066">
                  <c:v>1090.7350528739778</c:v>
                </c:pt>
                <c:pt idx="1067">
                  <c:v>1090.672529968924</c:v>
                </c:pt>
                <c:pt idx="1068">
                  <c:v>1090.5750158135631</c:v>
                </c:pt>
                <c:pt idx="1069">
                  <c:v>1090.4711371390556</c:v>
                </c:pt>
                <c:pt idx="1070">
                  <c:v>1090.3844681838425</c:v>
                </c:pt>
                <c:pt idx="1071">
                  <c:v>1090.3269545011399</c:v>
                </c:pt>
                <c:pt idx="1072">
                  <c:v>1090.2636108150116</c:v>
                </c:pt>
                <c:pt idx="1073">
                  <c:v>1090.1826676295304</c:v>
                </c:pt>
                <c:pt idx="1074">
                  <c:v>1090.0957122419077</c:v>
                </c:pt>
                <c:pt idx="1075">
                  <c:v>1089.9836049131345</c:v>
                </c:pt>
                <c:pt idx="1076">
                  <c:v>1089.8712112465621</c:v>
                </c:pt>
                <c:pt idx="1077">
                  <c:v>1089.7645579730492</c:v>
                </c:pt>
                <c:pt idx="1078">
                  <c:v>1089.6734087014365</c:v>
                </c:pt>
                <c:pt idx="1079">
                  <c:v>1089.5887561387588</c:v>
                </c:pt>
                <c:pt idx="1080">
                  <c:v>1089.5268837304429</c:v>
                </c:pt>
                <c:pt idx="1081">
                  <c:v>1089.440510332686</c:v>
                </c:pt>
                <c:pt idx="1082">
                  <c:v>1089.3230815999711</c:v>
                </c:pt>
                <c:pt idx="1083">
                  <c:v>1089.1939791066368</c:v>
                </c:pt>
                <c:pt idx="1084">
                  <c:v>1089.0683743540501</c:v>
                </c:pt>
                <c:pt idx="1085">
                  <c:v>1088.9653812159543</c:v>
                </c:pt>
                <c:pt idx="1086">
                  <c:v>1088.8977256662658</c:v>
                </c:pt>
                <c:pt idx="1087">
                  <c:v>1088.8355727081857</c:v>
                </c:pt>
                <c:pt idx="1088">
                  <c:v>1088.778780572042</c:v>
                </c:pt>
                <c:pt idx="1089">
                  <c:v>1088.7199139615659</c:v>
                </c:pt>
                <c:pt idx="1090">
                  <c:v>1088.6735759138849</c:v>
                </c:pt>
                <c:pt idx="1091">
                  <c:v>1088.6372579270001</c:v>
                </c:pt>
                <c:pt idx="1092">
                  <c:v>1088.6419225754491</c:v>
                </c:pt>
                <c:pt idx="1093">
                  <c:v>1088.6732262659516</c:v>
                </c:pt>
                <c:pt idx="1094">
                  <c:v>1088.7412599953279</c:v>
                </c:pt>
                <c:pt idx="1095">
                  <c:v>1088.859978006788</c:v>
                </c:pt>
                <c:pt idx="1096">
                  <c:v>1088.9845842814877</c:v>
                </c:pt>
                <c:pt idx="1097">
                  <c:v>1089.0948207593051</c:v>
                </c:pt>
                <c:pt idx="1098">
                  <c:v>1089.1866549951471</c:v>
                </c:pt>
                <c:pt idx="1099">
                  <c:v>1089.2843340218626</c:v>
                </c:pt>
                <c:pt idx="1100">
                  <c:v>1089.3847929088586</c:v>
                </c:pt>
                <c:pt idx="1101">
                  <c:v>1089.4714443828027</c:v>
                </c:pt>
                <c:pt idx="1102">
                  <c:v>1089.5364049014145</c:v>
                </c:pt>
                <c:pt idx="1103">
                  <c:v>1089.5862096415433</c:v>
                </c:pt>
                <c:pt idx="1104">
                  <c:v>1089.6450825212194</c:v>
                </c:pt>
                <c:pt idx="1105">
                  <c:v>1089.679638723982</c:v>
                </c:pt>
                <c:pt idx="1106">
                  <c:v>1089.7037271950069</c:v>
                </c:pt>
                <c:pt idx="1107">
                  <c:v>1089.7371873957675</c:v>
                </c:pt>
                <c:pt idx="1108">
                  <c:v>1089.7541600283114</c:v>
                </c:pt>
                <c:pt idx="1109">
                  <c:v>1089.7748440600001</c:v>
                </c:pt>
                <c:pt idx="1110">
                  <c:v>1089.7895383524951</c:v>
                </c:pt>
                <c:pt idx="1111">
                  <c:v>1089.8010511086593</c:v>
                </c:pt>
                <c:pt idx="1112">
                  <c:v>1089.8018697121236</c:v>
                </c:pt>
                <c:pt idx="1113">
                  <c:v>1089.8001321465649</c:v>
                </c:pt>
                <c:pt idx="1114">
                  <c:v>1089.7746833276303</c:v>
                </c:pt>
                <c:pt idx="1115">
                  <c:v>1089.7218803873345</c:v>
                </c:pt>
                <c:pt idx="1116">
                  <c:v>1089.6831159558149</c:v>
                </c:pt>
                <c:pt idx="1117">
                  <c:v>1089.64201872229</c:v>
                </c:pt>
                <c:pt idx="1118">
                  <c:v>1089.5945492757619</c:v>
                </c:pt>
                <c:pt idx="1119">
                  <c:v>1089.5792454888567</c:v>
                </c:pt>
                <c:pt idx="1120">
                  <c:v>1089.6248166750222</c:v>
                </c:pt>
                <c:pt idx="1121">
                  <c:v>1089.7196455197388</c:v>
                </c:pt>
                <c:pt idx="1122">
                  <c:v>1089.8302440469824</c:v>
                </c:pt>
                <c:pt idx="1123">
                  <c:v>1089.9679486209152</c:v>
                </c:pt>
                <c:pt idx="1124">
                  <c:v>1090.115686174463</c:v>
                </c:pt>
                <c:pt idx="1125">
                  <c:v>1090.2561475674886</c:v>
                </c:pt>
                <c:pt idx="1126">
                  <c:v>1090.4029799674788</c:v>
                </c:pt>
                <c:pt idx="1127">
                  <c:v>1090.5277096816183</c:v>
                </c:pt>
                <c:pt idx="1128">
                  <c:v>1090.6185427646128</c:v>
                </c:pt>
                <c:pt idx="1129">
                  <c:v>1090.704145541519</c:v>
                </c:pt>
                <c:pt idx="1130">
                  <c:v>1090.780496740708</c:v>
                </c:pt>
                <c:pt idx="1131">
                  <c:v>1090.8174330853499</c:v>
                </c:pt>
                <c:pt idx="1132">
                  <c:v>1090.8242816762784</c:v>
                </c:pt>
                <c:pt idx="1133">
                  <c:v>1090.8360129015875</c:v>
                </c:pt>
                <c:pt idx="1134">
                  <c:v>1090.8561278152627</c:v>
                </c:pt>
                <c:pt idx="1135">
                  <c:v>1090.872353705415</c:v>
                </c:pt>
                <c:pt idx="1136">
                  <c:v>1090.9282070579725</c:v>
                </c:pt>
                <c:pt idx="1137">
                  <c:v>1090.9839267294194</c:v>
                </c:pt>
                <c:pt idx="1138">
                  <c:v>1091.0373451846231</c:v>
                </c:pt>
                <c:pt idx="1139">
                  <c:v>1091.1006520199592</c:v>
                </c:pt>
                <c:pt idx="1140">
                  <c:v>1091.1623521619674</c:v>
                </c:pt>
                <c:pt idx="1141">
                  <c:v>1091.2028348957731</c:v>
                </c:pt>
                <c:pt idx="1142">
                  <c:v>1091.2010634029966</c:v>
                </c:pt>
                <c:pt idx="1143">
                  <c:v>1091.163028617033</c:v>
                </c:pt>
                <c:pt idx="1144">
                  <c:v>1091.0916461503352</c:v>
                </c:pt>
                <c:pt idx="1145">
                  <c:v>1091.0033981621216</c:v>
                </c:pt>
                <c:pt idx="1146">
                  <c:v>1090.9240327379482</c:v>
                </c:pt>
                <c:pt idx="1147">
                  <c:v>1090.8432909619889</c:v>
                </c:pt>
                <c:pt idx="1148">
                  <c:v>1090.744257656828</c:v>
                </c:pt>
                <c:pt idx="1149">
                  <c:v>1090.6426688057809</c:v>
                </c:pt>
                <c:pt idx="1150">
                  <c:v>1090.5379546363772</c:v>
                </c:pt>
                <c:pt idx="1151">
                  <c:v>1090.4044710953526</c:v>
                </c:pt>
                <c:pt idx="1152">
                  <c:v>1090.2736994510217</c:v>
                </c:pt>
                <c:pt idx="1153">
                  <c:v>1090.170532917266</c:v>
                </c:pt>
                <c:pt idx="1154">
                  <c:v>1090.0723419098126</c:v>
                </c:pt>
                <c:pt idx="1155">
                  <c:v>1089.9687867695739</c:v>
                </c:pt>
                <c:pt idx="1156">
                  <c:v>1089.8525628663474</c:v>
                </c:pt>
                <c:pt idx="1157">
                  <c:v>1089.7361653250277</c:v>
                </c:pt>
                <c:pt idx="1158">
                  <c:v>1089.6326430482402</c:v>
                </c:pt>
                <c:pt idx="1159">
                  <c:v>1089.5771949536006</c:v>
                </c:pt>
                <c:pt idx="1160">
                  <c:v>1089.5647776551441</c:v>
                </c:pt>
                <c:pt idx="1161">
                  <c:v>1089.5848204321751</c:v>
                </c:pt>
                <c:pt idx="1162">
                  <c:v>1089.6464526305826</c:v>
                </c:pt>
                <c:pt idx="1163">
                  <c:v>1089.7297304748604</c:v>
                </c:pt>
                <c:pt idx="1164">
                  <c:v>1089.8410172700046</c:v>
                </c:pt>
                <c:pt idx="1165">
                  <c:v>1089.981369503733</c:v>
                </c:pt>
                <c:pt idx="1166">
                  <c:v>1090.1272010290143</c:v>
                </c:pt>
                <c:pt idx="1167">
                  <c:v>1090.2842892735434</c:v>
                </c:pt>
                <c:pt idx="1168">
                  <c:v>1090.4325167733396</c:v>
                </c:pt>
                <c:pt idx="1169">
                  <c:v>1090.5654942929666</c:v>
                </c:pt>
                <c:pt idx="1170">
                  <c:v>1090.6718190154818</c:v>
                </c:pt>
                <c:pt idx="1171">
                  <c:v>1090.7356797210302</c:v>
                </c:pt>
                <c:pt idx="1172">
                  <c:v>1090.7507284248345</c:v>
                </c:pt>
                <c:pt idx="1173">
                  <c:v>1090.7157499363896</c:v>
                </c:pt>
                <c:pt idx="1174">
                  <c:v>1090.6479308767098</c:v>
                </c:pt>
                <c:pt idx="1175">
                  <c:v>1090.5389783624196</c:v>
                </c:pt>
                <c:pt idx="1176">
                  <c:v>1090.4217634548668</c:v>
                </c:pt>
                <c:pt idx="1177">
                  <c:v>1090.3239209394758</c:v>
                </c:pt>
                <c:pt idx="1178">
                  <c:v>1090.2475384946238</c:v>
                </c:pt>
                <c:pt idx="1179">
                  <c:v>1090.1909285057261</c:v>
                </c:pt>
                <c:pt idx="1180">
                  <c:v>1090.1265717171809</c:v>
                </c:pt>
                <c:pt idx="1181">
                  <c:v>1090.0720017489882</c:v>
                </c:pt>
                <c:pt idx="1182">
                  <c:v>1090.0540084559661</c:v>
                </c:pt>
                <c:pt idx="1183">
                  <c:v>1090.0714208251322</c:v>
                </c:pt>
                <c:pt idx="1184">
                  <c:v>1090.1589799190324</c:v>
                </c:pt>
                <c:pt idx="1185">
                  <c:v>1090.2876578604876</c:v>
                </c:pt>
                <c:pt idx="1186">
                  <c:v>1090.4302057238713</c:v>
                </c:pt>
                <c:pt idx="1187">
                  <c:v>1090.5993426363757</c:v>
                </c:pt>
                <c:pt idx="1188">
                  <c:v>1090.754088546616</c:v>
                </c:pt>
                <c:pt idx="1189">
                  <c:v>1090.865677004359</c:v>
                </c:pt>
                <c:pt idx="1190">
                  <c:v>1090.9470183628603</c:v>
                </c:pt>
                <c:pt idx="1191">
                  <c:v>1091.0150002155017</c:v>
                </c:pt>
                <c:pt idx="1192">
                  <c:v>1091.080653714225</c:v>
                </c:pt>
                <c:pt idx="1193">
                  <c:v>1091.1523559703814</c:v>
                </c:pt>
                <c:pt idx="1194">
                  <c:v>1091.2651958470158</c:v>
                </c:pt>
                <c:pt idx="1195">
                  <c:v>1091.436071862732</c:v>
                </c:pt>
                <c:pt idx="1196">
                  <c:v>1091.6458925203037</c:v>
                </c:pt>
                <c:pt idx="1197">
                  <c:v>1091.9411043490186</c:v>
                </c:pt>
                <c:pt idx="1198">
                  <c:v>1092.2744357460479</c:v>
                </c:pt>
                <c:pt idx="1199">
                  <c:v>1092.6635263138139</c:v>
                </c:pt>
                <c:pt idx="1200">
                  <c:v>1093.0745780985237</c:v>
                </c:pt>
                <c:pt idx="1201">
                  <c:v>1093.4845406688883</c:v>
                </c:pt>
                <c:pt idx="1202">
                  <c:v>1093.8897152392337</c:v>
                </c:pt>
                <c:pt idx="1203">
                  <c:v>1094.2690908188163</c:v>
                </c:pt>
                <c:pt idx="1204">
                  <c:v>1094.643016228232</c:v>
                </c:pt>
                <c:pt idx="1205">
                  <c:v>1094.9476733649383</c:v>
                </c:pt>
                <c:pt idx="1206">
                  <c:v>1095.2108774863309</c:v>
                </c:pt>
                <c:pt idx="1207">
                  <c:v>1095.4911313107571</c:v>
                </c:pt>
                <c:pt idx="1208">
                  <c:v>1095.7316570119001</c:v>
                </c:pt>
                <c:pt idx="1209">
                  <c:v>1095.9197640679083</c:v>
                </c:pt>
                <c:pt idx="1210">
                  <c:v>1096.0388332565412</c:v>
                </c:pt>
                <c:pt idx="1211">
                  <c:v>1096.1372061630775</c:v>
                </c:pt>
                <c:pt idx="1212">
                  <c:v>1096.2392086334958</c:v>
                </c:pt>
                <c:pt idx="1213">
                  <c:v>1096.3271088474837</c:v>
                </c:pt>
                <c:pt idx="1214">
                  <c:v>1096.4064228460009</c:v>
                </c:pt>
                <c:pt idx="1215">
                  <c:v>1096.4433179109064</c:v>
                </c:pt>
                <c:pt idx="1216">
                  <c:v>1096.5305989473898</c:v>
                </c:pt>
                <c:pt idx="1217">
                  <c:v>1096.5731196489958</c:v>
                </c:pt>
                <c:pt idx="1218">
                  <c:v>1096.5504557414606</c:v>
                </c:pt>
                <c:pt idx="1219">
                  <c:v>1096.5239897828558</c:v>
                </c:pt>
                <c:pt idx="1220">
                  <c:v>1096.5107812406982</c:v>
                </c:pt>
                <c:pt idx="1221">
                  <c:v>1096.5259009613683</c:v>
                </c:pt>
                <c:pt idx="1222">
                  <c:v>1096.5655486140895</c:v>
                </c:pt>
                <c:pt idx="1223">
                  <c:v>1096.6142467044319</c:v>
                </c:pt>
                <c:pt idx="1224">
                  <c:v>1096.6765011558714</c:v>
                </c:pt>
                <c:pt idx="1225">
                  <c:v>1096.7558094202866</c:v>
                </c:pt>
                <c:pt idx="1226">
                  <c:v>1096.8380916554313</c:v>
                </c:pt>
                <c:pt idx="1227">
                  <c:v>1096.8688423037545</c:v>
                </c:pt>
                <c:pt idx="1228">
                  <c:v>1096.8776533956004</c:v>
                </c:pt>
                <c:pt idx="1229">
                  <c:v>1096.8809856390906</c:v>
                </c:pt>
                <c:pt idx="1230">
                  <c:v>1096.8527529486594</c:v>
                </c:pt>
                <c:pt idx="1231">
                  <c:v>1096.8004812521538</c:v>
                </c:pt>
                <c:pt idx="1232">
                  <c:v>1096.7741752314544</c:v>
                </c:pt>
                <c:pt idx="1233">
                  <c:v>1096.7574352055194</c:v>
                </c:pt>
                <c:pt idx="1234">
                  <c:v>1096.7516917521141</c:v>
                </c:pt>
                <c:pt idx="1235">
                  <c:v>1096.7611529466858</c:v>
                </c:pt>
                <c:pt idx="1236">
                  <c:v>1096.7943863481416</c:v>
                </c:pt>
                <c:pt idx="1237">
                  <c:v>1096.845520208296</c:v>
                </c:pt>
                <c:pt idx="1238">
                  <c:v>1096.8962877925474</c:v>
                </c:pt>
                <c:pt idx="1239">
                  <c:v>1096.946418949899</c:v>
                </c:pt>
                <c:pt idx="1240">
                  <c:v>1096.9899451533745</c:v>
                </c:pt>
                <c:pt idx="1241">
                  <c:v>1097.0226514597377</c:v>
                </c:pt>
                <c:pt idx="1242">
                  <c:v>1097.0473920318375</c:v>
                </c:pt>
                <c:pt idx="1243">
                  <c:v>1097.0423473331082</c:v>
                </c:pt>
                <c:pt idx="1244">
                  <c:v>1097.0064727476117</c:v>
                </c:pt>
                <c:pt idx="1245">
                  <c:v>1096.941741293695</c:v>
                </c:pt>
                <c:pt idx="1246">
                  <c:v>1096.844925826005</c:v>
                </c:pt>
                <c:pt idx="1247">
                  <c:v>1096.7111606041303</c:v>
                </c:pt>
                <c:pt idx="1248">
                  <c:v>1096.5749425156894</c:v>
                </c:pt>
                <c:pt idx="1249">
                  <c:v>1096.4562346522891</c:v>
                </c:pt>
                <c:pt idx="1250">
                  <c:v>1096.3499598889232</c:v>
                </c:pt>
                <c:pt idx="1251">
                  <c:v>1096.2560303069736</c:v>
                </c:pt>
                <c:pt idx="1252">
                  <c:v>1096.1674225563797</c:v>
                </c:pt>
                <c:pt idx="1253">
                  <c:v>1096.0846603506486</c:v>
                </c:pt>
                <c:pt idx="1254">
                  <c:v>1095.9992513145605</c:v>
                </c:pt>
                <c:pt idx="1255">
                  <c:v>1095.9273208384409</c:v>
                </c:pt>
                <c:pt idx="1256">
                  <c:v>1095.860411462774</c:v>
                </c:pt>
                <c:pt idx="1257">
                  <c:v>1095.8278632135564</c:v>
                </c:pt>
                <c:pt idx="1258">
                  <c:v>1095.8053714166215</c:v>
                </c:pt>
                <c:pt idx="1259">
                  <c:v>1095.769850775971</c:v>
                </c:pt>
                <c:pt idx="1260">
                  <c:v>1095.7143252212527</c:v>
                </c:pt>
                <c:pt idx="1261">
                  <c:v>1095.6434998480204</c:v>
                </c:pt>
                <c:pt idx="1262">
                  <c:v>1095.5647168596806</c:v>
                </c:pt>
                <c:pt idx="1263">
                  <c:v>1095.487832736645</c:v>
                </c:pt>
                <c:pt idx="1264">
                  <c:v>1095.4205026845002</c:v>
                </c:pt>
                <c:pt idx="1265">
                  <c:v>1095.3576850745828</c:v>
                </c:pt>
                <c:pt idx="1266">
                  <c:v>1095.3184811383232</c:v>
                </c:pt>
                <c:pt idx="1267">
                  <c:v>1095.3039265521766</c:v>
                </c:pt>
                <c:pt idx="1268">
                  <c:v>1095.2742546536754</c:v>
                </c:pt>
                <c:pt idx="1269">
                  <c:v>1095.2516281012997</c:v>
                </c:pt>
                <c:pt idx="1270">
                  <c:v>1095.2315954990324</c:v>
                </c:pt>
                <c:pt idx="1271">
                  <c:v>1095.2385053664132</c:v>
                </c:pt>
                <c:pt idx="1272">
                  <c:v>1095.2750203062608</c:v>
                </c:pt>
                <c:pt idx="1273">
                  <c:v>1095.3004014323353</c:v>
                </c:pt>
                <c:pt idx="1274">
                  <c:v>1095.3123915040194</c:v>
                </c:pt>
                <c:pt idx="1275">
                  <c:v>1095.3044448750197</c:v>
                </c:pt>
                <c:pt idx="1276">
                  <c:v>1095.2897373253745</c:v>
                </c:pt>
                <c:pt idx="1277">
                  <c:v>1095.2496353421259</c:v>
                </c:pt>
                <c:pt idx="1278">
                  <c:v>1095.2006756116289</c:v>
                </c:pt>
                <c:pt idx="1279">
                  <c:v>1095.1665829278472</c:v>
                </c:pt>
                <c:pt idx="1280">
                  <c:v>1095.1746778372383</c:v>
                </c:pt>
                <c:pt idx="1281">
                  <c:v>1095.2362293888416</c:v>
                </c:pt>
                <c:pt idx="1282">
                  <c:v>1095.3284090729169</c:v>
                </c:pt>
                <c:pt idx="1283">
                  <c:v>1095.4141921695473</c:v>
                </c:pt>
                <c:pt idx="1284">
                  <c:v>1095.5361199234762</c:v>
                </c:pt>
                <c:pt idx="1285">
                  <c:v>1095.6974076514114</c:v>
                </c:pt>
                <c:pt idx="1286">
                  <c:v>1095.8843226693143</c:v>
                </c:pt>
                <c:pt idx="1287">
                  <c:v>1096.0964372229034</c:v>
                </c:pt>
                <c:pt idx="1288">
                  <c:v>1096.321055749479</c:v>
                </c:pt>
                <c:pt idx="1289">
                  <c:v>1096.5576104548502</c:v>
                </c:pt>
                <c:pt idx="1290">
                  <c:v>1096.7935193243959</c:v>
                </c:pt>
                <c:pt idx="1291">
                  <c:v>1096.987194982494</c:v>
                </c:pt>
                <c:pt idx="1292">
                  <c:v>1097.1569177980446</c:v>
                </c:pt>
                <c:pt idx="1293">
                  <c:v>1097.3011529026228</c:v>
                </c:pt>
                <c:pt idx="1294">
                  <c:v>1097.4217953037694</c:v>
                </c:pt>
                <c:pt idx="1295">
                  <c:v>1097.5116689807305</c:v>
                </c:pt>
                <c:pt idx="1296">
                  <c:v>1097.561100733908</c:v>
                </c:pt>
                <c:pt idx="1297">
                  <c:v>1097.5930092359088</c:v>
                </c:pt>
                <c:pt idx="1298">
                  <c:v>1097.5968076282384</c:v>
                </c:pt>
                <c:pt idx="1299">
                  <c:v>1097.6021798940108</c:v>
                </c:pt>
                <c:pt idx="1300">
                  <c:v>1097.6026076193825</c:v>
                </c:pt>
                <c:pt idx="1301">
                  <c:v>1097.6088672503329</c:v>
                </c:pt>
                <c:pt idx="1302">
                  <c:v>1097.6441610702811</c:v>
                </c:pt>
                <c:pt idx="1303">
                  <c:v>1097.717545145031</c:v>
                </c:pt>
                <c:pt idx="1304">
                  <c:v>1097.8052767126917</c:v>
                </c:pt>
                <c:pt idx="1305">
                  <c:v>1097.9090236659956</c:v>
                </c:pt>
                <c:pt idx="1306">
                  <c:v>1098.021548140252</c:v>
                </c:pt>
                <c:pt idx="1307">
                  <c:v>1098.1495461789593</c:v>
                </c:pt>
                <c:pt idx="1308">
                  <c:v>1098.2850249382211</c:v>
                </c:pt>
                <c:pt idx="1309">
                  <c:v>1098.4163915633646</c:v>
                </c:pt>
                <c:pt idx="1310">
                  <c:v>1098.5320240861665</c:v>
                </c:pt>
                <c:pt idx="1311">
                  <c:v>1098.635457237524</c:v>
                </c:pt>
                <c:pt idx="1312">
                  <c:v>1098.7267125106664</c:v>
                </c:pt>
                <c:pt idx="1313">
                  <c:v>1098.8023247357635</c:v>
                </c:pt>
                <c:pt idx="1314">
                  <c:v>1098.8459251876402</c:v>
                </c:pt>
                <c:pt idx="1315">
                  <c:v>1098.8666218159303</c:v>
                </c:pt>
                <c:pt idx="1316">
                  <c:v>1098.8897801842086</c:v>
                </c:pt>
                <c:pt idx="1317">
                  <c:v>1098.9158474335811</c:v>
                </c:pt>
                <c:pt idx="1318">
                  <c:v>1098.9864358678844</c:v>
                </c:pt>
                <c:pt idx="1319">
                  <c:v>1099.0704617872527</c:v>
                </c:pt>
                <c:pt idx="1320">
                  <c:v>1099.1880103767608</c:v>
                </c:pt>
                <c:pt idx="1321">
                  <c:v>1099.3200486250544</c:v>
                </c:pt>
                <c:pt idx="1322">
                  <c:v>1099.4559318606032</c:v>
                </c:pt>
                <c:pt idx="1323">
                  <c:v>1099.631346707848</c:v>
                </c:pt>
                <c:pt idx="1324">
                  <c:v>1099.8281485372161</c:v>
                </c:pt>
                <c:pt idx="1325">
                  <c:v>1100.0195477211157</c:v>
                </c:pt>
                <c:pt idx="1326">
                  <c:v>1100.2379046845081</c:v>
                </c:pt>
                <c:pt idx="1327">
                  <c:v>1100.4945935334601</c:v>
                </c:pt>
                <c:pt idx="1328">
                  <c:v>1100.7615876320965</c:v>
                </c:pt>
                <c:pt idx="1329">
                  <c:v>1100.9825712386858</c:v>
                </c:pt>
                <c:pt idx="1330">
                  <c:v>1101.181283607076</c:v>
                </c:pt>
                <c:pt idx="1331">
                  <c:v>1101.3466823129529</c:v>
                </c:pt>
                <c:pt idx="1332">
                  <c:v>1101.5117835074705</c:v>
                </c:pt>
                <c:pt idx="1333">
                  <c:v>1101.678826003141</c:v>
                </c:pt>
                <c:pt idx="1334">
                  <c:v>1101.8071873838123</c:v>
                </c:pt>
                <c:pt idx="1335">
                  <c:v>1101.9100555919536</c:v>
                </c:pt>
                <c:pt idx="1336">
                  <c:v>1101.9994882953804</c:v>
                </c:pt>
                <c:pt idx="1337">
                  <c:v>1102.0872944969058</c:v>
                </c:pt>
                <c:pt idx="1338">
                  <c:v>1102.1386717587595</c:v>
                </c:pt>
                <c:pt idx="1339">
                  <c:v>1102.176107678102</c:v>
                </c:pt>
                <c:pt idx="1340">
                  <c:v>1102.2224064430968</c:v>
                </c:pt>
                <c:pt idx="1341">
                  <c:v>1102.2777565428032</c:v>
                </c:pt>
                <c:pt idx="1342">
                  <c:v>1102.3315570607144</c:v>
                </c:pt>
                <c:pt idx="1343">
                  <c:v>1102.3727346231296</c:v>
                </c:pt>
                <c:pt idx="1344">
                  <c:v>1102.4061318600759</c:v>
                </c:pt>
                <c:pt idx="1345">
                  <c:v>1102.4442708658678</c:v>
                </c:pt>
                <c:pt idx="1346">
                  <c:v>1102.4860059613222</c:v>
                </c:pt>
                <c:pt idx="1347">
                  <c:v>1102.5274322850312</c:v>
                </c:pt>
                <c:pt idx="1348">
                  <c:v>1102.5422350306308</c:v>
                </c:pt>
                <c:pt idx="1349">
                  <c:v>1102.5708284114412</c:v>
                </c:pt>
                <c:pt idx="1350">
                  <c:v>1102.6328942153496</c:v>
                </c:pt>
                <c:pt idx="1351">
                  <c:v>1102.6832678060071</c:v>
                </c:pt>
                <c:pt idx="1352">
                  <c:v>1102.7081158597887</c:v>
                </c:pt>
                <c:pt idx="1353">
                  <c:v>1102.7380557083461</c:v>
                </c:pt>
                <c:pt idx="1354">
                  <c:v>1102.7720426236847</c:v>
                </c:pt>
                <c:pt idx="1355">
                  <c:v>1102.8222673588898</c:v>
                </c:pt>
                <c:pt idx="1356">
                  <c:v>1102.8743944201963</c:v>
                </c:pt>
                <c:pt idx="1357">
                  <c:v>1102.9239871180243</c:v>
                </c:pt>
                <c:pt idx="1358">
                  <c:v>1102.9989874817377</c:v>
                </c:pt>
                <c:pt idx="1359">
                  <c:v>1103.0811650480491</c:v>
                </c:pt>
                <c:pt idx="1360">
                  <c:v>1103.2079807292716</c:v>
                </c:pt>
                <c:pt idx="1361">
                  <c:v>1103.3541695213387</c:v>
                </c:pt>
                <c:pt idx="1362">
                  <c:v>1103.5148436391396</c:v>
                </c:pt>
                <c:pt idx="1363">
                  <c:v>1103.7161246619382</c:v>
                </c:pt>
                <c:pt idx="1364">
                  <c:v>1103.9554987757513</c:v>
                </c:pt>
                <c:pt idx="1365">
                  <c:v>1104.2282837065186</c:v>
                </c:pt>
                <c:pt idx="1366">
                  <c:v>1104.5215585158169</c:v>
                </c:pt>
                <c:pt idx="1367">
                  <c:v>1104.8712371521399</c:v>
                </c:pt>
                <c:pt idx="1368">
                  <c:v>1105.2336332820742</c:v>
                </c:pt>
                <c:pt idx="1369">
                  <c:v>1105.5595671562812</c:v>
                </c:pt>
                <c:pt idx="1370">
                  <c:v>1105.8621681899349</c:v>
                </c:pt>
                <c:pt idx="1371">
                  <c:v>1106.0948500869642</c:v>
                </c:pt>
                <c:pt idx="1372">
                  <c:v>1106.2749363619571</c:v>
                </c:pt>
                <c:pt idx="1373">
                  <c:v>1106.4408057602921</c:v>
                </c:pt>
                <c:pt idx="1374">
                  <c:v>1106.5888536827219</c:v>
                </c:pt>
                <c:pt idx="1375">
                  <c:v>1106.6882358098812</c:v>
                </c:pt>
                <c:pt idx="1376">
                  <c:v>1106.7513152024617</c:v>
                </c:pt>
                <c:pt idx="1377">
                  <c:v>1106.7831406943051</c:v>
                </c:pt>
                <c:pt idx="1378">
                  <c:v>1106.7570378708185</c:v>
                </c:pt>
                <c:pt idx="1379">
                  <c:v>1106.7062024655277</c:v>
                </c:pt>
                <c:pt idx="1380">
                  <c:v>1106.6447672102781</c:v>
                </c:pt>
                <c:pt idx="1381">
                  <c:v>1106.5802986225817</c:v>
                </c:pt>
                <c:pt idx="1382">
                  <c:v>1106.511825923596</c:v>
                </c:pt>
                <c:pt idx="1383">
                  <c:v>1106.4400855183596</c:v>
                </c:pt>
                <c:pt idx="1384">
                  <c:v>1106.3849766466583</c:v>
                </c:pt>
                <c:pt idx="1385">
                  <c:v>1106.3209970958744</c:v>
                </c:pt>
                <c:pt idx="1386">
                  <c:v>1106.2743905562118</c:v>
                </c:pt>
                <c:pt idx="1387">
                  <c:v>1106.2395624837413</c:v>
                </c:pt>
                <c:pt idx="1388">
                  <c:v>1106.1963823053479</c:v>
                </c:pt>
                <c:pt idx="1389">
                  <c:v>1106.1401856695079</c:v>
                </c:pt>
                <c:pt idx="1390">
                  <c:v>1106.0988281072</c:v>
                </c:pt>
                <c:pt idx="1391">
                  <c:v>1106.0905396984087</c:v>
                </c:pt>
                <c:pt idx="1392">
                  <c:v>1106.1073760269915</c:v>
                </c:pt>
                <c:pt idx="1393">
                  <c:v>1106.1303508292999</c:v>
                </c:pt>
                <c:pt idx="1394">
                  <c:v>1106.1607928624408</c:v>
                </c:pt>
                <c:pt idx="1395">
                  <c:v>1106.200739093025</c:v>
                </c:pt>
                <c:pt idx="1396">
                  <c:v>1106.2827715074227</c:v>
                </c:pt>
                <c:pt idx="1397">
                  <c:v>1106.3836367064434</c:v>
                </c:pt>
                <c:pt idx="1398">
                  <c:v>1106.4860261519609</c:v>
                </c:pt>
                <c:pt idx="1399">
                  <c:v>1106.5959973662327</c:v>
                </c:pt>
                <c:pt idx="1400">
                  <c:v>1106.6998000324138</c:v>
                </c:pt>
                <c:pt idx="1401">
                  <c:v>1106.7839914222498</c:v>
                </c:pt>
                <c:pt idx="1402">
                  <c:v>1106.8452332977909</c:v>
                </c:pt>
                <c:pt idx="1403">
                  <c:v>1106.8915400042852</c:v>
                </c:pt>
                <c:pt idx="1404">
                  <c:v>1106.9447269577179</c:v>
                </c:pt>
                <c:pt idx="1405">
                  <c:v>1106.9894042732174</c:v>
                </c:pt>
                <c:pt idx="1406">
                  <c:v>1106.996108778691</c:v>
                </c:pt>
                <c:pt idx="1407">
                  <c:v>1106.9575459077191</c:v>
                </c:pt>
                <c:pt idx="1408">
                  <c:v>1106.8948759821455</c:v>
                </c:pt>
                <c:pt idx="1409">
                  <c:v>1106.812469146603</c:v>
                </c:pt>
                <c:pt idx="1410">
                  <c:v>1106.7197507827316</c:v>
                </c:pt>
                <c:pt idx="1411">
                  <c:v>1106.6245918151021</c:v>
                </c:pt>
                <c:pt idx="1412">
                  <c:v>1106.5508002607819</c:v>
                </c:pt>
                <c:pt idx="1413">
                  <c:v>1106.4725254107129</c:v>
                </c:pt>
                <c:pt idx="1414">
                  <c:v>1106.3814295198044</c:v>
                </c:pt>
                <c:pt idx="1415">
                  <c:v>1106.2760046927435</c:v>
                </c:pt>
                <c:pt idx="1416">
                  <c:v>1106.1660878816106</c:v>
                </c:pt>
                <c:pt idx="1417">
                  <c:v>1106.063189255166</c:v>
                </c:pt>
                <c:pt idx="1418">
                  <c:v>1105.9580130498282</c:v>
                </c:pt>
                <c:pt idx="1419">
                  <c:v>1105.8456371386656</c:v>
                </c:pt>
                <c:pt idx="1420">
                  <c:v>1105.7308521213436</c:v>
                </c:pt>
                <c:pt idx="1421">
                  <c:v>1105.6092690643904</c:v>
                </c:pt>
                <c:pt idx="1422">
                  <c:v>1105.4881909264839</c:v>
                </c:pt>
                <c:pt idx="1423">
                  <c:v>1105.3587224498549</c:v>
                </c:pt>
                <c:pt idx="1424">
                  <c:v>1105.2362042470468</c:v>
                </c:pt>
                <c:pt idx="1425">
                  <c:v>1105.1399201187212</c:v>
                </c:pt>
                <c:pt idx="1426">
                  <c:v>1105.0585417839129</c:v>
                </c:pt>
                <c:pt idx="1427">
                  <c:v>1104.9901345873498</c:v>
                </c:pt>
                <c:pt idx="1428">
                  <c:v>1104.93453942363</c:v>
                </c:pt>
                <c:pt idx="1429">
                  <c:v>1104.9012615243053</c:v>
                </c:pt>
                <c:pt idx="1430">
                  <c:v>1104.8991055800459</c:v>
                </c:pt>
                <c:pt idx="1431">
                  <c:v>1104.9325736530698</c:v>
                </c:pt>
                <c:pt idx="1432">
                  <c:v>1104.9870843104482</c:v>
                </c:pt>
                <c:pt idx="1433">
                  <c:v>1105.0646954291024</c:v>
                </c:pt>
                <c:pt idx="1434">
                  <c:v>1105.1751645382183</c:v>
                </c:pt>
                <c:pt idx="1435">
                  <c:v>1105.2978793103898</c:v>
                </c:pt>
                <c:pt idx="1436">
                  <c:v>1105.4074504120135</c:v>
                </c:pt>
                <c:pt idx="1437">
                  <c:v>1105.5100172847149</c:v>
                </c:pt>
                <c:pt idx="1438">
                  <c:v>1105.616313591903</c:v>
                </c:pt>
                <c:pt idx="1439">
                  <c:v>1105.7284311789385</c:v>
                </c:pt>
                <c:pt idx="1440">
                  <c:v>1105.8283034105107</c:v>
                </c:pt>
                <c:pt idx="1441">
                  <c:v>1105.9033952181683</c:v>
                </c:pt>
                <c:pt idx="1442">
                  <c:v>1105.9551195323543</c:v>
                </c:pt>
                <c:pt idx="1443">
                  <c:v>1105.9834281373458</c:v>
                </c:pt>
                <c:pt idx="1444">
                  <c:v>1105.9842607331047</c:v>
                </c:pt>
                <c:pt idx="1445">
                  <c:v>1105.9250589758076</c:v>
                </c:pt>
                <c:pt idx="1446">
                  <c:v>1105.8342989477742</c:v>
                </c:pt>
                <c:pt idx="1447">
                  <c:v>1105.7337274650256</c:v>
                </c:pt>
                <c:pt idx="1448">
                  <c:v>1105.6142731912701</c:v>
                </c:pt>
                <c:pt idx="1449">
                  <c:v>1105.4656608678767</c:v>
                </c:pt>
                <c:pt idx="1450">
                  <c:v>1105.2938384134402</c:v>
                </c:pt>
                <c:pt idx="1451">
                  <c:v>1105.1103060661869</c:v>
                </c:pt>
                <c:pt idx="1452">
                  <c:v>1104.9180995028714</c:v>
                </c:pt>
                <c:pt idx="1453">
                  <c:v>1104.7070752708603</c:v>
                </c:pt>
                <c:pt idx="1454">
                  <c:v>1104.4976943537329</c:v>
                </c:pt>
                <c:pt idx="1455">
                  <c:v>1104.3022541872997</c:v>
                </c:pt>
                <c:pt idx="1456">
                  <c:v>1104.1214696780435</c:v>
                </c:pt>
                <c:pt idx="1457">
                  <c:v>1103.9623122295793</c:v>
                </c:pt>
                <c:pt idx="1458">
                  <c:v>1103.8241031931311</c:v>
                </c:pt>
                <c:pt idx="1459">
                  <c:v>1103.7117115845215</c:v>
                </c:pt>
                <c:pt idx="1460">
                  <c:v>1103.6145162707269</c:v>
                </c:pt>
                <c:pt idx="1461">
                  <c:v>1103.5527250105681</c:v>
                </c:pt>
                <c:pt idx="1462">
                  <c:v>1103.5156560975026</c:v>
                </c:pt>
                <c:pt idx="1463">
                  <c:v>1103.5302427228837</c:v>
                </c:pt>
                <c:pt idx="1464">
                  <c:v>1103.594221203007</c:v>
                </c:pt>
                <c:pt idx="1465">
                  <c:v>1103.7143764766533</c:v>
                </c:pt>
                <c:pt idx="1466">
                  <c:v>1103.8482956591515</c:v>
                </c:pt>
                <c:pt idx="1467">
                  <c:v>1104.0170189739677</c:v>
                </c:pt>
                <c:pt idx="1468">
                  <c:v>1104.1960266702552</c:v>
                </c:pt>
                <c:pt idx="1469">
                  <c:v>1104.3673819563455</c:v>
                </c:pt>
                <c:pt idx="1470">
                  <c:v>1104.5515463822487</c:v>
                </c:pt>
                <c:pt idx="1471">
                  <c:v>1104.7493739848871</c:v>
                </c:pt>
                <c:pt idx="1472">
                  <c:v>1104.9192579159983</c:v>
                </c:pt>
                <c:pt idx="1473">
                  <c:v>1105.0699232300378</c:v>
                </c:pt>
                <c:pt idx="1474">
                  <c:v>1105.1781598585835</c:v>
                </c:pt>
                <c:pt idx="1475">
                  <c:v>1105.2615577771255</c:v>
                </c:pt>
                <c:pt idx="1476">
                  <c:v>1105.321108760327</c:v>
                </c:pt>
                <c:pt idx="1477">
                  <c:v>1105.3716625781888</c:v>
                </c:pt>
                <c:pt idx="1478">
                  <c:v>1105.3984036962072</c:v>
                </c:pt>
                <c:pt idx="1479">
                  <c:v>1105.4300664437581</c:v>
                </c:pt>
                <c:pt idx="1480">
                  <c:v>1105.4574522485846</c:v>
                </c:pt>
                <c:pt idx="1481">
                  <c:v>1105.4694510192094</c:v>
                </c:pt>
                <c:pt idx="1482">
                  <c:v>1105.4732319683478</c:v>
                </c:pt>
                <c:pt idx="1483">
                  <c:v>1105.5045176968276</c:v>
                </c:pt>
                <c:pt idx="1484">
                  <c:v>1105.5660817123423</c:v>
                </c:pt>
                <c:pt idx="1485">
                  <c:v>1105.6181580818286</c:v>
                </c:pt>
                <c:pt idx="1486">
                  <c:v>1105.6504666841561</c:v>
                </c:pt>
                <c:pt idx="1487">
                  <c:v>1105.6634935697491</c:v>
                </c:pt>
                <c:pt idx="1488">
                  <c:v>1105.6725014568337</c:v>
                </c:pt>
                <c:pt idx="1489">
                  <c:v>1105.6680660507729</c:v>
                </c:pt>
                <c:pt idx="1490">
                  <c:v>1105.6405619007437</c:v>
                </c:pt>
                <c:pt idx="1491">
                  <c:v>1105.6112471086165</c:v>
                </c:pt>
                <c:pt idx="1492">
                  <c:v>1105.5801516520035</c:v>
                </c:pt>
                <c:pt idx="1493">
                  <c:v>1105.5422750242462</c:v>
                </c:pt>
                <c:pt idx="1494">
                  <c:v>1105.4670353853192</c:v>
                </c:pt>
                <c:pt idx="1495">
                  <c:v>1105.3556888615794</c:v>
                </c:pt>
                <c:pt idx="1496">
                  <c:v>1105.2455874784364</c:v>
                </c:pt>
                <c:pt idx="1497">
                  <c:v>1105.1386555930737</c:v>
                </c:pt>
                <c:pt idx="1498">
                  <c:v>1105.0285492863436</c:v>
                </c:pt>
                <c:pt idx="1499">
                  <c:v>1104.9151979774447</c:v>
                </c:pt>
                <c:pt idx="1500">
                  <c:v>1104.8007777168039</c:v>
                </c:pt>
                <c:pt idx="1501">
                  <c:v>1104.6918478403675</c:v>
                </c:pt>
                <c:pt idx="1502">
                  <c:v>1104.5959008420803</c:v>
                </c:pt>
                <c:pt idx="1503">
                  <c:v>1104.5084447057436</c:v>
                </c:pt>
                <c:pt idx="1504">
                  <c:v>1104.4400792523818</c:v>
                </c:pt>
                <c:pt idx="1505">
                  <c:v>1104.4047606470233</c:v>
                </c:pt>
                <c:pt idx="1506">
                  <c:v>1104.3922585875671</c:v>
                </c:pt>
                <c:pt idx="1507">
                  <c:v>1104.4093799877828</c:v>
                </c:pt>
                <c:pt idx="1508">
                  <c:v>1104.4514996408304</c:v>
                </c:pt>
                <c:pt idx="1509">
                  <c:v>1104.5062943205614</c:v>
                </c:pt>
                <c:pt idx="1510">
                  <c:v>1104.5556606603643</c:v>
                </c:pt>
                <c:pt idx="1511">
                  <c:v>1104.6049364561945</c:v>
                </c:pt>
                <c:pt idx="1512">
                  <c:v>1104.6546181805143</c:v>
                </c:pt>
                <c:pt idx="1513">
                  <c:v>1104.690597598945</c:v>
                </c:pt>
                <c:pt idx="1514">
                  <c:v>1104.7156698614142</c:v>
                </c:pt>
                <c:pt idx="1515">
                  <c:v>1104.7302145897595</c:v>
                </c:pt>
                <c:pt idx="1516">
                  <c:v>1104.7241270104935</c:v>
                </c:pt>
                <c:pt idx="1517">
                  <c:v>1104.7170860630895</c:v>
                </c:pt>
                <c:pt idx="1518">
                  <c:v>1104.6941463978494</c:v>
                </c:pt>
                <c:pt idx="1519">
                  <c:v>1104.6495428277913</c:v>
                </c:pt>
                <c:pt idx="1520">
                  <c:v>1104.6032886384457</c:v>
                </c:pt>
                <c:pt idx="1521">
                  <c:v>1104.5847787897283</c:v>
                </c:pt>
                <c:pt idx="1522">
                  <c:v>1104.6008187861071</c:v>
                </c:pt>
                <c:pt idx="1523">
                  <c:v>1104.6344939179523</c:v>
                </c:pt>
                <c:pt idx="1524">
                  <c:v>1104.7007163732719</c:v>
                </c:pt>
                <c:pt idx="1525">
                  <c:v>1104.7895663448621</c:v>
                </c:pt>
                <c:pt idx="1526">
                  <c:v>1104.8848740939757</c:v>
                </c:pt>
                <c:pt idx="1527">
                  <c:v>1104.9872374372515</c:v>
                </c:pt>
                <c:pt idx="1528">
                  <c:v>1105.0817072438692</c:v>
                </c:pt>
                <c:pt idx="1529">
                  <c:v>1105.1656938092826</c:v>
                </c:pt>
                <c:pt idx="1530">
                  <c:v>1105.2592851527829</c:v>
                </c:pt>
                <c:pt idx="1531">
                  <c:v>1105.3543475928755</c:v>
                </c:pt>
                <c:pt idx="1532">
                  <c:v>1105.4537582483467</c:v>
                </c:pt>
                <c:pt idx="1533">
                  <c:v>1105.5437233402727</c:v>
                </c:pt>
                <c:pt idx="1534">
                  <c:v>1105.6346450654999</c:v>
                </c:pt>
                <c:pt idx="1535">
                  <c:v>1105.6981171760497</c:v>
                </c:pt>
                <c:pt idx="1536">
                  <c:v>1105.7282857297466</c:v>
                </c:pt>
                <c:pt idx="1537">
                  <c:v>1105.7279225605819</c:v>
                </c:pt>
                <c:pt idx="1538">
                  <c:v>1105.7098368660659</c:v>
                </c:pt>
                <c:pt idx="1539">
                  <c:v>1105.679347681131</c:v>
                </c:pt>
                <c:pt idx="1540">
                  <c:v>1105.6540209830209</c:v>
                </c:pt>
                <c:pt idx="1541">
                  <c:v>1105.616292447417</c:v>
                </c:pt>
                <c:pt idx="1542">
                  <c:v>1105.5678823774308</c:v>
                </c:pt>
                <c:pt idx="1543">
                  <c:v>1105.4969973685277</c:v>
                </c:pt>
                <c:pt idx="1544">
                  <c:v>1105.4033334062478</c:v>
                </c:pt>
                <c:pt idx="1545">
                  <c:v>1105.278441502084</c:v>
                </c:pt>
                <c:pt idx="1546">
                  <c:v>1105.1398053988282</c:v>
                </c:pt>
                <c:pt idx="1547">
                  <c:v>1104.9953849514095</c:v>
                </c:pt>
                <c:pt idx="1548">
                  <c:v>1104.8560674558737</c:v>
                </c:pt>
                <c:pt idx="1549">
                  <c:v>1104.7135194428454</c:v>
                </c:pt>
                <c:pt idx="1550">
                  <c:v>1104.5695133696563</c:v>
                </c:pt>
                <c:pt idx="1551">
                  <c:v>1104.4263799085395</c:v>
                </c:pt>
                <c:pt idx="1552">
                  <c:v>1104.2800355356489</c:v>
                </c:pt>
                <c:pt idx="1553">
                  <c:v>1104.1241233997723</c:v>
                </c:pt>
                <c:pt idx="1554">
                  <c:v>1103.9591804439317</c:v>
                </c:pt>
                <c:pt idx="1555">
                  <c:v>1103.7911916331782</c:v>
                </c:pt>
                <c:pt idx="1556">
                  <c:v>1103.6261031041352</c:v>
                </c:pt>
                <c:pt idx="1557">
                  <c:v>1103.4681785149262</c:v>
                </c:pt>
                <c:pt idx="1558">
                  <c:v>1103.3275098661554</c:v>
                </c:pt>
                <c:pt idx="1559">
                  <c:v>1103.2068816390927</c:v>
                </c:pt>
                <c:pt idx="1560">
                  <c:v>1103.0925661984936</c:v>
                </c:pt>
                <c:pt idx="1561">
                  <c:v>1102.9791607177388</c:v>
                </c:pt>
                <c:pt idx="1562">
                  <c:v>1102.8677454544152</c:v>
                </c:pt>
                <c:pt idx="1563">
                  <c:v>1102.7667367529159</c:v>
                </c:pt>
                <c:pt idx="1564">
                  <c:v>1102.6792701063425</c:v>
                </c:pt>
                <c:pt idx="1565">
                  <c:v>1102.5950317117324</c:v>
                </c:pt>
                <c:pt idx="1566">
                  <c:v>1102.5156009867251</c:v>
                </c:pt>
                <c:pt idx="1567">
                  <c:v>1102.4478732494929</c:v>
                </c:pt>
                <c:pt idx="1568">
                  <c:v>1102.3997139473595</c:v>
                </c:pt>
                <c:pt idx="1569">
                  <c:v>1102.3547092223782</c:v>
                </c:pt>
                <c:pt idx="1570">
                  <c:v>1102.3186765425232</c:v>
                </c:pt>
                <c:pt idx="1571">
                  <c:v>1102.2982546607354</c:v>
                </c:pt>
                <c:pt idx="1572">
                  <c:v>1102.2845070302026</c:v>
                </c:pt>
                <c:pt idx="1573">
                  <c:v>1102.2650969192518</c:v>
                </c:pt>
                <c:pt idx="1574">
                  <c:v>1102.2296777737281</c:v>
                </c:pt>
                <c:pt idx="1575">
                  <c:v>1102.183591422106</c:v>
                </c:pt>
                <c:pt idx="1576">
                  <c:v>1102.1440214635222</c:v>
                </c:pt>
                <c:pt idx="1577">
                  <c:v>1102.1050980351331</c:v>
                </c:pt>
                <c:pt idx="1578">
                  <c:v>1102.0577076818556</c:v>
                </c:pt>
                <c:pt idx="1579">
                  <c:v>1101.9885299836801</c:v>
                </c:pt>
                <c:pt idx="1580">
                  <c:v>1101.9052564260817</c:v>
                </c:pt>
                <c:pt idx="1581">
                  <c:v>1101.8058861246182</c:v>
                </c:pt>
                <c:pt idx="1582">
                  <c:v>1101.7107762726168</c:v>
                </c:pt>
                <c:pt idx="1583">
                  <c:v>1101.6298839838009</c:v>
                </c:pt>
                <c:pt idx="1584">
                  <c:v>1101.5493567163794</c:v>
                </c:pt>
                <c:pt idx="1585">
                  <c:v>1101.475521648041</c:v>
                </c:pt>
                <c:pt idx="1586">
                  <c:v>1101.4056977781554</c:v>
                </c:pt>
                <c:pt idx="1587">
                  <c:v>1101.3373926882271</c:v>
                </c:pt>
                <c:pt idx="1588">
                  <c:v>1101.2819478543197</c:v>
                </c:pt>
                <c:pt idx="1589">
                  <c:v>1101.231798754111</c:v>
                </c:pt>
                <c:pt idx="1590">
                  <c:v>1101.1834390936287</c:v>
                </c:pt>
                <c:pt idx="1591">
                  <c:v>1101.1390392514654</c:v>
                </c:pt>
                <c:pt idx="1592">
                  <c:v>1101.0872872273094</c:v>
                </c:pt>
                <c:pt idx="1593">
                  <c:v>1101.0150114174248</c:v>
                </c:pt>
                <c:pt idx="1594">
                  <c:v>1100.9408225822563</c:v>
                </c:pt>
                <c:pt idx="1595">
                  <c:v>1100.8899899168555</c:v>
                </c:pt>
                <c:pt idx="1596">
                  <c:v>1100.8760764729454</c:v>
                </c:pt>
                <c:pt idx="1597">
                  <c:v>1100.8793613238961</c:v>
                </c:pt>
                <c:pt idx="1598">
                  <c:v>1100.8907125964304</c:v>
                </c:pt>
                <c:pt idx="1599">
                  <c:v>1100.8905338412887</c:v>
                </c:pt>
                <c:pt idx="1600">
                  <c:v>1100.8823551718638</c:v>
                </c:pt>
                <c:pt idx="1601">
                  <c:v>1100.8685783018532</c:v>
                </c:pt>
                <c:pt idx="1602">
                  <c:v>1100.8495288618631</c:v>
                </c:pt>
                <c:pt idx="1603">
                  <c:v>1100.8263987062974</c:v>
                </c:pt>
                <c:pt idx="1604">
                  <c:v>1100.8129822350436</c:v>
                </c:pt>
                <c:pt idx="1605">
                  <c:v>1100.7855094239844</c:v>
                </c:pt>
                <c:pt idx="1606">
                  <c:v>1100.7381181749681</c:v>
                </c:pt>
                <c:pt idx="1607">
                  <c:v>1100.6585073834522</c:v>
                </c:pt>
                <c:pt idx="1608">
                  <c:v>1100.561876604532</c:v>
                </c:pt>
                <c:pt idx="1609">
                  <c:v>1100.4566101399987</c:v>
                </c:pt>
                <c:pt idx="1610">
                  <c:v>1100.3612901382764</c:v>
                </c:pt>
                <c:pt idx="1611">
                  <c:v>1100.287783754595</c:v>
                </c:pt>
                <c:pt idx="1612">
                  <c:v>1100.2310434837307</c:v>
                </c:pt>
                <c:pt idx="1613">
                  <c:v>1100.1864689501112</c:v>
                </c:pt>
                <c:pt idx="1614">
                  <c:v>1100.1626028974381</c:v>
                </c:pt>
                <c:pt idx="1615">
                  <c:v>1100.1449548566079</c:v>
                </c:pt>
                <c:pt idx="1616">
                  <c:v>1100.1452940752888</c:v>
                </c:pt>
                <c:pt idx="1617">
                  <c:v>1100.1505307500402</c:v>
                </c:pt>
                <c:pt idx="1618">
                  <c:v>1100.1566413788196</c:v>
                </c:pt>
                <c:pt idx="1619">
                  <c:v>1100.1691771417079</c:v>
                </c:pt>
                <c:pt idx="1620">
                  <c:v>1100.1866822204754</c:v>
                </c:pt>
                <c:pt idx="1621">
                  <c:v>1100.18255488662</c:v>
                </c:pt>
                <c:pt idx="1622">
                  <c:v>1100.149323443756</c:v>
                </c:pt>
                <c:pt idx="1623">
                  <c:v>1100.1007923569339</c:v>
                </c:pt>
                <c:pt idx="1624">
                  <c:v>1100.0430320551372</c:v>
                </c:pt>
                <c:pt idx="1625">
                  <c:v>1099.969108674889</c:v>
                </c:pt>
                <c:pt idx="1626">
                  <c:v>1099.881556162785</c:v>
                </c:pt>
                <c:pt idx="1627">
                  <c:v>1099.7695753794496</c:v>
                </c:pt>
                <c:pt idx="1628">
                  <c:v>1099.6420311685476</c:v>
                </c:pt>
                <c:pt idx="1629">
                  <c:v>1099.5071380104125</c:v>
                </c:pt>
                <c:pt idx="1630">
                  <c:v>1099.358815309088</c:v>
                </c:pt>
                <c:pt idx="1631">
                  <c:v>1099.1958998616071</c:v>
                </c:pt>
                <c:pt idx="1632">
                  <c:v>1099.0403655678131</c:v>
                </c:pt>
                <c:pt idx="1633">
                  <c:v>1098.8966594763251</c:v>
                </c:pt>
                <c:pt idx="1634">
                  <c:v>1098.7706710224841</c:v>
                </c:pt>
                <c:pt idx="1635">
                  <c:v>1098.65151700929</c:v>
                </c:pt>
                <c:pt idx="1636">
                  <c:v>1098.5312815013253</c:v>
                </c:pt>
                <c:pt idx="1637">
                  <c:v>1098.4105133400017</c:v>
                </c:pt>
                <c:pt idx="1638">
                  <c:v>1098.3128879832959</c:v>
                </c:pt>
                <c:pt idx="1639">
                  <c:v>1098.2366278238667</c:v>
                </c:pt>
                <c:pt idx="1640">
                  <c:v>1098.175523103826</c:v>
                </c:pt>
                <c:pt idx="1641">
                  <c:v>1098.1187630994975</c:v>
                </c:pt>
                <c:pt idx="1642">
                  <c:v>1098.0758917576975</c:v>
                </c:pt>
                <c:pt idx="1643">
                  <c:v>1098.0499956843107</c:v>
                </c:pt>
                <c:pt idx="1644">
                  <c:v>1098.0468654382321</c:v>
                </c:pt>
                <c:pt idx="1645">
                  <c:v>1098.0557523059549</c:v>
                </c:pt>
                <c:pt idx="1646">
                  <c:v>1098.0780645023317</c:v>
                </c:pt>
                <c:pt idx="1647">
                  <c:v>1098.1195931804473</c:v>
                </c:pt>
                <c:pt idx="1648">
                  <c:v>1098.1753359299003</c:v>
                </c:pt>
                <c:pt idx="1649">
                  <c:v>1098.2228539836797</c:v>
                </c:pt>
                <c:pt idx="1650">
                  <c:v>1098.2577064811082</c:v>
                </c:pt>
                <c:pt idx="1651">
                  <c:v>1098.2758754615115</c:v>
                </c:pt>
                <c:pt idx="1652">
                  <c:v>1098.2876060824599</c:v>
                </c:pt>
                <c:pt idx="1653">
                  <c:v>1098.2895112656913</c:v>
                </c:pt>
                <c:pt idx="1654">
                  <c:v>1098.2825506989668</c:v>
                </c:pt>
                <c:pt idx="1655">
                  <c:v>1098.258034321145</c:v>
                </c:pt>
                <c:pt idx="1656">
                  <c:v>1098.233687154082</c:v>
                </c:pt>
                <c:pt idx="1657">
                  <c:v>1098.2115494490711</c:v>
                </c:pt>
                <c:pt idx="1658">
                  <c:v>1098.1951750448563</c:v>
                </c:pt>
                <c:pt idx="1659">
                  <c:v>1098.1828466433187</c:v>
                </c:pt>
                <c:pt idx="1660">
                  <c:v>1098.1913701160936</c:v>
                </c:pt>
                <c:pt idx="1661">
                  <c:v>1098.2283257311612</c:v>
                </c:pt>
                <c:pt idx="1662">
                  <c:v>1098.2920210298846</c:v>
                </c:pt>
                <c:pt idx="1663">
                  <c:v>1098.4158949197624</c:v>
                </c:pt>
                <c:pt idx="1664">
                  <c:v>1098.5807517057046</c:v>
                </c:pt>
                <c:pt idx="1665">
                  <c:v>1098.8105844932618</c:v>
                </c:pt>
                <c:pt idx="1666">
                  <c:v>1099.0815645948971</c:v>
                </c:pt>
                <c:pt idx="1667">
                  <c:v>1099.3607958590408</c:v>
                </c:pt>
                <c:pt idx="1668">
                  <c:v>1099.6593225539807</c:v>
                </c:pt>
                <c:pt idx="1669">
                  <c:v>1099.9366016083304</c:v>
                </c:pt>
                <c:pt idx="1670">
                  <c:v>1100.2032194475826</c:v>
                </c:pt>
                <c:pt idx="1671">
                  <c:v>1100.4480144612903</c:v>
                </c:pt>
                <c:pt idx="1672">
                  <c:v>1100.6717315963845</c:v>
                </c:pt>
                <c:pt idx="1673">
                  <c:v>1100.86969196933</c:v>
                </c:pt>
                <c:pt idx="1674">
                  <c:v>1101.0183020712923</c:v>
                </c:pt>
                <c:pt idx="1675">
                  <c:v>1101.126985084227</c:v>
                </c:pt>
                <c:pt idx="1676">
                  <c:v>1101.1678335109382</c:v>
                </c:pt>
                <c:pt idx="1677">
                  <c:v>1101.1579766000852</c:v>
                </c:pt>
                <c:pt idx="1678">
                  <c:v>1101.1077111716222</c:v>
                </c:pt>
                <c:pt idx="1679">
                  <c:v>1101.0122721830794</c:v>
                </c:pt>
                <c:pt idx="1680">
                  <c:v>1100.9102159184417</c:v>
                </c:pt>
                <c:pt idx="1681">
                  <c:v>1100.8031899155062</c:v>
                </c:pt>
                <c:pt idx="1682">
                  <c:v>1100.6986240157928</c:v>
                </c:pt>
                <c:pt idx="1683">
                  <c:v>1100.5809237956457</c:v>
                </c:pt>
                <c:pt idx="1684">
                  <c:v>1100.4727601351713</c:v>
                </c:pt>
                <c:pt idx="1685">
                  <c:v>1100.3776577274029</c:v>
                </c:pt>
                <c:pt idx="1686">
                  <c:v>1100.2936744774433</c:v>
                </c:pt>
                <c:pt idx="1687">
                  <c:v>1100.2055650632474</c:v>
                </c:pt>
                <c:pt idx="1688">
                  <c:v>1100.1239029821352</c:v>
                </c:pt>
                <c:pt idx="1689">
                  <c:v>1100.0541347861292</c:v>
                </c:pt>
                <c:pt idx="1690">
                  <c:v>1099.9840953106934</c:v>
                </c:pt>
                <c:pt idx="1691">
                  <c:v>1099.9132705616391</c:v>
                </c:pt>
                <c:pt idx="1692">
                  <c:v>1099.8373977298893</c:v>
                </c:pt>
                <c:pt idx="1693">
                  <c:v>1099.7486172329061</c:v>
                </c:pt>
                <c:pt idx="1694">
                  <c:v>1099.6519541489517</c:v>
                </c:pt>
                <c:pt idx="1695">
                  <c:v>1099.5544002604356</c:v>
                </c:pt>
                <c:pt idx="1696">
                  <c:v>1099.4471703177771</c:v>
                </c:pt>
                <c:pt idx="1697">
                  <c:v>1099.3408597500088</c:v>
                </c:pt>
                <c:pt idx="1698">
                  <c:v>1099.2525530978003</c:v>
                </c:pt>
                <c:pt idx="1699">
                  <c:v>1099.1864237994164</c:v>
                </c:pt>
                <c:pt idx="1700">
                  <c:v>1099.127719029291</c:v>
                </c:pt>
                <c:pt idx="1701">
                  <c:v>1099.0823991529387</c:v>
                </c:pt>
                <c:pt idx="1702">
                  <c:v>1099.0593823426948</c:v>
                </c:pt>
                <c:pt idx="1703">
                  <c:v>1099.0489371149376</c:v>
                </c:pt>
                <c:pt idx="1704">
                  <c:v>1099.0413967901884</c:v>
                </c:pt>
                <c:pt idx="1705">
                  <c:v>1099.0463219599098</c:v>
                </c:pt>
                <c:pt idx="1706">
                  <c:v>1099.0500394192188</c:v>
                </c:pt>
                <c:pt idx="1707">
                  <c:v>1099.0366910508119</c:v>
                </c:pt>
                <c:pt idx="1708">
                  <c:v>1098.9958038203038</c:v>
                </c:pt>
                <c:pt idx="1709">
                  <c:v>1098.9304647059062</c:v>
                </c:pt>
                <c:pt idx="1710">
                  <c:v>1098.8363400925357</c:v>
                </c:pt>
                <c:pt idx="1711">
                  <c:v>1098.729757594811</c:v>
                </c:pt>
                <c:pt idx="1712">
                  <c:v>1098.6144102842293</c:v>
                </c:pt>
                <c:pt idx="1713">
                  <c:v>1098.487627002447</c:v>
                </c:pt>
                <c:pt idx="1714">
                  <c:v>1098.3509872611928</c:v>
                </c:pt>
                <c:pt idx="1715">
                  <c:v>1098.210773350299</c:v>
                </c:pt>
                <c:pt idx="1716">
                  <c:v>1098.0725948086906</c:v>
                </c:pt>
                <c:pt idx="1717">
                  <c:v>1097.943697963914</c:v>
                </c:pt>
                <c:pt idx="1718">
                  <c:v>1097.8238221996378</c:v>
                </c:pt>
                <c:pt idx="1719">
                  <c:v>1097.7146472679296</c:v>
                </c:pt>
                <c:pt idx="1720">
                  <c:v>1097.6197556454576</c:v>
                </c:pt>
                <c:pt idx="1721">
                  <c:v>1097.5315059967177</c:v>
                </c:pt>
                <c:pt idx="1722">
                  <c:v>1097.4479320874671</c:v>
                </c:pt>
                <c:pt idx="1723">
                  <c:v>1097.3742215134744</c:v>
                </c:pt>
                <c:pt idx="1724">
                  <c:v>1097.3209020947982</c:v>
                </c:pt>
                <c:pt idx="1725">
                  <c:v>1097.2872721242327</c:v>
                </c:pt>
                <c:pt idx="1726">
                  <c:v>1097.2695236785598</c:v>
                </c:pt>
                <c:pt idx="1727">
                  <c:v>1097.2514908374496</c:v>
                </c:pt>
                <c:pt idx="1728">
                  <c:v>1097.2319126874784</c:v>
                </c:pt>
                <c:pt idx="1729">
                  <c:v>1097.2126986586418</c:v>
                </c:pt>
                <c:pt idx="1730">
                  <c:v>1097.219812125194</c:v>
                </c:pt>
                <c:pt idx="1731">
                  <c:v>1097.2289750654959</c:v>
                </c:pt>
                <c:pt idx="1732">
                  <c:v>1097.2421340834685</c:v>
                </c:pt>
                <c:pt idx="1733">
                  <c:v>1097.257060865986</c:v>
                </c:pt>
                <c:pt idx="1734">
                  <c:v>1097.2660494538834</c:v>
                </c:pt>
                <c:pt idx="1735">
                  <c:v>1097.2498562175215</c:v>
                </c:pt>
                <c:pt idx="1736">
                  <c:v>1097.2356800930709</c:v>
                </c:pt>
                <c:pt idx="1737">
                  <c:v>1097.2275848892193</c:v>
                </c:pt>
                <c:pt idx="1738">
                  <c:v>1097.233106321178</c:v>
                </c:pt>
                <c:pt idx="1739">
                  <c:v>1097.2469019165683</c:v>
                </c:pt>
                <c:pt idx="1740">
                  <c:v>1097.2716144155495</c:v>
                </c:pt>
                <c:pt idx="1741">
                  <c:v>1097.296469327028</c:v>
                </c:pt>
                <c:pt idx="1742">
                  <c:v>1097.3341942951367</c:v>
                </c:pt>
                <c:pt idx="1743">
                  <c:v>1097.363204650947</c:v>
                </c:pt>
                <c:pt idx="1744">
                  <c:v>1097.3857333441397</c:v>
                </c:pt>
                <c:pt idx="1745">
                  <c:v>1097.4177934991808</c:v>
                </c:pt>
                <c:pt idx="1746">
                  <c:v>1097.4648600374455</c:v>
                </c:pt>
                <c:pt idx="1747">
                  <c:v>1097.4950297292401</c:v>
                </c:pt>
                <c:pt idx="1748">
                  <c:v>1097.5243595883724</c:v>
                </c:pt>
                <c:pt idx="1749">
                  <c:v>1097.5491903010566</c:v>
                </c:pt>
                <c:pt idx="1750">
                  <c:v>1097.5631237383304</c:v>
                </c:pt>
                <c:pt idx="1751">
                  <c:v>1097.576978919715</c:v>
                </c:pt>
                <c:pt idx="1752">
                  <c:v>1097.5699500368498</c:v>
                </c:pt>
                <c:pt idx="1753">
                  <c:v>1097.5666959673542</c:v>
                </c:pt>
                <c:pt idx="1754">
                  <c:v>1097.5740221243125</c:v>
                </c:pt>
                <c:pt idx="1755">
                  <c:v>1097.6179563081419</c:v>
                </c:pt>
                <c:pt idx="1756">
                  <c:v>1097.6941606162725</c:v>
                </c:pt>
                <c:pt idx="1757">
                  <c:v>1097.8131473611677</c:v>
                </c:pt>
                <c:pt idx="1758">
                  <c:v>1097.9364417397517</c:v>
                </c:pt>
                <c:pt idx="1759">
                  <c:v>1098.0585168116768</c:v>
                </c:pt>
                <c:pt idx="1760">
                  <c:v>1098.171173077468</c:v>
                </c:pt>
                <c:pt idx="1761">
                  <c:v>1098.2908583989222</c:v>
                </c:pt>
                <c:pt idx="1762">
                  <c:v>1098.4058014379407</c:v>
                </c:pt>
                <c:pt idx="1763">
                  <c:v>1098.5394934904523</c:v>
                </c:pt>
                <c:pt idx="1764">
                  <c:v>1098.6515384379265</c:v>
                </c:pt>
                <c:pt idx="1765">
                  <c:v>1098.7593820149009</c:v>
                </c:pt>
                <c:pt idx="1766">
                  <c:v>1098.8284101958764</c:v>
                </c:pt>
                <c:pt idx="1767">
                  <c:v>1098.8521403075376</c:v>
                </c:pt>
                <c:pt idx="1768">
                  <c:v>1098.8201382761335</c:v>
                </c:pt>
                <c:pt idx="1769">
                  <c:v>1098.7777690038006</c:v>
                </c:pt>
                <c:pt idx="1770">
                  <c:v>1098.7126756118446</c:v>
                </c:pt>
                <c:pt idx="1771">
                  <c:v>1098.6414317216886</c:v>
                </c:pt>
                <c:pt idx="1772">
                  <c:v>1098.5585152143631</c:v>
                </c:pt>
                <c:pt idx="1773">
                  <c:v>1098.476372536433</c:v>
                </c:pt>
                <c:pt idx="1774">
                  <c:v>1098.3840627460183</c:v>
                </c:pt>
                <c:pt idx="1775">
                  <c:v>1098.2998001597757</c:v>
                </c:pt>
                <c:pt idx="1776">
                  <c:v>1098.2332300447695</c:v>
                </c:pt>
                <c:pt idx="1777">
                  <c:v>1098.1625584974677</c:v>
                </c:pt>
                <c:pt idx="1778">
                  <c:v>1098.084392691735</c:v>
                </c:pt>
                <c:pt idx="1779">
                  <c:v>1097.9985635223156</c:v>
                </c:pt>
                <c:pt idx="1780">
                  <c:v>1097.9276637465462</c:v>
                </c:pt>
                <c:pt idx="1781">
                  <c:v>1097.8688168133349</c:v>
                </c:pt>
                <c:pt idx="1782">
                  <c:v>1097.8151132110831</c:v>
                </c:pt>
                <c:pt idx="1783">
                  <c:v>1097.7594865553094</c:v>
                </c:pt>
                <c:pt idx="1784">
                  <c:v>1097.7014491303837</c:v>
                </c:pt>
                <c:pt idx="1785">
                  <c:v>1097.6365516443677</c:v>
                </c:pt>
                <c:pt idx="1786">
                  <c:v>1097.5698313798873</c:v>
                </c:pt>
                <c:pt idx="1787">
                  <c:v>1097.4867825308495</c:v>
                </c:pt>
                <c:pt idx="1788">
                  <c:v>1097.4077713982185</c:v>
                </c:pt>
                <c:pt idx="1789">
                  <c:v>1097.3354006357047</c:v>
                </c:pt>
                <c:pt idx="1790">
                  <c:v>1097.2703561406745</c:v>
                </c:pt>
                <c:pt idx="1791">
                  <c:v>1097.1964895731137</c:v>
                </c:pt>
                <c:pt idx="1792">
                  <c:v>1097.1335995750223</c:v>
                </c:pt>
                <c:pt idx="1793">
                  <c:v>1097.0766052423112</c:v>
                </c:pt>
                <c:pt idx="1794">
                  <c:v>1097.0191191603124</c:v>
                </c:pt>
                <c:pt idx="1795">
                  <c:v>1096.9544922230127</c:v>
                </c:pt>
                <c:pt idx="1796">
                  <c:v>1096.886272928444</c:v>
                </c:pt>
                <c:pt idx="1797">
                  <c:v>1096.8031342167576</c:v>
                </c:pt>
                <c:pt idx="1798">
                  <c:v>1096.7164180143495</c:v>
                </c:pt>
                <c:pt idx="1799">
                  <c:v>1096.6311369388075</c:v>
                </c:pt>
                <c:pt idx="1800">
                  <c:v>1096.5419741088806</c:v>
                </c:pt>
                <c:pt idx="1801">
                  <c:v>1096.4391062996758</c:v>
                </c:pt>
                <c:pt idx="1802">
                  <c:v>1096.3199533998568</c:v>
                </c:pt>
                <c:pt idx="1803">
                  <c:v>1096.1739753699624</c:v>
                </c:pt>
                <c:pt idx="1804">
                  <c:v>1096.0145533466321</c:v>
                </c:pt>
                <c:pt idx="1805">
                  <c:v>1095.8622218151738</c:v>
                </c:pt>
                <c:pt idx="1806">
                  <c:v>1095.7272607576372</c:v>
                </c:pt>
                <c:pt idx="1807">
                  <c:v>1095.6001152425954</c:v>
                </c:pt>
                <c:pt idx="1808">
                  <c:v>1095.4742791071426</c:v>
                </c:pt>
                <c:pt idx="1809">
                  <c:v>1095.3490617255165</c:v>
                </c:pt>
                <c:pt idx="1810">
                  <c:v>1095.2189921371469</c:v>
                </c:pt>
                <c:pt idx="1811">
                  <c:v>1095.0978529902322</c:v>
                </c:pt>
                <c:pt idx="1812">
                  <c:v>1094.9922842894664</c:v>
                </c:pt>
                <c:pt idx="1813">
                  <c:v>1094.8981216073923</c:v>
                </c:pt>
                <c:pt idx="1814">
                  <c:v>1094.8133420797874</c:v>
                </c:pt>
                <c:pt idx="1815">
                  <c:v>1094.7276958847347</c:v>
                </c:pt>
                <c:pt idx="1816">
                  <c:v>1094.6379000086924</c:v>
                </c:pt>
                <c:pt idx="1817">
                  <c:v>1094.5376940394956</c:v>
                </c:pt>
                <c:pt idx="1818">
                  <c:v>1094.4326195010985</c:v>
                </c:pt>
                <c:pt idx="1819">
                  <c:v>1094.3266567979986</c:v>
                </c:pt>
                <c:pt idx="1820">
                  <c:v>1094.2115381031067</c:v>
                </c:pt>
                <c:pt idx="1821">
                  <c:v>1094.0968594347348</c:v>
                </c:pt>
                <c:pt idx="1822">
                  <c:v>1093.9698573460244</c:v>
                </c:pt>
                <c:pt idx="1823">
                  <c:v>1093.8414674915382</c:v>
                </c:pt>
                <c:pt idx="1824">
                  <c:v>1093.7209779665072</c:v>
                </c:pt>
                <c:pt idx="1825">
                  <c:v>1093.6087089874929</c:v>
                </c:pt>
                <c:pt idx="1826">
                  <c:v>1093.5062733806515</c:v>
                </c:pt>
                <c:pt idx="1827">
                  <c:v>1093.423364948062</c:v>
                </c:pt>
                <c:pt idx="1828">
                  <c:v>1093.3573322448331</c:v>
                </c:pt>
                <c:pt idx="1829">
                  <c:v>1093.3047576504175</c:v>
                </c:pt>
                <c:pt idx="1830">
                  <c:v>1093.2644929082342</c:v>
                </c:pt>
                <c:pt idx="1831">
                  <c:v>1093.2449092828317</c:v>
                </c:pt>
                <c:pt idx="1832">
                  <c:v>1093.2396995141114</c:v>
                </c:pt>
                <c:pt idx="1833">
                  <c:v>1093.2627174890213</c:v>
                </c:pt>
                <c:pt idx="1834">
                  <c:v>1093.3321240710518</c:v>
                </c:pt>
                <c:pt idx="1835">
                  <c:v>1093.4493103261798</c:v>
                </c:pt>
                <c:pt idx="1836">
                  <c:v>1093.6158258995224</c:v>
                </c:pt>
                <c:pt idx="1837">
                  <c:v>1093.7813730506532</c:v>
                </c:pt>
                <c:pt idx="1838">
                  <c:v>1093.9284407213124</c:v>
                </c:pt>
                <c:pt idx="1839">
                  <c:v>1094.060791575411</c:v>
                </c:pt>
                <c:pt idx="1840">
                  <c:v>1094.1880801448017</c:v>
                </c:pt>
                <c:pt idx="1841">
                  <c:v>1094.3125289815603</c:v>
                </c:pt>
                <c:pt idx="1842">
                  <c:v>1094.4322318941518</c:v>
                </c:pt>
                <c:pt idx="1843">
                  <c:v>1094.5434143599618</c:v>
                </c:pt>
                <c:pt idx="1844">
                  <c:v>1094.6382314858447</c:v>
                </c:pt>
                <c:pt idx="1845">
                  <c:v>1094.6811373257012</c:v>
                </c:pt>
                <c:pt idx="1846">
                  <c:v>1094.6631926507923</c:v>
                </c:pt>
                <c:pt idx="1847">
                  <c:v>1094.5841794552007</c:v>
                </c:pt>
                <c:pt idx="1848">
                  <c:v>1094.4956628142797</c:v>
                </c:pt>
                <c:pt idx="1849">
                  <c:v>1094.4032871584984</c:v>
                </c:pt>
                <c:pt idx="1850">
                  <c:v>1094.3140293017432</c:v>
                </c:pt>
                <c:pt idx="1851">
                  <c:v>1094.2248420623218</c:v>
                </c:pt>
                <c:pt idx="1852">
                  <c:v>1094.1379871778515</c:v>
                </c:pt>
                <c:pt idx="1853">
                  <c:v>1094.0458236450854</c:v>
                </c:pt>
                <c:pt idx="1854">
                  <c:v>1093.9566838444341</c:v>
                </c:pt>
                <c:pt idx="1855">
                  <c:v>1093.8962772739594</c:v>
                </c:pt>
                <c:pt idx="1856">
                  <c:v>1093.8681885650276</c:v>
                </c:pt>
                <c:pt idx="1857">
                  <c:v>1093.8601368230077</c:v>
                </c:pt>
                <c:pt idx="1858">
                  <c:v>1093.8918341114083</c:v>
                </c:pt>
                <c:pt idx="1859">
                  <c:v>1093.9693311855845</c:v>
                </c:pt>
                <c:pt idx="1860">
                  <c:v>1094.0952806163698</c:v>
                </c:pt>
                <c:pt idx="1861">
                  <c:v>1094.2518537538606</c:v>
                </c:pt>
                <c:pt idx="1862">
                  <c:v>1094.4230259281258</c:v>
                </c:pt>
                <c:pt idx="1863">
                  <c:v>1094.6076662152225</c:v>
                </c:pt>
                <c:pt idx="1864">
                  <c:v>1094.808343522554</c:v>
                </c:pt>
                <c:pt idx="1865">
                  <c:v>1095.0164633511008</c:v>
                </c:pt>
                <c:pt idx="1866">
                  <c:v>1095.2039693670179</c:v>
                </c:pt>
                <c:pt idx="1867">
                  <c:v>1095.3933300830065</c:v>
                </c:pt>
                <c:pt idx="1868">
                  <c:v>1095.6011301520537</c:v>
                </c:pt>
                <c:pt idx="1869">
                  <c:v>1095.8055319290934</c:v>
                </c:pt>
                <c:pt idx="1870">
                  <c:v>1096.0048564402721</c:v>
                </c:pt>
                <c:pt idx="1871">
                  <c:v>1096.1807844933589</c:v>
                </c:pt>
                <c:pt idx="1872">
                  <c:v>1096.3479638794674</c:v>
                </c:pt>
                <c:pt idx="1873">
                  <c:v>1096.5220954833958</c:v>
                </c:pt>
                <c:pt idx="1874">
                  <c:v>1096.6910451144415</c:v>
                </c:pt>
                <c:pt idx="1875">
                  <c:v>1096.8605500264518</c:v>
                </c:pt>
                <c:pt idx="1876">
                  <c:v>1097.0281007821059</c:v>
                </c:pt>
                <c:pt idx="1877">
                  <c:v>1097.2037255050495</c:v>
                </c:pt>
                <c:pt idx="1878">
                  <c:v>1097.3583379842935</c:v>
                </c:pt>
                <c:pt idx="1879">
                  <c:v>1097.5044356740498</c:v>
                </c:pt>
                <c:pt idx="1880">
                  <c:v>1097.6356814274468</c:v>
                </c:pt>
                <c:pt idx="1881">
                  <c:v>1097.7472841433155</c:v>
                </c:pt>
                <c:pt idx="1882">
                  <c:v>1097.8496532522031</c:v>
                </c:pt>
                <c:pt idx="1883">
                  <c:v>1097.9283940288992</c:v>
                </c:pt>
                <c:pt idx="1884">
                  <c:v>1097.9720042834658</c:v>
                </c:pt>
                <c:pt idx="1885">
                  <c:v>1097.9936671286373</c:v>
                </c:pt>
                <c:pt idx="1886">
                  <c:v>1098.0008047933659</c:v>
                </c:pt>
                <c:pt idx="1887">
                  <c:v>1097.9949745911922</c:v>
                </c:pt>
                <c:pt idx="1888">
                  <c:v>1097.9612305522785</c:v>
                </c:pt>
                <c:pt idx="1889">
                  <c:v>1097.9432948963388</c:v>
                </c:pt>
                <c:pt idx="1890">
                  <c:v>1097.9079965532592</c:v>
                </c:pt>
                <c:pt idx="1891">
                  <c:v>1097.872376304955</c:v>
                </c:pt>
                <c:pt idx="1892">
                  <c:v>1097.8529260357454</c:v>
                </c:pt>
                <c:pt idx="1893">
                  <c:v>1097.8332568075066</c:v>
                </c:pt>
                <c:pt idx="1894">
                  <c:v>1097.823899520952</c:v>
                </c:pt>
                <c:pt idx="1895">
                  <c:v>1097.8279052220548</c:v>
                </c:pt>
                <c:pt idx="1896">
                  <c:v>1097.8543172540512</c:v>
                </c:pt>
                <c:pt idx="1897">
                  <c:v>1097.8870875497771</c:v>
                </c:pt>
                <c:pt idx="1898">
                  <c:v>1097.9304789167106</c:v>
                </c:pt>
                <c:pt idx="1899">
                  <c:v>1097.9804225651912</c:v>
                </c:pt>
                <c:pt idx="1900">
                  <c:v>1097.9969424967414</c:v>
                </c:pt>
                <c:pt idx="1901">
                  <c:v>1097.9977807451182</c:v>
                </c:pt>
                <c:pt idx="1902">
                  <c:v>1097.9737376035791</c:v>
                </c:pt>
                <c:pt idx="1903">
                  <c:v>1097.9113849255498</c:v>
                </c:pt>
                <c:pt idx="1904">
                  <c:v>1097.827953358031</c:v>
                </c:pt>
                <c:pt idx="1905">
                  <c:v>1097.7182845619209</c:v>
                </c:pt>
                <c:pt idx="1906">
                  <c:v>1097.5976774424437</c:v>
                </c:pt>
                <c:pt idx="1907">
                  <c:v>1097.4570873306113</c:v>
                </c:pt>
                <c:pt idx="1908">
                  <c:v>1097.3078211963484</c:v>
                </c:pt>
                <c:pt idx="1909">
                  <c:v>1097.1561381174774</c:v>
                </c:pt>
                <c:pt idx="1910">
                  <c:v>1097.0237268411151</c:v>
                </c:pt>
                <c:pt idx="1911">
                  <c:v>1096.9185547670261</c:v>
                </c:pt>
                <c:pt idx="1912">
                  <c:v>1096.8436960430822</c:v>
                </c:pt>
                <c:pt idx="1913">
                  <c:v>1096.8103809877475</c:v>
                </c:pt>
                <c:pt idx="1914">
                  <c:v>1096.8108282093003</c:v>
                </c:pt>
                <c:pt idx="1915">
                  <c:v>1096.8494751849123</c:v>
                </c:pt>
                <c:pt idx="1916">
                  <c:v>1096.9248768917616</c:v>
                </c:pt>
                <c:pt idx="1917">
                  <c:v>1097.0226408273204</c:v>
                </c:pt>
                <c:pt idx="1918">
                  <c:v>1097.1393924398305</c:v>
                </c:pt>
                <c:pt idx="1919">
                  <c:v>1097.2716383863144</c:v>
                </c:pt>
                <c:pt idx="1920">
                  <c:v>1097.4223505028856</c:v>
                </c:pt>
                <c:pt idx="1921">
                  <c:v>1097.5777086009221</c:v>
                </c:pt>
                <c:pt idx="1922">
                  <c:v>1097.7303939225667</c:v>
                </c:pt>
                <c:pt idx="1923">
                  <c:v>1097.8847288075078</c:v>
                </c:pt>
                <c:pt idx="1924">
                  <c:v>1098.0151890301534</c:v>
                </c:pt>
                <c:pt idx="1925">
                  <c:v>1098.1244165009559</c:v>
                </c:pt>
                <c:pt idx="1926">
                  <c:v>1098.2092323215018</c:v>
                </c:pt>
                <c:pt idx="1927">
                  <c:v>1098.2838120359468</c:v>
                </c:pt>
                <c:pt idx="1928">
                  <c:v>1098.3447634724589</c:v>
                </c:pt>
                <c:pt idx="1929">
                  <c:v>1098.4116907894456</c:v>
                </c:pt>
                <c:pt idx="1930">
                  <c:v>1098.4847521006041</c:v>
                </c:pt>
                <c:pt idx="1931">
                  <c:v>1098.5481013479873</c:v>
                </c:pt>
                <c:pt idx="1932">
                  <c:v>1098.6140459857627</c:v>
                </c:pt>
                <c:pt idx="1933">
                  <c:v>1098.6729394547363</c:v>
                </c:pt>
                <c:pt idx="1934">
                  <c:v>1098.7082497530887</c:v>
                </c:pt>
                <c:pt idx="1935">
                  <c:v>1098.7342162866812</c:v>
                </c:pt>
                <c:pt idx="1936">
                  <c:v>1098.7613488329778</c:v>
                </c:pt>
                <c:pt idx="1937">
                  <c:v>1098.7837193634405</c:v>
                </c:pt>
                <c:pt idx="1938">
                  <c:v>1098.7917582418629</c:v>
                </c:pt>
                <c:pt idx="1939">
                  <c:v>1098.7939876171529</c:v>
                </c:pt>
                <c:pt idx="1940">
                  <c:v>1098.7640313290196</c:v>
                </c:pt>
                <c:pt idx="1941">
                  <c:v>1098.7022628428733</c:v>
                </c:pt>
                <c:pt idx="1942">
                  <c:v>1098.6273143921555</c:v>
                </c:pt>
                <c:pt idx="1943">
                  <c:v>1098.5182768154796</c:v>
                </c:pt>
                <c:pt idx="1944">
                  <c:v>1098.3928037274604</c:v>
                </c:pt>
                <c:pt idx="1945">
                  <c:v>1098.2709124618762</c:v>
                </c:pt>
                <c:pt idx="1946">
                  <c:v>1098.1551564478375</c:v>
                </c:pt>
                <c:pt idx="1947">
                  <c:v>1098.0300252082225</c:v>
                </c:pt>
                <c:pt idx="1948">
                  <c:v>1097.8995311022154</c:v>
                </c:pt>
                <c:pt idx="1949">
                  <c:v>1097.7705315772716</c:v>
                </c:pt>
                <c:pt idx="1950">
                  <c:v>1097.6477028412721</c:v>
                </c:pt>
                <c:pt idx="1951">
                  <c:v>1097.5498878833339</c:v>
                </c:pt>
                <c:pt idx="1952">
                  <c:v>1097.4709122022111</c:v>
                </c:pt>
                <c:pt idx="1953">
                  <c:v>1097.3946774071205</c:v>
                </c:pt>
                <c:pt idx="1954">
                  <c:v>1097.3353455132267</c:v>
                </c:pt>
                <c:pt idx="1955">
                  <c:v>1097.2808606966091</c:v>
                </c:pt>
                <c:pt idx="1956">
                  <c:v>1097.2184285076153</c:v>
                </c:pt>
                <c:pt idx="1957">
                  <c:v>1097.1419202143379</c:v>
                </c:pt>
                <c:pt idx="1958">
                  <c:v>1097.0640078219658</c:v>
                </c:pt>
                <c:pt idx="1959">
                  <c:v>1096.986285374302</c:v>
                </c:pt>
                <c:pt idx="1960">
                  <c:v>1096.8982915794879</c:v>
                </c:pt>
                <c:pt idx="1961">
                  <c:v>1096.7929918093487</c:v>
                </c:pt>
                <c:pt idx="1962">
                  <c:v>1096.6729742331786</c:v>
                </c:pt>
                <c:pt idx="1963">
                  <c:v>1096.5413983095898</c:v>
                </c:pt>
                <c:pt idx="1964">
                  <c:v>1096.4027892368179</c:v>
                </c:pt>
                <c:pt idx="1965">
                  <c:v>1096.2567177974142</c:v>
                </c:pt>
                <c:pt idx="1966">
                  <c:v>1096.1150497285626</c:v>
                </c:pt>
                <c:pt idx="1967">
                  <c:v>1095.9863471653348</c:v>
                </c:pt>
                <c:pt idx="1968">
                  <c:v>1095.8791649052894</c:v>
                </c:pt>
                <c:pt idx="1969">
                  <c:v>1095.7768867094308</c:v>
                </c:pt>
                <c:pt idx="1970">
                  <c:v>1095.6801783570588</c:v>
                </c:pt>
                <c:pt idx="1971">
                  <c:v>1095.5891219892123</c:v>
                </c:pt>
                <c:pt idx="1972">
                  <c:v>1095.5060432908151</c:v>
                </c:pt>
                <c:pt idx="1973">
                  <c:v>1095.431095407597</c:v>
                </c:pt>
                <c:pt idx="1974">
                  <c:v>1095.3804642822552</c:v>
                </c:pt>
                <c:pt idx="1975">
                  <c:v>1095.3730289758371</c:v>
                </c:pt>
                <c:pt idx="1976">
                  <c:v>1095.3783457564755</c:v>
                </c:pt>
                <c:pt idx="1977">
                  <c:v>1095.3827215337253</c:v>
                </c:pt>
                <c:pt idx="1978">
                  <c:v>1095.3857514225265</c:v>
                </c:pt>
                <c:pt idx="1979">
                  <c:v>1095.377108099342</c:v>
                </c:pt>
                <c:pt idx="1980">
                  <c:v>1095.37043465953</c:v>
                </c:pt>
                <c:pt idx="1981">
                  <c:v>1095.3675387411558</c:v>
                </c:pt>
                <c:pt idx="1982">
                  <c:v>1095.371515452583</c:v>
                </c:pt>
                <c:pt idx="1983">
                  <c:v>1095.3835136228574</c:v>
                </c:pt>
                <c:pt idx="1984">
                  <c:v>1095.3852565143209</c:v>
                </c:pt>
                <c:pt idx="1985">
                  <c:v>1095.3576053737565</c:v>
                </c:pt>
                <c:pt idx="1986">
                  <c:v>1095.2925885702027</c:v>
                </c:pt>
                <c:pt idx="1987">
                  <c:v>1095.2214755143298</c:v>
                </c:pt>
                <c:pt idx="1988">
                  <c:v>1095.1559665511063</c:v>
                </c:pt>
                <c:pt idx="1989">
                  <c:v>1095.0887082046906</c:v>
                </c:pt>
                <c:pt idx="1990">
                  <c:v>1095.0142375446555</c:v>
                </c:pt>
                <c:pt idx="1991">
                  <c:v>1094.9369474626174</c:v>
                </c:pt>
                <c:pt idx="1992">
                  <c:v>1094.8642503302788</c:v>
                </c:pt>
                <c:pt idx="1993">
                  <c:v>1094.7974504252461</c:v>
                </c:pt>
                <c:pt idx="1994">
                  <c:v>1094.7338330073808</c:v>
                </c:pt>
                <c:pt idx="1995">
                  <c:v>1094.6779383435453</c:v>
                </c:pt>
                <c:pt idx="1996">
                  <c:v>1094.6368713808606</c:v>
                </c:pt>
                <c:pt idx="1997">
                  <c:v>1094.6002478352164</c:v>
                </c:pt>
                <c:pt idx="1998">
                  <c:v>1094.5570195492812</c:v>
                </c:pt>
                <c:pt idx="1999">
                  <c:v>1094.5061135637998</c:v>
                </c:pt>
                <c:pt idx="2000">
                  <c:v>1094.4527449587035</c:v>
                </c:pt>
                <c:pt idx="2001">
                  <c:v>1094.4130235542839</c:v>
                </c:pt>
                <c:pt idx="2002">
                  <c:v>1094.3737426465898</c:v>
                </c:pt>
                <c:pt idx="2003">
                  <c:v>1094.3232725642679</c:v>
                </c:pt>
                <c:pt idx="2004">
                  <c:v>1094.2616564422849</c:v>
                </c:pt>
                <c:pt idx="2005">
                  <c:v>1094.1944189007741</c:v>
                </c:pt>
                <c:pt idx="2006">
                  <c:v>1094.1301121790268</c:v>
                </c:pt>
                <c:pt idx="2007">
                  <c:v>1094.0918156116099</c:v>
                </c:pt>
                <c:pt idx="2008">
                  <c:v>1094.0496396975313</c:v>
                </c:pt>
                <c:pt idx="2009">
                  <c:v>1094.0093401160191</c:v>
                </c:pt>
                <c:pt idx="2010">
                  <c:v>1093.9738062666797</c:v>
                </c:pt>
                <c:pt idx="2011">
                  <c:v>1093.9403043732855</c:v>
                </c:pt>
                <c:pt idx="2012">
                  <c:v>1093.8948610035811</c:v>
                </c:pt>
                <c:pt idx="2013">
                  <c:v>1093.8531807606441</c:v>
                </c:pt>
                <c:pt idx="2014">
                  <c:v>1093.8202012877773</c:v>
                </c:pt>
                <c:pt idx="2015">
                  <c:v>1093.804887060546</c:v>
                </c:pt>
                <c:pt idx="2016">
                  <c:v>1093.799871655754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51F-4E24-AE86-ED52756216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20735"/>
        <c:axId val="1189920255"/>
      </c:scatterChart>
      <c:valAx>
        <c:axId val="11899207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20255"/>
        <c:crosses val="autoZero"/>
        <c:crossBetween val="midCat"/>
      </c:valAx>
      <c:valAx>
        <c:axId val="1189920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207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DobaPrichodDoOsetreniaSanitkaSe!$D$1</c:f>
              <c:strCache>
                <c:ptCount val="1"/>
                <c:pt idx="0">
                  <c:v>Welch cakanie na prichod do osetrenia sanitka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DobaPrichodDoOsetreniaSanitkaSe!$D$2:$D$2018</c:f>
              <c:numCache>
                <c:formatCode>General</c:formatCode>
                <c:ptCount val="2017"/>
                <c:pt idx="0">
                  <c:v>662.71259263876334</c:v>
                </c:pt>
                <c:pt idx="1">
                  <c:v>713.37644141074577</c:v>
                </c:pt>
                <c:pt idx="2">
                  <c:v>710.07886468066999</c:v>
                </c:pt>
                <c:pt idx="3">
                  <c:v>709.21033453861958</c:v>
                </c:pt>
                <c:pt idx="4">
                  <c:v>710.22008074440134</c:v>
                </c:pt>
                <c:pt idx="5">
                  <c:v>712.71003245175393</c:v>
                </c:pt>
                <c:pt idx="6">
                  <c:v>716.42636616761536</c:v>
                </c:pt>
                <c:pt idx="7">
                  <c:v>719.5643982018978</c:v>
                </c:pt>
                <c:pt idx="8">
                  <c:v>722.68393219180723</c:v>
                </c:pt>
                <c:pt idx="9">
                  <c:v>725.62089848215248</c:v>
                </c:pt>
                <c:pt idx="10">
                  <c:v>727.94827459649571</c:v>
                </c:pt>
                <c:pt idx="11">
                  <c:v>728.99685565284915</c:v>
                </c:pt>
                <c:pt idx="12">
                  <c:v>729.61632997556501</c:v>
                </c:pt>
                <c:pt idx="13">
                  <c:v>729.85293365099062</c:v>
                </c:pt>
                <c:pt idx="14">
                  <c:v>729.06220223013054</c:v>
                </c:pt>
                <c:pt idx="15">
                  <c:v>728.2401690787982</c:v>
                </c:pt>
                <c:pt idx="16">
                  <c:v>727.33506189658499</c:v>
                </c:pt>
                <c:pt idx="17">
                  <c:v>726.09582405998162</c:v>
                </c:pt>
                <c:pt idx="18">
                  <c:v>725.05128478541133</c:v>
                </c:pt>
                <c:pt idx="19">
                  <c:v>724.20828134957253</c:v>
                </c:pt>
                <c:pt idx="20">
                  <c:v>723.32181086766855</c:v>
                </c:pt>
                <c:pt idx="21">
                  <c:v>722.69610913781707</c:v>
                </c:pt>
                <c:pt idx="22">
                  <c:v>722.27367975457491</c:v>
                </c:pt>
                <c:pt idx="23">
                  <c:v>721.62774994000802</c:v>
                </c:pt>
                <c:pt idx="24">
                  <c:v>721.09896532337052</c:v>
                </c:pt>
                <c:pt idx="25">
                  <c:v>720.94818468819824</c:v>
                </c:pt>
                <c:pt idx="26">
                  <c:v>721.59927684621641</c:v>
                </c:pt>
                <c:pt idx="27">
                  <c:v>722.79012666346273</c:v>
                </c:pt>
                <c:pt idx="28">
                  <c:v>724.53258795437785</c:v>
                </c:pt>
                <c:pt idx="29">
                  <c:v>726.61051984056144</c:v>
                </c:pt>
                <c:pt idx="30">
                  <c:v>728.90571004865717</c:v>
                </c:pt>
                <c:pt idx="31">
                  <c:v>731.53600936194027</c:v>
                </c:pt>
                <c:pt idx="32">
                  <c:v>734.73581684989097</c:v>
                </c:pt>
                <c:pt idx="33">
                  <c:v>738.38939051004411</c:v>
                </c:pt>
                <c:pt idx="34">
                  <c:v>742.55340517220463</c:v>
                </c:pt>
                <c:pt idx="35">
                  <c:v>746.90217491246756</c:v>
                </c:pt>
                <c:pt idx="36">
                  <c:v>750.54960237368311</c:v>
                </c:pt>
                <c:pt idx="37">
                  <c:v>753.48877971004435</c:v>
                </c:pt>
                <c:pt idx="38">
                  <c:v>756.59163985071416</c:v>
                </c:pt>
                <c:pt idx="39">
                  <c:v>759.63480974233619</c:v>
                </c:pt>
                <c:pt idx="40">
                  <c:v>762.55573854891554</c:v>
                </c:pt>
                <c:pt idx="41">
                  <c:v>765.33353084295732</c:v>
                </c:pt>
                <c:pt idx="42">
                  <c:v>767.71631754934253</c:v>
                </c:pt>
                <c:pt idx="43">
                  <c:v>769.56710698094469</c:v>
                </c:pt>
                <c:pt idx="44">
                  <c:v>770.89809977054131</c:v>
                </c:pt>
                <c:pt idx="45">
                  <c:v>771.79894040867396</c:v>
                </c:pt>
                <c:pt idx="46">
                  <c:v>772.44826925344421</c:v>
                </c:pt>
                <c:pt idx="47">
                  <c:v>773.12865949064508</c:v>
                </c:pt>
                <c:pt idx="48">
                  <c:v>773.69015922521692</c:v>
                </c:pt>
                <c:pt idx="49">
                  <c:v>773.69087066197619</c:v>
                </c:pt>
                <c:pt idx="50">
                  <c:v>773.31433373476818</c:v>
                </c:pt>
                <c:pt idx="51">
                  <c:v>772.78619351948612</c:v>
                </c:pt>
                <c:pt idx="52">
                  <c:v>772.07057500222425</c:v>
                </c:pt>
                <c:pt idx="53">
                  <c:v>771.34348338831887</c:v>
                </c:pt>
                <c:pt idx="54">
                  <c:v>770.58712789960771</c:v>
                </c:pt>
                <c:pt idx="55">
                  <c:v>769.9067884375695</c:v>
                </c:pt>
                <c:pt idx="56">
                  <c:v>769.26049210099018</c:v>
                </c:pt>
                <c:pt idx="57">
                  <c:v>768.59998423637364</c:v>
                </c:pt>
                <c:pt idx="58">
                  <c:v>767.96446955865224</c:v>
                </c:pt>
                <c:pt idx="59">
                  <c:v>767.33123425546069</c:v>
                </c:pt>
                <c:pt idx="60">
                  <c:v>767.04936128105032</c:v>
                </c:pt>
                <c:pt idx="61">
                  <c:v>767.03472558830981</c:v>
                </c:pt>
                <c:pt idx="62">
                  <c:v>767.27521298750946</c:v>
                </c:pt>
                <c:pt idx="63">
                  <c:v>767.81711519342502</c:v>
                </c:pt>
                <c:pt idx="64">
                  <c:v>768.74173482016408</c:v>
                </c:pt>
                <c:pt idx="65">
                  <c:v>770.05677519587221</c:v>
                </c:pt>
                <c:pt idx="66">
                  <c:v>771.75676918783358</c:v>
                </c:pt>
                <c:pt idx="67">
                  <c:v>773.87606034123212</c:v>
                </c:pt>
                <c:pt idx="68">
                  <c:v>776.32813917678311</c:v>
                </c:pt>
                <c:pt idx="69">
                  <c:v>778.97314064005252</c:v>
                </c:pt>
                <c:pt idx="70">
                  <c:v>781.70881661202736</c:v>
                </c:pt>
                <c:pt idx="71">
                  <c:v>784.13660141923708</c:v>
                </c:pt>
                <c:pt idx="72">
                  <c:v>786.25266576742251</c:v>
                </c:pt>
                <c:pt idx="73">
                  <c:v>788.12097443555547</c:v>
                </c:pt>
                <c:pt idx="74">
                  <c:v>789.87354553858142</c:v>
                </c:pt>
                <c:pt idx="75">
                  <c:v>791.27966589318373</c:v>
                </c:pt>
                <c:pt idx="76">
                  <c:v>792.23022381398437</c:v>
                </c:pt>
                <c:pt idx="77">
                  <c:v>792.65506171449749</c:v>
                </c:pt>
                <c:pt idx="78">
                  <c:v>792.56303132827895</c:v>
                </c:pt>
                <c:pt idx="79">
                  <c:v>792.08794666248457</c:v>
                </c:pt>
                <c:pt idx="80">
                  <c:v>791.43892063414853</c:v>
                </c:pt>
                <c:pt idx="81">
                  <c:v>790.67616950492481</c:v>
                </c:pt>
                <c:pt idx="82">
                  <c:v>789.77423685737881</c:v>
                </c:pt>
                <c:pt idx="83">
                  <c:v>788.84220761867732</c:v>
                </c:pt>
                <c:pt idx="84">
                  <c:v>787.86006804453757</c:v>
                </c:pt>
                <c:pt idx="85">
                  <c:v>786.82836569033759</c:v>
                </c:pt>
                <c:pt idx="86">
                  <c:v>785.8214262410803</c:v>
                </c:pt>
                <c:pt idx="87">
                  <c:v>784.86882880659732</c:v>
                </c:pt>
                <c:pt idx="88">
                  <c:v>783.97828250391365</c:v>
                </c:pt>
                <c:pt idx="89">
                  <c:v>783.1090406505424</c:v>
                </c:pt>
                <c:pt idx="90">
                  <c:v>782.30000727777758</c:v>
                </c:pt>
                <c:pt idx="91">
                  <c:v>781.48940720642679</c:v>
                </c:pt>
                <c:pt idx="92">
                  <c:v>780.75554849171385</c:v>
                </c:pt>
                <c:pt idx="93">
                  <c:v>780.04239730690824</c:v>
                </c:pt>
                <c:pt idx="94">
                  <c:v>779.34548635485157</c:v>
                </c:pt>
                <c:pt idx="95">
                  <c:v>778.63378035297728</c:v>
                </c:pt>
                <c:pt idx="96">
                  <c:v>777.83648151125442</c:v>
                </c:pt>
                <c:pt idx="97">
                  <c:v>776.98827037942908</c:v>
                </c:pt>
                <c:pt idx="98">
                  <c:v>776.1575527127286</c:v>
                </c:pt>
                <c:pt idx="99">
                  <c:v>775.36065159582552</c:v>
                </c:pt>
                <c:pt idx="100">
                  <c:v>774.62001553004484</c:v>
                </c:pt>
                <c:pt idx="101">
                  <c:v>773.85996752848735</c:v>
                </c:pt>
                <c:pt idx="102">
                  <c:v>773.10310897023055</c:v>
                </c:pt>
                <c:pt idx="103">
                  <c:v>772.31741426981466</c:v>
                </c:pt>
                <c:pt idx="104">
                  <c:v>771.52910613995437</c:v>
                </c:pt>
                <c:pt idx="105">
                  <c:v>770.68963652013986</c:v>
                </c:pt>
                <c:pt idx="106">
                  <c:v>769.8870965885344</c:v>
                </c:pt>
                <c:pt idx="107">
                  <c:v>769.16685062916793</c:v>
                </c:pt>
                <c:pt idx="108">
                  <c:v>768.43156935079537</c:v>
                </c:pt>
                <c:pt idx="109">
                  <c:v>767.64399208984639</c:v>
                </c:pt>
                <c:pt idx="110">
                  <c:v>766.90575795340146</c:v>
                </c:pt>
                <c:pt idx="111">
                  <c:v>766.2170405356261</c:v>
                </c:pt>
                <c:pt idx="112">
                  <c:v>765.57085238130526</c:v>
                </c:pt>
                <c:pt idx="113">
                  <c:v>764.99298386081944</c:v>
                </c:pt>
                <c:pt idx="114">
                  <c:v>764.53326535400367</c:v>
                </c:pt>
                <c:pt idx="115">
                  <c:v>764.10545544692945</c:v>
                </c:pt>
                <c:pt idx="116">
                  <c:v>763.72012284112782</c:v>
                </c:pt>
                <c:pt idx="117">
                  <c:v>763.36965883530831</c:v>
                </c:pt>
                <c:pt idx="118">
                  <c:v>763.02935642807199</c:v>
                </c:pt>
                <c:pt idx="119">
                  <c:v>762.7937148012013</c:v>
                </c:pt>
                <c:pt idx="120">
                  <c:v>762.6682056753715</c:v>
                </c:pt>
                <c:pt idx="121">
                  <c:v>762.5730261917812</c:v>
                </c:pt>
                <c:pt idx="122">
                  <c:v>762.60850978548081</c:v>
                </c:pt>
                <c:pt idx="123">
                  <c:v>762.69596625146448</c:v>
                </c:pt>
                <c:pt idx="124">
                  <c:v>762.90304640131387</c:v>
                </c:pt>
                <c:pt idx="125">
                  <c:v>763.03655594531017</c:v>
                </c:pt>
                <c:pt idx="126">
                  <c:v>763.21409284648689</c:v>
                </c:pt>
                <c:pt idx="127">
                  <c:v>763.39162231487535</c:v>
                </c:pt>
                <c:pt idx="128">
                  <c:v>763.62234447494666</c:v>
                </c:pt>
                <c:pt idx="129">
                  <c:v>763.82978773568834</c:v>
                </c:pt>
                <c:pt idx="130">
                  <c:v>763.98178554869185</c:v>
                </c:pt>
                <c:pt idx="131">
                  <c:v>764.08655751982087</c:v>
                </c:pt>
                <c:pt idx="132">
                  <c:v>764.14615731435447</c:v>
                </c:pt>
                <c:pt idx="133">
                  <c:v>764.05226623222188</c:v>
                </c:pt>
                <c:pt idx="134">
                  <c:v>763.90878619733519</c:v>
                </c:pt>
                <c:pt idx="135">
                  <c:v>763.61163628792917</c:v>
                </c:pt>
                <c:pt idx="136">
                  <c:v>763.30554932822224</c:v>
                </c:pt>
                <c:pt idx="137">
                  <c:v>762.94246170260692</c:v>
                </c:pt>
                <c:pt idx="138">
                  <c:v>762.62430692113776</c:v>
                </c:pt>
                <c:pt idx="139">
                  <c:v>762.26201530584626</c:v>
                </c:pt>
                <c:pt idx="140">
                  <c:v>761.8897670644327</c:v>
                </c:pt>
                <c:pt idx="141">
                  <c:v>761.51716314592238</c:v>
                </c:pt>
                <c:pt idx="142">
                  <c:v>761.19457240485099</c:v>
                </c:pt>
                <c:pt idx="143">
                  <c:v>760.92071740291601</c:v>
                </c:pt>
                <c:pt idx="144">
                  <c:v>760.71211563585462</c:v>
                </c:pt>
                <c:pt idx="145">
                  <c:v>760.52410055887879</c:v>
                </c:pt>
                <c:pt idx="146">
                  <c:v>760.41529327133253</c:v>
                </c:pt>
                <c:pt idx="147">
                  <c:v>760.36027978128982</c:v>
                </c:pt>
                <c:pt idx="148">
                  <c:v>760.39355457881459</c:v>
                </c:pt>
                <c:pt idx="149">
                  <c:v>760.39803128530991</c:v>
                </c:pt>
                <c:pt idx="150">
                  <c:v>760.46218349403057</c:v>
                </c:pt>
                <c:pt idx="151">
                  <c:v>760.58577086657976</c:v>
                </c:pt>
                <c:pt idx="152">
                  <c:v>760.80592221717825</c:v>
                </c:pt>
                <c:pt idx="153">
                  <c:v>761.05619842629756</c:v>
                </c:pt>
                <c:pt idx="154">
                  <c:v>761.28736533298945</c:v>
                </c:pt>
                <c:pt idx="155">
                  <c:v>761.48381386064023</c:v>
                </c:pt>
                <c:pt idx="156">
                  <c:v>761.6632827536705</c:v>
                </c:pt>
                <c:pt idx="157">
                  <c:v>761.73913971429295</c:v>
                </c:pt>
                <c:pt idx="158">
                  <c:v>761.75028063727939</c:v>
                </c:pt>
                <c:pt idx="159">
                  <c:v>761.72022639197382</c:v>
                </c:pt>
                <c:pt idx="160">
                  <c:v>761.69529520626963</c:v>
                </c:pt>
                <c:pt idx="161">
                  <c:v>761.59404669412822</c:v>
                </c:pt>
                <c:pt idx="162">
                  <c:v>761.42617243704672</c:v>
                </c:pt>
                <c:pt idx="163">
                  <c:v>761.16834254889977</c:v>
                </c:pt>
                <c:pt idx="164">
                  <c:v>760.86027586885984</c:v>
                </c:pt>
                <c:pt idx="165">
                  <c:v>760.55980113009161</c:v>
                </c:pt>
                <c:pt idx="166">
                  <c:v>760.27733693552921</c:v>
                </c:pt>
                <c:pt idx="167">
                  <c:v>760.03805589087972</c:v>
                </c:pt>
                <c:pt idx="168">
                  <c:v>759.83437357401306</c:v>
                </c:pt>
                <c:pt idx="169">
                  <c:v>759.68864719541671</c:v>
                </c:pt>
                <c:pt idx="170">
                  <c:v>759.55790720671405</c:v>
                </c:pt>
                <c:pt idx="171">
                  <c:v>759.45304578419007</c:v>
                </c:pt>
                <c:pt idx="172">
                  <c:v>759.31552252734764</c:v>
                </c:pt>
                <c:pt idx="173">
                  <c:v>759.22053514051368</c:v>
                </c:pt>
                <c:pt idx="174">
                  <c:v>759.17714010399106</c:v>
                </c:pt>
                <c:pt idx="175">
                  <c:v>759.13385104219333</c:v>
                </c:pt>
                <c:pt idx="176">
                  <c:v>759.0829553809333</c:v>
                </c:pt>
                <c:pt idx="177">
                  <c:v>759.03574925592886</c:v>
                </c:pt>
                <c:pt idx="178">
                  <c:v>758.98473005107917</c:v>
                </c:pt>
                <c:pt idx="179">
                  <c:v>758.93262430949176</c:v>
                </c:pt>
                <c:pt idx="180">
                  <c:v>758.83738942063621</c:v>
                </c:pt>
                <c:pt idx="181">
                  <c:v>758.71134956922151</c:v>
                </c:pt>
                <c:pt idx="182">
                  <c:v>758.52872743324735</c:v>
                </c:pt>
                <c:pt idx="183">
                  <c:v>758.36964521219227</c:v>
                </c:pt>
                <c:pt idx="184">
                  <c:v>758.20497544592206</c:v>
                </c:pt>
                <c:pt idx="185">
                  <c:v>758.00213087758243</c:v>
                </c:pt>
                <c:pt idx="186">
                  <c:v>757.82978093423844</c:v>
                </c:pt>
                <c:pt idx="187">
                  <c:v>757.64703048450679</c:v>
                </c:pt>
                <c:pt idx="188">
                  <c:v>757.42712868007391</c:v>
                </c:pt>
                <c:pt idx="189">
                  <c:v>757.20052571395399</c:v>
                </c:pt>
                <c:pt idx="190">
                  <c:v>756.97626077551433</c:v>
                </c:pt>
                <c:pt idx="191">
                  <c:v>756.78390144933553</c:v>
                </c:pt>
                <c:pt idx="192">
                  <c:v>756.60357693922595</c:v>
                </c:pt>
                <c:pt idx="193">
                  <c:v>756.46945179437523</c:v>
                </c:pt>
                <c:pt idx="194">
                  <c:v>756.35620463356099</c:v>
                </c:pt>
                <c:pt idx="195">
                  <c:v>756.26848486959852</c:v>
                </c:pt>
                <c:pt idx="196">
                  <c:v>756.22103347123459</c:v>
                </c:pt>
                <c:pt idx="197">
                  <c:v>756.18836008639289</c:v>
                </c:pt>
                <c:pt idx="198">
                  <c:v>756.21941197816807</c:v>
                </c:pt>
                <c:pt idx="199">
                  <c:v>756.30490068768165</c:v>
                </c:pt>
                <c:pt idx="200">
                  <c:v>756.37846425614453</c:v>
                </c:pt>
                <c:pt idx="201">
                  <c:v>756.442171607663</c:v>
                </c:pt>
                <c:pt idx="202">
                  <c:v>756.51347145363115</c:v>
                </c:pt>
                <c:pt idx="203">
                  <c:v>756.61194491281742</c:v>
                </c:pt>
                <c:pt idx="204">
                  <c:v>756.72475732632597</c:v>
                </c:pt>
                <c:pt idx="205">
                  <c:v>756.90206951156495</c:v>
                </c:pt>
                <c:pt idx="206">
                  <c:v>757.09921788572149</c:v>
                </c:pt>
                <c:pt idx="207">
                  <c:v>757.26320508238791</c:v>
                </c:pt>
                <c:pt idx="208">
                  <c:v>757.37174744287415</c:v>
                </c:pt>
                <c:pt idx="209">
                  <c:v>757.37738884953103</c:v>
                </c:pt>
                <c:pt idx="210">
                  <c:v>757.30217326663467</c:v>
                </c:pt>
                <c:pt idx="211">
                  <c:v>757.20288535384088</c:v>
                </c:pt>
                <c:pt idx="212">
                  <c:v>757.1132785328856</c:v>
                </c:pt>
                <c:pt idx="213">
                  <c:v>756.99514267694497</c:v>
                </c:pt>
                <c:pt idx="214">
                  <c:v>756.86413689957396</c:v>
                </c:pt>
                <c:pt idx="215">
                  <c:v>756.73511396139986</c:v>
                </c:pt>
                <c:pt idx="216">
                  <c:v>756.55290802031766</c:v>
                </c:pt>
                <c:pt idx="217">
                  <c:v>756.34887563233963</c:v>
                </c:pt>
                <c:pt idx="218">
                  <c:v>756.14317575742996</c:v>
                </c:pt>
                <c:pt idx="219">
                  <c:v>755.93597900357497</c:v>
                </c:pt>
                <c:pt idx="220">
                  <c:v>755.75850177061284</c:v>
                </c:pt>
                <c:pt idx="221">
                  <c:v>755.62009765695791</c:v>
                </c:pt>
                <c:pt idx="222">
                  <c:v>755.48040414323725</c:v>
                </c:pt>
                <c:pt idx="223">
                  <c:v>755.33834312320766</c:v>
                </c:pt>
                <c:pt idx="224">
                  <c:v>755.18484251023631</c:v>
                </c:pt>
                <c:pt idx="225">
                  <c:v>755.0052491277678</c:v>
                </c:pt>
                <c:pt idx="226">
                  <c:v>754.81426794611787</c:v>
                </c:pt>
                <c:pt idx="227">
                  <c:v>754.60471881784395</c:v>
                </c:pt>
                <c:pt idx="228">
                  <c:v>754.37029104421276</c:v>
                </c:pt>
                <c:pt idx="229">
                  <c:v>754.12782057108484</c:v>
                </c:pt>
                <c:pt idx="230">
                  <c:v>753.91878064486127</c:v>
                </c:pt>
                <c:pt idx="231">
                  <c:v>753.70909794271211</c:v>
                </c:pt>
                <c:pt idx="232">
                  <c:v>753.50325658490885</c:v>
                </c:pt>
                <c:pt idx="233">
                  <c:v>753.37282176427755</c:v>
                </c:pt>
                <c:pt idx="234">
                  <c:v>753.27109034697776</c:v>
                </c:pt>
                <c:pt idx="235">
                  <c:v>753.21775951497034</c:v>
                </c:pt>
                <c:pt idx="236">
                  <c:v>753.20605827614088</c:v>
                </c:pt>
                <c:pt idx="237">
                  <c:v>753.24064884716211</c:v>
                </c:pt>
                <c:pt idx="238">
                  <c:v>753.30685719654332</c:v>
                </c:pt>
                <c:pt idx="239">
                  <c:v>753.40559345852489</c:v>
                </c:pt>
                <c:pt idx="240">
                  <c:v>753.52583746774769</c:v>
                </c:pt>
                <c:pt idx="241">
                  <c:v>753.64138935863969</c:v>
                </c:pt>
                <c:pt idx="242">
                  <c:v>753.7792347116291</c:v>
                </c:pt>
                <c:pt idx="243">
                  <c:v>753.93518804571579</c:v>
                </c:pt>
                <c:pt idx="244">
                  <c:v>754.05939673783917</c:v>
                </c:pt>
                <c:pt idx="245">
                  <c:v>754.21315556994875</c:v>
                </c:pt>
                <c:pt idx="246">
                  <c:v>754.3516717788392</c:v>
                </c:pt>
                <c:pt idx="247">
                  <c:v>754.56292606704119</c:v>
                </c:pt>
                <c:pt idx="248">
                  <c:v>754.77965850217845</c:v>
                </c:pt>
                <c:pt idx="249">
                  <c:v>754.99822520588975</c:v>
                </c:pt>
                <c:pt idx="250">
                  <c:v>755.2518408455503</c:v>
                </c:pt>
                <c:pt idx="251">
                  <c:v>755.49386473666698</c:v>
                </c:pt>
                <c:pt idx="252">
                  <c:v>755.70038827148755</c:v>
                </c:pt>
                <c:pt idx="253">
                  <c:v>755.87121476112395</c:v>
                </c:pt>
                <c:pt idx="254">
                  <c:v>755.9879592050055</c:v>
                </c:pt>
                <c:pt idx="255">
                  <c:v>756.09771805166019</c:v>
                </c:pt>
                <c:pt idx="256">
                  <c:v>756.154346837096</c:v>
                </c:pt>
                <c:pt idx="257">
                  <c:v>756.19144807499504</c:v>
                </c:pt>
                <c:pt idx="258">
                  <c:v>756.15555390909799</c:v>
                </c:pt>
                <c:pt idx="259">
                  <c:v>756.09017277726423</c:v>
                </c:pt>
                <c:pt idx="260">
                  <c:v>755.98388655352619</c:v>
                </c:pt>
                <c:pt idx="261">
                  <c:v>755.80964155251615</c:v>
                </c:pt>
                <c:pt idx="262">
                  <c:v>755.63925617821042</c:v>
                </c:pt>
                <c:pt idx="263">
                  <c:v>755.52424173022882</c:v>
                </c:pt>
                <c:pt idx="264">
                  <c:v>755.43990333545798</c:v>
                </c:pt>
                <c:pt idx="265">
                  <c:v>755.4163405624239</c:v>
                </c:pt>
                <c:pt idx="266">
                  <c:v>755.39999206325706</c:v>
                </c:pt>
                <c:pt idx="267">
                  <c:v>755.40539165643202</c:v>
                </c:pt>
                <c:pt idx="268">
                  <c:v>755.44470979019536</c:v>
                </c:pt>
                <c:pt idx="269">
                  <c:v>755.4771840769962</c:v>
                </c:pt>
                <c:pt idx="270">
                  <c:v>755.50477457821</c:v>
                </c:pt>
                <c:pt idx="271">
                  <c:v>755.55514965803047</c:v>
                </c:pt>
                <c:pt idx="272">
                  <c:v>755.61967942809463</c:v>
                </c:pt>
                <c:pt idx="273">
                  <c:v>755.71737141992014</c:v>
                </c:pt>
                <c:pt idx="274">
                  <c:v>755.77584321597465</c:v>
                </c:pt>
                <c:pt idx="275">
                  <c:v>755.82489813760117</c:v>
                </c:pt>
                <c:pt idx="276">
                  <c:v>755.82959879883481</c:v>
                </c:pt>
                <c:pt idx="277">
                  <c:v>755.801756939347</c:v>
                </c:pt>
                <c:pt idx="278">
                  <c:v>755.73748471396402</c:v>
                </c:pt>
                <c:pt idx="279">
                  <c:v>755.61776554812889</c:v>
                </c:pt>
                <c:pt idx="280">
                  <c:v>755.46700640392078</c:v>
                </c:pt>
                <c:pt idx="281">
                  <c:v>755.29209354516354</c:v>
                </c:pt>
                <c:pt idx="282">
                  <c:v>755.13511109423087</c:v>
                </c:pt>
                <c:pt idx="283">
                  <c:v>755.0005900006928</c:v>
                </c:pt>
                <c:pt idx="284">
                  <c:v>754.8240452423023</c:v>
                </c:pt>
                <c:pt idx="285">
                  <c:v>754.66111201541355</c:v>
                </c:pt>
                <c:pt idx="286">
                  <c:v>754.51333074429749</c:v>
                </c:pt>
                <c:pt idx="287">
                  <c:v>754.40562357880003</c:v>
                </c:pt>
                <c:pt idx="288">
                  <c:v>754.3298658532924</c:v>
                </c:pt>
                <c:pt idx="289">
                  <c:v>754.26967409477402</c:v>
                </c:pt>
                <c:pt idx="290">
                  <c:v>754.26990638484165</c:v>
                </c:pt>
                <c:pt idx="291">
                  <c:v>754.32043233114348</c:v>
                </c:pt>
                <c:pt idx="292">
                  <c:v>754.41443446498556</c:v>
                </c:pt>
                <c:pt idx="293">
                  <c:v>754.51045525938071</c:v>
                </c:pt>
                <c:pt idx="294">
                  <c:v>754.61397819343449</c:v>
                </c:pt>
                <c:pt idx="295">
                  <c:v>754.74930357664243</c:v>
                </c:pt>
                <c:pt idx="296">
                  <c:v>754.92788166023161</c:v>
                </c:pt>
                <c:pt idx="297">
                  <c:v>755.17292075173827</c:v>
                </c:pt>
                <c:pt idx="298">
                  <c:v>755.48426459964094</c:v>
                </c:pt>
                <c:pt idx="299">
                  <c:v>755.80328142969199</c:v>
                </c:pt>
                <c:pt idx="300">
                  <c:v>756.15079798496254</c:v>
                </c:pt>
                <c:pt idx="301">
                  <c:v>756.56001235213989</c:v>
                </c:pt>
                <c:pt idx="302">
                  <c:v>756.97768607519322</c:v>
                </c:pt>
                <c:pt idx="303">
                  <c:v>757.42149072018867</c:v>
                </c:pt>
                <c:pt idx="304">
                  <c:v>757.91785674871176</c:v>
                </c:pt>
                <c:pt idx="305">
                  <c:v>758.42146801195156</c:v>
                </c:pt>
                <c:pt idx="306">
                  <c:v>758.90344431417736</c:v>
                </c:pt>
                <c:pt idx="307">
                  <c:v>759.34769104017516</c:v>
                </c:pt>
                <c:pt idx="308">
                  <c:v>759.77638630762772</c:v>
                </c:pt>
                <c:pt idx="309">
                  <c:v>760.15358669553791</c:v>
                </c:pt>
                <c:pt idx="310">
                  <c:v>760.50366295204299</c:v>
                </c:pt>
                <c:pt idx="311">
                  <c:v>760.86342878765174</c:v>
                </c:pt>
                <c:pt idx="312">
                  <c:v>761.13326552456306</c:v>
                </c:pt>
                <c:pt idx="313">
                  <c:v>761.3438774518545</c:v>
                </c:pt>
                <c:pt idx="314">
                  <c:v>761.49084319442704</c:v>
                </c:pt>
                <c:pt idx="315">
                  <c:v>761.57943737023845</c:v>
                </c:pt>
                <c:pt idx="316">
                  <c:v>761.71008775770167</c:v>
                </c:pt>
                <c:pt idx="317">
                  <c:v>761.90782890480546</c:v>
                </c:pt>
                <c:pt idx="318">
                  <c:v>762.11426144990764</c:v>
                </c:pt>
                <c:pt idx="319">
                  <c:v>762.34194143730099</c:v>
                </c:pt>
                <c:pt idx="320">
                  <c:v>762.54596575905191</c:v>
                </c:pt>
                <c:pt idx="321">
                  <c:v>762.80320334275382</c:v>
                </c:pt>
                <c:pt idx="322">
                  <c:v>763.06858678299659</c:v>
                </c:pt>
                <c:pt idx="323">
                  <c:v>763.36937893499385</c:v>
                </c:pt>
                <c:pt idx="324">
                  <c:v>763.71563975499714</c:v>
                </c:pt>
                <c:pt idx="325">
                  <c:v>764.07354645150804</c:v>
                </c:pt>
                <c:pt idx="326">
                  <c:v>764.44277669764188</c:v>
                </c:pt>
                <c:pt idx="327">
                  <c:v>764.74980218245469</c:v>
                </c:pt>
                <c:pt idx="328">
                  <c:v>765.01031182273721</c:v>
                </c:pt>
                <c:pt idx="329">
                  <c:v>765.30006202698269</c:v>
                </c:pt>
                <c:pt idx="330">
                  <c:v>765.51167079011645</c:v>
                </c:pt>
                <c:pt idx="331">
                  <c:v>765.72430432770534</c:v>
                </c:pt>
                <c:pt idx="332">
                  <c:v>765.87508496465261</c:v>
                </c:pt>
                <c:pt idx="333">
                  <c:v>765.98589453477905</c:v>
                </c:pt>
                <c:pt idx="334">
                  <c:v>766.06582951585074</c:v>
                </c:pt>
                <c:pt idx="335">
                  <c:v>766.13310613621036</c:v>
                </c:pt>
                <c:pt idx="336">
                  <c:v>766.20369148123359</c:v>
                </c:pt>
                <c:pt idx="337">
                  <c:v>766.28456253256763</c:v>
                </c:pt>
                <c:pt idx="338">
                  <c:v>766.35599745073989</c:v>
                </c:pt>
                <c:pt idx="339">
                  <c:v>766.43446655597768</c:v>
                </c:pt>
                <c:pt idx="340">
                  <c:v>766.48715882436397</c:v>
                </c:pt>
                <c:pt idx="341">
                  <c:v>766.5720472637571</c:v>
                </c:pt>
                <c:pt idx="342">
                  <c:v>766.68005553978219</c:v>
                </c:pt>
                <c:pt idx="343">
                  <c:v>766.82755937021682</c:v>
                </c:pt>
                <c:pt idx="344">
                  <c:v>766.99163295800577</c:v>
                </c:pt>
                <c:pt idx="345">
                  <c:v>767.15249305938164</c:v>
                </c:pt>
                <c:pt idx="346">
                  <c:v>767.29684022381468</c:v>
                </c:pt>
                <c:pt idx="347">
                  <c:v>767.41365485066126</c:v>
                </c:pt>
                <c:pt idx="348">
                  <c:v>767.48090882197835</c:v>
                </c:pt>
                <c:pt idx="349">
                  <c:v>767.52589899638406</c:v>
                </c:pt>
                <c:pt idx="350">
                  <c:v>767.56100722243468</c:v>
                </c:pt>
                <c:pt idx="351">
                  <c:v>767.58193882609203</c:v>
                </c:pt>
                <c:pt idx="352">
                  <c:v>767.55368254362145</c:v>
                </c:pt>
                <c:pt idx="353">
                  <c:v>767.47512989932545</c:v>
                </c:pt>
                <c:pt idx="354">
                  <c:v>767.35435326583172</c:v>
                </c:pt>
                <c:pt idx="355">
                  <c:v>767.19143812757795</c:v>
                </c:pt>
                <c:pt idx="356">
                  <c:v>767.01153327786483</c:v>
                </c:pt>
                <c:pt idx="357">
                  <c:v>766.82397089746223</c:v>
                </c:pt>
                <c:pt idx="358">
                  <c:v>766.64105195438026</c:v>
                </c:pt>
                <c:pt idx="359">
                  <c:v>766.45701282791276</c:v>
                </c:pt>
                <c:pt idx="360">
                  <c:v>766.26671855537381</c:v>
                </c:pt>
                <c:pt idx="361">
                  <c:v>766.05710078801019</c:v>
                </c:pt>
                <c:pt idx="362">
                  <c:v>765.85053572286665</c:v>
                </c:pt>
                <c:pt idx="363">
                  <c:v>765.67016174953937</c:v>
                </c:pt>
                <c:pt idx="364">
                  <c:v>765.50619400268329</c:v>
                </c:pt>
                <c:pt idx="365">
                  <c:v>765.34300185482141</c:v>
                </c:pt>
                <c:pt idx="366">
                  <c:v>765.1992991456508</c:v>
                </c:pt>
                <c:pt idx="367">
                  <c:v>765.07178804823127</c:v>
                </c:pt>
                <c:pt idx="368">
                  <c:v>764.94666253331752</c:v>
                </c:pt>
                <c:pt idx="369">
                  <c:v>764.85549370941908</c:v>
                </c:pt>
                <c:pt idx="370">
                  <c:v>764.81454621265323</c:v>
                </c:pt>
                <c:pt idx="371">
                  <c:v>764.8093278269331</c:v>
                </c:pt>
                <c:pt idx="372">
                  <c:v>764.86395215682558</c:v>
                </c:pt>
                <c:pt idx="373">
                  <c:v>764.97334186663932</c:v>
                </c:pt>
                <c:pt idx="374">
                  <c:v>765.12393520737271</c:v>
                </c:pt>
                <c:pt idx="375">
                  <c:v>765.31585785135655</c:v>
                </c:pt>
                <c:pt idx="376">
                  <c:v>765.53835727808212</c:v>
                </c:pt>
                <c:pt idx="377">
                  <c:v>765.76837603354477</c:v>
                </c:pt>
                <c:pt idx="378">
                  <c:v>765.99555891143245</c:v>
                </c:pt>
                <c:pt idx="379">
                  <c:v>766.23437462880383</c:v>
                </c:pt>
                <c:pt idx="380">
                  <c:v>766.45835850306332</c:v>
                </c:pt>
                <c:pt idx="381">
                  <c:v>766.71106450143498</c:v>
                </c:pt>
                <c:pt idx="382">
                  <c:v>766.94203121789064</c:v>
                </c:pt>
                <c:pt idx="383">
                  <c:v>767.12683040267007</c:v>
                </c:pt>
                <c:pt idx="384">
                  <c:v>767.25238716105696</c:v>
                </c:pt>
                <c:pt idx="385">
                  <c:v>767.32077946925574</c:v>
                </c:pt>
                <c:pt idx="386">
                  <c:v>767.3533666619245</c:v>
                </c:pt>
                <c:pt idx="387">
                  <c:v>767.3704305382081</c:v>
                </c:pt>
                <c:pt idx="388">
                  <c:v>767.3924412747798</c:v>
                </c:pt>
                <c:pt idx="389">
                  <c:v>767.40761009346306</c:v>
                </c:pt>
                <c:pt idx="390">
                  <c:v>767.410934113439</c:v>
                </c:pt>
                <c:pt idx="391">
                  <c:v>767.40758873681705</c:v>
                </c:pt>
                <c:pt idx="392">
                  <c:v>767.34090698308023</c:v>
                </c:pt>
                <c:pt idx="393">
                  <c:v>767.2742999609377</c:v>
                </c:pt>
                <c:pt idx="394">
                  <c:v>767.20290407058087</c:v>
                </c:pt>
                <c:pt idx="395">
                  <c:v>767.13594578038465</c:v>
                </c:pt>
                <c:pt idx="396">
                  <c:v>767.07047903605053</c:v>
                </c:pt>
                <c:pt idx="397">
                  <c:v>766.98325660905368</c:v>
                </c:pt>
                <c:pt idx="398">
                  <c:v>766.89458466920325</c:v>
                </c:pt>
                <c:pt idx="399">
                  <c:v>766.79617899637606</c:v>
                </c:pt>
                <c:pt idx="400">
                  <c:v>766.69773882266054</c:v>
                </c:pt>
                <c:pt idx="401">
                  <c:v>766.61223428771768</c:v>
                </c:pt>
                <c:pt idx="402">
                  <c:v>766.5212999462118</c:v>
                </c:pt>
                <c:pt idx="403">
                  <c:v>766.42950923111175</c:v>
                </c:pt>
                <c:pt idx="404">
                  <c:v>766.32998781728531</c:v>
                </c:pt>
                <c:pt idx="405">
                  <c:v>766.22365199661726</c:v>
                </c:pt>
                <c:pt idx="406">
                  <c:v>766.10226354316796</c:v>
                </c:pt>
                <c:pt idx="407">
                  <c:v>765.95991709546604</c:v>
                </c:pt>
                <c:pt idx="408">
                  <c:v>765.80873169372899</c:v>
                </c:pt>
                <c:pt idx="409">
                  <c:v>765.641236334979</c:v>
                </c:pt>
                <c:pt idx="410">
                  <c:v>765.48108380393558</c:v>
                </c:pt>
                <c:pt idx="411">
                  <c:v>765.34229359113783</c:v>
                </c:pt>
                <c:pt idx="412">
                  <c:v>765.21461072910233</c:v>
                </c:pt>
                <c:pt idx="413">
                  <c:v>765.08843271481931</c:v>
                </c:pt>
                <c:pt idx="414">
                  <c:v>764.97044328033633</c:v>
                </c:pt>
                <c:pt idx="415">
                  <c:v>764.86052390961777</c:v>
                </c:pt>
                <c:pt idx="416">
                  <c:v>764.76616135639961</c:v>
                </c:pt>
                <c:pt idx="417">
                  <c:v>764.69909167487538</c:v>
                </c:pt>
                <c:pt idx="418">
                  <c:v>764.66565348329141</c:v>
                </c:pt>
                <c:pt idx="419">
                  <c:v>764.65639295609913</c:v>
                </c:pt>
                <c:pt idx="420">
                  <c:v>764.64384657820881</c:v>
                </c:pt>
                <c:pt idx="421">
                  <c:v>764.61968647858805</c:v>
                </c:pt>
                <c:pt idx="422">
                  <c:v>764.58616995965963</c:v>
                </c:pt>
                <c:pt idx="423">
                  <c:v>764.53158290764407</c:v>
                </c:pt>
                <c:pt idx="424">
                  <c:v>764.46049404917642</c:v>
                </c:pt>
                <c:pt idx="425">
                  <c:v>764.367625187817</c:v>
                </c:pt>
                <c:pt idx="426">
                  <c:v>764.27268872988327</c:v>
                </c:pt>
                <c:pt idx="427">
                  <c:v>764.15545339870687</c:v>
                </c:pt>
                <c:pt idx="428">
                  <c:v>764.02081027449572</c:v>
                </c:pt>
                <c:pt idx="429">
                  <c:v>763.87161614667684</c:v>
                </c:pt>
                <c:pt idx="430">
                  <c:v>763.71049944555557</c:v>
                </c:pt>
                <c:pt idx="431">
                  <c:v>763.5466599466846</c:v>
                </c:pt>
                <c:pt idx="432">
                  <c:v>763.36355100391302</c:v>
                </c:pt>
                <c:pt idx="433">
                  <c:v>763.16465137304101</c:v>
                </c:pt>
                <c:pt idx="434">
                  <c:v>762.97489630530481</c:v>
                </c:pt>
                <c:pt idx="435">
                  <c:v>762.80368174738214</c:v>
                </c:pt>
                <c:pt idx="436">
                  <c:v>762.66758853118267</c:v>
                </c:pt>
                <c:pt idx="437">
                  <c:v>762.54866687377569</c:v>
                </c:pt>
                <c:pt idx="438">
                  <c:v>762.4669854624716</c:v>
                </c:pt>
                <c:pt idx="439">
                  <c:v>762.40845683435032</c:v>
                </c:pt>
                <c:pt idx="440">
                  <c:v>762.36146217974022</c:v>
                </c:pt>
                <c:pt idx="441">
                  <c:v>762.3247543157413</c:v>
                </c:pt>
                <c:pt idx="442">
                  <c:v>762.30724828198765</c:v>
                </c:pt>
                <c:pt idx="443">
                  <c:v>762.31897129987385</c:v>
                </c:pt>
                <c:pt idx="444">
                  <c:v>762.33861683974271</c:v>
                </c:pt>
                <c:pt idx="445">
                  <c:v>762.35218773392944</c:v>
                </c:pt>
                <c:pt idx="446">
                  <c:v>762.37248060227103</c:v>
                </c:pt>
                <c:pt idx="447">
                  <c:v>762.40278663446361</c:v>
                </c:pt>
                <c:pt idx="448">
                  <c:v>762.432405360963</c:v>
                </c:pt>
                <c:pt idx="449">
                  <c:v>762.42978882263458</c:v>
                </c:pt>
                <c:pt idx="450">
                  <c:v>762.40611227489501</c:v>
                </c:pt>
                <c:pt idx="451">
                  <c:v>762.37972899276315</c:v>
                </c:pt>
                <c:pt idx="452">
                  <c:v>762.3582505491479</c:v>
                </c:pt>
                <c:pt idx="453">
                  <c:v>762.35467031434712</c:v>
                </c:pt>
                <c:pt idx="454">
                  <c:v>762.35071048779616</c:v>
                </c:pt>
                <c:pt idx="455">
                  <c:v>762.36572915676481</c:v>
                </c:pt>
                <c:pt idx="456">
                  <c:v>762.44643276421596</c:v>
                </c:pt>
                <c:pt idx="457">
                  <c:v>762.52539172727131</c:v>
                </c:pt>
                <c:pt idx="458">
                  <c:v>762.59128808858031</c:v>
                </c:pt>
                <c:pt idx="459">
                  <c:v>762.65894481193538</c:v>
                </c:pt>
                <c:pt idx="460">
                  <c:v>762.75429953824505</c:v>
                </c:pt>
                <c:pt idx="461">
                  <c:v>762.87166995559414</c:v>
                </c:pt>
                <c:pt idx="462">
                  <c:v>762.99916930448478</c:v>
                </c:pt>
                <c:pt idx="463">
                  <c:v>763.13880983094066</c:v>
                </c:pt>
                <c:pt idx="464">
                  <c:v>763.26487320529816</c:v>
                </c:pt>
                <c:pt idx="465">
                  <c:v>763.37741824443583</c:v>
                </c:pt>
                <c:pt idx="466">
                  <c:v>763.46245271154908</c:v>
                </c:pt>
                <c:pt idx="467">
                  <c:v>763.4784924390932</c:v>
                </c:pt>
                <c:pt idx="468">
                  <c:v>763.488429184143</c:v>
                </c:pt>
                <c:pt idx="469">
                  <c:v>763.48266381066435</c:v>
                </c:pt>
                <c:pt idx="470">
                  <c:v>763.45747004924124</c:v>
                </c:pt>
                <c:pt idx="471">
                  <c:v>763.41280334708756</c:v>
                </c:pt>
                <c:pt idx="472">
                  <c:v>763.34830802472288</c:v>
                </c:pt>
                <c:pt idx="473">
                  <c:v>763.27205834230926</c:v>
                </c:pt>
                <c:pt idx="474">
                  <c:v>763.18023706993165</c:v>
                </c:pt>
                <c:pt idx="475">
                  <c:v>763.08629013835093</c:v>
                </c:pt>
                <c:pt idx="476">
                  <c:v>762.99603557441003</c:v>
                </c:pt>
                <c:pt idx="477">
                  <c:v>762.91051759271647</c:v>
                </c:pt>
                <c:pt idx="478">
                  <c:v>762.83014703166145</c:v>
                </c:pt>
                <c:pt idx="479">
                  <c:v>762.75606272548623</c:v>
                </c:pt>
                <c:pt idx="480">
                  <c:v>762.69021261504633</c:v>
                </c:pt>
                <c:pt idx="481">
                  <c:v>762.6409678838645</c:v>
                </c:pt>
                <c:pt idx="482">
                  <c:v>762.58706277228896</c:v>
                </c:pt>
                <c:pt idx="483">
                  <c:v>762.54066446898787</c:v>
                </c:pt>
                <c:pt idx="484">
                  <c:v>762.48887821007736</c:v>
                </c:pt>
                <c:pt idx="485">
                  <c:v>762.43741134211928</c:v>
                </c:pt>
                <c:pt idx="486">
                  <c:v>762.38739417317618</c:v>
                </c:pt>
                <c:pt idx="487">
                  <c:v>762.34556594017022</c:v>
                </c:pt>
                <c:pt idx="488">
                  <c:v>762.317998920126</c:v>
                </c:pt>
                <c:pt idx="489">
                  <c:v>762.2893751867</c:v>
                </c:pt>
                <c:pt idx="490">
                  <c:v>762.2575508466366</c:v>
                </c:pt>
                <c:pt idx="491">
                  <c:v>762.21613881705889</c:v>
                </c:pt>
                <c:pt idx="492">
                  <c:v>762.16357700538356</c:v>
                </c:pt>
                <c:pt idx="493">
                  <c:v>762.11790735732029</c:v>
                </c:pt>
                <c:pt idx="494">
                  <c:v>762.07229989332632</c:v>
                </c:pt>
                <c:pt idx="495">
                  <c:v>762.04123099868184</c:v>
                </c:pt>
                <c:pt idx="496">
                  <c:v>762.01531386026261</c:v>
                </c:pt>
                <c:pt idx="497">
                  <c:v>761.9877333760345</c:v>
                </c:pt>
                <c:pt idx="498">
                  <c:v>761.94954808176942</c:v>
                </c:pt>
                <c:pt idx="499">
                  <c:v>761.89648008945585</c:v>
                </c:pt>
                <c:pt idx="500">
                  <c:v>761.82900906237182</c:v>
                </c:pt>
                <c:pt idx="501">
                  <c:v>761.75040493180575</c:v>
                </c:pt>
                <c:pt idx="502">
                  <c:v>761.66580203589251</c:v>
                </c:pt>
                <c:pt idx="503">
                  <c:v>761.57487077326334</c:v>
                </c:pt>
                <c:pt idx="504">
                  <c:v>761.46716643951152</c:v>
                </c:pt>
                <c:pt idx="505">
                  <c:v>761.35820072371678</c:v>
                </c:pt>
                <c:pt idx="506">
                  <c:v>761.24193053750321</c:v>
                </c:pt>
                <c:pt idx="507">
                  <c:v>761.13243842668669</c:v>
                </c:pt>
                <c:pt idx="508">
                  <c:v>761.03983038567594</c:v>
                </c:pt>
                <c:pt idx="509">
                  <c:v>760.97160835867896</c:v>
                </c:pt>
                <c:pt idx="510">
                  <c:v>760.91288415137421</c:v>
                </c:pt>
                <c:pt idx="511">
                  <c:v>760.88282855257467</c:v>
                </c:pt>
                <c:pt idx="512">
                  <c:v>760.86768348249234</c:v>
                </c:pt>
                <c:pt idx="513">
                  <c:v>760.86661434712482</c:v>
                </c:pt>
                <c:pt idx="514">
                  <c:v>760.87216995041058</c:v>
                </c:pt>
                <c:pt idx="515">
                  <c:v>760.89348503688825</c:v>
                </c:pt>
                <c:pt idx="516">
                  <c:v>760.93726349192696</c:v>
                </c:pt>
                <c:pt idx="517">
                  <c:v>761.0851103529676</c:v>
                </c:pt>
                <c:pt idx="518">
                  <c:v>761.25236713618438</c:v>
                </c:pt>
                <c:pt idx="519">
                  <c:v>761.40726679290663</c:v>
                </c:pt>
                <c:pt idx="520">
                  <c:v>761.54617428296831</c:v>
                </c:pt>
                <c:pt idx="521">
                  <c:v>761.68318344558179</c:v>
                </c:pt>
                <c:pt idx="522">
                  <c:v>761.81169222601852</c:v>
                </c:pt>
                <c:pt idx="523">
                  <c:v>761.92836666560061</c:v>
                </c:pt>
                <c:pt idx="524">
                  <c:v>762.03140014032431</c:v>
                </c:pt>
                <c:pt idx="525">
                  <c:v>762.16187239321835</c:v>
                </c:pt>
                <c:pt idx="526">
                  <c:v>762.35237210949811</c:v>
                </c:pt>
                <c:pt idx="527">
                  <c:v>762.53282133670552</c:v>
                </c:pt>
                <c:pt idx="528">
                  <c:v>762.61684095533565</c:v>
                </c:pt>
                <c:pt idx="529">
                  <c:v>762.66623154016088</c:v>
                </c:pt>
                <c:pt idx="530">
                  <c:v>762.70881462416082</c:v>
                </c:pt>
                <c:pt idx="531">
                  <c:v>762.75774316413163</c:v>
                </c:pt>
                <c:pt idx="532">
                  <c:v>762.82355105203339</c:v>
                </c:pt>
                <c:pt idx="533">
                  <c:v>762.91352516156769</c:v>
                </c:pt>
                <c:pt idx="534">
                  <c:v>763.00934001684834</c:v>
                </c:pt>
                <c:pt idx="535">
                  <c:v>763.12074290809289</c:v>
                </c:pt>
                <c:pt idx="536">
                  <c:v>763.21595538967222</c:v>
                </c:pt>
                <c:pt idx="537">
                  <c:v>763.27175684841177</c:v>
                </c:pt>
                <c:pt idx="538">
                  <c:v>763.33336973633845</c:v>
                </c:pt>
                <c:pt idx="539">
                  <c:v>763.41094598753</c:v>
                </c:pt>
                <c:pt idx="540">
                  <c:v>763.50210871065804</c:v>
                </c:pt>
                <c:pt idx="541">
                  <c:v>763.60636787773012</c:v>
                </c:pt>
                <c:pt idx="542">
                  <c:v>763.70594690116707</c:v>
                </c:pt>
                <c:pt idx="543">
                  <c:v>763.78369282492793</c:v>
                </c:pt>
                <c:pt idx="544">
                  <c:v>763.83047898607765</c:v>
                </c:pt>
                <c:pt idx="545">
                  <c:v>763.87230733305512</c:v>
                </c:pt>
                <c:pt idx="546">
                  <c:v>763.90099788050725</c:v>
                </c:pt>
                <c:pt idx="547">
                  <c:v>763.90764419324512</c:v>
                </c:pt>
                <c:pt idx="548">
                  <c:v>763.89742949075162</c:v>
                </c:pt>
                <c:pt idx="549">
                  <c:v>763.89359605638526</c:v>
                </c:pt>
                <c:pt idx="550">
                  <c:v>763.85946731089382</c:v>
                </c:pt>
                <c:pt idx="551">
                  <c:v>763.81595085518711</c:v>
                </c:pt>
                <c:pt idx="552">
                  <c:v>763.75846207051143</c:v>
                </c:pt>
                <c:pt idx="553">
                  <c:v>763.69599175498195</c:v>
                </c:pt>
                <c:pt idx="554">
                  <c:v>763.63882622264214</c:v>
                </c:pt>
                <c:pt idx="555">
                  <c:v>763.57706541178493</c:v>
                </c:pt>
                <c:pt idx="556">
                  <c:v>763.52743171909708</c:v>
                </c:pt>
                <c:pt idx="557">
                  <c:v>763.48380174131535</c:v>
                </c:pt>
                <c:pt idx="558">
                  <c:v>763.44955292708391</c:v>
                </c:pt>
                <c:pt idx="559">
                  <c:v>763.41997861697701</c:v>
                </c:pt>
                <c:pt idx="560">
                  <c:v>763.35826848167858</c:v>
                </c:pt>
                <c:pt idx="561">
                  <c:v>763.30686575988261</c:v>
                </c:pt>
                <c:pt idx="562">
                  <c:v>763.29115177897154</c:v>
                </c:pt>
                <c:pt idx="563">
                  <c:v>763.32549224899049</c:v>
                </c:pt>
                <c:pt idx="564">
                  <c:v>763.38161071263448</c:v>
                </c:pt>
                <c:pt idx="565">
                  <c:v>763.46915137393671</c:v>
                </c:pt>
                <c:pt idx="566">
                  <c:v>763.56175179376089</c:v>
                </c:pt>
                <c:pt idx="567">
                  <c:v>763.65296226504552</c:v>
                </c:pt>
                <c:pt idx="568">
                  <c:v>763.77285074017664</c:v>
                </c:pt>
                <c:pt idx="569">
                  <c:v>763.93956290220342</c:v>
                </c:pt>
                <c:pt idx="570">
                  <c:v>764.09224630684685</c:v>
                </c:pt>
                <c:pt idx="571">
                  <c:v>764.32764292215586</c:v>
                </c:pt>
                <c:pt idx="572">
                  <c:v>764.60486432683979</c:v>
                </c:pt>
                <c:pt idx="573">
                  <c:v>764.91432027157487</c:v>
                </c:pt>
                <c:pt idx="574">
                  <c:v>765.24514479025845</c:v>
                </c:pt>
                <c:pt idx="575">
                  <c:v>765.58191058126783</c:v>
                </c:pt>
                <c:pt idx="576">
                  <c:v>765.90837128229077</c:v>
                </c:pt>
                <c:pt idx="577">
                  <c:v>766.25670569843021</c:v>
                </c:pt>
                <c:pt idx="578">
                  <c:v>766.6195780372168</c:v>
                </c:pt>
                <c:pt idx="579">
                  <c:v>766.95647041899326</c:v>
                </c:pt>
                <c:pt idx="580">
                  <c:v>767.26772063160035</c:v>
                </c:pt>
                <c:pt idx="581">
                  <c:v>767.61002633333294</c:v>
                </c:pt>
                <c:pt idx="582">
                  <c:v>767.87982746275452</c:v>
                </c:pt>
                <c:pt idx="583">
                  <c:v>768.10620787642665</c:v>
                </c:pt>
                <c:pt idx="584">
                  <c:v>768.25292624838232</c:v>
                </c:pt>
                <c:pt idx="585">
                  <c:v>768.321695788532</c:v>
                </c:pt>
                <c:pt idx="586">
                  <c:v>768.35490847365611</c:v>
                </c:pt>
                <c:pt idx="587">
                  <c:v>768.35273113479752</c:v>
                </c:pt>
                <c:pt idx="588">
                  <c:v>768.3156908918794</c:v>
                </c:pt>
                <c:pt idx="589">
                  <c:v>768.25731713117193</c:v>
                </c:pt>
                <c:pt idx="590">
                  <c:v>768.18850184591236</c:v>
                </c:pt>
                <c:pt idx="591">
                  <c:v>768.09236202696911</c:v>
                </c:pt>
                <c:pt idx="592">
                  <c:v>767.96449285411325</c:v>
                </c:pt>
                <c:pt idx="593">
                  <c:v>767.84979958999463</c:v>
                </c:pt>
                <c:pt idx="594">
                  <c:v>767.7380816721186</c:v>
                </c:pt>
                <c:pt idx="595">
                  <c:v>767.63906594975344</c:v>
                </c:pt>
                <c:pt idx="596">
                  <c:v>767.5562633926711</c:v>
                </c:pt>
                <c:pt idx="597">
                  <c:v>767.48901232262278</c:v>
                </c:pt>
                <c:pt idx="598">
                  <c:v>767.44616379011813</c:v>
                </c:pt>
                <c:pt idx="599">
                  <c:v>767.4213199460944</c:v>
                </c:pt>
                <c:pt idx="600">
                  <c:v>767.40732945006755</c:v>
                </c:pt>
                <c:pt idx="601">
                  <c:v>767.40312808678016</c:v>
                </c:pt>
                <c:pt idx="602">
                  <c:v>767.41415010987726</c:v>
                </c:pt>
                <c:pt idx="603">
                  <c:v>767.46075174185944</c:v>
                </c:pt>
                <c:pt idx="604">
                  <c:v>767.50293343146325</c:v>
                </c:pt>
                <c:pt idx="605">
                  <c:v>767.54688395874109</c:v>
                </c:pt>
                <c:pt idx="606">
                  <c:v>767.5891288770199</c:v>
                </c:pt>
                <c:pt idx="607">
                  <c:v>767.6308715634251</c:v>
                </c:pt>
                <c:pt idx="608">
                  <c:v>767.68339240157229</c:v>
                </c:pt>
                <c:pt idx="609">
                  <c:v>767.73407166936806</c:v>
                </c:pt>
                <c:pt idx="610">
                  <c:v>767.7992169643793</c:v>
                </c:pt>
                <c:pt idx="611">
                  <c:v>767.84916698978316</c:v>
                </c:pt>
                <c:pt idx="612">
                  <c:v>767.89695744916207</c:v>
                </c:pt>
                <c:pt idx="613">
                  <c:v>767.93421512371981</c:v>
                </c:pt>
                <c:pt idx="614">
                  <c:v>767.94045454829643</c:v>
                </c:pt>
                <c:pt idx="615">
                  <c:v>767.93814567586844</c:v>
                </c:pt>
                <c:pt idx="616">
                  <c:v>767.93069869827752</c:v>
                </c:pt>
                <c:pt idx="617">
                  <c:v>767.91986504428269</c:v>
                </c:pt>
                <c:pt idx="618">
                  <c:v>767.9023741677654</c:v>
                </c:pt>
                <c:pt idx="619">
                  <c:v>767.88133807233396</c:v>
                </c:pt>
                <c:pt idx="620">
                  <c:v>767.85786227054314</c:v>
                </c:pt>
                <c:pt idx="621">
                  <c:v>767.8218281813854</c:v>
                </c:pt>
                <c:pt idx="622">
                  <c:v>767.79605453757983</c:v>
                </c:pt>
                <c:pt idx="623">
                  <c:v>767.79620042042632</c:v>
                </c:pt>
                <c:pt idx="624">
                  <c:v>767.81774650412615</c:v>
                </c:pt>
                <c:pt idx="625">
                  <c:v>767.84314867244245</c:v>
                </c:pt>
                <c:pt idx="626">
                  <c:v>767.86974125729421</c:v>
                </c:pt>
                <c:pt idx="627">
                  <c:v>767.90526122374581</c:v>
                </c:pt>
                <c:pt idx="628">
                  <c:v>767.95529481419862</c:v>
                </c:pt>
                <c:pt idx="629">
                  <c:v>768.0118519021463</c:v>
                </c:pt>
                <c:pt idx="630">
                  <c:v>768.05528659304832</c:v>
                </c:pt>
                <c:pt idx="631">
                  <c:v>768.10811765879771</c:v>
                </c:pt>
                <c:pt idx="632">
                  <c:v>768.15931731645401</c:v>
                </c:pt>
                <c:pt idx="633">
                  <c:v>768.20970662326226</c:v>
                </c:pt>
                <c:pt idx="634">
                  <c:v>768.24192523299348</c:v>
                </c:pt>
                <c:pt idx="635">
                  <c:v>768.25171182533779</c:v>
                </c:pt>
                <c:pt idx="636">
                  <c:v>768.25570814228058</c:v>
                </c:pt>
                <c:pt idx="637">
                  <c:v>768.27098581347593</c:v>
                </c:pt>
                <c:pt idx="638">
                  <c:v>768.28836638321889</c:v>
                </c:pt>
                <c:pt idx="639">
                  <c:v>768.31259861419721</c:v>
                </c:pt>
                <c:pt idx="640">
                  <c:v>768.34625676467738</c:v>
                </c:pt>
                <c:pt idx="641">
                  <c:v>768.38229640087582</c:v>
                </c:pt>
                <c:pt idx="642">
                  <c:v>768.39358976605206</c:v>
                </c:pt>
                <c:pt idx="643">
                  <c:v>768.39609702052655</c:v>
                </c:pt>
                <c:pt idx="644">
                  <c:v>768.39494549383494</c:v>
                </c:pt>
                <c:pt idx="645">
                  <c:v>768.3903898872461</c:v>
                </c:pt>
                <c:pt idx="646">
                  <c:v>768.39686640645266</c:v>
                </c:pt>
                <c:pt idx="647">
                  <c:v>768.40630115149145</c:v>
                </c:pt>
                <c:pt idx="648">
                  <c:v>768.38645095381935</c:v>
                </c:pt>
                <c:pt idx="649">
                  <c:v>768.34112787750678</c:v>
                </c:pt>
                <c:pt idx="650">
                  <c:v>768.26298999630524</c:v>
                </c:pt>
                <c:pt idx="651">
                  <c:v>768.16110046567769</c:v>
                </c:pt>
                <c:pt idx="652">
                  <c:v>768.04673961371304</c:v>
                </c:pt>
                <c:pt idx="653">
                  <c:v>767.93741043367413</c:v>
                </c:pt>
                <c:pt idx="654">
                  <c:v>767.82886489772636</c:v>
                </c:pt>
                <c:pt idx="655">
                  <c:v>767.71715835686109</c:v>
                </c:pt>
                <c:pt idx="656">
                  <c:v>767.61359028383663</c:v>
                </c:pt>
                <c:pt idx="657">
                  <c:v>767.50773402258744</c:v>
                </c:pt>
                <c:pt idx="658">
                  <c:v>767.40631948748194</c:v>
                </c:pt>
                <c:pt idx="659">
                  <c:v>767.32483911661723</c:v>
                </c:pt>
                <c:pt idx="660">
                  <c:v>767.26864486587101</c:v>
                </c:pt>
                <c:pt idx="661">
                  <c:v>767.22796089571136</c:v>
                </c:pt>
                <c:pt idx="662">
                  <c:v>767.21551170864393</c:v>
                </c:pt>
                <c:pt idx="663">
                  <c:v>767.2178300388822</c:v>
                </c:pt>
                <c:pt idx="664">
                  <c:v>767.23404503263669</c:v>
                </c:pt>
                <c:pt idx="665">
                  <c:v>767.24997604418172</c:v>
                </c:pt>
                <c:pt idx="666">
                  <c:v>767.26649876021406</c:v>
                </c:pt>
                <c:pt idx="667">
                  <c:v>767.27278671550516</c:v>
                </c:pt>
                <c:pt idx="668">
                  <c:v>767.27674386402748</c:v>
                </c:pt>
                <c:pt idx="669">
                  <c:v>767.2826947508903</c:v>
                </c:pt>
                <c:pt idx="670">
                  <c:v>767.27964913066171</c:v>
                </c:pt>
                <c:pt idx="671">
                  <c:v>767.26480967490033</c:v>
                </c:pt>
                <c:pt idx="672">
                  <c:v>767.25255255171328</c:v>
                </c:pt>
                <c:pt idx="673">
                  <c:v>767.22540472421929</c:v>
                </c:pt>
                <c:pt idx="674">
                  <c:v>767.19852150080703</c:v>
                </c:pt>
                <c:pt idx="675">
                  <c:v>767.16180899691619</c:v>
                </c:pt>
                <c:pt idx="676">
                  <c:v>767.12635926434336</c:v>
                </c:pt>
                <c:pt idx="677">
                  <c:v>767.09244669191685</c:v>
                </c:pt>
                <c:pt idx="678">
                  <c:v>767.05716196922015</c:v>
                </c:pt>
                <c:pt idx="679">
                  <c:v>767.03645474384018</c:v>
                </c:pt>
                <c:pt idx="680">
                  <c:v>767.01602253102271</c:v>
                </c:pt>
                <c:pt idx="681">
                  <c:v>767.01798712913069</c:v>
                </c:pt>
                <c:pt idx="682">
                  <c:v>767.03435600475279</c:v>
                </c:pt>
                <c:pt idx="683">
                  <c:v>767.06536089015617</c:v>
                </c:pt>
                <c:pt idx="684">
                  <c:v>767.09632477683635</c:v>
                </c:pt>
                <c:pt idx="685">
                  <c:v>767.13312176767658</c:v>
                </c:pt>
                <c:pt idx="686">
                  <c:v>767.16902218831933</c:v>
                </c:pt>
                <c:pt idx="687">
                  <c:v>767.206686839079</c:v>
                </c:pt>
                <c:pt idx="688">
                  <c:v>767.27333856717371</c:v>
                </c:pt>
                <c:pt idx="689">
                  <c:v>767.35915675793774</c:v>
                </c:pt>
                <c:pt idx="690">
                  <c:v>767.42034183667818</c:v>
                </c:pt>
                <c:pt idx="691">
                  <c:v>767.46939683786138</c:v>
                </c:pt>
                <c:pt idx="692">
                  <c:v>767.52661758995043</c:v>
                </c:pt>
                <c:pt idx="693">
                  <c:v>767.6075322061356</c:v>
                </c:pt>
                <c:pt idx="694">
                  <c:v>767.71151045178885</c:v>
                </c:pt>
                <c:pt idx="695">
                  <c:v>767.82620906679836</c:v>
                </c:pt>
                <c:pt idx="696">
                  <c:v>767.95463284282994</c:v>
                </c:pt>
                <c:pt idx="697">
                  <c:v>768.11773617368442</c:v>
                </c:pt>
                <c:pt idx="698">
                  <c:v>768.32888676716675</c:v>
                </c:pt>
                <c:pt idx="699">
                  <c:v>768.52473334867273</c:v>
                </c:pt>
                <c:pt idx="700">
                  <c:v>768.72535585731646</c:v>
                </c:pt>
                <c:pt idx="701">
                  <c:v>768.95612619264784</c:v>
                </c:pt>
                <c:pt idx="702">
                  <c:v>769.20215136249499</c:v>
                </c:pt>
                <c:pt idx="703">
                  <c:v>769.44250114413512</c:v>
                </c:pt>
                <c:pt idx="704">
                  <c:v>769.66620522192727</c:v>
                </c:pt>
                <c:pt idx="705">
                  <c:v>769.85511552907008</c:v>
                </c:pt>
                <c:pt idx="706">
                  <c:v>770.03610167314184</c:v>
                </c:pt>
                <c:pt idx="707">
                  <c:v>770.20432888539972</c:v>
                </c:pt>
                <c:pt idx="708">
                  <c:v>770.34668183242945</c:v>
                </c:pt>
                <c:pt idx="709">
                  <c:v>770.43813518790307</c:v>
                </c:pt>
                <c:pt idx="710">
                  <c:v>770.51285425498781</c:v>
                </c:pt>
                <c:pt idx="711">
                  <c:v>770.56114550315215</c:v>
                </c:pt>
                <c:pt idx="712">
                  <c:v>770.5945636012857</c:v>
                </c:pt>
                <c:pt idx="713">
                  <c:v>770.64029242106926</c:v>
                </c:pt>
                <c:pt idx="714">
                  <c:v>770.67975649772643</c:v>
                </c:pt>
                <c:pt idx="715">
                  <c:v>770.71541420792209</c:v>
                </c:pt>
                <c:pt idx="716">
                  <c:v>770.75189081850851</c:v>
                </c:pt>
                <c:pt idx="717">
                  <c:v>770.81163927818125</c:v>
                </c:pt>
                <c:pt idx="718">
                  <c:v>770.88511427890887</c:v>
                </c:pt>
                <c:pt idx="719">
                  <c:v>770.98010283923293</c:v>
                </c:pt>
                <c:pt idx="720">
                  <c:v>771.09319163643045</c:v>
                </c:pt>
                <c:pt idx="721">
                  <c:v>771.22085619560778</c:v>
                </c:pt>
                <c:pt idx="722">
                  <c:v>771.34931727095125</c:v>
                </c:pt>
                <c:pt idx="723">
                  <c:v>771.46356668745057</c:v>
                </c:pt>
                <c:pt idx="724">
                  <c:v>771.54952242548836</c:v>
                </c:pt>
                <c:pt idx="725">
                  <c:v>771.62026694511803</c:v>
                </c:pt>
                <c:pt idx="726">
                  <c:v>771.68071348166131</c:v>
                </c:pt>
                <c:pt idx="727">
                  <c:v>771.73228978149336</c:v>
                </c:pt>
                <c:pt idx="728">
                  <c:v>771.74828694487451</c:v>
                </c:pt>
                <c:pt idx="729">
                  <c:v>771.73001403759667</c:v>
                </c:pt>
                <c:pt idx="730">
                  <c:v>771.67481559977819</c:v>
                </c:pt>
                <c:pt idx="731">
                  <c:v>771.60798294960216</c:v>
                </c:pt>
                <c:pt idx="732">
                  <c:v>771.54263080434907</c:v>
                </c:pt>
                <c:pt idx="733">
                  <c:v>771.48392897333974</c:v>
                </c:pt>
                <c:pt idx="734">
                  <c:v>771.43775985237085</c:v>
                </c:pt>
                <c:pt idx="735">
                  <c:v>771.41760218139211</c:v>
                </c:pt>
                <c:pt idx="736">
                  <c:v>771.43406152449757</c:v>
                </c:pt>
                <c:pt idx="737">
                  <c:v>771.46739737408893</c:v>
                </c:pt>
                <c:pt idx="738">
                  <c:v>771.5177285347537</c:v>
                </c:pt>
                <c:pt idx="739">
                  <c:v>771.58848639437929</c:v>
                </c:pt>
                <c:pt idx="740">
                  <c:v>771.69697267833033</c:v>
                </c:pt>
                <c:pt idx="741">
                  <c:v>771.81206778678381</c:v>
                </c:pt>
                <c:pt idx="742">
                  <c:v>771.92983049267286</c:v>
                </c:pt>
                <c:pt idx="743">
                  <c:v>772.04603025885331</c:v>
                </c:pt>
                <c:pt idx="744">
                  <c:v>772.17483497679359</c:v>
                </c:pt>
                <c:pt idx="745">
                  <c:v>772.31867141715873</c:v>
                </c:pt>
                <c:pt idx="746">
                  <c:v>772.45376006467859</c:v>
                </c:pt>
                <c:pt idx="747">
                  <c:v>772.55547103051936</c:v>
                </c:pt>
                <c:pt idx="748">
                  <c:v>772.64922908547999</c:v>
                </c:pt>
                <c:pt idx="749">
                  <c:v>772.74329172307989</c:v>
                </c:pt>
                <c:pt idx="750">
                  <c:v>772.83955948498215</c:v>
                </c:pt>
                <c:pt idx="751">
                  <c:v>772.92547102172648</c:v>
                </c:pt>
                <c:pt idx="752">
                  <c:v>773.03382710590711</c:v>
                </c:pt>
                <c:pt idx="753">
                  <c:v>773.17365553155037</c:v>
                </c:pt>
                <c:pt idx="754">
                  <c:v>773.31016122146912</c:v>
                </c:pt>
                <c:pt idx="755">
                  <c:v>773.43921749342019</c:v>
                </c:pt>
                <c:pt idx="756">
                  <c:v>773.5602962120895</c:v>
                </c:pt>
                <c:pt idx="757">
                  <c:v>773.66254533300753</c:v>
                </c:pt>
                <c:pt idx="758">
                  <c:v>773.75233930918523</c:v>
                </c:pt>
                <c:pt idx="759">
                  <c:v>773.82305766475974</c:v>
                </c:pt>
                <c:pt idx="760">
                  <c:v>773.87507800339449</c:v>
                </c:pt>
                <c:pt idx="761">
                  <c:v>773.9046591482911</c:v>
                </c:pt>
                <c:pt idx="762">
                  <c:v>773.90405231075169</c:v>
                </c:pt>
                <c:pt idx="763">
                  <c:v>773.87495643505349</c:v>
                </c:pt>
                <c:pt idx="764">
                  <c:v>773.80307695732324</c:v>
                </c:pt>
                <c:pt idx="765">
                  <c:v>773.71781774232068</c:v>
                </c:pt>
                <c:pt idx="766">
                  <c:v>773.61645997614494</c:v>
                </c:pt>
                <c:pt idx="767">
                  <c:v>773.4999554364299</c:v>
                </c:pt>
                <c:pt idx="768">
                  <c:v>773.4051009716145</c:v>
                </c:pt>
                <c:pt idx="769">
                  <c:v>773.32882082996196</c:v>
                </c:pt>
                <c:pt idx="770">
                  <c:v>773.26459007721746</c:v>
                </c:pt>
                <c:pt idx="771">
                  <c:v>773.21197685696598</c:v>
                </c:pt>
                <c:pt idx="772">
                  <c:v>773.18154352830675</c:v>
                </c:pt>
                <c:pt idx="773">
                  <c:v>773.16896094520382</c:v>
                </c:pt>
                <c:pt idx="774">
                  <c:v>773.16337808836261</c:v>
                </c:pt>
                <c:pt idx="775">
                  <c:v>773.17142922562778</c:v>
                </c:pt>
                <c:pt idx="776">
                  <c:v>773.19606155860242</c:v>
                </c:pt>
                <c:pt idx="777">
                  <c:v>773.22998948134034</c:v>
                </c:pt>
                <c:pt idx="778">
                  <c:v>773.28828332404737</c:v>
                </c:pt>
                <c:pt idx="779">
                  <c:v>773.33465984995246</c:v>
                </c:pt>
                <c:pt idx="780">
                  <c:v>773.37577180963842</c:v>
                </c:pt>
                <c:pt idx="781">
                  <c:v>773.41194934441035</c:v>
                </c:pt>
                <c:pt idx="782">
                  <c:v>773.45421160828255</c:v>
                </c:pt>
                <c:pt idx="783">
                  <c:v>773.48963664361804</c:v>
                </c:pt>
                <c:pt idx="784">
                  <c:v>773.53243305262902</c:v>
                </c:pt>
                <c:pt idx="785">
                  <c:v>773.58364295135868</c:v>
                </c:pt>
                <c:pt idx="786">
                  <c:v>773.62962730591596</c:v>
                </c:pt>
                <c:pt idx="787">
                  <c:v>773.66383568784408</c:v>
                </c:pt>
                <c:pt idx="788">
                  <c:v>773.7099975725672</c:v>
                </c:pt>
                <c:pt idx="789">
                  <c:v>773.73412585685719</c:v>
                </c:pt>
                <c:pt idx="790">
                  <c:v>773.75404811213491</c:v>
                </c:pt>
                <c:pt idx="791">
                  <c:v>773.76408774681829</c:v>
                </c:pt>
                <c:pt idx="792">
                  <c:v>773.77929836586361</c:v>
                </c:pt>
                <c:pt idx="793">
                  <c:v>773.79891730168526</c:v>
                </c:pt>
                <c:pt idx="794">
                  <c:v>773.81222134263157</c:v>
                </c:pt>
                <c:pt idx="795">
                  <c:v>773.8130354305282</c:v>
                </c:pt>
                <c:pt idx="796">
                  <c:v>773.80990186274494</c:v>
                </c:pt>
                <c:pt idx="797">
                  <c:v>773.80548351987647</c:v>
                </c:pt>
                <c:pt idx="798">
                  <c:v>773.8014046198291</c:v>
                </c:pt>
                <c:pt idx="799">
                  <c:v>773.78086384719211</c:v>
                </c:pt>
                <c:pt idx="800">
                  <c:v>773.75075496296404</c:v>
                </c:pt>
                <c:pt idx="801">
                  <c:v>773.71167076505469</c:v>
                </c:pt>
                <c:pt idx="802">
                  <c:v>773.67379566807722</c:v>
                </c:pt>
                <c:pt idx="803">
                  <c:v>773.6232979330988</c:v>
                </c:pt>
                <c:pt idx="804">
                  <c:v>773.5527618179035</c:v>
                </c:pt>
                <c:pt idx="805">
                  <c:v>773.47811345317496</c:v>
                </c:pt>
                <c:pt idx="806">
                  <c:v>773.40764870296834</c:v>
                </c:pt>
                <c:pt idx="807">
                  <c:v>773.33917381985839</c:v>
                </c:pt>
                <c:pt idx="808">
                  <c:v>773.27593707352037</c:v>
                </c:pt>
                <c:pt idx="809">
                  <c:v>773.217571712878</c:v>
                </c:pt>
                <c:pt idx="810">
                  <c:v>773.17301699319989</c:v>
                </c:pt>
                <c:pt idx="811">
                  <c:v>773.13889303231599</c:v>
                </c:pt>
                <c:pt idx="812">
                  <c:v>773.10593000947677</c:v>
                </c:pt>
                <c:pt idx="813">
                  <c:v>773.08281894987238</c:v>
                </c:pt>
                <c:pt idx="814">
                  <c:v>773.0649427646465</c:v>
                </c:pt>
                <c:pt idx="815">
                  <c:v>773.05006587771595</c:v>
                </c:pt>
                <c:pt idx="816">
                  <c:v>773.04062914970848</c:v>
                </c:pt>
                <c:pt idx="817">
                  <c:v>773.02503342640546</c:v>
                </c:pt>
                <c:pt idx="818">
                  <c:v>772.99458304176176</c:v>
                </c:pt>
                <c:pt idx="819">
                  <c:v>772.94714042003</c:v>
                </c:pt>
                <c:pt idx="820">
                  <c:v>772.89419353752749</c:v>
                </c:pt>
                <c:pt idx="821">
                  <c:v>772.83464771209663</c:v>
                </c:pt>
                <c:pt idx="822">
                  <c:v>772.78371213370554</c:v>
                </c:pt>
                <c:pt idx="823">
                  <c:v>772.74730732738215</c:v>
                </c:pt>
                <c:pt idx="824">
                  <c:v>772.70913791582052</c:v>
                </c:pt>
                <c:pt idx="825">
                  <c:v>772.6736933930431</c:v>
                </c:pt>
                <c:pt idx="826">
                  <c:v>772.63182769630555</c:v>
                </c:pt>
                <c:pt idx="827">
                  <c:v>772.57517828977279</c:v>
                </c:pt>
                <c:pt idx="828">
                  <c:v>772.5165096950816</c:v>
                </c:pt>
                <c:pt idx="829">
                  <c:v>772.46019703647767</c:v>
                </c:pt>
                <c:pt idx="830">
                  <c:v>772.40919805072122</c:v>
                </c:pt>
                <c:pt idx="831">
                  <c:v>772.35639309186092</c:v>
                </c:pt>
                <c:pt idx="832">
                  <c:v>772.2928582393065</c:v>
                </c:pt>
                <c:pt idx="833">
                  <c:v>772.20945457425614</c:v>
                </c:pt>
                <c:pt idx="834">
                  <c:v>772.10785529384555</c:v>
                </c:pt>
                <c:pt idx="835">
                  <c:v>771.99396828779072</c:v>
                </c:pt>
                <c:pt idx="836">
                  <c:v>771.87168438623473</c:v>
                </c:pt>
                <c:pt idx="837">
                  <c:v>771.74507654458318</c:v>
                </c:pt>
                <c:pt idx="838">
                  <c:v>771.62066520629207</c:v>
                </c:pt>
                <c:pt idx="839">
                  <c:v>771.49974110861001</c:v>
                </c:pt>
                <c:pt idx="840">
                  <c:v>771.38827449755013</c:v>
                </c:pt>
                <c:pt idx="841">
                  <c:v>771.27539791777224</c:v>
                </c:pt>
                <c:pt idx="842">
                  <c:v>771.15962282985379</c:v>
                </c:pt>
                <c:pt idx="843">
                  <c:v>771.04697815627549</c:v>
                </c:pt>
                <c:pt idx="844">
                  <c:v>770.94633536678589</c:v>
                </c:pt>
                <c:pt idx="845">
                  <c:v>770.85316359875617</c:v>
                </c:pt>
                <c:pt idx="846">
                  <c:v>770.76727402931385</c:v>
                </c:pt>
                <c:pt idx="847">
                  <c:v>770.6820741095413</c:v>
                </c:pt>
                <c:pt idx="848">
                  <c:v>770.60548919019413</c:v>
                </c:pt>
                <c:pt idx="849">
                  <c:v>770.53311774530016</c:v>
                </c:pt>
                <c:pt idx="850">
                  <c:v>770.45343575190486</c:v>
                </c:pt>
                <c:pt idx="851">
                  <c:v>770.36872763720635</c:v>
                </c:pt>
                <c:pt idx="852">
                  <c:v>770.2887162481195</c:v>
                </c:pt>
                <c:pt idx="853">
                  <c:v>770.21407729907958</c:v>
                </c:pt>
                <c:pt idx="854">
                  <c:v>770.15362099855736</c:v>
                </c:pt>
                <c:pt idx="855">
                  <c:v>770.09511394560877</c:v>
                </c:pt>
                <c:pt idx="856">
                  <c:v>770.04246024309361</c:v>
                </c:pt>
                <c:pt idx="857">
                  <c:v>769.99055677671379</c:v>
                </c:pt>
                <c:pt idx="858">
                  <c:v>769.94770357795051</c:v>
                </c:pt>
                <c:pt idx="859">
                  <c:v>769.9147387794211</c:v>
                </c:pt>
                <c:pt idx="860">
                  <c:v>769.88704579080616</c:v>
                </c:pt>
                <c:pt idx="861">
                  <c:v>769.87206462075301</c:v>
                </c:pt>
                <c:pt idx="862">
                  <c:v>769.8619796171007</c:v>
                </c:pt>
                <c:pt idx="863">
                  <c:v>769.85661530591381</c:v>
                </c:pt>
                <c:pt idx="864">
                  <c:v>769.85262238330802</c:v>
                </c:pt>
                <c:pt idx="865">
                  <c:v>769.83833665486054</c:v>
                </c:pt>
                <c:pt idx="866">
                  <c:v>769.8207667207738</c:v>
                </c:pt>
                <c:pt idx="867">
                  <c:v>769.79969023540332</c:v>
                </c:pt>
                <c:pt idx="868">
                  <c:v>769.77980374218612</c:v>
                </c:pt>
                <c:pt idx="869">
                  <c:v>769.7563373269295</c:v>
                </c:pt>
                <c:pt idx="870">
                  <c:v>769.72318806909982</c:v>
                </c:pt>
                <c:pt idx="871">
                  <c:v>769.68661349774527</c:v>
                </c:pt>
                <c:pt idx="872">
                  <c:v>769.64448788719699</c:v>
                </c:pt>
                <c:pt idx="873">
                  <c:v>769.59366420239098</c:v>
                </c:pt>
                <c:pt idx="874">
                  <c:v>769.53678843366879</c:v>
                </c:pt>
                <c:pt idx="875">
                  <c:v>769.47603997768203</c:v>
                </c:pt>
                <c:pt idx="876">
                  <c:v>769.41535445518389</c:v>
                </c:pt>
                <c:pt idx="877">
                  <c:v>769.35677478874572</c:v>
                </c:pt>
                <c:pt idx="878">
                  <c:v>769.30478224744434</c:v>
                </c:pt>
                <c:pt idx="879">
                  <c:v>769.25452657837013</c:v>
                </c:pt>
                <c:pt idx="880">
                  <c:v>769.20499275511395</c:v>
                </c:pt>
                <c:pt idx="881">
                  <c:v>769.16753101285292</c:v>
                </c:pt>
                <c:pt idx="882">
                  <c:v>769.14831586014157</c:v>
                </c:pt>
                <c:pt idx="883">
                  <c:v>769.14785012392281</c:v>
                </c:pt>
                <c:pt idx="884">
                  <c:v>769.16431439753285</c:v>
                </c:pt>
                <c:pt idx="885">
                  <c:v>769.20665108852631</c:v>
                </c:pt>
                <c:pt idx="886">
                  <c:v>769.2525970010945</c:v>
                </c:pt>
                <c:pt idx="887">
                  <c:v>769.31549851630484</c:v>
                </c:pt>
                <c:pt idx="888">
                  <c:v>769.38937391117906</c:v>
                </c:pt>
                <c:pt idx="889">
                  <c:v>769.46256233169709</c:v>
                </c:pt>
                <c:pt idx="890">
                  <c:v>769.52983889036841</c:v>
                </c:pt>
                <c:pt idx="891">
                  <c:v>769.60059017313097</c:v>
                </c:pt>
                <c:pt idx="892">
                  <c:v>769.65799701049934</c:v>
                </c:pt>
                <c:pt idx="893">
                  <c:v>769.69522815181347</c:v>
                </c:pt>
                <c:pt idx="894">
                  <c:v>769.70960591460687</c:v>
                </c:pt>
                <c:pt idx="895">
                  <c:v>769.71220475833479</c:v>
                </c:pt>
                <c:pt idx="896">
                  <c:v>769.69061151113351</c:v>
                </c:pt>
                <c:pt idx="897">
                  <c:v>769.66311317129544</c:v>
                </c:pt>
                <c:pt idx="898">
                  <c:v>769.6087540225061</c:v>
                </c:pt>
                <c:pt idx="899">
                  <c:v>769.53589140751239</c:v>
                </c:pt>
                <c:pt idx="900">
                  <c:v>769.45517283633114</c:v>
                </c:pt>
                <c:pt idx="901">
                  <c:v>769.37300503800839</c:v>
                </c:pt>
                <c:pt idx="902">
                  <c:v>769.28224667112443</c:v>
                </c:pt>
                <c:pt idx="903">
                  <c:v>769.19209880657263</c:v>
                </c:pt>
                <c:pt idx="904">
                  <c:v>769.10192615219785</c:v>
                </c:pt>
                <c:pt idx="905">
                  <c:v>769.00993382245508</c:v>
                </c:pt>
                <c:pt idx="906">
                  <c:v>768.90860007398453</c:v>
                </c:pt>
                <c:pt idx="907">
                  <c:v>768.79792093994354</c:v>
                </c:pt>
                <c:pt idx="908">
                  <c:v>768.68524419504945</c:v>
                </c:pt>
                <c:pt idx="909">
                  <c:v>768.57587548613367</c:v>
                </c:pt>
                <c:pt idx="910">
                  <c:v>768.47036462505628</c:v>
                </c:pt>
                <c:pt idx="911">
                  <c:v>768.36469743219175</c:v>
                </c:pt>
                <c:pt idx="912">
                  <c:v>768.26933999484288</c:v>
                </c:pt>
                <c:pt idx="913">
                  <c:v>768.18188940265566</c:v>
                </c:pt>
                <c:pt idx="914">
                  <c:v>768.09549837056909</c:v>
                </c:pt>
                <c:pt idx="915">
                  <c:v>768.00760079334543</c:v>
                </c:pt>
                <c:pt idx="916">
                  <c:v>767.92127487369032</c:v>
                </c:pt>
                <c:pt idx="917">
                  <c:v>767.84541820024197</c:v>
                </c:pt>
                <c:pt idx="918">
                  <c:v>767.78564144304971</c:v>
                </c:pt>
                <c:pt idx="919">
                  <c:v>767.7314696441573</c:v>
                </c:pt>
                <c:pt idx="920">
                  <c:v>767.67011171920069</c:v>
                </c:pt>
                <c:pt idx="921">
                  <c:v>767.60188536833448</c:v>
                </c:pt>
                <c:pt idx="922">
                  <c:v>767.53340806712151</c:v>
                </c:pt>
                <c:pt idx="923">
                  <c:v>767.45665536892386</c:v>
                </c:pt>
                <c:pt idx="924">
                  <c:v>767.37279477025766</c:v>
                </c:pt>
                <c:pt idx="925">
                  <c:v>767.29031753423556</c:v>
                </c:pt>
                <c:pt idx="926">
                  <c:v>767.21448063615526</c:v>
                </c:pt>
                <c:pt idx="927">
                  <c:v>767.14617701828752</c:v>
                </c:pt>
                <c:pt idx="928">
                  <c:v>767.07886694346223</c:v>
                </c:pt>
                <c:pt idx="929">
                  <c:v>767.01133361488496</c:v>
                </c:pt>
                <c:pt idx="930">
                  <c:v>766.94980320177785</c:v>
                </c:pt>
                <c:pt idx="931">
                  <c:v>766.90827338943188</c:v>
                </c:pt>
                <c:pt idx="932">
                  <c:v>766.88243700580165</c:v>
                </c:pt>
                <c:pt idx="933">
                  <c:v>766.87323849029303</c:v>
                </c:pt>
                <c:pt idx="934">
                  <c:v>766.87976920963013</c:v>
                </c:pt>
                <c:pt idx="935">
                  <c:v>766.89674389840593</c:v>
                </c:pt>
                <c:pt idx="936">
                  <c:v>766.91565974184527</c:v>
                </c:pt>
                <c:pt idx="937">
                  <c:v>766.93232420120739</c:v>
                </c:pt>
                <c:pt idx="938">
                  <c:v>766.94359671223617</c:v>
                </c:pt>
                <c:pt idx="939">
                  <c:v>766.95187211770792</c:v>
                </c:pt>
                <c:pt idx="940">
                  <c:v>766.95143559652251</c:v>
                </c:pt>
                <c:pt idx="941">
                  <c:v>766.95481174464123</c:v>
                </c:pt>
                <c:pt idx="942">
                  <c:v>766.95744763519133</c:v>
                </c:pt>
                <c:pt idx="943">
                  <c:v>766.9531129941264</c:v>
                </c:pt>
                <c:pt idx="944">
                  <c:v>766.93167457672689</c:v>
                </c:pt>
                <c:pt idx="945">
                  <c:v>766.89453430466665</c:v>
                </c:pt>
                <c:pt idx="946">
                  <c:v>766.84912623119669</c:v>
                </c:pt>
                <c:pt idx="947">
                  <c:v>766.80027696226432</c:v>
                </c:pt>
                <c:pt idx="948">
                  <c:v>766.74712204004277</c:v>
                </c:pt>
                <c:pt idx="949">
                  <c:v>766.69315308879004</c:v>
                </c:pt>
                <c:pt idx="950">
                  <c:v>766.63655339652109</c:v>
                </c:pt>
                <c:pt idx="951">
                  <c:v>766.58497509868403</c:v>
                </c:pt>
                <c:pt idx="952">
                  <c:v>766.53222043526443</c:v>
                </c:pt>
                <c:pt idx="953">
                  <c:v>766.47830662691911</c:v>
                </c:pt>
                <c:pt idx="954">
                  <c:v>766.42926068452221</c:v>
                </c:pt>
                <c:pt idx="955">
                  <c:v>766.39088697027103</c:v>
                </c:pt>
                <c:pt idx="956">
                  <c:v>766.36727852984882</c:v>
                </c:pt>
                <c:pt idx="957">
                  <c:v>766.36740738406331</c:v>
                </c:pt>
                <c:pt idx="958">
                  <c:v>766.37959809049539</c:v>
                </c:pt>
                <c:pt idx="959">
                  <c:v>766.40422438872588</c:v>
                </c:pt>
                <c:pt idx="960">
                  <c:v>766.43450517389022</c:v>
                </c:pt>
                <c:pt idx="961">
                  <c:v>766.4756018998836</c:v>
                </c:pt>
                <c:pt idx="962">
                  <c:v>766.51979254126843</c:v>
                </c:pt>
                <c:pt idx="963">
                  <c:v>766.55566463401226</c:v>
                </c:pt>
                <c:pt idx="964">
                  <c:v>766.58262402160904</c:v>
                </c:pt>
                <c:pt idx="965">
                  <c:v>766.59849412859774</c:v>
                </c:pt>
                <c:pt idx="966">
                  <c:v>766.61027453239774</c:v>
                </c:pt>
                <c:pt idx="967">
                  <c:v>766.6132470194068</c:v>
                </c:pt>
                <c:pt idx="968">
                  <c:v>766.59082050530424</c:v>
                </c:pt>
                <c:pt idx="969">
                  <c:v>766.55387388846316</c:v>
                </c:pt>
                <c:pt idx="970">
                  <c:v>766.50710465428813</c:v>
                </c:pt>
                <c:pt idx="971">
                  <c:v>766.45451845428579</c:v>
                </c:pt>
                <c:pt idx="972">
                  <c:v>766.39276802994402</c:v>
                </c:pt>
                <c:pt idx="973">
                  <c:v>766.32484309403333</c:v>
                </c:pt>
                <c:pt idx="974">
                  <c:v>766.26750037428565</c:v>
                </c:pt>
                <c:pt idx="975">
                  <c:v>766.21458098452592</c:v>
                </c:pt>
                <c:pt idx="976">
                  <c:v>766.16887899463768</c:v>
                </c:pt>
                <c:pt idx="977">
                  <c:v>766.12294036355968</c:v>
                </c:pt>
                <c:pt idx="978">
                  <c:v>766.07331099828343</c:v>
                </c:pt>
                <c:pt idx="979">
                  <c:v>766.02225463505158</c:v>
                </c:pt>
                <c:pt idx="980">
                  <c:v>765.97795417058944</c:v>
                </c:pt>
                <c:pt idx="981">
                  <c:v>765.94102429636769</c:v>
                </c:pt>
                <c:pt idx="982">
                  <c:v>765.90484267597537</c:v>
                </c:pt>
                <c:pt idx="983">
                  <c:v>765.86513839726604</c:v>
                </c:pt>
                <c:pt idx="984">
                  <c:v>765.82004065766307</c:v>
                </c:pt>
                <c:pt idx="985">
                  <c:v>765.75936675329933</c:v>
                </c:pt>
                <c:pt idx="986">
                  <c:v>765.68866511742567</c:v>
                </c:pt>
                <c:pt idx="987">
                  <c:v>765.60989139586673</c:v>
                </c:pt>
                <c:pt idx="988">
                  <c:v>765.52597860329843</c:v>
                </c:pt>
                <c:pt idx="989">
                  <c:v>765.44213584122519</c:v>
                </c:pt>
                <c:pt idx="990">
                  <c:v>765.35881653154456</c:v>
                </c:pt>
                <c:pt idx="991">
                  <c:v>765.27068577573345</c:v>
                </c:pt>
                <c:pt idx="992">
                  <c:v>765.17867612764064</c:v>
                </c:pt>
                <c:pt idx="993">
                  <c:v>765.08478035979647</c:v>
                </c:pt>
                <c:pt idx="994">
                  <c:v>764.99403846852033</c:v>
                </c:pt>
                <c:pt idx="995">
                  <c:v>764.90968477184913</c:v>
                </c:pt>
                <c:pt idx="996">
                  <c:v>764.83237353993343</c:v>
                </c:pt>
                <c:pt idx="997">
                  <c:v>764.76746848747996</c:v>
                </c:pt>
                <c:pt idx="998">
                  <c:v>764.71577399406715</c:v>
                </c:pt>
                <c:pt idx="999">
                  <c:v>764.66522871822349</c:v>
                </c:pt>
                <c:pt idx="1000">
                  <c:v>764.61316497019834</c:v>
                </c:pt>
                <c:pt idx="1001">
                  <c:v>764.55987812690898</c:v>
                </c:pt>
                <c:pt idx="1002">
                  <c:v>764.50893884813775</c:v>
                </c:pt>
                <c:pt idx="1003">
                  <c:v>764.4602139053743</c:v>
                </c:pt>
                <c:pt idx="1004">
                  <c:v>764.41730470982395</c:v>
                </c:pt>
                <c:pt idx="1005">
                  <c:v>764.37833807001959</c:v>
                </c:pt>
                <c:pt idx="1006">
                  <c:v>764.34256813080162</c:v>
                </c:pt>
                <c:pt idx="1007">
                  <c:v>764.30802994643386</c:v>
                </c:pt>
                <c:pt idx="1008">
                  <c:v>764.26995505163939</c:v>
                </c:pt>
                <c:pt idx="1009">
                  <c:v>764.223607880234</c:v>
                </c:pt>
                <c:pt idx="1010">
                  <c:v>764.18325987042124</c:v>
                </c:pt>
                <c:pt idx="1011">
                  <c:v>764.14647186305365</c:v>
                </c:pt>
                <c:pt idx="1012">
                  <c:v>764.11032368495262</c:v>
                </c:pt>
                <c:pt idx="1013">
                  <c:v>764.06916323380744</c:v>
                </c:pt>
                <c:pt idx="1014">
                  <c:v>764.02117099921225</c:v>
                </c:pt>
                <c:pt idx="1015">
                  <c:v>763.96509876631285</c:v>
                </c:pt>
                <c:pt idx="1016">
                  <c:v>763.9027219132779</c:v>
                </c:pt>
                <c:pt idx="1017">
                  <c:v>763.83668176544097</c:v>
                </c:pt>
                <c:pt idx="1018">
                  <c:v>763.77126069171322</c:v>
                </c:pt>
                <c:pt idx="1019">
                  <c:v>763.71038570620874</c:v>
                </c:pt>
                <c:pt idx="1020">
                  <c:v>763.65826586519574</c:v>
                </c:pt>
                <c:pt idx="1021">
                  <c:v>763.61199119378591</c:v>
                </c:pt>
                <c:pt idx="1022">
                  <c:v>763.57775197802584</c:v>
                </c:pt>
                <c:pt idx="1023">
                  <c:v>763.55170388492115</c:v>
                </c:pt>
                <c:pt idx="1024">
                  <c:v>763.52652825027872</c:v>
                </c:pt>
                <c:pt idx="1025">
                  <c:v>763.50320633535421</c:v>
                </c:pt>
                <c:pt idx="1026">
                  <c:v>763.49262540815585</c:v>
                </c:pt>
                <c:pt idx="1027">
                  <c:v>763.49126585016643</c:v>
                </c:pt>
                <c:pt idx="1028">
                  <c:v>763.49405708654126</c:v>
                </c:pt>
                <c:pt idx="1029">
                  <c:v>763.49717228046177</c:v>
                </c:pt>
                <c:pt idx="1030">
                  <c:v>763.50534983445255</c:v>
                </c:pt>
                <c:pt idx="1031">
                  <c:v>763.52049514606381</c:v>
                </c:pt>
                <c:pt idx="1032">
                  <c:v>763.52751218706624</c:v>
                </c:pt>
                <c:pt idx="1033">
                  <c:v>763.52012153243368</c:v>
                </c:pt>
                <c:pt idx="1034">
                  <c:v>763.50471120856491</c:v>
                </c:pt>
                <c:pt idx="1035">
                  <c:v>763.49340925999422</c:v>
                </c:pt>
                <c:pt idx="1036">
                  <c:v>763.48638451524084</c:v>
                </c:pt>
                <c:pt idx="1037">
                  <c:v>763.48584071422806</c:v>
                </c:pt>
                <c:pt idx="1038">
                  <c:v>763.48598099264348</c:v>
                </c:pt>
                <c:pt idx="1039">
                  <c:v>763.48002183204005</c:v>
                </c:pt>
                <c:pt idx="1040">
                  <c:v>763.47273082413744</c:v>
                </c:pt>
                <c:pt idx="1041">
                  <c:v>763.46297398157776</c:v>
                </c:pt>
                <c:pt idx="1042">
                  <c:v>763.44587169413671</c:v>
                </c:pt>
                <c:pt idx="1043">
                  <c:v>763.42635114895677</c:v>
                </c:pt>
                <c:pt idx="1044">
                  <c:v>763.40604013169036</c:v>
                </c:pt>
                <c:pt idx="1045">
                  <c:v>763.38785093883098</c:v>
                </c:pt>
                <c:pt idx="1046">
                  <c:v>763.36477997169129</c:v>
                </c:pt>
                <c:pt idx="1047">
                  <c:v>763.33773139511095</c:v>
                </c:pt>
                <c:pt idx="1048">
                  <c:v>763.29927538685945</c:v>
                </c:pt>
                <c:pt idx="1049">
                  <c:v>763.25675366872997</c:v>
                </c:pt>
                <c:pt idx="1050">
                  <c:v>763.21294056183729</c:v>
                </c:pt>
                <c:pt idx="1051">
                  <c:v>763.16580001129228</c:v>
                </c:pt>
                <c:pt idx="1052">
                  <c:v>763.11096399084045</c:v>
                </c:pt>
                <c:pt idx="1053">
                  <c:v>763.04907610182283</c:v>
                </c:pt>
                <c:pt idx="1054">
                  <c:v>762.99496196134157</c:v>
                </c:pt>
                <c:pt idx="1055">
                  <c:v>762.95667041174011</c:v>
                </c:pt>
                <c:pt idx="1056">
                  <c:v>762.93185401537642</c:v>
                </c:pt>
                <c:pt idx="1057">
                  <c:v>762.91810584067764</c:v>
                </c:pt>
                <c:pt idx="1058">
                  <c:v>762.91556612024954</c:v>
                </c:pt>
                <c:pt idx="1059">
                  <c:v>762.9141365880605</c:v>
                </c:pt>
                <c:pt idx="1060">
                  <c:v>762.91105821726558</c:v>
                </c:pt>
                <c:pt idx="1061">
                  <c:v>762.9137768426117</c:v>
                </c:pt>
                <c:pt idx="1062">
                  <c:v>762.92304368531268</c:v>
                </c:pt>
                <c:pt idx="1063">
                  <c:v>762.92929908004294</c:v>
                </c:pt>
                <c:pt idx="1064">
                  <c:v>762.93377245269266</c:v>
                </c:pt>
                <c:pt idx="1065">
                  <c:v>762.92942561491952</c:v>
                </c:pt>
                <c:pt idx="1066">
                  <c:v>762.90828803993088</c:v>
                </c:pt>
                <c:pt idx="1067">
                  <c:v>762.87336546541883</c:v>
                </c:pt>
                <c:pt idx="1068">
                  <c:v>762.82804997440473</c:v>
                </c:pt>
                <c:pt idx="1069">
                  <c:v>762.77288077160676</c:v>
                </c:pt>
                <c:pt idx="1070">
                  <c:v>762.72027675319873</c:v>
                </c:pt>
                <c:pt idx="1071">
                  <c:v>762.66410474105351</c:v>
                </c:pt>
                <c:pt idx="1072">
                  <c:v>762.60270653914085</c:v>
                </c:pt>
                <c:pt idx="1073">
                  <c:v>762.53988772351886</c:v>
                </c:pt>
                <c:pt idx="1074">
                  <c:v>762.4797900880319</c:v>
                </c:pt>
                <c:pt idx="1075">
                  <c:v>762.41697234572928</c:v>
                </c:pt>
                <c:pt idx="1076">
                  <c:v>762.35543638834929</c:v>
                </c:pt>
                <c:pt idx="1077">
                  <c:v>762.29860026342863</c:v>
                </c:pt>
                <c:pt idx="1078">
                  <c:v>762.24396214346996</c:v>
                </c:pt>
                <c:pt idx="1079">
                  <c:v>762.19989852401011</c:v>
                </c:pt>
                <c:pt idx="1080">
                  <c:v>762.15742289108312</c:v>
                </c:pt>
                <c:pt idx="1081">
                  <c:v>762.10847990232821</c:v>
                </c:pt>
                <c:pt idx="1082">
                  <c:v>762.06037631172342</c:v>
                </c:pt>
                <c:pt idx="1083">
                  <c:v>762.02515855347849</c:v>
                </c:pt>
                <c:pt idx="1084">
                  <c:v>761.99462022849775</c:v>
                </c:pt>
                <c:pt idx="1085">
                  <c:v>761.96317133895582</c:v>
                </c:pt>
                <c:pt idx="1086">
                  <c:v>761.9360921458665</c:v>
                </c:pt>
                <c:pt idx="1087">
                  <c:v>761.91332625941436</c:v>
                </c:pt>
                <c:pt idx="1088">
                  <c:v>761.89355856083023</c:v>
                </c:pt>
                <c:pt idx="1089">
                  <c:v>761.87475685628681</c:v>
                </c:pt>
                <c:pt idx="1090">
                  <c:v>761.85108451031567</c:v>
                </c:pt>
                <c:pt idx="1091">
                  <c:v>761.83995803424114</c:v>
                </c:pt>
                <c:pt idx="1092">
                  <c:v>761.84236529646512</c:v>
                </c:pt>
                <c:pt idx="1093">
                  <c:v>761.85578783611879</c:v>
                </c:pt>
                <c:pt idx="1094">
                  <c:v>761.87085156527542</c:v>
                </c:pt>
                <c:pt idx="1095">
                  <c:v>761.88876450691464</c:v>
                </c:pt>
                <c:pt idx="1096">
                  <c:v>761.911507277076</c:v>
                </c:pt>
                <c:pt idx="1097">
                  <c:v>761.93960560447988</c:v>
                </c:pt>
                <c:pt idx="1098">
                  <c:v>761.96901548899552</c:v>
                </c:pt>
                <c:pt idx="1099">
                  <c:v>761.9924117386355</c:v>
                </c:pt>
                <c:pt idx="1100">
                  <c:v>762.02282123034524</c:v>
                </c:pt>
                <c:pt idx="1101">
                  <c:v>762.05865607073497</c:v>
                </c:pt>
                <c:pt idx="1102">
                  <c:v>762.08941622237285</c:v>
                </c:pt>
                <c:pt idx="1103">
                  <c:v>762.11042613808775</c:v>
                </c:pt>
                <c:pt idx="1104">
                  <c:v>762.1324635138127</c:v>
                </c:pt>
                <c:pt idx="1105">
                  <c:v>762.16975387961475</c:v>
                </c:pt>
                <c:pt idx="1106">
                  <c:v>762.20412605707997</c:v>
                </c:pt>
                <c:pt idx="1107">
                  <c:v>762.23289839586153</c:v>
                </c:pt>
                <c:pt idx="1108">
                  <c:v>762.25456515312442</c:v>
                </c:pt>
                <c:pt idx="1109">
                  <c:v>762.27760906827064</c:v>
                </c:pt>
                <c:pt idx="1110">
                  <c:v>762.30488426402076</c:v>
                </c:pt>
                <c:pt idx="1111">
                  <c:v>762.32713130800914</c:v>
                </c:pt>
                <c:pt idx="1112">
                  <c:v>762.34775986375132</c:v>
                </c:pt>
                <c:pt idx="1113">
                  <c:v>762.3607396108456</c:v>
                </c:pt>
                <c:pt idx="1114">
                  <c:v>762.37454131037532</c:v>
                </c:pt>
                <c:pt idx="1115">
                  <c:v>762.38858300809261</c:v>
                </c:pt>
                <c:pt idx="1116">
                  <c:v>762.38617405461514</c:v>
                </c:pt>
                <c:pt idx="1117">
                  <c:v>762.39005678480214</c:v>
                </c:pt>
                <c:pt idx="1118">
                  <c:v>762.4109309552947</c:v>
                </c:pt>
                <c:pt idx="1119">
                  <c:v>762.44120330156011</c:v>
                </c:pt>
                <c:pt idx="1120">
                  <c:v>762.47410966370194</c:v>
                </c:pt>
                <c:pt idx="1121">
                  <c:v>762.5121541421089</c:v>
                </c:pt>
                <c:pt idx="1122">
                  <c:v>762.54471565700521</c:v>
                </c:pt>
                <c:pt idx="1123">
                  <c:v>762.56771966840211</c:v>
                </c:pt>
                <c:pt idx="1124">
                  <c:v>762.59965444133672</c:v>
                </c:pt>
                <c:pt idx="1125">
                  <c:v>762.62822151919204</c:v>
                </c:pt>
                <c:pt idx="1126">
                  <c:v>762.64878880216611</c:v>
                </c:pt>
                <c:pt idx="1127">
                  <c:v>762.65947585179606</c:v>
                </c:pt>
                <c:pt idx="1128">
                  <c:v>762.66372496585427</c:v>
                </c:pt>
                <c:pt idx="1129">
                  <c:v>762.65934515471781</c:v>
                </c:pt>
                <c:pt idx="1130">
                  <c:v>762.65487980269415</c:v>
                </c:pt>
                <c:pt idx="1131">
                  <c:v>762.6437826283327</c:v>
                </c:pt>
                <c:pt idx="1132">
                  <c:v>762.62615380347927</c:v>
                </c:pt>
                <c:pt idx="1133">
                  <c:v>762.61895563820838</c:v>
                </c:pt>
                <c:pt idx="1134">
                  <c:v>762.62307850290188</c:v>
                </c:pt>
                <c:pt idx="1135">
                  <c:v>762.63387529265754</c:v>
                </c:pt>
                <c:pt idx="1136">
                  <c:v>762.64489575389405</c:v>
                </c:pt>
                <c:pt idx="1137">
                  <c:v>762.65433566315551</c:v>
                </c:pt>
                <c:pt idx="1138">
                  <c:v>762.67054557451081</c:v>
                </c:pt>
                <c:pt idx="1139">
                  <c:v>762.67901863337181</c:v>
                </c:pt>
                <c:pt idx="1140">
                  <c:v>762.6779430823251</c:v>
                </c:pt>
                <c:pt idx="1141">
                  <c:v>762.66717021618899</c:v>
                </c:pt>
                <c:pt idx="1142">
                  <c:v>762.65017679625441</c:v>
                </c:pt>
                <c:pt idx="1143">
                  <c:v>762.6284096227497</c:v>
                </c:pt>
                <c:pt idx="1144">
                  <c:v>762.59504410671968</c:v>
                </c:pt>
                <c:pt idx="1145">
                  <c:v>762.55514585706067</c:v>
                </c:pt>
                <c:pt idx="1146">
                  <c:v>762.49803777263548</c:v>
                </c:pt>
                <c:pt idx="1147">
                  <c:v>762.43932030982285</c:v>
                </c:pt>
                <c:pt idx="1148">
                  <c:v>762.38014183985831</c:v>
                </c:pt>
                <c:pt idx="1149">
                  <c:v>762.31249740604937</c:v>
                </c:pt>
                <c:pt idx="1150">
                  <c:v>762.24446106235632</c:v>
                </c:pt>
                <c:pt idx="1151">
                  <c:v>762.17986062482521</c:v>
                </c:pt>
                <c:pt idx="1152">
                  <c:v>762.11727506834916</c:v>
                </c:pt>
                <c:pt idx="1153">
                  <c:v>762.05802898816876</c:v>
                </c:pt>
                <c:pt idx="1154">
                  <c:v>762.0018200662239</c:v>
                </c:pt>
                <c:pt idx="1155">
                  <c:v>761.94712848363042</c:v>
                </c:pt>
                <c:pt idx="1156">
                  <c:v>761.89804176083851</c:v>
                </c:pt>
                <c:pt idx="1157">
                  <c:v>761.85712446931677</c:v>
                </c:pt>
                <c:pt idx="1158">
                  <c:v>761.82568446299047</c:v>
                </c:pt>
                <c:pt idx="1159">
                  <c:v>761.81144762311555</c:v>
                </c:pt>
                <c:pt idx="1160">
                  <c:v>761.81737164480739</c:v>
                </c:pt>
                <c:pt idx="1161">
                  <c:v>761.83416736823642</c:v>
                </c:pt>
                <c:pt idx="1162">
                  <c:v>761.85751768016667</c:v>
                </c:pt>
                <c:pt idx="1163">
                  <c:v>761.89199977048372</c:v>
                </c:pt>
                <c:pt idx="1164">
                  <c:v>761.93606457612577</c:v>
                </c:pt>
                <c:pt idx="1165">
                  <c:v>761.98632204082355</c:v>
                </c:pt>
                <c:pt idx="1166">
                  <c:v>762.06884682948942</c:v>
                </c:pt>
                <c:pt idx="1167">
                  <c:v>762.16780304110318</c:v>
                </c:pt>
                <c:pt idx="1168">
                  <c:v>762.27041019628462</c:v>
                </c:pt>
                <c:pt idx="1169">
                  <c:v>762.36656838715862</c:v>
                </c:pt>
                <c:pt idx="1170">
                  <c:v>762.46113307074313</c:v>
                </c:pt>
                <c:pt idx="1171">
                  <c:v>762.5476955384712</c:v>
                </c:pt>
                <c:pt idx="1172">
                  <c:v>762.62075768916986</c:v>
                </c:pt>
                <c:pt idx="1173">
                  <c:v>762.68620039399491</c:v>
                </c:pt>
                <c:pt idx="1174">
                  <c:v>762.7406510218043</c:v>
                </c:pt>
                <c:pt idx="1175">
                  <c:v>762.79273990716024</c:v>
                </c:pt>
                <c:pt idx="1176">
                  <c:v>762.84457124586947</c:v>
                </c:pt>
                <c:pt idx="1177">
                  <c:v>762.87571088951768</c:v>
                </c:pt>
                <c:pt idx="1178">
                  <c:v>762.88984411160061</c:v>
                </c:pt>
                <c:pt idx="1179">
                  <c:v>762.89539169999034</c:v>
                </c:pt>
                <c:pt idx="1180">
                  <c:v>762.90249599656852</c:v>
                </c:pt>
                <c:pt idx="1181">
                  <c:v>762.89722689228176</c:v>
                </c:pt>
                <c:pt idx="1182">
                  <c:v>762.88193451318944</c:v>
                </c:pt>
                <c:pt idx="1183">
                  <c:v>762.87461354089066</c:v>
                </c:pt>
                <c:pt idx="1184">
                  <c:v>762.87348241435404</c:v>
                </c:pt>
                <c:pt idx="1185">
                  <c:v>762.87163164645278</c:v>
                </c:pt>
                <c:pt idx="1186">
                  <c:v>762.86100245131468</c:v>
                </c:pt>
                <c:pt idx="1187">
                  <c:v>762.84499884236106</c:v>
                </c:pt>
                <c:pt idx="1188">
                  <c:v>762.81786717156285</c:v>
                </c:pt>
                <c:pt idx="1189">
                  <c:v>762.78604210196056</c:v>
                </c:pt>
                <c:pt idx="1190">
                  <c:v>762.75873430648323</c:v>
                </c:pt>
                <c:pt idx="1191">
                  <c:v>762.72992505510558</c:v>
                </c:pt>
                <c:pt idx="1192">
                  <c:v>762.70162762786902</c:v>
                </c:pt>
                <c:pt idx="1193">
                  <c:v>762.67720414273288</c:v>
                </c:pt>
                <c:pt idx="1194">
                  <c:v>762.67689460315023</c:v>
                </c:pt>
                <c:pt idx="1195">
                  <c:v>762.68431747560487</c:v>
                </c:pt>
                <c:pt idx="1196">
                  <c:v>762.70620916017356</c:v>
                </c:pt>
                <c:pt idx="1197">
                  <c:v>762.74231878641774</c:v>
                </c:pt>
                <c:pt idx="1198">
                  <c:v>762.79136790712084</c:v>
                </c:pt>
                <c:pt idx="1199">
                  <c:v>762.85143921069289</c:v>
                </c:pt>
                <c:pt idx="1200">
                  <c:v>762.91351734992099</c:v>
                </c:pt>
                <c:pt idx="1201">
                  <c:v>762.9714715517548</c:v>
                </c:pt>
                <c:pt idx="1202">
                  <c:v>763.02501449955662</c:v>
                </c:pt>
                <c:pt idx="1203">
                  <c:v>763.06850125688243</c:v>
                </c:pt>
                <c:pt idx="1204">
                  <c:v>763.10316651442326</c:v>
                </c:pt>
                <c:pt idx="1205">
                  <c:v>763.11137311524135</c:v>
                </c:pt>
                <c:pt idx="1206">
                  <c:v>763.10516300745587</c:v>
                </c:pt>
                <c:pt idx="1207">
                  <c:v>763.12980826506282</c:v>
                </c:pt>
                <c:pt idx="1208">
                  <c:v>763.17595812716525</c:v>
                </c:pt>
                <c:pt idx="1209">
                  <c:v>763.23409923833503</c:v>
                </c:pt>
                <c:pt idx="1210">
                  <c:v>763.28572270624545</c:v>
                </c:pt>
                <c:pt idx="1211">
                  <c:v>763.33369004804808</c:v>
                </c:pt>
                <c:pt idx="1212">
                  <c:v>763.37853198428388</c:v>
                </c:pt>
                <c:pt idx="1213">
                  <c:v>763.43699250962675</c:v>
                </c:pt>
                <c:pt idx="1214">
                  <c:v>763.50263712925528</c:v>
                </c:pt>
                <c:pt idx="1215">
                  <c:v>763.57222469935982</c:v>
                </c:pt>
                <c:pt idx="1216">
                  <c:v>763.6436182307225</c:v>
                </c:pt>
                <c:pt idx="1217">
                  <c:v>763.71610186262376</c:v>
                </c:pt>
                <c:pt idx="1218">
                  <c:v>763.74989126304683</c:v>
                </c:pt>
                <c:pt idx="1219">
                  <c:v>763.77130665643165</c:v>
                </c:pt>
                <c:pt idx="1220">
                  <c:v>763.77040872060979</c:v>
                </c:pt>
                <c:pt idx="1221">
                  <c:v>763.77336830367142</c:v>
                </c:pt>
                <c:pt idx="1222">
                  <c:v>763.77715709880988</c:v>
                </c:pt>
                <c:pt idx="1223">
                  <c:v>763.79241356589512</c:v>
                </c:pt>
                <c:pt idx="1224">
                  <c:v>763.80110257061233</c:v>
                </c:pt>
                <c:pt idx="1225">
                  <c:v>763.810789000662</c:v>
                </c:pt>
                <c:pt idx="1226">
                  <c:v>763.82037780383769</c:v>
                </c:pt>
                <c:pt idx="1227">
                  <c:v>763.82690898174042</c:v>
                </c:pt>
                <c:pt idx="1228">
                  <c:v>763.83397894593838</c:v>
                </c:pt>
                <c:pt idx="1229">
                  <c:v>763.83973034455255</c:v>
                </c:pt>
                <c:pt idx="1230">
                  <c:v>763.82980220030333</c:v>
                </c:pt>
                <c:pt idx="1231">
                  <c:v>763.82506616894159</c:v>
                </c:pt>
                <c:pt idx="1232">
                  <c:v>763.82538612395433</c:v>
                </c:pt>
                <c:pt idx="1233">
                  <c:v>763.83481737163822</c:v>
                </c:pt>
                <c:pt idx="1234">
                  <c:v>763.84219166621222</c:v>
                </c:pt>
                <c:pt idx="1235">
                  <c:v>763.85426500043877</c:v>
                </c:pt>
                <c:pt idx="1236">
                  <c:v>763.87438320863146</c:v>
                </c:pt>
                <c:pt idx="1237">
                  <c:v>763.90162880840762</c:v>
                </c:pt>
                <c:pt idx="1238">
                  <c:v>763.92782856242843</c:v>
                </c:pt>
                <c:pt idx="1239">
                  <c:v>763.95309460936187</c:v>
                </c:pt>
                <c:pt idx="1240">
                  <c:v>763.97469412586622</c:v>
                </c:pt>
                <c:pt idx="1241">
                  <c:v>763.98938643994904</c:v>
                </c:pt>
                <c:pt idx="1242">
                  <c:v>763.99878722396784</c:v>
                </c:pt>
                <c:pt idx="1243">
                  <c:v>764.00265105801782</c:v>
                </c:pt>
                <c:pt idx="1244">
                  <c:v>763.993625303268</c:v>
                </c:pt>
                <c:pt idx="1245">
                  <c:v>763.97324564448456</c:v>
                </c:pt>
                <c:pt idx="1246">
                  <c:v>763.94528087109563</c:v>
                </c:pt>
                <c:pt idx="1247">
                  <c:v>763.91542558864558</c:v>
                </c:pt>
                <c:pt idx="1248">
                  <c:v>763.88534926500574</c:v>
                </c:pt>
                <c:pt idx="1249">
                  <c:v>763.85931862144207</c:v>
                </c:pt>
                <c:pt idx="1250">
                  <c:v>763.83440421494095</c:v>
                </c:pt>
                <c:pt idx="1251">
                  <c:v>763.81136315039521</c:v>
                </c:pt>
                <c:pt idx="1252">
                  <c:v>763.7886736981917</c:v>
                </c:pt>
                <c:pt idx="1253">
                  <c:v>763.76197354144108</c:v>
                </c:pt>
                <c:pt idx="1254">
                  <c:v>763.73010249682784</c:v>
                </c:pt>
                <c:pt idx="1255">
                  <c:v>763.70110827253927</c:v>
                </c:pt>
                <c:pt idx="1256">
                  <c:v>763.67204542003117</c:v>
                </c:pt>
                <c:pt idx="1257">
                  <c:v>763.64167555698145</c:v>
                </c:pt>
                <c:pt idx="1258">
                  <c:v>763.60693407586803</c:v>
                </c:pt>
                <c:pt idx="1259">
                  <c:v>763.56513303562667</c:v>
                </c:pt>
                <c:pt idx="1260">
                  <c:v>763.5194587425126</c:v>
                </c:pt>
                <c:pt idx="1261">
                  <c:v>763.47574146512568</c:v>
                </c:pt>
                <c:pt idx="1262">
                  <c:v>763.43533716720231</c:v>
                </c:pt>
                <c:pt idx="1263">
                  <c:v>763.39772711087494</c:v>
                </c:pt>
                <c:pt idx="1264">
                  <c:v>763.36799274049883</c:v>
                </c:pt>
                <c:pt idx="1265">
                  <c:v>763.35569979016543</c:v>
                </c:pt>
                <c:pt idx="1266">
                  <c:v>763.36070200968504</c:v>
                </c:pt>
                <c:pt idx="1267">
                  <c:v>763.38347045778505</c:v>
                </c:pt>
                <c:pt idx="1268">
                  <c:v>763.412819207089</c:v>
                </c:pt>
                <c:pt idx="1269">
                  <c:v>763.43833946515622</c:v>
                </c:pt>
                <c:pt idx="1270">
                  <c:v>763.4702025471754</c:v>
                </c:pt>
                <c:pt idx="1271">
                  <c:v>763.50373030070341</c:v>
                </c:pt>
                <c:pt idx="1272">
                  <c:v>763.53442644847973</c:v>
                </c:pt>
                <c:pt idx="1273">
                  <c:v>763.56326002392268</c:v>
                </c:pt>
                <c:pt idx="1274">
                  <c:v>763.5885625248028</c:v>
                </c:pt>
                <c:pt idx="1275">
                  <c:v>763.60674248335829</c:v>
                </c:pt>
                <c:pt idx="1276">
                  <c:v>763.60642962834493</c:v>
                </c:pt>
                <c:pt idx="1277">
                  <c:v>763.59414177112922</c:v>
                </c:pt>
                <c:pt idx="1278">
                  <c:v>763.59110714922451</c:v>
                </c:pt>
                <c:pt idx="1279">
                  <c:v>763.59780030864374</c:v>
                </c:pt>
                <c:pt idx="1280">
                  <c:v>763.61230282865802</c:v>
                </c:pt>
                <c:pt idx="1281">
                  <c:v>763.63124539205046</c:v>
                </c:pt>
                <c:pt idx="1282">
                  <c:v>763.65480175936796</c:v>
                </c:pt>
                <c:pt idx="1283">
                  <c:v>763.6905580939042</c:v>
                </c:pt>
                <c:pt idx="1284">
                  <c:v>763.73445810979501</c:v>
                </c:pt>
                <c:pt idx="1285">
                  <c:v>763.78904670720283</c:v>
                </c:pt>
                <c:pt idx="1286">
                  <c:v>763.85094592096789</c:v>
                </c:pt>
                <c:pt idx="1287">
                  <c:v>763.92632771669673</c:v>
                </c:pt>
                <c:pt idx="1288">
                  <c:v>764.00558749026936</c:v>
                </c:pt>
                <c:pt idx="1289">
                  <c:v>764.06473904124948</c:v>
                </c:pt>
                <c:pt idx="1290">
                  <c:v>764.11224569962894</c:v>
                </c:pt>
                <c:pt idx="1291">
                  <c:v>764.15429783074353</c:v>
                </c:pt>
                <c:pt idx="1292">
                  <c:v>764.18954079988293</c:v>
                </c:pt>
                <c:pt idx="1293">
                  <c:v>764.22366575595811</c:v>
                </c:pt>
                <c:pt idx="1294">
                  <c:v>764.2495377931765</c:v>
                </c:pt>
                <c:pt idx="1295">
                  <c:v>764.26461824863043</c:v>
                </c:pt>
                <c:pt idx="1296">
                  <c:v>764.27632401953736</c:v>
                </c:pt>
                <c:pt idx="1297">
                  <c:v>764.2876216954827</c:v>
                </c:pt>
                <c:pt idx="1298">
                  <c:v>764.28891456539361</c:v>
                </c:pt>
                <c:pt idx="1299">
                  <c:v>764.28411449235637</c:v>
                </c:pt>
                <c:pt idx="1300">
                  <c:v>764.27646515012646</c:v>
                </c:pt>
                <c:pt idx="1301">
                  <c:v>764.27151642537854</c:v>
                </c:pt>
                <c:pt idx="1302">
                  <c:v>764.2793854681114</c:v>
                </c:pt>
                <c:pt idx="1303">
                  <c:v>764.28796096234214</c:v>
                </c:pt>
                <c:pt idx="1304">
                  <c:v>764.29920938835483</c:v>
                </c:pt>
                <c:pt idx="1305">
                  <c:v>764.30993255386647</c:v>
                </c:pt>
                <c:pt idx="1306">
                  <c:v>764.31946471817901</c:v>
                </c:pt>
                <c:pt idx="1307">
                  <c:v>764.32740716371438</c:v>
                </c:pt>
                <c:pt idx="1308">
                  <c:v>764.33385961048998</c:v>
                </c:pt>
                <c:pt idx="1309">
                  <c:v>764.33933425095756</c:v>
                </c:pt>
                <c:pt idx="1310">
                  <c:v>764.34203102350625</c:v>
                </c:pt>
                <c:pt idx="1311">
                  <c:v>764.34478850844755</c:v>
                </c:pt>
                <c:pt idx="1312">
                  <c:v>764.345245920921</c:v>
                </c:pt>
                <c:pt idx="1313">
                  <c:v>764.33747094665921</c:v>
                </c:pt>
                <c:pt idx="1314">
                  <c:v>764.34349853836147</c:v>
                </c:pt>
                <c:pt idx="1315">
                  <c:v>764.35451314747627</c:v>
                </c:pt>
                <c:pt idx="1316">
                  <c:v>764.37073124264066</c:v>
                </c:pt>
                <c:pt idx="1317">
                  <c:v>764.38922172899413</c:v>
                </c:pt>
                <c:pt idx="1318">
                  <c:v>764.4052168505342</c:v>
                </c:pt>
                <c:pt idx="1319">
                  <c:v>764.42292736342779</c:v>
                </c:pt>
                <c:pt idx="1320">
                  <c:v>764.44159575708534</c:v>
                </c:pt>
                <c:pt idx="1321">
                  <c:v>764.46929897510233</c:v>
                </c:pt>
                <c:pt idx="1322">
                  <c:v>764.50138669576108</c:v>
                </c:pt>
                <c:pt idx="1323">
                  <c:v>764.5400204346156</c:v>
                </c:pt>
                <c:pt idx="1324">
                  <c:v>764.58375808561789</c:v>
                </c:pt>
                <c:pt idx="1325">
                  <c:v>764.61830190320143</c:v>
                </c:pt>
                <c:pt idx="1326">
                  <c:v>764.64735866143053</c:v>
                </c:pt>
                <c:pt idx="1327">
                  <c:v>764.67550456673496</c:v>
                </c:pt>
                <c:pt idx="1328">
                  <c:v>764.70756918967152</c:v>
                </c:pt>
                <c:pt idx="1329">
                  <c:v>764.74181841545294</c:v>
                </c:pt>
                <c:pt idx="1330">
                  <c:v>764.78239665731348</c:v>
                </c:pt>
                <c:pt idx="1331">
                  <c:v>764.83556587083012</c:v>
                </c:pt>
                <c:pt idx="1332">
                  <c:v>764.88508986510681</c:v>
                </c:pt>
                <c:pt idx="1333">
                  <c:v>764.93777296020812</c:v>
                </c:pt>
                <c:pt idx="1334">
                  <c:v>764.98352349357083</c:v>
                </c:pt>
                <c:pt idx="1335">
                  <c:v>765.01659835641181</c:v>
                </c:pt>
                <c:pt idx="1336">
                  <c:v>765.04418879107664</c:v>
                </c:pt>
                <c:pt idx="1337">
                  <c:v>765.06689065709827</c:v>
                </c:pt>
                <c:pt idx="1338">
                  <c:v>765.08294577534082</c:v>
                </c:pt>
                <c:pt idx="1339">
                  <c:v>765.09412261773696</c:v>
                </c:pt>
                <c:pt idx="1340">
                  <c:v>765.10551070449105</c:v>
                </c:pt>
                <c:pt idx="1341">
                  <c:v>765.10566963407723</c:v>
                </c:pt>
                <c:pt idx="1342">
                  <c:v>765.09348886201144</c:v>
                </c:pt>
                <c:pt idx="1343">
                  <c:v>765.08130111597598</c:v>
                </c:pt>
                <c:pt idx="1344">
                  <c:v>765.06660791027673</c:v>
                </c:pt>
                <c:pt idx="1345">
                  <c:v>765.05211321986064</c:v>
                </c:pt>
                <c:pt idx="1346">
                  <c:v>765.04573315292521</c:v>
                </c:pt>
                <c:pt idx="1347">
                  <c:v>765.04332263744539</c:v>
                </c:pt>
                <c:pt idx="1348">
                  <c:v>765.04975554763632</c:v>
                </c:pt>
                <c:pt idx="1349">
                  <c:v>765.0568173872806</c:v>
                </c:pt>
                <c:pt idx="1350">
                  <c:v>765.05932040426296</c:v>
                </c:pt>
                <c:pt idx="1351">
                  <c:v>765.05341852839092</c:v>
                </c:pt>
                <c:pt idx="1352">
                  <c:v>765.04516533171363</c:v>
                </c:pt>
                <c:pt idx="1353">
                  <c:v>765.03152804534625</c:v>
                </c:pt>
                <c:pt idx="1354">
                  <c:v>765.01599590704234</c:v>
                </c:pt>
                <c:pt idx="1355">
                  <c:v>764.99879169920177</c:v>
                </c:pt>
                <c:pt idx="1356">
                  <c:v>764.9758331086158</c:v>
                </c:pt>
                <c:pt idx="1357">
                  <c:v>764.95207643722927</c:v>
                </c:pt>
                <c:pt idx="1358">
                  <c:v>764.92683356481825</c:v>
                </c:pt>
                <c:pt idx="1359">
                  <c:v>764.90519597780917</c:v>
                </c:pt>
                <c:pt idx="1360">
                  <c:v>764.89654541255743</c:v>
                </c:pt>
                <c:pt idx="1361">
                  <c:v>764.90744716316374</c:v>
                </c:pt>
                <c:pt idx="1362">
                  <c:v>764.93592354043574</c:v>
                </c:pt>
                <c:pt idx="1363">
                  <c:v>764.97308592095612</c:v>
                </c:pt>
                <c:pt idx="1364">
                  <c:v>765.01800168782825</c:v>
                </c:pt>
                <c:pt idx="1365">
                  <c:v>765.07132005679887</c:v>
                </c:pt>
                <c:pt idx="1366">
                  <c:v>765.13134035283622</c:v>
                </c:pt>
                <c:pt idx="1367">
                  <c:v>765.19677604577998</c:v>
                </c:pt>
                <c:pt idx="1368">
                  <c:v>765.26254549030625</c:v>
                </c:pt>
                <c:pt idx="1369">
                  <c:v>765.33113004554286</c:v>
                </c:pt>
                <c:pt idx="1370">
                  <c:v>765.38781238951117</c:v>
                </c:pt>
                <c:pt idx="1371">
                  <c:v>765.43157554640686</c:v>
                </c:pt>
                <c:pt idx="1372">
                  <c:v>765.4643973994763</c:v>
                </c:pt>
                <c:pt idx="1373">
                  <c:v>765.48588703151245</c:v>
                </c:pt>
                <c:pt idx="1374">
                  <c:v>765.49435701870425</c:v>
                </c:pt>
                <c:pt idx="1375">
                  <c:v>765.49534363364842</c:v>
                </c:pt>
                <c:pt idx="1376">
                  <c:v>765.48572494505026</c:v>
                </c:pt>
                <c:pt idx="1377">
                  <c:v>765.47086871350245</c:v>
                </c:pt>
                <c:pt idx="1378">
                  <c:v>765.4515001043502</c:v>
                </c:pt>
                <c:pt idx="1379">
                  <c:v>765.42481064223796</c:v>
                </c:pt>
                <c:pt idx="1380">
                  <c:v>765.38577739393941</c:v>
                </c:pt>
                <c:pt idx="1381">
                  <c:v>765.34212321954362</c:v>
                </c:pt>
                <c:pt idx="1382">
                  <c:v>765.29919302477401</c:v>
                </c:pt>
                <c:pt idx="1383">
                  <c:v>765.25520807630642</c:v>
                </c:pt>
                <c:pt idx="1384">
                  <c:v>765.21544433228871</c:v>
                </c:pt>
                <c:pt idx="1385">
                  <c:v>765.18282315531349</c:v>
                </c:pt>
                <c:pt idx="1386">
                  <c:v>765.15247965808055</c:v>
                </c:pt>
                <c:pt idx="1387">
                  <c:v>765.13386914724356</c:v>
                </c:pt>
                <c:pt idx="1388">
                  <c:v>765.11675654846192</c:v>
                </c:pt>
                <c:pt idx="1389">
                  <c:v>765.11035433278585</c:v>
                </c:pt>
                <c:pt idx="1390">
                  <c:v>765.10862101003249</c:v>
                </c:pt>
                <c:pt idx="1391">
                  <c:v>765.11437329946671</c:v>
                </c:pt>
                <c:pt idx="1392">
                  <c:v>765.12604768304664</c:v>
                </c:pt>
                <c:pt idx="1393">
                  <c:v>765.13625380640849</c:v>
                </c:pt>
                <c:pt idx="1394">
                  <c:v>765.14741368235252</c:v>
                </c:pt>
                <c:pt idx="1395">
                  <c:v>765.16524536258692</c:v>
                </c:pt>
                <c:pt idx="1396">
                  <c:v>765.19247598052016</c:v>
                </c:pt>
                <c:pt idx="1397">
                  <c:v>765.23484169947551</c:v>
                </c:pt>
                <c:pt idx="1398">
                  <c:v>765.26821653373543</c:v>
                </c:pt>
                <c:pt idx="1399">
                  <c:v>765.29672008049454</c:v>
                </c:pt>
                <c:pt idx="1400">
                  <c:v>765.32210010213817</c:v>
                </c:pt>
                <c:pt idx="1401">
                  <c:v>765.34950766955853</c:v>
                </c:pt>
                <c:pt idx="1402">
                  <c:v>765.37878562322828</c:v>
                </c:pt>
                <c:pt idx="1403">
                  <c:v>765.40509814945665</c:v>
                </c:pt>
                <c:pt idx="1404">
                  <c:v>765.4337596980065</c:v>
                </c:pt>
                <c:pt idx="1405">
                  <c:v>765.46463630037135</c:v>
                </c:pt>
                <c:pt idx="1406">
                  <c:v>765.48714681903539</c:v>
                </c:pt>
                <c:pt idx="1407">
                  <c:v>765.49650759340284</c:v>
                </c:pt>
                <c:pt idx="1408">
                  <c:v>765.48665362144504</c:v>
                </c:pt>
                <c:pt idx="1409">
                  <c:v>765.47399605529893</c:v>
                </c:pt>
                <c:pt idx="1410">
                  <c:v>765.45691032835714</c:v>
                </c:pt>
                <c:pt idx="1411">
                  <c:v>765.43394903287594</c:v>
                </c:pt>
                <c:pt idx="1412">
                  <c:v>765.4110785310445</c:v>
                </c:pt>
                <c:pt idx="1413">
                  <c:v>765.39299064327145</c:v>
                </c:pt>
                <c:pt idx="1414">
                  <c:v>765.37166784790179</c:v>
                </c:pt>
                <c:pt idx="1415">
                  <c:v>765.34635788550486</c:v>
                </c:pt>
                <c:pt idx="1416">
                  <c:v>765.31649662039445</c:v>
                </c:pt>
                <c:pt idx="1417">
                  <c:v>765.28782476884589</c:v>
                </c:pt>
                <c:pt idx="1418">
                  <c:v>765.26417874116805</c:v>
                </c:pt>
                <c:pt idx="1419">
                  <c:v>765.24883673817135</c:v>
                </c:pt>
                <c:pt idx="1420">
                  <c:v>765.23208877690263</c:v>
                </c:pt>
                <c:pt idx="1421">
                  <c:v>765.21624435445665</c:v>
                </c:pt>
                <c:pt idx="1422">
                  <c:v>765.19940110097571</c:v>
                </c:pt>
                <c:pt idx="1423">
                  <c:v>765.17762601405639</c:v>
                </c:pt>
                <c:pt idx="1424">
                  <c:v>765.14906617295173</c:v>
                </c:pt>
                <c:pt idx="1425">
                  <c:v>765.13177367135609</c:v>
                </c:pt>
                <c:pt idx="1426">
                  <c:v>765.12048088301378</c:v>
                </c:pt>
                <c:pt idx="1427">
                  <c:v>765.10974501257556</c:v>
                </c:pt>
                <c:pt idx="1428">
                  <c:v>765.09678022851415</c:v>
                </c:pt>
                <c:pt idx="1429">
                  <c:v>765.08955923500798</c:v>
                </c:pt>
                <c:pt idx="1430">
                  <c:v>765.08140954442672</c:v>
                </c:pt>
                <c:pt idx="1431">
                  <c:v>765.07357877576032</c:v>
                </c:pt>
                <c:pt idx="1432">
                  <c:v>765.07056191160325</c:v>
                </c:pt>
                <c:pt idx="1433">
                  <c:v>765.08216291546455</c:v>
                </c:pt>
                <c:pt idx="1434">
                  <c:v>765.09601319645913</c:v>
                </c:pt>
                <c:pt idx="1435">
                  <c:v>765.10982616459853</c:v>
                </c:pt>
                <c:pt idx="1436">
                  <c:v>765.12507402005281</c:v>
                </c:pt>
                <c:pt idx="1437">
                  <c:v>765.14314235005486</c:v>
                </c:pt>
                <c:pt idx="1438">
                  <c:v>765.1538418512805</c:v>
                </c:pt>
                <c:pt idx="1439">
                  <c:v>765.16060762768223</c:v>
                </c:pt>
                <c:pt idx="1440">
                  <c:v>765.15905151629352</c:v>
                </c:pt>
                <c:pt idx="1441">
                  <c:v>765.15036221895161</c:v>
                </c:pt>
                <c:pt idx="1442">
                  <c:v>765.14079219240273</c:v>
                </c:pt>
                <c:pt idx="1443">
                  <c:v>765.12904431797642</c:v>
                </c:pt>
                <c:pt idx="1444">
                  <c:v>765.10132263038622</c:v>
                </c:pt>
                <c:pt idx="1445">
                  <c:v>765.07417109061032</c:v>
                </c:pt>
                <c:pt idx="1446">
                  <c:v>765.04423133819739</c:v>
                </c:pt>
                <c:pt idx="1447">
                  <c:v>765.00285205810542</c:v>
                </c:pt>
                <c:pt idx="1448">
                  <c:v>764.95068601434002</c:v>
                </c:pt>
                <c:pt idx="1449">
                  <c:v>764.89964641851395</c:v>
                </c:pt>
                <c:pt idx="1450">
                  <c:v>764.84584779290662</c:v>
                </c:pt>
                <c:pt idx="1451">
                  <c:v>764.78983048593977</c:v>
                </c:pt>
                <c:pt idx="1452">
                  <c:v>764.73619285800373</c:v>
                </c:pt>
                <c:pt idx="1453">
                  <c:v>764.68305795255083</c:v>
                </c:pt>
                <c:pt idx="1454">
                  <c:v>764.62919463876312</c:v>
                </c:pt>
                <c:pt idx="1455">
                  <c:v>764.57575727541109</c:v>
                </c:pt>
                <c:pt idx="1456">
                  <c:v>764.52105833509347</c:v>
                </c:pt>
                <c:pt idx="1457">
                  <c:v>764.46845239645916</c:v>
                </c:pt>
                <c:pt idx="1458">
                  <c:v>764.42606784555244</c:v>
                </c:pt>
                <c:pt idx="1459">
                  <c:v>764.39744735341594</c:v>
                </c:pt>
                <c:pt idx="1460">
                  <c:v>764.38226185014935</c:v>
                </c:pt>
                <c:pt idx="1461">
                  <c:v>764.37995658998182</c:v>
                </c:pt>
                <c:pt idx="1462">
                  <c:v>764.3943630550167</c:v>
                </c:pt>
                <c:pt idx="1463">
                  <c:v>764.40769444750106</c:v>
                </c:pt>
                <c:pt idx="1464">
                  <c:v>764.43134863065211</c:v>
                </c:pt>
                <c:pt idx="1465">
                  <c:v>764.46737562960595</c:v>
                </c:pt>
                <c:pt idx="1466">
                  <c:v>764.5256726653023</c:v>
                </c:pt>
                <c:pt idx="1467">
                  <c:v>764.58778330072846</c:v>
                </c:pt>
                <c:pt idx="1468">
                  <c:v>764.6624927331651</c:v>
                </c:pt>
                <c:pt idx="1469">
                  <c:v>764.74207980595099</c:v>
                </c:pt>
                <c:pt idx="1470">
                  <c:v>764.82650421385847</c:v>
                </c:pt>
                <c:pt idx="1471">
                  <c:v>764.91389746062703</c:v>
                </c:pt>
                <c:pt idx="1472">
                  <c:v>764.99569597246773</c:v>
                </c:pt>
                <c:pt idx="1473">
                  <c:v>765.06563921877239</c:v>
                </c:pt>
                <c:pt idx="1474">
                  <c:v>765.13725213146097</c:v>
                </c:pt>
                <c:pt idx="1475">
                  <c:v>765.20273734169507</c:v>
                </c:pt>
                <c:pt idx="1476">
                  <c:v>765.25658406708453</c:v>
                </c:pt>
                <c:pt idx="1477">
                  <c:v>765.29044663469222</c:v>
                </c:pt>
                <c:pt idx="1478">
                  <c:v>765.31982455385287</c:v>
                </c:pt>
                <c:pt idx="1479">
                  <c:v>765.33514679802067</c:v>
                </c:pt>
                <c:pt idx="1480">
                  <c:v>765.33811299152376</c:v>
                </c:pt>
                <c:pt idx="1481">
                  <c:v>765.32814392597174</c:v>
                </c:pt>
                <c:pt idx="1482">
                  <c:v>765.30505073299616</c:v>
                </c:pt>
                <c:pt idx="1483">
                  <c:v>765.27872382702469</c:v>
                </c:pt>
                <c:pt idx="1484">
                  <c:v>765.2520034240016</c:v>
                </c:pt>
                <c:pt idx="1485">
                  <c:v>765.22488340035079</c:v>
                </c:pt>
                <c:pt idx="1486">
                  <c:v>765.19487705512324</c:v>
                </c:pt>
                <c:pt idx="1487">
                  <c:v>765.16336162372465</c:v>
                </c:pt>
                <c:pt idx="1488">
                  <c:v>765.12887654361407</c:v>
                </c:pt>
                <c:pt idx="1489">
                  <c:v>765.09379258256706</c:v>
                </c:pt>
                <c:pt idx="1490">
                  <c:v>765.06388539729119</c:v>
                </c:pt>
                <c:pt idx="1491">
                  <c:v>765.03850984942085</c:v>
                </c:pt>
                <c:pt idx="1492">
                  <c:v>765.01573002854934</c:v>
                </c:pt>
                <c:pt idx="1493">
                  <c:v>764.99370646344357</c:v>
                </c:pt>
                <c:pt idx="1494">
                  <c:v>764.97283919564245</c:v>
                </c:pt>
                <c:pt idx="1495">
                  <c:v>764.95067476460395</c:v>
                </c:pt>
                <c:pt idx="1496">
                  <c:v>764.9265486267609</c:v>
                </c:pt>
                <c:pt idx="1497">
                  <c:v>764.90221161072839</c:v>
                </c:pt>
                <c:pt idx="1498">
                  <c:v>764.87784648898969</c:v>
                </c:pt>
                <c:pt idx="1499">
                  <c:v>764.85015145573561</c:v>
                </c:pt>
                <c:pt idx="1500">
                  <c:v>764.82008288584245</c:v>
                </c:pt>
                <c:pt idx="1501">
                  <c:v>764.78567450785226</c:v>
                </c:pt>
                <c:pt idx="1502">
                  <c:v>764.74841073019809</c:v>
                </c:pt>
                <c:pt idx="1503">
                  <c:v>764.7093805931105</c:v>
                </c:pt>
                <c:pt idx="1504">
                  <c:v>764.6742204287616</c:v>
                </c:pt>
                <c:pt idx="1505">
                  <c:v>764.64392774177907</c:v>
                </c:pt>
                <c:pt idx="1506">
                  <c:v>764.6217506571254</c:v>
                </c:pt>
                <c:pt idx="1507">
                  <c:v>764.60925267048071</c:v>
                </c:pt>
                <c:pt idx="1508">
                  <c:v>764.60211362955658</c:v>
                </c:pt>
                <c:pt idx="1509">
                  <c:v>764.59374546104004</c:v>
                </c:pt>
                <c:pt idx="1510">
                  <c:v>764.59205015060502</c:v>
                </c:pt>
                <c:pt idx="1511">
                  <c:v>764.59695388114426</c:v>
                </c:pt>
                <c:pt idx="1512">
                  <c:v>764.60452865211482</c:v>
                </c:pt>
                <c:pt idx="1513">
                  <c:v>764.61274921876498</c:v>
                </c:pt>
                <c:pt idx="1514">
                  <c:v>764.62013621703477</c:v>
                </c:pt>
                <c:pt idx="1515">
                  <c:v>764.62286224423451</c:v>
                </c:pt>
                <c:pt idx="1516">
                  <c:v>764.62505136099946</c:v>
                </c:pt>
                <c:pt idx="1517">
                  <c:v>764.62338470879251</c:v>
                </c:pt>
                <c:pt idx="1518">
                  <c:v>764.62223356715731</c:v>
                </c:pt>
                <c:pt idx="1519">
                  <c:v>764.61923172733793</c:v>
                </c:pt>
                <c:pt idx="1520">
                  <c:v>764.61754751099045</c:v>
                </c:pt>
                <c:pt idx="1521">
                  <c:v>764.61016364096065</c:v>
                </c:pt>
                <c:pt idx="1522">
                  <c:v>764.59705236467448</c:v>
                </c:pt>
                <c:pt idx="1523">
                  <c:v>764.58399039990297</c:v>
                </c:pt>
                <c:pt idx="1524">
                  <c:v>764.57073250044346</c:v>
                </c:pt>
                <c:pt idx="1525">
                  <c:v>764.56409847791838</c:v>
                </c:pt>
                <c:pt idx="1526">
                  <c:v>764.56454748923932</c:v>
                </c:pt>
                <c:pt idx="1527">
                  <c:v>764.55979262736719</c:v>
                </c:pt>
                <c:pt idx="1528">
                  <c:v>764.55239121309285</c:v>
                </c:pt>
                <c:pt idx="1529">
                  <c:v>764.53832385537089</c:v>
                </c:pt>
                <c:pt idx="1530">
                  <c:v>764.52288405042304</c:v>
                </c:pt>
                <c:pt idx="1531">
                  <c:v>764.50941189233845</c:v>
                </c:pt>
                <c:pt idx="1532">
                  <c:v>764.50633387558628</c:v>
                </c:pt>
                <c:pt idx="1533">
                  <c:v>764.50906683189851</c:v>
                </c:pt>
                <c:pt idx="1534">
                  <c:v>764.5133500566609</c:v>
                </c:pt>
                <c:pt idx="1535">
                  <c:v>764.51651436269935</c:v>
                </c:pt>
                <c:pt idx="1536">
                  <c:v>764.51165846759022</c:v>
                </c:pt>
                <c:pt idx="1537">
                  <c:v>764.49932560033585</c:v>
                </c:pt>
                <c:pt idx="1538">
                  <c:v>764.48896256834416</c:v>
                </c:pt>
                <c:pt idx="1539">
                  <c:v>764.47926826762455</c:v>
                </c:pt>
                <c:pt idx="1540">
                  <c:v>764.47124423139894</c:v>
                </c:pt>
                <c:pt idx="1541">
                  <c:v>764.4634149509543</c:v>
                </c:pt>
                <c:pt idx="1542">
                  <c:v>764.45250840455196</c:v>
                </c:pt>
                <c:pt idx="1543">
                  <c:v>764.43466731015496</c:v>
                </c:pt>
                <c:pt idx="1544">
                  <c:v>764.41222158499431</c:v>
                </c:pt>
                <c:pt idx="1545">
                  <c:v>764.38369428845181</c:v>
                </c:pt>
                <c:pt idx="1546">
                  <c:v>764.34928998651446</c:v>
                </c:pt>
                <c:pt idx="1547">
                  <c:v>764.31074071071384</c:v>
                </c:pt>
                <c:pt idx="1548">
                  <c:v>764.26953710726195</c:v>
                </c:pt>
                <c:pt idx="1549">
                  <c:v>764.22669349509738</c:v>
                </c:pt>
                <c:pt idx="1550">
                  <c:v>764.18102144489853</c:v>
                </c:pt>
                <c:pt idx="1551">
                  <c:v>764.13197628456953</c:v>
                </c:pt>
                <c:pt idx="1552">
                  <c:v>764.08230586124705</c:v>
                </c:pt>
                <c:pt idx="1553">
                  <c:v>764.03417207608288</c:v>
                </c:pt>
                <c:pt idx="1554">
                  <c:v>763.98590161234642</c:v>
                </c:pt>
                <c:pt idx="1555">
                  <c:v>763.93959368035871</c:v>
                </c:pt>
                <c:pt idx="1556">
                  <c:v>763.89518322148842</c:v>
                </c:pt>
                <c:pt idx="1557">
                  <c:v>763.85592763915804</c:v>
                </c:pt>
                <c:pt idx="1558">
                  <c:v>763.82077799204194</c:v>
                </c:pt>
                <c:pt idx="1559">
                  <c:v>763.78784927075651</c:v>
                </c:pt>
                <c:pt idx="1560">
                  <c:v>763.75276445659335</c:v>
                </c:pt>
                <c:pt idx="1561">
                  <c:v>763.71607679039892</c:v>
                </c:pt>
                <c:pt idx="1562">
                  <c:v>763.67994727192774</c:v>
                </c:pt>
                <c:pt idx="1563">
                  <c:v>763.64643956008376</c:v>
                </c:pt>
                <c:pt idx="1564">
                  <c:v>763.61602427439789</c:v>
                </c:pt>
                <c:pt idx="1565">
                  <c:v>763.59329714757359</c:v>
                </c:pt>
                <c:pt idx="1566">
                  <c:v>763.5717199051378</c:v>
                </c:pt>
                <c:pt idx="1567">
                  <c:v>763.55101892215384</c:v>
                </c:pt>
                <c:pt idx="1568">
                  <c:v>763.53330058273832</c:v>
                </c:pt>
                <c:pt idx="1569">
                  <c:v>763.52103971903193</c:v>
                </c:pt>
                <c:pt idx="1570">
                  <c:v>763.51629095243948</c:v>
                </c:pt>
                <c:pt idx="1571">
                  <c:v>763.52329990096916</c:v>
                </c:pt>
                <c:pt idx="1572">
                  <c:v>763.53447882194996</c:v>
                </c:pt>
                <c:pt idx="1573">
                  <c:v>763.5431670448844</c:v>
                </c:pt>
                <c:pt idx="1574">
                  <c:v>763.54551410502961</c:v>
                </c:pt>
                <c:pt idx="1575">
                  <c:v>763.54405898707182</c:v>
                </c:pt>
                <c:pt idx="1576">
                  <c:v>763.5368558334867</c:v>
                </c:pt>
                <c:pt idx="1577">
                  <c:v>763.52946583583218</c:v>
                </c:pt>
                <c:pt idx="1578">
                  <c:v>763.52015418841916</c:v>
                </c:pt>
                <c:pt idx="1579">
                  <c:v>763.50646456825041</c:v>
                </c:pt>
                <c:pt idx="1580">
                  <c:v>763.48808113204859</c:v>
                </c:pt>
                <c:pt idx="1581">
                  <c:v>763.46476009829678</c:v>
                </c:pt>
                <c:pt idx="1582">
                  <c:v>763.44148506328634</c:v>
                </c:pt>
                <c:pt idx="1583">
                  <c:v>763.41728292793766</c:v>
                </c:pt>
                <c:pt idx="1584">
                  <c:v>763.4049161355066</c:v>
                </c:pt>
                <c:pt idx="1585">
                  <c:v>763.39684005547281</c:v>
                </c:pt>
                <c:pt idx="1586">
                  <c:v>763.39286812193666</c:v>
                </c:pt>
                <c:pt idx="1587">
                  <c:v>763.39099982929918</c:v>
                </c:pt>
                <c:pt idx="1588">
                  <c:v>763.38487469082395</c:v>
                </c:pt>
                <c:pt idx="1589">
                  <c:v>763.37753144286216</c:v>
                </c:pt>
                <c:pt idx="1590">
                  <c:v>763.36890067138495</c:v>
                </c:pt>
                <c:pt idx="1591">
                  <c:v>763.36067978573635</c:v>
                </c:pt>
                <c:pt idx="1592">
                  <c:v>763.35376119551336</c:v>
                </c:pt>
                <c:pt idx="1593">
                  <c:v>763.3382163741918</c:v>
                </c:pt>
                <c:pt idx="1594">
                  <c:v>763.31943063512801</c:v>
                </c:pt>
                <c:pt idx="1595">
                  <c:v>763.29363020038284</c:v>
                </c:pt>
                <c:pt idx="1596">
                  <c:v>763.27033911781359</c:v>
                </c:pt>
                <c:pt idx="1597">
                  <c:v>763.2461075719383</c:v>
                </c:pt>
                <c:pt idx="1598">
                  <c:v>763.22026917357221</c:v>
                </c:pt>
                <c:pt idx="1599">
                  <c:v>763.19703560041683</c:v>
                </c:pt>
                <c:pt idx="1600">
                  <c:v>763.17383278439593</c:v>
                </c:pt>
                <c:pt idx="1601">
                  <c:v>763.15002601347555</c:v>
                </c:pt>
                <c:pt idx="1602">
                  <c:v>763.1230858172853</c:v>
                </c:pt>
                <c:pt idx="1603">
                  <c:v>763.09561154830635</c:v>
                </c:pt>
                <c:pt idx="1604">
                  <c:v>763.0659850654755</c:v>
                </c:pt>
                <c:pt idx="1605">
                  <c:v>763.03744218354439</c:v>
                </c:pt>
                <c:pt idx="1606">
                  <c:v>763.00794007206105</c:v>
                </c:pt>
                <c:pt idx="1607">
                  <c:v>762.97787728317633</c:v>
                </c:pt>
                <c:pt idx="1608">
                  <c:v>762.94584035309572</c:v>
                </c:pt>
                <c:pt idx="1609">
                  <c:v>762.91727626526347</c:v>
                </c:pt>
                <c:pt idx="1610">
                  <c:v>762.89419729621488</c:v>
                </c:pt>
                <c:pt idx="1611">
                  <c:v>762.87526714926616</c:v>
                </c:pt>
                <c:pt idx="1612">
                  <c:v>762.86154322481411</c:v>
                </c:pt>
                <c:pt idx="1613">
                  <c:v>762.8528693791385</c:v>
                </c:pt>
                <c:pt idx="1614">
                  <c:v>762.85024290134754</c:v>
                </c:pt>
                <c:pt idx="1615">
                  <c:v>762.8529956444919</c:v>
                </c:pt>
                <c:pt idx="1616">
                  <c:v>762.85435754000321</c:v>
                </c:pt>
                <c:pt idx="1617">
                  <c:v>762.86004461983384</c:v>
                </c:pt>
                <c:pt idx="1618">
                  <c:v>762.86697475904475</c:v>
                </c:pt>
                <c:pt idx="1619">
                  <c:v>762.87249237337153</c:v>
                </c:pt>
                <c:pt idx="1620">
                  <c:v>762.87102286970048</c:v>
                </c:pt>
                <c:pt idx="1621">
                  <c:v>762.8636459392593</c:v>
                </c:pt>
                <c:pt idx="1622">
                  <c:v>762.85389257956967</c:v>
                </c:pt>
                <c:pt idx="1623">
                  <c:v>762.84205222552384</c:v>
                </c:pt>
                <c:pt idx="1624">
                  <c:v>762.82636725260818</c:v>
                </c:pt>
                <c:pt idx="1625">
                  <c:v>762.80220939633136</c:v>
                </c:pt>
                <c:pt idx="1626">
                  <c:v>762.77083134113229</c:v>
                </c:pt>
                <c:pt idx="1627">
                  <c:v>762.73748655106783</c:v>
                </c:pt>
                <c:pt idx="1628">
                  <c:v>762.69674622341563</c:v>
                </c:pt>
                <c:pt idx="1629">
                  <c:v>762.65006471904246</c:v>
                </c:pt>
                <c:pt idx="1630">
                  <c:v>762.60337489185258</c:v>
                </c:pt>
                <c:pt idx="1631">
                  <c:v>762.55754878818732</c:v>
                </c:pt>
                <c:pt idx="1632">
                  <c:v>762.50940549644838</c:v>
                </c:pt>
                <c:pt idx="1633">
                  <c:v>762.46022508085116</c:v>
                </c:pt>
                <c:pt idx="1634">
                  <c:v>762.4067204920691</c:v>
                </c:pt>
                <c:pt idx="1635">
                  <c:v>762.35335417014551</c:v>
                </c:pt>
                <c:pt idx="1636">
                  <c:v>762.29915584586627</c:v>
                </c:pt>
                <c:pt idx="1637">
                  <c:v>762.24585324129157</c:v>
                </c:pt>
                <c:pt idx="1638">
                  <c:v>762.19823599701294</c:v>
                </c:pt>
                <c:pt idx="1639">
                  <c:v>762.15800679503184</c:v>
                </c:pt>
                <c:pt idx="1640">
                  <c:v>762.12200157994948</c:v>
                </c:pt>
                <c:pt idx="1641">
                  <c:v>762.08765612168827</c:v>
                </c:pt>
                <c:pt idx="1642">
                  <c:v>762.05376336169309</c:v>
                </c:pt>
                <c:pt idx="1643">
                  <c:v>762.0229796783824</c:v>
                </c:pt>
                <c:pt idx="1644">
                  <c:v>761.99598783220824</c:v>
                </c:pt>
                <c:pt idx="1645">
                  <c:v>761.97727676725333</c:v>
                </c:pt>
                <c:pt idx="1646">
                  <c:v>761.96866453078007</c:v>
                </c:pt>
                <c:pt idx="1647">
                  <c:v>761.96914406793803</c:v>
                </c:pt>
                <c:pt idx="1648">
                  <c:v>761.97625231509085</c:v>
                </c:pt>
                <c:pt idx="1649">
                  <c:v>761.982411924031</c:v>
                </c:pt>
                <c:pt idx="1650">
                  <c:v>761.98144076791277</c:v>
                </c:pt>
                <c:pt idx="1651">
                  <c:v>761.97619191952833</c:v>
                </c:pt>
                <c:pt idx="1652">
                  <c:v>761.96838128071204</c:v>
                </c:pt>
                <c:pt idx="1653">
                  <c:v>761.95948448902163</c:v>
                </c:pt>
                <c:pt idx="1654">
                  <c:v>761.95020508704772</c:v>
                </c:pt>
                <c:pt idx="1655">
                  <c:v>761.9364719805925</c:v>
                </c:pt>
                <c:pt idx="1656">
                  <c:v>761.91823886018892</c:v>
                </c:pt>
                <c:pt idx="1657">
                  <c:v>761.89688954984592</c:v>
                </c:pt>
                <c:pt idx="1658">
                  <c:v>761.86896847883008</c:v>
                </c:pt>
                <c:pt idx="1659">
                  <c:v>761.84057989966232</c:v>
                </c:pt>
                <c:pt idx="1660">
                  <c:v>761.81219688011652</c:v>
                </c:pt>
                <c:pt idx="1661">
                  <c:v>761.79114430194284</c:v>
                </c:pt>
                <c:pt idx="1662">
                  <c:v>761.78966840257738</c:v>
                </c:pt>
                <c:pt idx="1663">
                  <c:v>761.79440034602953</c:v>
                </c:pt>
                <c:pt idx="1664">
                  <c:v>761.8025490039131</c:v>
                </c:pt>
                <c:pt idx="1665">
                  <c:v>761.81758613133854</c:v>
                </c:pt>
                <c:pt idx="1666">
                  <c:v>761.83631597299438</c:v>
                </c:pt>
                <c:pt idx="1667">
                  <c:v>761.85543358326402</c:v>
                </c:pt>
                <c:pt idx="1668">
                  <c:v>761.87071413759588</c:v>
                </c:pt>
                <c:pt idx="1669">
                  <c:v>761.8863343618483</c:v>
                </c:pt>
                <c:pt idx="1670">
                  <c:v>761.90182953389115</c:v>
                </c:pt>
                <c:pt idx="1671">
                  <c:v>761.91709940625162</c:v>
                </c:pt>
                <c:pt idx="1672">
                  <c:v>761.92518800146308</c:v>
                </c:pt>
                <c:pt idx="1673">
                  <c:v>761.91587051104591</c:v>
                </c:pt>
                <c:pt idx="1674">
                  <c:v>761.90346703250941</c:v>
                </c:pt>
                <c:pt idx="1675">
                  <c:v>761.89370363363594</c:v>
                </c:pt>
                <c:pt idx="1676">
                  <c:v>761.88016318910672</c:v>
                </c:pt>
                <c:pt idx="1677">
                  <c:v>761.86506008792378</c:v>
                </c:pt>
                <c:pt idx="1678">
                  <c:v>761.84749141890052</c:v>
                </c:pt>
                <c:pt idx="1679">
                  <c:v>761.83033624040399</c:v>
                </c:pt>
                <c:pt idx="1680">
                  <c:v>761.81287947661156</c:v>
                </c:pt>
                <c:pt idx="1681">
                  <c:v>761.79317392349401</c:v>
                </c:pt>
                <c:pt idx="1682">
                  <c:v>761.77306822752905</c:v>
                </c:pt>
                <c:pt idx="1683">
                  <c:v>761.75481253606154</c:v>
                </c:pt>
                <c:pt idx="1684">
                  <c:v>761.7330783027993</c:v>
                </c:pt>
                <c:pt idx="1685">
                  <c:v>761.70819630154119</c:v>
                </c:pt>
                <c:pt idx="1686">
                  <c:v>761.67772538017152</c:v>
                </c:pt>
                <c:pt idx="1687">
                  <c:v>761.64162191911748</c:v>
                </c:pt>
                <c:pt idx="1688">
                  <c:v>761.60489719079408</c:v>
                </c:pt>
                <c:pt idx="1689">
                  <c:v>761.57061467418066</c:v>
                </c:pt>
                <c:pt idx="1690">
                  <c:v>761.53522991735156</c:v>
                </c:pt>
                <c:pt idx="1691">
                  <c:v>761.49915553980497</c:v>
                </c:pt>
                <c:pt idx="1692">
                  <c:v>761.46116084935193</c:v>
                </c:pt>
                <c:pt idx="1693">
                  <c:v>761.42432976177258</c:v>
                </c:pt>
                <c:pt idx="1694">
                  <c:v>761.38824959945862</c:v>
                </c:pt>
                <c:pt idx="1695">
                  <c:v>761.35617867388419</c:v>
                </c:pt>
                <c:pt idx="1696">
                  <c:v>761.32836273221039</c:v>
                </c:pt>
                <c:pt idx="1697">
                  <c:v>761.30393698976297</c:v>
                </c:pt>
                <c:pt idx="1698">
                  <c:v>761.28508719269655</c:v>
                </c:pt>
                <c:pt idx="1699">
                  <c:v>761.26827866638826</c:v>
                </c:pt>
                <c:pt idx="1700">
                  <c:v>761.25274361341064</c:v>
                </c:pt>
                <c:pt idx="1701">
                  <c:v>761.23893351737433</c:v>
                </c:pt>
                <c:pt idx="1702">
                  <c:v>761.22806517329991</c:v>
                </c:pt>
                <c:pt idx="1703">
                  <c:v>761.21871417276168</c:v>
                </c:pt>
                <c:pt idx="1704">
                  <c:v>761.21086772563285</c:v>
                </c:pt>
                <c:pt idx="1705">
                  <c:v>761.204867285418</c:v>
                </c:pt>
                <c:pt idx="1706">
                  <c:v>761.19955326761453</c:v>
                </c:pt>
                <c:pt idx="1707">
                  <c:v>761.19093227336737</c:v>
                </c:pt>
                <c:pt idx="1708">
                  <c:v>761.17676437059811</c:v>
                </c:pt>
                <c:pt idx="1709">
                  <c:v>761.1609048484836</c:v>
                </c:pt>
                <c:pt idx="1710">
                  <c:v>761.14446072428279</c:v>
                </c:pt>
                <c:pt idx="1711">
                  <c:v>761.12732541401454</c:v>
                </c:pt>
                <c:pt idx="1712">
                  <c:v>761.1096692429976</c:v>
                </c:pt>
                <c:pt idx="1713">
                  <c:v>761.08918465949546</c:v>
                </c:pt>
                <c:pt idx="1714">
                  <c:v>761.06639734859777</c:v>
                </c:pt>
                <c:pt idx="1715">
                  <c:v>761.03850856971007</c:v>
                </c:pt>
                <c:pt idx="1716">
                  <c:v>761.00686425520871</c:v>
                </c:pt>
                <c:pt idx="1717">
                  <c:v>760.97120979577085</c:v>
                </c:pt>
                <c:pt idx="1718">
                  <c:v>760.93670345824137</c:v>
                </c:pt>
                <c:pt idx="1719">
                  <c:v>760.90575989872514</c:v>
                </c:pt>
                <c:pt idx="1720">
                  <c:v>760.87386412109674</c:v>
                </c:pt>
                <c:pt idx="1721">
                  <c:v>760.84304395309618</c:v>
                </c:pt>
                <c:pt idx="1722">
                  <c:v>760.81493059837715</c:v>
                </c:pt>
                <c:pt idx="1723">
                  <c:v>760.78584131864704</c:v>
                </c:pt>
                <c:pt idx="1724">
                  <c:v>760.75975438139471</c:v>
                </c:pt>
                <c:pt idx="1725">
                  <c:v>760.73654521204958</c:v>
                </c:pt>
                <c:pt idx="1726">
                  <c:v>760.71681970935526</c:v>
                </c:pt>
                <c:pt idx="1727">
                  <c:v>760.70120757148868</c:v>
                </c:pt>
                <c:pt idx="1728">
                  <c:v>760.69260347978491</c:v>
                </c:pt>
                <c:pt idx="1729">
                  <c:v>760.68852790831181</c:v>
                </c:pt>
                <c:pt idx="1730">
                  <c:v>760.68588735525043</c:v>
                </c:pt>
                <c:pt idx="1731">
                  <c:v>760.68394087521835</c:v>
                </c:pt>
                <c:pt idx="1732">
                  <c:v>760.67824126277378</c:v>
                </c:pt>
                <c:pt idx="1733">
                  <c:v>760.66904218553088</c:v>
                </c:pt>
                <c:pt idx="1734">
                  <c:v>760.66212572927623</c:v>
                </c:pt>
                <c:pt idx="1735">
                  <c:v>760.65896481964478</c:v>
                </c:pt>
                <c:pt idx="1736">
                  <c:v>760.6579534383086</c:v>
                </c:pt>
                <c:pt idx="1737">
                  <c:v>760.65752832686121</c:v>
                </c:pt>
                <c:pt idx="1738">
                  <c:v>760.65480179836231</c:v>
                </c:pt>
                <c:pt idx="1739">
                  <c:v>760.65371170612639</c:v>
                </c:pt>
                <c:pt idx="1740">
                  <c:v>760.64926592620827</c:v>
                </c:pt>
                <c:pt idx="1741">
                  <c:v>760.64725637623917</c:v>
                </c:pt>
                <c:pt idx="1742">
                  <c:v>760.64546536865953</c:v>
                </c:pt>
                <c:pt idx="1743">
                  <c:v>760.64649082705557</c:v>
                </c:pt>
                <c:pt idx="1744">
                  <c:v>760.64643372561579</c:v>
                </c:pt>
                <c:pt idx="1745">
                  <c:v>760.64057081490819</c:v>
                </c:pt>
                <c:pt idx="1746">
                  <c:v>760.62794032647901</c:v>
                </c:pt>
                <c:pt idx="1747">
                  <c:v>760.61627710928212</c:v>
                </c:pt>
                <c:pt idx="1748">
                  <c:v>760.60720505344932</c:v>
                </c:pt>
                <c:pt idx="1749">
                  <c:v>760.60180778288816</c:v>
                </c:pt>
                <c:pt idx="1750">
                  <c:v>760.59331402149871</c:v>
                </c:pt>
                <c:pt idx="1751">
                  <c:v>760.59627120032758</c:v>
                </c:pt>
                <c:pt idx="1752">
                  <c:v>760.61109035988807</c:v>
                </c:pt>
                <c:pt idx="1753">
                  <c:v>760.62801561080607</c:v>
                </c:pt>
                <c:pt idx="1754">
                  <c:v>760.64689899679422</c:v>
                </c:pt>
                <c:pt idx="1755">
                  <c:v>760.67444135728908</c:v>
                </c:pt>
                <c:pt idx="1756">
                  <c:v>760.71448298368352</c:v>
                </c:pt>
                <c:pt idx="1757">
                  <c:v>760.75549914242083</c:v>
                </c:pt>
                <c:pt idx="1758">
                  <c:v>760.79316469491687</c:v>
                </c:pt>
                <c:pt idx="1759">
                  <c:v>760.84327300206905</c:v>
                </c:pt>
                <c:pt idx="1760">
                  <c:v>760.9028743597496</c:v>
                </c:pt>
                <c:pt idx="1761">
                  <c:v>760.96829695004419</c:v>
                </c:pt>
                <c:pt idx="1762">
                  <c:v>761.02663321448676</c:v>
                </c:pt>
                <c:pt idx="1763">
                  <c:v>761.06984649726758</c:v>
                </c:pt>
                <c:pt idx="1764">
                  <c:v>761.11018298062675</c:v>
                </c:pt>
                <c:pt idx="1765">
                  <c:v>761.14935575513368</c:v>
                </c:pt>
                <c:pt idx="1766">
                  <c:v>761.18057378661058</c:v>
                </c:pt>
                <c:pt idx="1767">
                  <c:v>761.20132081110671</c:v>
                </c:pt>
                <c:pt idx="1768">
                  <c:v>761.22085285542494</c:v>
                </c:pt>
                <c:pt idx="1769">
                  <c:v>761.23868310042064</c:v>
                </c:pt>
                <c:pt idx="1770">
                  <c:v>761.24012107734461</c:v>
                </c:pt>
                <c:pt idx="1771">
                  <c:v>761.22992584493284</c:v>
                </c:pt>
                <c:pt idx="1772">
                  <c:v>761.21420218145829</c:v>
                </c:pt>
                <c:pt idx="1773">
                  <c:v>761.1944660638278</c:v>
                </c:pt>
                <c:pt idx="1774">
                  <c:v>761.17525262696608</c:v>
                </c:pt>
                <c:pt idx="1775">
                  <c:v>761.15790160622782</c:v>
                </c:pt>
                <c:pt idx="1776">
                  <c:v>761.13800841502598</c:v>
                </c:pt>
                <c:pt idx="1777">
                  <c:v>761.11691611980507</c:v>
                </c:pt>
                <c:pt idx="1778">
                  <c:v>761.09311095539704</c:v>
                </c:pt>
                <c:pt idx="1779">
                  <c:v>761.06657879920567</c:v>
                </c:pt>
                <c:pt idx="1780">
                  <c:v>761.03927408307584</c:v>
                </c:pt>
                <c:pt idx="1781">
                  <c:v>761.01293783451695</c:v>
                </c:pt>
                <c:pt idx="1782">
                  <c:v>760.98691527525727</c:v>
                </c:pt>
                <c:pt idx="1783">
                  <c:v>760.96209799118594</c:v>
                </c:pt>
                <c:pt idx="1784">
                  <c:v>760.93914821597343</c:v>
                </c:pt>
                <c:pt idx="1785">
                  <c:v>760.91472996508787</c:v>
                </c:pt>
                <c:pt idx="1786">
                  <c:v>760.88583146939527</c:v>
                </c:pt>
                <c:pt idx="1787">
                  <c:v>760.85479812025415</c:v>
                </c:pt>
                <c:pt idx="1788">
                  <c:v>760.82564944019509</c:v>
                </c:pt>
                <c:pt idx="1789">
                  <c:v>760.80059546749828</c:v>
                </c:pt>
                <c:pt idx="1790">
                  <c:v>760.78130989674617</c:v>
                </c:pt>
                <c:pt idx="1791">
                  <c:v>760.76532921934052</c:v>
                </c:pt>
                <c:pt idx="1792">
                  <c:v>760.7514207809204</c:v>
                </c:pt>
                <c:pt idx="1793">
                  <c:v>760.74009642460942</c:v>
                </c:pt>
                <c:pt idx="1794">
                  <c:v>760.72269549994269</c:v>
                </c:pt>
                <c:pt idx="1795">
                  <c:v>760.70181110603778</c:v>
                </c:pt>
                <c:pt idx="1796">
                  <c:v>760.68127612451474</c:v>
                </c:pt>
                <c:pt idx="1797">
                  <c:v>760.66334580266346</c:v>
                </c:pt>
                <c:pt idx="1798">
                  <c:v>760.64898783621857</c:v>
                </c:pt>
                <c:pt idx="1799">
                  <c:v>760.63312530377084</c:v>
                </c:pt>
                <c:pt idx="1800">
                  <c:v>760.61236953527327</c:v>
                </c:pt>
                <c:pt idx="1801">
                  <c:v>760.58394216562726</c:v>
                </c:pt>
                <c:pt idx="1802">
                  <c:v>760.55068044532959</c:v>
                </c:pt>
                <c:pt idx="1803">
                  <c:v>760.5139766345809</c:v>
                </c:pt>
                <c:pt idx="1804">
                  <c:v>760.47492903922466</c:v>
                </c:pt>
                <c:pt idx="1805">
                  <c:v>760.4394047740235</c:v>
                </c:pt>
                <c:pt idx="1806">
                  <c:v>760.40866705518818</c:v>
                </c:pt>
                <c:pt idx="1807">
                  <c:v>760.38345404844176</c:v>
                </c:pt>
                <c:pt idx="1808">
                  <c:v>760.36118992355546</c:v>
                </c:pt>
                <c:pt idx="1809">
                  <c:v>760.33987081414534</c:v>
                </c:pt>
                <c:pt idx="1810">
                  <c:v>760.31904705873956</c:v>
                </c:pt>
                <c:pt idx="1811">
                  <c:v>760.30270773477173</c:v>
                </c:pt>
                <c:pt idx="1812">
                  <c:v>760.29367472912998</c:v>
                </c:pt>
                <c:pt idx="1813">
                  <c:v>760.28742461988702</c:v>
                </c:pt>
                <c:pt idx="1814">
                  <c:v>760.27921293590782</c:v>
                </c:pt>
                <c:pt idx="1815">
                  <c:v>760.26656602984394</c:v>
                </c:pt>
                <c:pt idx="1816">
                  <c:v>760.25518077126787</c:v>
                </c:pt>
                <c:pt idx="1817">
                  <c:v>760.24228556355547</c:v>
                </c:pt>
                <c:pt idx="1818">
                  <c:v>760.22404420833288</c:v>
                </c:pt>
                <c:pt idx="1819">
                  <c:v>760.2070572899222</c:v>
                </c:pt>
                <c:pt idx="1820">
                  <c:v>760.18887604416011</c:v>
                </c:pt>
                <c:pt idx="1821">
                  <c:v>760.17274614729001</c:v>
                </c:pt>
                <c:pt idx="1822">
                  <c:v>760.15491468263087</c:v>
                </c:pt>
                <c:pt idx="1823">
                  <c:v>760.13440016571838</c:v>
                </c:pt>
                <c:pt idx="1824">
                  <c:v>760.11640488835951</c:v>
                </c:pt>
                <c:pt idx="1825">
                  <c:v>760.10212260536321</c:v>
                </c:pt>
                <c:pt idx="1826">
                  <c:v>760.09609024644476</c:v>
                </c:pt>
                <c:pt idx="1827">
                  <c:v>760.092127085774</c:v>
                </c:pt>
                <c:pt idx="1828">
                  <c:v>760.09416214915916</c:v>
                </c:pt>
                <c:pt idx="1829">
                  <c:v>760.10183153821708</c:v>
                </c:pt>
                <c:pt idx="1830">
                  <c:v>760.10713815306906</c:v>
                </c:pt>
                <c:pt idx="1831">
                  <c:v>760.11289709037112</c:v>
                </c:pt>
                <c:pt idx="1832">
                  <c:v>760.11894556173002</c:v>
                </c:pt>
                <c:pt idx="1833">
                  <c:v>760.12874835718219</c:v>
                </c:pt>
                <c:pt idx="1834">
                  <c:v>760.14044591034144</c:v>
                </c:pt>
                <c:pt idx="1835">
                  <c:v>760.15069275433586</c:v>
                </c:pt>
                <c:pt idx="1836">
                  <c:v>760.16228081887868</c:v>
                </c:pt>
                <c:pt idx="1837">
                  <c:v>760.17148997353581</c:v>
                </c:pt>
                <c:pt idx="1838">
                  <c:v>760.18001963298082</c:v>
                </c:pt>
                <c:pt idx="1839">
                  <c:v>760.18058934403052</c:v>
                </c:pt>
                <c:pt idx="1840">
                  <c:v>760.17908480347717</c:v>
                </c:pt>
                <c:pt idx="1841">
                  <c:v>760.18433916448009</c:v>
                </c:pt>
                <c:pt idx="1842">
                  <c:v>760.19078589727621</c:v>
                </c:pt>
                <c:pt idx="1843">
                  <c:v>760.19298755373995</c:v>
                </c:pt>
                <c:pt idx="1844">
                  <c:v>760.19188861487385</c:v>
                </c:pt>
                <c:pt idx="1845">
                  <c:v>760.18649871996104</c:v>
                </c:pt>
                <c:pt idx="1846">
                  <c:v>760.17766126895378</c:v>
                </c:pt>
                <c:pt idx="1847">
                  <c:v>760.16737990716729</c:v>
                </c:pt>
                <c:pt idx="1848">
                  <c:v>760.15214435866812</c:v>
                </c:pt>
                <c:pt idx="1849">
                  <c:v>760.12996212351925</c:v>
                </c:pt>
                <c:pt idx="1850">
                  <c:v>760.10442494339065</c:v>
                </c:pt>
                <c:pt idx="1851">
                  <c:v>760.07342354144305</c:v>
                </c:pt>
                <c:pt idx="1852">
                  <c:v>760.03548999119084</c:v>
                </c:pt>
                <c:pt idx="1853">
                  <c:v>759.9949743531796</c:v>
                </c:pt>
                <c:pt idx="1854">
                  <c:v>759.96383365315444</c:v>
                </c:pt>
                <c:pt idx="1855">
                  <c:v>759.938137302364</c:v>
                </c:pt>
                <c:pt idx="1856">
                  <c:v>759.9174257723655</c:v>
                </c:pt>
                <c:pt idx="1857">
                  <c:v>759.90361631843518</c:v>
                </c:pt>
                <c:pt idx="1858">
                  <c:v>759.89314495405245</c:v>
                </c:pt>
                <c:pt idx="1859">
                  <c:v>759.89735780793319</c:v>
                </c:pt>
                <c:pt idx="1860">
                  <c:v>759.90950556097857</c:v>
                </c:pt>
                <c:pt idx="1861">
                  <c:v>759.93092521201834</c:v>
                </c:pt>
                <c:pt idx="1862">
                  <c:v>759.95713514556587</c:v>
                </c:pt>
                <c:pt idx="1863">
                  <c:v>759.98486435631082</c:v>
                </c:pt>
                <c:pt idx="1864">
                  <c:v>760.01769283681506</c:v>
                </c:pt>
                <c:pt idx="1865">
                  <c:v>760.04994304871354</c:v>
                </c:pt>
                <c:pt idx="1866">
                  <c:v>760.09933100359888</c:v>
                </c:pt>
                <c:pt idx="1867">
                  <c:v>760.15383621211538</c:v>
                </c:pt>
                <c:pt idx="1868">
                  <c:v>760.21123979023866</c:v>
                </c:pt>
                <c:pt idx="1869">
                  <c:v>760.28184573936699</c:v>
                </c:pt>
                <c:pt idx="1870">
                  <c:v>760.34717373383455</c:v>
                </c:pt>
                <c:pt idx="1871">
                  <c:v>760.41867119568747</c:v>
                </c:pt>
                <c:pt idx="1872">
                  <c:v>760.49770380725124</c:v>
                </c:pt>
                <c:pt idx="1873">
                  <c:v>760.59142890246596</c:v>
                </c:pt>
                <c:pt idx="1874">
                  <c:v>760.68726442236027</c:v>
                </c:pt>
                <c:pt idx="1875">
                  <c:v>760.78435352086456</c:v>
                </c:pt>
                <c:pt idx="1876">
                  <c:v>760.87881971229842</c:v>
                </c:pt>
                <c:pt idx="1877">
                  <c:v>760.95284463842279</c:v>
                </c:pt>
                <c:pt idx="1878">
                  <c:v>761.02126295673588</c:v>
                </c:pt>
                <c:pt idx="1879">
                  <c:v>761.08423770630918</c:v>
                </c:pt>
                <c:pt idx="1880">
                  <c:v>761.13122596404253</c:v>
                </c:pt>
                <c:pt idx="1881">
                  <c:v>761.16980098293789</c:v>
                </c:pt>
                <c:pt idx="1882">
                  <c:v>761.20201797591767</c:v>
                </c:pt>
                <c:pt idx="1883">
                  <c:v>761.22531131300525</c:v>
                </c:pt>
                <c:pt idx="1884">
                  <c:v>761.2313913178175</c:v>
                </c:pt>
                <c:pt idx="1885">
                  <c:v>761.23175388088703</c:v>
                </c:pt>
                <c:pt idx="1886">
                  <c:v>761.22897829270323</c:v>
                </c:pt>
                <c:pt idx="1887">
                  <c:v>761.22207505651272</c:v>
                </c:pt>
                <c:pt idx="1888">
                  <c:v>761.21235226871102</c:v>
                </c:pt>
                <c:pt idx="1889">
                  <c:v>761.20141131955029</c:v>
                </c:pt>
                <c:pt idx="1890">
                  <c:v>761.18807369798424</c:v>
                </c:pt>
                <c:pt idx="1891">
                  <c:v>761.17282035913809</c:v>
                </c:pt>
                <c:pt idx="1892">
                  <c:v>761.16126111592666</c:v>
                </c:pt>
                <c:pt idx="1893">
                  <c:v>761.15068744457596</c:v>
                </c:pt>
                <c:pt idx="1894">
                  <c:v>761.13695250304306</c:v>
                </c:pt>
                <c:pt idx="1895">
                  <c:v>761.13326964564192</c:v>
                </c:pt>
                <c:pt idx="1896">
                  <c:v>761.13358229942048</c:v>
                </c:pt>
                <c:pt idx="1897">
                  <c:v>761.13344339813182</c:v>
                </c:pt>
                <c:pt idx="1898">
                  <c:v>761.13305034971495</c:v>
                </c:pt>
                <c:pt idx="1899">
                  <c:v>761.13306015552519</c:v>
                </c:pt>
                <c:pt idx="1900">
                  <c:v>761.13057743148465</c:v>
                </c:pt>
                <c:pt idx="1901">
                  <c:v>761.12497480781644</c:v>
                </c:pt>
                <c:pt idx="1902">
                  <c:v>761.11505770172039</c:v>
                </c:pt>
                <c:pt idx="1903">
                  <c:v>761.09948132485124</c:v>
                </c:pt>
                <c:pt idx="1904">
                  <c:v>761.07597107749677</c:v>
                </c:pt>
                <c:pt idx="1905">
                  <c:v>761.04673089142022</c:v>
                </c:pt>
                <c:pt idx="1906">
                  <c:v>761.0048507065876</c:v>
                </c:pt>
                <c:pt idx="1907">
                  <c:v>760.95738874482595</c:v>
                </c:pt>
                <c:pt idx="1908">
                  <c:v>760.90522914194491</c:v>
                </c:pt>
                <c:pt idx="1909">
                  <c:v>760.85478337953089</c:v>
                </c:pt>
                <c:pt idx="1910">
                  <c:v>760.80779112518439</c:v>
                </c:pt>
                <c:pt idx="1911">
                  <c:v>760.7660384194362</c:v>
                </c:pt>
                <c:pt idx="1912">
                  <c:v>760.72988326524001</c:v>
                </c:pt>
                <c:pt idx="1913">
                  <c:v>760.69957321955292</c:v>
                </c:pt>
                <c:pt idx="1914">
                  <c:v>760.67535775357783</c:v>
                </c:pt>
                <c:pt idx="1915">
                  <c:v>760.65817872576736</c:v>
                </c:pt>
                <c:pt idx="1916">
                  <c:v>760.64486675975229</c:v>
                </c:pt>
                <c:pt idx="1917">
                  <c:v>760.63970610919307</c:v>
                </c:pt>
                <c:pt idx="1918">
                  <c:v>760.643688610715</c:v>
                </c:pt>
                <c:pt idx="1919">
                  <c:v>760.65327000203683</c:v>
                </c:pt>
                <c:pt idx="1920">
                  <c:v>760.6691374201838</c:v>
                </c:pt>
                <c:pt idx="1921">
                  <c:v>760.68757909883095</c:v>
                </c:pt>
                <c:pt idx="1922">
                  <c:v>760.70282194488937</c:v>
                </c:pt>
                <c:pt idx="1923">
                  <c:v>760.71485389960901</c:v>
                </c:pt>
                <c:pt idx="1924">
                  <c:v>760.73214138187871</c:v>
                </c:pt>
                <c:pt idx="1925">
                  <c:v>760.75495060566561</c:v>
                </c:pt>
                <c:pt idx="1926">
                  <c:v>760.77819079526557</c:v>
                </c:pt>
                <c:pt idx="1927">
                  <c:v>760.80314779594414</c:v>
                </c:pt>
                <c:pt idx="1928">
                  <c:v>760.82715034880744</c:v>
                </c:pt>
                <c:pt idx="1929">
                  <c:v>760.84735016035052</c:v>
                </c:pt>
                <c:pt idx="1930">
                  <c:v>760.86702786438286</c:v>
                </c:pt>
                <c:pt idx="1931">
                  <c:v>760.88648269231828</c:v>
                </c:pt>
                <c:pt idx="1932">
                  <c:v>760.90640334756972</c:v>
                </c:pt>
                <c:pt idx="1933">
                  <c:v>760.93057624486755</c:v>
                </c:pt>
                <c:pt idx="1934">
                  <c:v>760.96108830437993</c:v>
                </c:pt>
                <c:pt idx="1935">
                  <c:v>760.98570225645233</c:v>
                </c:pt>
                <c:pt idx="1936">
                  <c:v>761.00164495538365</c:v>
                </c:pt>
                <c:pt idx="1937">
                  <c:v>761.01394928505249</c:v>
                </c:pt>
                <c:pt idx="1938">
                  <c:v>761.02808431730693</c:v>
                </c:pt>
                <c:pt idx="1939">
                  <c:v>761.03530228038289</c:v>
                </c:pt>
                <c:pt idx="1940">
                  <c:v>761.03746235116353</c:v>
                </c:pt>
                <c:pt idx="1941">
                  <c:v>761.03723048690199</c:v>
                </c:pt>
                <c:pt idx="1942">
                  <c:v>761.02925176088718</c:v>
                </c:pt>
                <c:pt idx="1943">
                  <c:v>761.01372745780429</c:v>
                </c:pt>
                <c:pt idx="1944">
                  <c:v>760.99149966650657</c:v>
                </c:pt>
                <c:pt idx="1945">
                  <c:v>760.96207633371557</c:v>
                </c:pt>
                <c:pt idx="1946">
                  <c:v>760.93209114844728</c:v>
                </c:pt>
                <c:pt idx="1947">
                  <c:v>760.9007296495671</c:v>
                </c:pt>
                <c:pt idx="1948">
                  <c:v>760.86851442618615</c:v>
                </c:pt>
                <c:pt idx="1949">
                  <c:v>760.83663882784163</c:v>
                </c:pt>
                <c:pt idx="1950">
                  <c:v>760.81232540369922</c:v>
                </c:pt>
                <c:pt idx="1951">
                  <c:v>760.79251786230736</c:v>
                </c:pt>
                <c:pt idx="1952">
                  <c:v>760.77468279640334</c:v>
                </c:pt>
                <c:pt idx="1953">
                  <c:v>760.76299312656454</c:v>
                </c:pt>
                <c:pt idx="1954">
                  <c:v>760.75341049343626</c:v>
                </c:pt>
                <c:pt idx="1955">
                  <c:v>760.74613581440531</c:v>
                </c:pt>
                <c:pt idx="1956">
                  <c:v>760.73848697130336</c:v>
                </c:pt>
                <c:pt idx="1957">
                  <c:v>760.72669046296676</c:v>
                </c:pt>
                <c:pt idx="1958">
                  <c:v>760.71157565140356</c:v>
                </c:pt>
                <c:pt idx="1959">
                  <c:v>760.69352205308564</c:v>
                </c:pt>
                <c:pt idx="1960">
                  <c:v>760.67136325098193</c:v>
                </c:pt>
                <c:pt idx="1961">
                  <c:v>760.64364147690242</c:v>
                </c:pt>
                <c:pt idx="1962">
                  <c:v>760.61434114905376</c:v>
                </c:pt>
                <c:pt idx="1963">
                  <c:v>760.58231037551388</c:v>
                </c:pt>
                <c:pt idx="1964">
                  <c:v>760.54234433486897</c:v>
                </c:pt>
                <c:pt idx="1965">
                  <c:v>760.50093267806449</c:v>
                </c:pt>
                <c:pt idx="1966">
                  <c:v>760.45702433874897</c:v>
                </c:pt>
                <c:pt idx="1967">
                  <c:v>760.41792087593615</c:v>
                </c:pt>
                <c:pt idx="1968">
                  <c:v>760.38729694547828</c:v>
                </c:pt>
                <c:pt idx="1969">
                  <c:v>760.35924796336451</c:v>
                </c:pt>
                <c:pt idx="1970">
                  <c:v>760.33591030225136</c:v>
                </c:pt>
                <c:pt idx="1971">
                  <c:v>760.31407112192767</c:v>
                </c:pt>
                <c:pt idx="1972">
                  <c:v>760.2922383311568</c:v>
                </c:pt>
                <c:pt idx="1973">
                  <c:v>760.27099338881521</c:v>
                </c:pt>
                <c:pt idx="1974">
                  <c:v>760.24948568708237</c:v>
                </c:pt>
                <c:pt idx="1975">
                  <c:v>760.2310759211457</c:v>
                </c:pt>
                <c:pt idx="1976">
                  <c:v>760.21090324359454</c:v>
                </c:pt>
                <c:pt idx="1977">
                  <c:v>760.18979611649399</c:v>
                </c:pt>
                <c:pt idx="1978">
                  <c:v>760.16429002310008</c:v>
                </c:pt>
                <c:pt idx="1979">
                  <c:v>760.13402953976185</c:v>
                </c:pt>
                <c:pt idx="1980">
                  <c:v>760.10428775932769</c:v>
                </c:pt>
                <c:pt idx="1981">
                  <c:v>760.06998193602453</c:v>
                </c:pt>
                <c:pt idx="1982">
                  <c:v>760.03590252049435</c:v>
                </c:pt>
                <c:pt idx="1983">
                  <c:v>760.00242041240995</c:v>
                </c:pt>
                <c:pt idx="1984">
                  <c:v>759.96385129813359</c:v>
                </c:pt>
                <c:pt idx="1985">
                  <c:v>759.92350633728995</c:v>
                </c:pt>
                <c:pt idx="1986">
                  <c:v>759.88435655573676</c:v>
                </c:pt>
                <c:pt idx="1987">
                  <c:v>759.8508457060932</c:v>
                </c:pt>
                <c:pt idx="1988">
                  <c:v>759.82649308266662</c:v>
                </c:pt>
                <c:pt idx="1989">
                  <c:v>759.80551806862832</c:v>
                </c:pt>
                <c:pt idx="1990">
                  <c:v>759.7891348682831</c:v>
                </c:pt>
                <c:pt idx="1991">
                  <c:v>759.77733341560736</c:v>
                </c:pt>
                <c:pt idx="1992">
                  <c:v>759.77209231050688</c:v>
                </c:pt>
                <c:pt idx="1993">
                  <c:v>759.76810574921842</c:v>
                </c:pt>
                <c:pt idx="1994">
                  <c:v>759.76927286735327</c:v>
                </c:pt>
                <c:pt idx="1995">
                  <c:v>759.77557835052028</c:v>
                </c:pt>
                <c:pt idx="1996">
                  <c:v>759.78708249691636</c:v>
                </c:pt>
                <c:pt idx="1997">
                  <c:v>759.80029789932041</c:v>
                </c:pt>
                <c:pt idx="1998">
                  <c:v>759.81427604520115</c:v>
                </c:pt>
                <c:pt idx="1999">
                  <c:v>759.82221587143897</c:v>
                </c:pt>
                <c:pt idx="2000">
                  <c:v>759.82825289638197</c:v>
                </c:pt>
                <c:pt idx="2001">
                  <c:v>759.82989550482523</c:v>
                </c:pt>
                <c:pt idx="2002">
                  <c:v>759.82948986293377</c:v>
                </c:pt>
                <c:pt idx="2003">
                  <c:v>759.82644970858371</c:v>
                </c:pt>
                <c:pt idx="2004">
                  <c:v>759.82470093102461</c:v>
                </c:pt>
                <c:pt idx="2005">
                  <c:v>759.81957726556072</c:v>
                </c:pt>
                <c:pt idx="2006">
                  <c:v>759.81474255935859</c:v>
                </c:pt>
                <c:pt idx="2007">
                  <c:v>759.81108895872956</c:v>
                </c:pt>
                <c:pt idx="2008">
                  <c:v>759.8055985433723</c:v>
                </c:pt>
                <c:pt idx="2009">
                  <c:v>759.79730865436102</c:v>
                </c:pt>
                <c:pt idx="2010">
                  <c:v>759.78988860923334</c:v>
                </c:pt>
                <c:pt idx="2011">
                  <c:v>759.78490285584701</c:v>
                </c:pt>
                <c:pt idx="2012">
                  <c:v>759.78372100957552</c:v>
                </c:pt>
                <c:pt idx="2013">
                  <c:v>759.78499397823293</c:v>
                </c:pt>
                <c:pt idx="2014">
                  <c:v>759.78888937675208</c:v>
                </c:pt>
                <c:pt idx="2015">
                  <c:v>759.78841038469045</c:v>
                </c:pt>
                <c:pt idx="2016">
                  <c:v>759.78962433229503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E01-4E23-B8E3-543F63C33A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12575"/>
        <c:axId val="1189918335"/>
      </c:scatterChart>
      <c:valAx>
        <c:axId val="118991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18335"/>
        <c:crosses val="autoZero"/>
        <c:crossBetween val="midCat"/>
      </c:valAx>
      <c:valAx>
        <c:axId val="1189918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125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VytazenostLekari!$D$1</c:f>
              <c:strCache>
                <c:ptCount val="1"/>
                <c:pt idx="0">
                  <c:v>Welch vytazenost lekari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VytazenostLekari!$D$2:$D$2018</c:f>
              <c:numCache>
                <c:formatCode>General</c:formatCode>
                <c:ptCount val="2017"/>
                <c:pt idx="0">
                  <c:v>0.59787931797539828</c:v>
                </c:pt>
                <c:pt idx="1">
                  <c:v>0.66989267944075759</c:v>
                </c:pt>
                <c:pt idx="2">
                  <c:v>0.72405711582573329</c:v>
                </c:pt>
                <c:pt idx="3">
                  <c:v>0.75410379543444606</c:v>
                </c:pt>
                <c:pt idx="4">
                  <c:v>0.77356757134955922</c:v>
                </c:pt>
                <c:pt idx="5">
                  <c:v>0.78800570196400943</c:v>
                </c:pt>
                <c:pt idx="6">
                  <c:v>0.79909602059343321</c:v>
                </c:pt>
                <c:pt idx="7">
                  <c:v>0.80816245330372105</c:v>
                </c:pt>
                <c:pt idx="8">
                  <c:v>0.81571457876767151</c:v>
                </c:pt>
                <c:pt idx="9">
                  <c:v>0.82238988550509362</c:v>
                </c:pt>
                <c:pt idx="10">
                  <c:v>0.82841697757033217</c:v>
                </c:pt>
                <c:pt idx="11">
                  <c:v>0.83334668686660296</c:v>
                </c:pt>
                <c:pt idx="12">
                  <c:v>0.83737768720906047</c:v>
                </c:pt>
                <c:pt idx="13">
                  <c:v>0.84073782067319958</c:v>
                </c:pt>
                <c:pt idx="14">
                  <c:v>0.84328328214324055</c:v>
                </c:pt>
                <c:pt idx="15">
                  <c:v>0.84509307436288761</c:v>
                </c:pt>
                <c:pt idx="16">
                  <c:v>0.84659706064012319</c:v>
                </c:pt>
                <c:pt idx="17">
                  <c:v>0.84806880439255583</c:v>
                </c:pt>
                <c:pt idx="18">
                  <c:v>0.84970402270559875</c:v>
                </c:pt>
                <c:pt idx="19">
                  <c:v>0.85134968826060553</c:v>
                </c:pt>
                <c:pt idx="20">
                  <c:v>0.85283141547983032</c:v>
                </c:pt>
                <c:pt idx="21">
                  <c:v>0.85412743543123038</c:v>
                </c:pt>
                <c:pt idx="22">
                  <c:v>0.85522315066201704</c:v>
                </c:pt>
                <c:pt idx="23">
                  <c:v>0.85605377966856</c:v>
                </c:pt>
                <c:pt idx="24">
                  <c:v>0.85695337040941655</c:v>
                </c:pt>
                <c:pt idx="25">
                  <c:v>0.85794327589310904</c:v>
                </c:pt>
                <c:pt idx="26">
                  <c:v>0.85909331132470568</c:v>
                </c:pt>
                <c:pt idx="27">
                  <c:v>0.86028216852270523</c:v>
                </c:pt>
                <c:pt idx="28">
                  <c:v>0.86148334084316314</c:v>
                </c:pt>
                <c:pt idx="29">
                  <c:v>0.86268053200734773</c:v>
                </c:pt>
                <c:pt idx="30">
                  <c:v>0.86389203042108598</c:v>
                </c:pt>
                <c:pt idx="31">
                  <c:v>0.86513034225247931</c:v>
                </c:pt>
                <c:pt idx="32">
                  <c:v>0.8664042191269804</c:v>
                </c:pt>
                <c:pt idx="33">
                  <c:v>0.86787739665331032</c:v>
                </c:pt>
                <c:pt idx="34">
                  <c:v>0.86949057464880541</c:v>
                </c:pt>
                <c:pt idx="35">
                  <c:v>0.87106117605726652</c:v>
                </c:pt>
                <c:pt idx="36">
                  <c:v>0.87246688709211506</c:v>
                </c:pt>
                <c:pt idx="37">
                  <c:v>0.87361790967160213</c:v>
                </c:pt>
                <c:pt idx="38">
                  <c:v>0.87469594382778115</c:v>
                </c:pt>
                <c:pt idx="39">
                  <c:v>0.87572481653581946</c:v>
                </c:pt>
                <c:pt idx="40">
                  <c:v>0.87667543702274775</c:v>
                </c:pt>
                <c:pt idx="41">
                  <c:v>0.87752736349336435</c:v>
                </c:pt>
                <c:pt idx="42">
                  <c:v>0.87834440820724147</c:v>
                </c:pt>
                <c:pt idx="43">
                  <c:v>0.87917743330685139</c:v>
                </c:pt>
                <c:pt idx="44">
                  <c:v>0.88001638046146546</c:v>
                </c:pt>
                <c:pt idx="45">
                  <c:v>0.88087435971006767</c:v>
                </c:pt>
                <c:pt idx="46">
                  <c:v>0.88172069541623155</c:v>
                </c:pt>
                <c:pt idx="47">
                  <c:v>0.88255655317113979</c:v>
                </c:pt>
                <c:pt idx="48">
                  <c:v>0.88349968595989381</c:v>
                </c:pt>
                <c:pt idx="49">
                  <c:v>0.88440482896740669</c:v>
                </c:pt>
                <c:pt idx="50">
                  <c:v>0.88519802612837595</c:v>
                </c:pt>
                <c:pt idx="51">
                  <c:v>0.88584062523259988</c:v>
                </c:pt>
                <c:pt idx="52">
                  <c:v>0.88639854111304739</c:v>
                </c:pt>
                <c:pt idx="53">
                  <c:v>0.88690640675666155</c:v>
                </c:pt>
                <c:pt idx="54">
                  <c:v>0.88734816944344486</c:v>
                </c:pt>
                <c:pt idx="55">
                  <c:v>0.88768871214681899</c:v>
                </c:pt>
                <c:pt idx="56">
                  <c:v>0.88791724839126296</c:v>
                </c:pt>
                <c:pt idx="57">
                  <c:v>0.88817136003483066</c:v>
                </c:pt>
                <c:pt idx="58">
                  <c:v>0.88842075360254569</c:v>
                </c:pt>
                <c:pt idx="59">
                  <c:v>0.8885810258014154</c:v>
                </c:pt>
                <c:pt idx="60">
                  <c:v>0.88869326365417256</c:v>
                </c:pt>
                <c:pt idx="61">
                  <c:v>0.88872287336078126</c:v>
                </c:pt>
                <c:pt idx="62">
                  <c:v>0.88881214861396141</c:v>
                </c:pt>
                <c:pt idx="63">
                  <c:v>0.88897325109185599</c:v>
                </c:pt>
                <c:pt idx="64">
                  <c:v>0.88915562368462742</c:v>
                </c:pt>
                <c:pt idx="65">
                  <c:v>0.88939035282376888</c:v>
                </c:pt>
                <c:pt idx="66">
                  <c:v>0.88965996001434133</c:v>
                </c:pt>
                <c:pt idx="67">
                  <c:v>0.88999277333270321</c:v>
                </c:pt>
                <c:pt idx="68">
                  <c:v>0.89028130449687704</c:v>
                </c:pt>
                <c:pt idx="69">
                  <c:v>0.89057109352037678</c:v>
                </c:pt>
                <c:pt idx="70">
                  <c:v>0.8909000182123431</c:v>
                </c:pt>
                <c:pt idx="71">
                  <c:v>0.89125140555475213</c:v>
                </c:pt>
                <c:pt idx="72">
                  <c:v>0.89170277210809179</c:v>
                </c:pt>
                <c:pt idx="73">
                  <c:v>0.89217221898089594</c:v>
                </c:pt>
                <c:pt idx="74">
                  <c:v>0.89262478521214395</c:v>
                </c:pt>
                <c:pt idx="75">
                  <c:v>0.8930992826648807</c:v>
                </c:pt>
                <c:pt idx="76">
                  <c:v>0.89355088804271499</c:v>
                </c:pt>
                <c:pt idx="77">
                  <c:v>0.89393915831296122</c:v>
                </c:pt>
                <c:pt idx="78">
                  <c:v>0.89423901636357617</c:v>
                </c:pt>
                <c:pt idx="79">
                  <c:v>0.89455770473821339</c:v>
                </c:pt>
                <c:pt idx="80">
                  <c:v>0.89486866283904076</c:v>
                </c:pt>
                <c:pt idx="81">
                  <c:v>0.89514727249671922</c:v>
                </c:pt>
                <c:pt idx="82">
                  <c:v>0.89542239572621862</c:v>
                </c:pt>
                <c:pt idx="83">
                  <c:v>0.89564624663465797</c:v>
                </c:pt>
                <c:pt idx="84">
                  <c:v>0.89585013128510138</c:v>
                </c:pt>
                <c:pt idx="85">
                  <c:v>0.89607591382422735</c:v>
                </c:pt>
                <c:pt idx="86">
                  <c:v>0.89627525863481516</c:v>
                </c:pt>
                <c:pt idx="87">
                  <c:v>0.89647085861858822</c:v>
                </c:pt>
                <c:pt idx="88">
                  <c:v>0.89664848865151225</c:v>
                </c:pt>
                <c:pt idx="89">
                  <c:v>0.89683049276384319</c:v>
                </c:pt>
                <c:pt idx="90">
                  <c:v>0.89699455727982913</c:v>
                </c:pt>
                <c:pt idx="91">
                  <c:v>0.89714805702905243</c:v>
                </c:pt>
                <c:pt idx="92">
                  <c:v>0.89734393277147995</c:v>
                </c:pt>
                <c:pt idx="93">
                  <c:v>0.897542883115511</c:v>
                </c:pt>
                <c:pt idx="94">
                  <c:v>0.8977157189547097</c:v>
                </c:pt>
                <c:pt idx="95">
                  <c:v>0.89787172213676492</c:v>
                </c:pt>
                <c:pt idx="96">
                  <c:v>0.89797902733901114</c:v>
                </c:pt>
                <c:pt idx="97">
                  <c:v>0.89804718095161218</c:v>
                </c:pt>
                <c:pt idx="98">
                  <c:v>0.89807742310600924</c:v>
                </c:pt>
                <c:pt idx="99">
                  <c:v>0.89808550419363575</c:v>
                </c:pt>
                <c:pt idx="100">
                  <c:v>0.89808885516913728</c:v>
                </c:pt>
                <c:pt idx="101">
                  <c:v>0.8980296627851726</c:v>
                </c:pt>
                <c:pt idx="102">
                  <c:v>0.89791416799458468</c:v>
                </c:pt>
                <c:pt idx="103">
                  <c:v>0.89772612422673792</c:v>
                </c:pt>
                <c:pt idx="104">
                  <c:v>0.8974723237036254</c:v>
                </c:pt>
                <c:pt idx="105">
                  <c:v>0.89719293874400197</c:v>
                </c:pt>
                <c:pt idx="106">
                  <c:v>0.89685509030968413</c:v>
                </c:pt>
                <c:pt idx="107">
                  <c:v>0.89647083085872314</c:v>
                </c:pt>
                <c:pt idx="108">
                  <c:v>0.89606598072312205</c:v>
                </c:pt>
                <c:pt idx="109">
                  <c:v>0.89566998110580343</c:v>
                </c:pt>
                <c:pt idx="110">
                  <c:v>0.89536128523198422</c:v>
                </c:pt>
                <c:pt idx="111">
                  <c:v>0.89507693992809922</c:v>
                </c:pt>
                <c:pt idx="112">
                  <c:v>0.89480664272304866</c:v>
                </c:pt>
                <c:pt idx="113">
                  <c:v>0.89459121759218296</c:v>
                </c:pt>
                <c:pt idx="114">
                  <c:v>0.89442519847396074</c:v>
                </c:pt>
                <c:pt idx="115">
                  <c:v>0.89431632724294829</c:v>
                </c:pt>
                <c:pt idx="116">
                  <c:v>0.89426390559751501</c:v>
                </c:pt>
                <c:pt idx="117">
                  <c:v>0.8942952436403907</c:v>
                </c:pt>
                <c:pt idx="118">
                  <c:v>0.8943874805394274</c:v>
                </c:pt>
                <c:pt idx="119">
                  <c:v>0.89452948295544665</c:v>
                </c:pt>
                <c:pt idx="120">
                  <c:v>0.89464816864929875</c:v>
                </c:pt>
                <c:pt idx="121">
                  <c:v>0.89472570363372905</c:v>
                </c:pt>
                <c:pt idx="122">
                  <c:v>0.89479179596785774</c:v>
                </c:pt>
                <c:pt idx="123">
                  <c:v>0.89488236964181733</c:v>
                </c:pt>
                <c:pt idx="124">
                  <c:v>0.89495185994763837</c:v>
                </c:pt>
                <c:pt idx="125">
                  <c:v>0.89502897211629928</c:v>
                </c:pt>
                <c:pt idx="126">
                  <c:v>0.89511638246086034</c:v>
                </c:pt>
                <c:pt idx="127">
                  <c:v>0.89520932205427595</c:v>
                </c:pt>
                <c:pt idx="128">
                  <c:v>0.89525967992508448</c:v>
                </c:pt>
                <c:pt idx="129">
                  <c:v>0.89529124057236897</c:v>
                </c:pt>
                <c:pt idx="130">
                  <c:v>0.89529933522800897</c:v>
                </c:pt>
                <c:pt idx="131">
                  <c:v>0.89533351794149307</c:v>
                </c:pt>
                <c:pt idx="132">
                  <c:v>0.89536677738346981</c:v>
                </c:pt>
                <c:pt idx="133">
                  <c:v>0.89533963139591244</c:v>
                </c:pt>
                <c:pt idx="134">
                  <c:v>0.89528663349069637</c:v>
                </c:pt>
                <c:pt idx="135">
                  <c:v>0.89523720723618549</c:v>
                </c:pt>
                <c:pt idx="136">
                  <c:v>0.89514167472491057</c:v>
                </c:pt>
                <c:pt idx="137">
                  <c:v>0.8950270474387626</c:v>
                </c:pt>
                <c:pt idx="138">
                  <c:v>0.89489675802087232</c:v>
                </c:pt>
                <c:pt idx="139">
                  <c:v>0.89478628367799151</c:v>
                </c:pt>
                <c:pt idx="140">
                  <c:v>0.89469643438101054</c:v>
                </c:pt>
                <c:pt idx="141">
                  <c:v>0.89463624519557361</c:v>
                </c:pt>
                <c:pt idx="142">
                  <c:v>0.89458481850838212</c:v>
                </c:pt>
                <c:pt idx="143">
                  <c:v>0.89454327599593664</c:v>
                </c:pt>
                <c:pt idx="144">
                  <c:v>0.89457505253484115</c:v>
                </c:pt>
                <c:pt idx="145">
                  <c:v>0.89464465473950983</c:v>
                </c:pt>
                <c:pt idx="146">
                  <c:v>0.89475551995578106</c:v>
                </c:pt>
                <c:pt idx="147">
                  <c:v>0.89491310079657571</c:v>
                </c:pt>
                <c:pt idx="148">
                  <c:v>0.89507609810270905</c:v>
                </c:pt>
                <c:pt idx="149">
                  <c:v>0.89524419717553461</c:v>
                </c:pt>
                <c:pt idx="150">
                  <c:v>0.89542752027779926</c:v>
                </c:pt>
                <c:pt idx="151">
                  <c:v>0.8956170586951856</c:v>
                </c:pt>
                <c:pt idx="152">
                  <c:v>0.89580984369035654</c:v>
                </c:pt>
                <c:pt idx="153">
                  <c:v>0.89602891959880071</c:v>
                </c:pt>
                <c:pt idx="154">
                  <c:v>0.89627163674016019</c:v>
                </c:pt>
                <c:pt idx="155">
                  <c:v>0.89653496958544254</c:v>
                </c:pt>
                <c:pt idx="156">
                  <c:v>0.89678275236566485</c:v>
                </c:pt>
                <c:pt idx="157">
                  <c:v>0.89697635062838355</c:v>
                </c:pt>
                <c:pt idx="158">
                  <c:v>0.89713771868579528</c:v>
                </c:pt>
                <c:pt idx="159">
                  <c:v>0.89729425912064442</c:v>
                </c:pt>
                <c:pt idx="160">
                  <c:v>0.89743281753104431</c:v>
                </c:pt>
                <c:pt idx="161">
                  <c:v>0.89752738711967772</c:v>
                </c:pt>
                <c:pt idx="162">
                  <c:v>0.8975941551520612</c:v>
                </c:pt>
                <c:pt idx="163">
                  <c:v>0.89763057488346865</c:v>
                </c:pt>
                <c:pt idx="164">
                  <c:v>0.89766043382475413</c:v>
                </c:pt>
                <c:pt idx="165">
                  <c:v>0.89769589033172525</c:v>
                </c:pt>
                <c:pt idx="166">
                  <c:v>0.89771767990787055</c:v>
                </c:pt>
                <c:pt idx="167">
                  <c:v>0.89774682784736692</c:v>
                </c:pt>
                <c:pt idx="168">
                  <c:v>0.89779457401038865</c:v>
                </c:pt>
                <c:pt idx="169">
                  <c:v>0.89783898415731012</c:v>
                </c:pt>
                <c:pt idx="170">
                  <c:v>0.89787111832457678</c:v>
                </c:pt>
                <c:pt idx="171">
                  <c:v>0.89791065996520736</c:v>
                </c:pt>
                <c:pt idx="172">
                  <c:v>0.89795540186144684</c:v>
                </c:pt>
                <c:pt idx="173">
                  <c:v>0.89800825430330666</c:v>
                </c:pt>
                <c:pt idx="174">
                  <c:v>0.89804901717930641</c:v>
                </c:pt>
                <c:pt idx="175">
                  <c:v>0.89804428827232108</c:v>
                </c:pt>
                <c:pt idx="176">
                  <c:v>0.89798801998966982</c:v>
                </c:pt>
                <c:pt idx="177">
                  <c:v>0.89794031133116869</c:v>
                </c:pt>
                <c:pt idx="178">
                  <c:v>0.89791646609272746</c:v>
                </c:pt>
                <c:pt idx="179">
                  <c:v>0.89792495135087913</c:v>
                </c:pt>
                <c:pt idx="180">
                  <c:v>0.89795812253195706</c:v>
                </c:pt>
                <c:pt idx="181">
                  <c:v>0.8979939404820052</c:v>
                </c:pt>
                <c:pt idx="182">
                  <c:v>0.89801679392703937</c:v>
                </c:pt>
                <c:pt idx="183">
                  <c:v>0.8980591936182577</c:v>
                </c:pt>
                <c:pt idx="184">
                  <c:v>0.89810380688856672</c:v>
                </c:pt>
                <c:pt idx="185">
                  <c:v>0.89814713245005773</c:v>
                </c:pt>
                <c:pt idx="186">
                  <c:v>0.89823170222746607</c:v>
                </c:pt>
                <c:pt idx="187">
                  <c:v>0.89833556101333756</c:v>
                </c:pt>
                <c:pt idx="188">
                  <c:v>0.89839683788139968</c:v>
                </c:pt>
                <c:pt idx="189">
                  <c:v>0.89842826109814056</c:v>
                </c:pt>
                <c:pt idx="190">
                  <c:v>0.89842090333003732</c:v>
                </c:pt>
                <c:pt idx="191">
                  <c:v>0.89839420413620596</c:v>
                </c:pt>
                <c:pt idx="192">
                  <c:v>0.8983669866675964</c:v>
                </c:pt>
                <c:pt idx="193">
                  <c:v>0.89836416805894681</c:v>
                </c:pt>
                <c:pt idx="194">
                  <c:v>0.89838449393870146</c:v>
                </c:pt>
                <c:pt idx="195">
                  <c:v>0.89843100227475114</c:v>
                </c:pt>
                <c:pt idx="196">
                  <c:v>0.89851019090652173</c:v>
                </c:pt>
                <c:pt idx="197">
                  <c:v>0.89860003116394227</c:v>
                </c:pt>
                <c:pt idx="198">
                  <c:v>0.89872076666065592</c:v>
                </c:pt>
                <c:pt idx="199">
                  <c:v>0.89888439358019423</c:v>
                </c:pt>
                <c:pt idx="200">
                  <c:v>0.89905439857061609</c:v>
                </c:pt>
                <c:pt idx="201">
                  <c:v>0.89923657988361194</c:v>
                </c:pt>
                <c:pt idx="202">
                  <c:v>0.89944748564656618</c:v>
                </c:pt>
                <c:pt idx="203">
                  <c:v>0.89968363703359211</c:v>
                </c:pt>
                <c:pt idx="204">
                  <c:v>0.89992830844212146</c:v>
                </c:pt>
                <c:pt idx="205">
                  <c:v>0.90018545141777162</c:v>
                </c:pt>
                <c:pt idx="206">
                  <c:v>0.90042873928569012</c:v>
                </c:pt>
                <c:pt idx="207">
                  <c:v>0.90065187865752205</c:v>
                </c:pt>
                <c:pt idx="208">
                  <c:v>0.90083200450970302</c:v>
                </c:pt>
                <c:pt idx="209">
                  <c:v>0.90095522682998885</c:v>
                </c:pt>
                <c:pt idx="210">
                  <c:v>0.90104054766199293</c:v>
                </c:pt>
                <c:pt idx="211">
                  <c:v>0.90110944576356355</c:v>
                </c:pt>
                <c:pt idx="212">
                  <c:v>0.9011730886416156</c:v>
                </c:pt>
                <c:pt idx="213">
                  <c:v>0.90119702637953969</c:v>
                </c:pt>
                <c:pt idx="214">
                  <c:v>0.90120513305442485</c:v>
                </c:pt>
                <c:pt idx="215">
                  <c:v>0.90120350873675992</c:v>
                </c:pt>
                <c:pt idx="216">
                  <c:v>0.90116378603469227</c:v>
                </c:pt>
                <c:pt idx="217">
                  <c:v>0.9011120920015524</c:v>
                </c:pt>
                <c:pt idx="218">
                  <c:v>0.90105959135387392</c:v>
                </c:pt>
                <c:pt idx="219">
                  <c:v>0.90101558084513522</c:v>
                </c:pt>
                <c:pt idx="220">
                  <c:v>0.90099353588936648</c:v>
                </c:pt>
                <c:pt idx="221">
                  <c:v>0.90098819234961847</c:v>
                </c:pt>
                <c:pt idx="222">
                  <c:v>0.90096212257883868</c:v>
                </c:pt>
                <c:pt idx="223">
                  <c:v>0.90090905172033764</c:v>
                </c:pt>
                <c:pt idx="224">
                  <c:v>0.9008705670039866</c:v>
                </c:pt>
                <c:pt idx="225">
                  <c:v>0.90083696723274409</c:v>
                </c:pt>
                <c:pt idx="226">
                  <c:v>0.90079465679141435</c:v>
                </c:pt>
                <c:pt idx="227">
                  <c:v>0.900756447745794</c:v>
                </c:pt>
                <c:pt idx="228">
                  <c:v>0.90071652506359645</c:v>
                </c:pt>
                <c:pt idx="229">
                  <c:v>0.90065183128763948</c:v>
                </c:pt>
                <c:pt idx="230">
                  <c:v>0.90059050135734364</c:v>
                </c:pt>
                <c:pt idx="231">
                  <c:v>0.90053083562766467</c:v>
                </c:pt>
                <c:pt idx="232">
                  <c:v>0.90046201515154722</c:v>
                </c:pt>
                <c:pt idx="233">
                  <c:v>0.90042901210607884</c:v>
                </c:pt>
                <c:pt idx="234">
                  <c:v>0.90042755693774756</c:v>
                </c:pt>
                <c:pt idx="235">
                  <c:v>0.90043558665674628</c:v>
                </c:pt>
                <c:pt idx="236">
                  <c:v>0.90044786899725893</c:v>
                </c:pt>
                <c:pt idx="237">
                  <c:v>0.90049018649462897</c:v>
                </c:pt>
                <c:pt idx="238">
                  <c:v>0.90055114072541398</c:v>
                </c:pt>
                <c:pt idx="239">
                  <c:v>0.90061537658026158</c:v>
                </c:pt>
                <c:pt idx="240">
                  <c:v>0.90070234179336994</c:v>
                </c:pt>
                <c:pt idx="241">
                  <c:v>0.90079317279668136</c:v>
                </c:pt>
                <c:pt idx="242">
                  <c:v>0.90088028656793895</c:v>
                </c:pt>
                <c:pt idx="243">
                  <c:v>0.90096676353525629</c:v>
                </c:pt>
                <c:pt idx="244">
                  <c:v>0.9010643000193671</c:v>
                </c:pt>
                <c:pt idx="245">
                  <c:v>0.90117459735742822</c:v>
                </c:pt>
                <c:pt idx="246">
                  <c:v>0.90128906633028005</c:v>
                </c:pt>
                <c:pt idx="247">
                  <c:v>0.90141618892094577</c:v>
                </c:pt>
                <c:pt idx="248">
                  <c:v>0.90153513375466576</c:v>
                </c:pt>
                <c:pt idx="249">
                  <c:v>0.90166061828188337</c:v>
                </c:pt>
                <c:pt idx="250">
                  <c:v>0.90178957872745513</c:v>
                </c:pt>
                <c:pt idx="251">
                  <c:v>0.9019084366287955</c:v>
                </c:pt>
                <c:pt idx="252">
                  <c:v>0.90202274417762418</c:v>
                </c:pt>
                <c:pt idx="253">
                  <c:v>0.90213062456612725</c:v>
                </c:pt>
                <c:pt idx="254">
                  <c:v>0.90223014577980831</c:v>
                </c:pt>
                <c:pt idx="255">
                  <c:v>0.90230806019728216</c:v>
                </c:pt>
                <c:pt idx="256">
                  <c:v>0.9023671730107069</c:v>
                </c:pt>
                <c:pt idx="257">
                  <c:v>0.90241170208747867</c:v>
                </c:pt>
                <c:pt idx="258">
                  <c:v>0.90241534628824061</c:v>
                </c:pt>
                <c:pt idx="259">
                  <c:v>0.90238487857166849</c:v>
                </c:pt>
                <c:pt idx="260">
                  <c:v>0.90231787479208936</c:v>
                </c:pt>
                <c:pt idx="261">
                  <c:v>0.90224033960718009</c:v>
                </c:pt>
                <c:pt idx="262">
                  <c:v>0.90217195756527679</c:v>
                </c:pt>
                <c:pt idx="263">
                  <c:v>0.90211393778387428</c:v>
                </c:pt>
                <c:pt idx="264">
                  <c:v>0.90207735008079792</c:v>
                </c:pt>
                <c:pt idx="265">
                  <c:v>0.90204708918485033</c:v>
                </c:pt>
                <c:pt idx="266">
                  <c:v>0.90201264293539041</c:v>
                </c:pt>
                <c:pt idx="267">
                  <c:v>0.90199028045868979</c:v>
                </c:pt>
                <c:pt idx="268">
                  <c:v>0.90197051794408478</c:v>
                </c:pt>
                <c:pt idx="269">
                  <c:v>0.90195734826220597</c:v>
                </c:pt>
                <c:pt idx="270">
                  <c:v>0.90194165143344496</c:v>
                </c:pt>
                <c:pt idx="271">
                  <c:v>0.90192385539214082</c:v>
                </c:pt>
                <c:pt idx="272">
                  <c:v>0.90190004191056095</c:v>
                </c:pt>
                <c:pt idx="273">
                  <c:v>0.90185905666516852</c:v>
                </c:pt>
                <c:pt idx="274">
                  <c:v>0.9017937710049645</c:v>
                </c:pt>
                <c:pt idx="275">
                  <c:v>0.90171232960718128</c:v>
                </c:pt>
                <c:pt idx="276">
                  <c:v>0.90163054075947002</c:v>
                </c:pt>
                <c:pt idx="277">
                  <c:v>0.90155245875951739</c:v>
                </c:pt>
                <c:pt idx="278">
                  <c:v>0.90145508493320103</c:v>
                </c:pt>
                <c:pt idx="279">
                  <c:v>0.90134426888273755</c:v>
                </c:pt>
                <c:pt idx="280">
                  <c:v>0.90125222048556997</c:v>
                </c:pt>
                <c:pt idx="281">
                  <c:v>0.90118005683390234</c:v>
                </c:pt>
                <c:pt idx="282">
                  <c:v>0.90112051268721227</c:v>
                </c:pt>
                <c:pt idx="283">
                  <c:v>0.90108071800750733</c:v>
                </c:pt>
                <c:pt idx="284">
                  <c:v>0.90106923864314403</c:v>
                </c:pt>
                <c:pt idx="285">
                  <c:v>0.90108429265134149</c:v>
                </c:pt>
                <c:pt idx="286">
                  <c:v>0.9011115234218402</c:v>
                </c:pt>
                <c:pt idx="287">
                  <c:v>0.90113041745326572</c:v>
                </c:pt>
                <c:pt idx="288">
                  <c:v>0.90112874163990531</c:v>
                </c:pt>
                <c:pt idx="289">
                  <c:v>0.90113529969548978</c:v>
                </c:pt>
                <c:pt idx="290">
                  <c:v>0.90115796635987877</c:v>
                </c:pt>
                <c:pt idx="291">
                  <c:v>0.90116550115363658</c:v>
                </c:pt>
                <c:pt idx="292">
                  <c:v>0.90117011651519618</c:v>
                </c:pt>
                <c:pt idx="293">
                  <c:v>0.90119033462569853</c:v>
                </c:pt>
                <c:pt idx="294">
                  <c:v>0.90121439720274177</c:v>
                </c:pt>
                <c:pt idx="295">
                  <c:v>0.90123581481419623</c:v>
                </c:pt>
                <c:pt idx="296">
                  <c:v>0.90126178799310885</c:v>
                </c:pt>
                <c:pt idx="297">
                  <c:v>0.90130059494568959</c:v>
                </c:pt>
                <c:pt idx="298">
                  <c:v>0.90136399498323239</c:v>
                </c:pt>
                <c:pt idx="299">
                  <c:v>0.9014622474672056</c:v>
                </c:pt>
                <c:pt idx="300">
                  <c:v>0.90157464858849357</c:v>
                </c:pt>
                <c:pt idx="301">
                  <c:v>0.90169366101128401</c:v>
                </c:pt>
                <c:pt idx="302">
                  <c:v>0.90183576149130829</c:v>
                </c:pt>
                <c:pt idx="303">
                  <c:v>0.90199052109943489</c:v>
                </c:pt>
                <c:pt idx="304">
                  <c:v>0.90215442641934951</c:v>
                </c:pt>
                <c:pt idx="305">
                  <c:v>0.90231591438831904</c:v>
                </c:pt>
                <c:pt idx="306">
                  <c:v>0.90247754753075682</c:v>
                </c:pt>
                <c:pt idx="307">
                  <c:v>0.90261258477506634</c:v>
                </c:pt>
                <c:pt idx="308">
                  <c:v>0.90271260935304198</c:v>
                </c:pt>
                <c:pt idx="309">
                  <c:v>0.90279196412642559</c:v>
                </c:pt>
                <c:pt idx="310">
                  <c:v>0.9028686537266416</c:v>
                </c:pt>
                <c:pt idx="311">
                  <c:v>0.90294624444192817</c:v>
                </c:pt>
                <c:pt idx="312">
                  <c:v>0.90301841251524739</c:v>
                </c:pt>
                <c:pt idx="313">
                  <c:v>0.90307918408296206</c:v>
                </c:pt>
                <c:pt idx="314">
                  <c:v>0.90314011694787488</c:v>
                </c:pt>
                <c:pt idx="315">
                  <c:v>0.90319434996619075</c:v>
                </c:pt>
                <c:pt idx="316">
                  <c:v>0.9032519768974574</c:v>
                </c:pt>
                <c:pt idx="317">
                  <c:v>0.90331398833065391</c:v>
                </c:pt>
                <c:pt idx="318">
                  <c:v>0.90339874084614624</c:v>
                </c:pt>
                <c:pt idx="319">
                  <c:v>0.90350236568868858</c:v>
                </c:pt>
                <c:pt idx="320">
                  <c:v>0.90361502450361719</c:v>
                </c:pt>
                <c:pt idx="321">
                  <c:v>0.90372616893504965</c:v>
                </c:pt>
                <c:pt idx="322">
                  <c:v>0.90382538660401679</c:v>
                </c:pt>
                <c:pt idx="323">
                  <c:v>0.9039254211274933</c:v>
                </c:pt>
                <c:pt idx="324">
                  <c:v>0.90402948420803331</c:v>
                </c:pt>
                <c:pt idx="325">
                  <c:v>0.90412149605385428</c:v>
                </c:pt>
                <c:pt idx="326">
                  <c:v>0.90420901693502931</c:v>
                </c:pt>
                <c:pt idx="327">
                  <c:v>0.90428905205996779</c:v>
                </c:pt>
                <c:pt idx="328">
                  <c:v>0.90435773722773538</c:v>
                </c:pt>
                <c:pt idx="329">
                  <c:v>0.90441496061434457</c:v>
                </c:pt>
                <c:pt idx="330">
                  <c:v>0.90447132176337852</c:v>
                </c:pt>
                <c:pt idx="331">
                  <c:v>0.90451920929738172</c:v>
                </c:pt>
                <c:pt idx="332">
                  <c:v>0.90456847452099753</c:v>
                </c:pt>
                <c:pt idx="333">
                  <c:v>0.90462520983277528</c:v>
                </c:pt>
                <c:pt idx="334">
                  <c:v>0.90468218808152379</c:v>
                </c:pt>
                <c:pt idx="335">
                  <c:v>0.90473509156651499</c:v>
                </c:pt>
                <c:pt idx="336">
                  <c:v>0.90478818530197813</c:v>
                </c:pt>
                <c:pt idx="337">
                  <c:v>0.90483487845370147</c:v>
                </c:pt>
                <c:pt idx="338">
                  <c:v>0.90487529008035039</c:v>
                </c:pt>
                <c:pt idx="339">
                  <c:v>0.90492262499618503</c:v>
                </c:pt>
                <c:pt idx="340">
                  <c:v>0.90497684045203808</c:v>
                </c:pt>
                <c:pt idx="341">
                  <c:v>0.90503139100862928</c:v>
                </c:pt>
                <c:pt idx="342">
                  <c:v>0.90509486592379285</c:v>
                </c:pt>
                <c:pt idx="343">
                  <c:v>0.90515034988182075</c:v>
                </c:pt>
                <c:pt idx="344">
                  <c:v>0.90519569339345507</c:v>
                </c:pt>
                <c:pt idx="345">
                  <c:v>0.90524041914411801</c:v>
                </c:pt>
                <c:pt idx="346">
                  <c:v>0.90527903150131583</c:v>
                </c:pt>
                <c:pt idx="347">
                  <c:v>0.90531142247235363</c:v>
                </c:pt>
                <c:pt idx="348">
                  <c:v>0.9053256536417017</c:v>
                </c:pt>
                <c:pt idx="349">
                  <c:v>0.90533452301579243</c:v>
                </c:pt>
                <c:pt idx="350">
                  <c:v>0.90534681229670888</c:v>
                </c:pt>
                <c:pt idx="351">
                  <c:v>0.90535734269501345</c:v>
                </c:pt>
                <c:pt idx="352">
                  <c:v>0.90536742195805964</c:v>
                </c:pt>
                <c:pt idx="353">
                  <c:v>0.90536668240178042</c:v>
                </c:pt>
                <c:pt idx="354">
                  <c:v>0.90534968778728109</c:v>
                </c:pt>
                <c:pt idx="355">
                  <c:v>0.90531807403724762</c:v>
                </c:pt>
                <c:pt idx="356">
                  <c:v>0.90526029419100529</c:v>
                </c:pt>
                <c:pt idx="357">
                  <c:v>0.90519650707908472</c:v>
                </c:pt>
                <c:pt idx="358">
                  <c:v>0.90511432209009046</c:v>
                </c:pt>
                <c:pt idx="359">
                  <c:v>0.90504293979898942</c:v>
                </c:pt>
                <c:pt idx="360">
                  <c:v>0.90497999112168825</c:v>
                </c:pt>
                <c:pt idx="361">
                  <c:v>0.90490975556036379</c:v>
                </c:pt>
                <c:pt idx="362">
                  <c:v>0.90483239266634929</c:v>
                </c:pt>
                <c:pt idx="363">
                  <c:v>0.90475412902666363</c:v>
                </c:pt>
                <c:pt idx="364">
                  <c:v>0.90467484449891478</c:v>
                </c:pt>
                <c:pt idx="365">
                  <c:v>0.90460444339824531</c:v>
                </c:pt>
                <c:pt idx="366">
                  <c:v>0.90455588517109586</c:v>
                </c:pt>
                <c:pt idx="367">
                  <c:v>0.90451244622898475</c:v>
                </c:pt>
                <c:pt idx="368">
                  <c:v>0.9044718715605754</c:v>
                </c:pt>
                <c:pt idx="369">
                  <c:v>0.90446236052751416</c:v>
                </c:pt>
                <c:pt idx="370">
                  <c:v>0.90447615544745052</c:v>
                </c:pt>
                <c:pt idx="371">
                  <c:v>0.90450338944791187</c:v>
                </c:pt>
                <c:pt idx="372">
                  <c:v>0.90454503599839275</c:v>
                </c:pt>
                <c:pt idx="373">
                  <c:v>0.90460165159991568</c:v>
                </c:pt>
                <c:pt idx="374">
                  <c:v>0.90466612739039576</c:v>
                </c:pt>
                <c:pt idx="375">
                  <c:v>0.90475211908815112</c:v>
                </c:pt>
                <c:pt idx="376">
                  <c:v>0.90485451762256908</c:v>
                </c:pt>
                <c:pt idx="377">
                  <c:v>0.9049507884398803</c:v>
                </c:pt>
                <c:pt idx="378">
                  <c:v>0.90505767746529631</c:v>
                </c:pt>
                <c:pt idx="379">
                  <c:v>0.90516313108809066</c:v>
                </c:pt>
                <c:pt idx="380">
                  <c:v>0.90526523681402427</c:v>
                </c:pt>
                <c:pt idx="381">
                  <c:v>0.90536120100999884</c:v>
                </c:pt>
                <c:pt idx="382">
                  <c:v>0.90544200819650134</c:v>
                </c:pt>
                <c:pt idx="383">
                  <c:v>0.90549607259296883</c:v>
                </c:pt>
                <c:pt idx="384">
                  <c:v>0.90554236816620137</c:v>
                </c:pt>
                <c:pt idx="385">
                  <c:v>0.90557641819776657</c:v>
                </c:pt>
                <c:pt idx="386">
                  <c:v>0.90559913083990073</c:v>
                </c:pt>
                <c:pt idx="387">
                  <c:v>0.90561313200222426</c:v>
                </c:pt>
                <c:pt idx="388">
                  <c:v>0.90563297130437204</c:v>
                </c:pt>
                <c:pt idx="389">
                  <c:v>0.90565862726452939</c:v>
                </c:pt>
                <c:pt idx="390">
                  <c:v>0.90569245009458754</c:v>
                </c:pt>
                <c:pt idx="391">
                  <c:v>0.90572118571128002</c:v>
                </c:pt>
                <c:pt idx="392">
                  <c:v>0.90573406543072432</c:v>
                </c:pt>
                <c:pt idx="393">
                  <c:v>0.90574561871603754</c:v>
                </c:pt>
                <c:pt idx="394">
                  <c:v>0.9057700861563206</c:v>
                </c:pt>
                <c:pt idx="395">
                  <c:v>0.90579809773306996</c:v>
                </c:pt>
                <c:pt idx="396">
                  <c:v>0.90583528459371054</c:v>
                </c:pt>
                <c:pt idx="397">
                  <c:v>0.90586889894868106</c:v>
                </c:pt>
                <c:pt idx="398">
                  <c:v>0.90590168310666752</c:v>
                </c:pt>
                <c:pt idx="399">
                  <c:v>0.90593478103362868</c:v>
                </c:pt>
                <c:pt idx="400">
                  <c:v>0.90597378842060539</c:v>
                </c:pt>
                <c:pt idx="401">
                  <c:v>0.90601246754105957</c:v>
                </c:pt>
                <c:pt idx="402">
                  <c:v>0.90604675582312988</c:v>
                </c:pt>
                <c:pt idx="403">
                  <c:v>0.90607209251271936</c:v>
                </c:pt>
                <c:pt idx="404">
                  <c:v>0.90609523249419288</c:v>
                </c:pt>
                <c:pt idx="405">
                  <c:v>0.90611171725808992</c:v>
                </c:pt>
                <c:pt idx="406">
                  <c:v>0.90610510346496087</c:v>
                </c:pt>
                <c:pt idx="407">
                  <c:v>0.90606455286940024</c:v>
                </c:pt>
                <c:pt idx="408">
                  <c:v>0.90599611028348337</c:v>
                </c:pt>
                <c:pt idx="409">
                  <c:v>0.90591574983536072</c:v>
                </c:pt>
                <c:pt idx="410">
                  <c:v>0.90583412353570869</c:v>
                </c:pt>
                <c:pt idx="411">
                  <c:v>0.90575100775022366</c:v>
                </c:pt>
                <c:pt idx="412">
                  <c:v>0.90566775327141869</c:v>
                </c:pt>
                <c:pt idx="413">
                  <c:v>0.90557799358315638</c:v>
                </c:pt>
                <c:pt idx="414">
                  <c:v>0.90548930304532049</c:v>
                </c:pt>
                <c:pt idx="415">
                  <c:v>0.90540047244083943</c:v>
                </c:pt>
                <c:pt idx="416">
                  <c:v>0.90532045860547672</c:v>
                </c:pt>
                <c:pt idx="417">
                  <c:v>0.90525924247706868</c:v>
                </c:pt>
                <c:pt idx="418">
                  <c:v>0.90522603754317532</c:v>
                </c:pt>
                <c:pt idx="419">
                  <c:v>0.90522564890075929</c:v>
                </c:pt>
                <c:pt idx="420">
                  <c:v>0.90522962743479696</c:v>
                </c:pt>
                <c:pt idx="421">
                  <c:v>0.90522257527099437</c:v>
                </c:pt>
                <c:pt idx="422">
                  <c:v>0.90520468667808462</c:v>
                </c:pt>
                <c:pt idx="423">
                  <c:v>0.90517304324897307</c:v>
                </c:pt>
                <c:pt idx="424">
                  <c:v>0.90514865564231062</c:v>
                </c:pt>
                <c:pt idx="425">
                  <c:v>0.90513736165089864</c:v>
                </c:pt>
                <c:pt idx="426">
                  <c:v>0.90512286586738078</c:v>
                </c:pt>
                <c:pt idx="427">
                  <c:v>0.9050941900137367</c:v>
                </c:pt>
                <c:pt idx="428">
                  <c:v>0.90505394931234173</c:v>
                </c:pt>
                <c:pt idx="429">
                  <c:v>0.9050102366862145</c:v>
                </c:pt>
                <c:pt idx="430">
                  <c:v>0.90495240346336836</c:v>
                </c:pt>
                <c:pt idx="431">
                  <c:v>0.90487526040048938</c:v>
                </c:pt>
                <c:pt idx="432">
                  <c:v>0.9047935045295421</c:v>
                </c:pt>
                <c:pt idx="433">
                  <c:v>0.90470617942163933</c:v>
                </c:pt>
                <c:pt idx="434">
                  <c:v>0.90462791715664548</c:v>
                </c:pt>
                <c:pt idx="435">
                  <c:v>0.9045545610651331</c:v>
                </c:pt>
                <c:pt idx="436">
                  <c:v>0.9044817761237407</c:v>
                </c:pt>
                <c:pt idx="437">
                  <c:v>0.90442051639190058</c:v>
                </c:pt>
                <c:pt idx="438">
                  <c:v>0.90436160456552872</c:v>
                </c:pt>
                <c:pt idx="439">
                  <c:v>0.90431288451089986</c:v>
                </c:pt>
                <c:pt idx="440">
                  <c:v>0.90426930689262719</c:v>
                </c:pt>
                <c:pt idx="441">
                  <c:v>0.90424017214543795</c:v>
                </c:pt>
                <c:pt idx="442">
                  <c:v>0.90423048089766811</c:v>
                </c:pt>
                <c:pt idx="443">
                  <c:v>0.90423336695498757</c:v>
                </c:pt>
                <c:pt idx="444">
                  <c:v>0.90424829231526505</c:v>
                </c:pt>
                <c:pt idx="445">
                  <c:v>0.90426032152806701</c:v>
                </c:pt>
                <c:pt idx="446">
                  <c:v>0.90427367413608906</c:v>
                </c:pt>
                <c:pt idx="447">
                  <c:v>0.90429108889728826</c:v>
                </c:pt>
                <c:pt idx="448">
                  <c:v>0.90430916023568519</c:v>
                </c:pt>
                <c:pt idx="449">
                  <c:v>0.90432596017593525</c:v>
                </c:pt>
                <c:pt idx="450">
                  <c:v>0.90433776068082661</c:v>
                </c:pt>
                <c:pt idx="451">
                  <c:v>0.90434906744752008</c:v>
                </c:pt>
                <c:pt idx="452">
                  <c:v>0.90436601414386386</c:v>
                </c:pt>
                <c:pt idx="453">
                  <c:v>0.9043911111716324</c:v>
                </c:pt>
                <c:pt idx="454">
                  <c:v>0.90441163707344641</c:v>
                </c:pt>
                <c:pt idx="455">
                  <c:v>0.90442367570688098</c:v>
                </c:pt>
                <c:pt idx="456">
                  <c:v>0.9044391949705477</c:v>
                </c:pt>
                <c:pt idx="457">
                  <c:v>0.90444835382636546</c:v>
                </c:pt>
                <c:pt idx="458">
                  <c:v>0.9044570435377296</c:v>
                </c:pt>
                <c:pt idx="459">
                  <c:v>0.90445458650195742</c:v>
                </c:pt>
                <c:pt idx="460">
                  <c:v>0.90446097358437316</c:v>
                </c:pt>
                <c:pt idx="461">
                  <c:v>0.90447315620066604</c:v>
                </c:pt>
                <c:pt idx="462">
                  <c:v>0.90448875545274066</c:v>
                </c:pt>
                <c:pt idx="463">
                  <c:v>0.9045046772422386</c:v>
                </c:pt>
                <c:pt idx="464">
                  <c:v>0.90452234774529316</c:v>
                </c:pt>
                <c:pt idx="465">
                  <c:v>0.90454819260050745</c:v>
                </c:pt>
                <c:pt idx="466">
                  <c:v>0.90457652885185946</c:v>
                </c:pt>
                <c:pt idx="467">
                  <c:v>0.904600240740836</c:v>
                </c:pt>
                <c:pt idx="468">
                  <c:v>0.90462105235128487</c:v>
                </c:pt>
                <c:pt idx="469">
                  <c:v>0.90463228298984466</c:v>
                </c:pt>
                <c:pt idx="470">
                  <c:v>0.90464439583872325</c:v>
                </c:pt>
                <c:pt idx="471">
                  <c:v>0.90464417148231524</c:v>
                </c:pt>
                <c:pt idx="472">
                  <c:v>0.90463643089293744</c:v>
                </c:pt>
                <c:pt idx="473">
                  <c:v>0.90462702721517829</c:v>
                </c:pt>
                <c:pt idx="474">
                  <c:v>0.90461688155547215</c:v>
                </c:pt>
                <c:pt idx="475">
                  <c:v>0.90460795265979288</c:v>
                </c:pt>
                <c:pt idx="476">
                  <c:v>0.90459859550325772</c:v>
                </c:pt>
                <c:pt idx="477">
                  <c:v>0.90458621460387656</c:v>
                </c:pt>
                <c:pt idx="478">
                  <c:v>0.90457370163536976</c:v>
                </c:pt>
                <c:pt idx="479">
                  <c:v>0.90455934759310397</c:v>
                </c:pt>
                <c:pt idx="480">
                  <c:v>0.90454425096953806</c:v>
                </c:pt>
                <c:pt idx="481">
                  <c:v>0.90453629820144943</c:v>
                </c:pt>
                <c:pt idx="482">
                  <c:v>0.90454635727454769</c:v>
                </c:pt>
                <c:pt idx="483">
                  <c:v>0.90456766354693496</c:v>
                </c:pt>
                <c:pt idx="484">
                  <c:v>0.90458640244674482</c:v>
                </c:pt>
                <c:pt idx="485">
                  <c:v>0.90459395493764394</c:v>
                </c:pt>
                <c:pt idx="486">
                  <c:v>0.904601388838148</c:v>
                </c:pt>
                <c:pt idx="487">
                  <c:v>0.90460402284784813</c:v>
                </c:pt>
                <c:pt idx="488">
                  <c:v>0.90461394515824789</c:v>
                </c:pt>
                <c:pt idx="489">
                  <c:v>0.90462281637494835</c:v>
                </c:pt>
                <c:pt idx="490">
                  <c:v>0.90463727482677847</c:v>
                </c:pt>
                <c:pt idx="491">
                  <c:v>0.90465782086161795</c:v>
                </c:pt>
                <c:pt idx="492">
                  <c:v>0.90467572565889964</c:v>
                </c:pt>
                <c:pt idx="493">
                  <c:v>0.90468582836180811</c:v>
                </c:pt>
                <c:pt idx="494">
                  <c:v>0.90469355041337518</c:v>
                </c:pt>
                <c:pt idx="495">
                  <c:v>0.90470173979331503</c:v>
                </c:pt>
                <c:pt idx="496">
                  <c:v>0.90471055367067199</c:v>
                </c:pt>
                <c:pt idx="497">
                  <c:v>0.90471240866070812</c:v>
                </c:pt>
                <c:pt idx="498">
                  <c:v>0.90471389116648315</c:v>
                </c:pt>
                <c:pt idx="499">
                  <c:v>0.9047003243989068</c:v>
                </c:pt>
                <c:pt idx="500">
                  <c:v>0.90468162983516898</c:v>
                </c:pt>
                <c:pt idx="501">
                  <c:v>0.90465974360424495</c:v>
                </c:pt>
                <c:pt idx="502">
                  <c:v>0.90462274614182125</c:v>
                </c:pt>
                <c:pt idx="503">
                  <c:v>0.90458226966077637</c:v>
                </c:pt>
                <c:pt idx="504">
                  <c:v>0.90454204886593492</c:v>
                </c:pt>
                <c:pt idx="505">
                  <c:v>0.90449866879904373</c:v>
                </c:pt>
                <c:pt idx="506">
                  <c:v>0.9044514349270486</c:v>
                </c:pt>
                <c:pt idx="507">
                  <c:v>0.90440217557482994</c:v>
                </c:pt>
                <c:pt idx="508">
                  <c:v>0.90434798092253099</c:v>
                </c:pt>
                <c:pt idx="509">
                  <c:v>0.90428830191160536</c:v>
                </c:pt>
                <c:pt idx="510">
                  <c:v>0.90423897429596489</c:v>
                </c:pt>
                <c:pt idx="511">
                  <c:v>0.9042062401388733</c:v>
                </c:pt>
                <c:pt idx="512">
                  <c:v>0.90417754174029452</c:v>
                </c:pt>
                <c:pt idx="513">
                  <c:v>0.90416278565371333</c:v>
                </c:pt>
                <c:pt idx="514">
                  <c:v>0.90414523971876226</c:v>
                </c:pt>
                <c:pt idx="515">
                  <c:v>0.9041265411461743</c:v>
                </c:pt>
                <c:pt idx="516">
                  <c:v>0.90410728108644778</c:v>
                </c:pt>
                <c:pt idx="517">
                  <c:v>0.9040905657021594</c:v>
                </c:pt>
                <c:pt idx="518">
                  <c:v>0.90407207353660946</c:v>
                </c:pt>
                <c:pt idx="519">
                  <c:v>0.90406351339010593</c:v>
                </c:pt>
                <c:pt idx="520">
                  <c:v>0.90406086204764158</c:v>
                </c:pt>
                <c:pt idx="521">
                  <c:v>0.90405631628605765</c:v>
                </c:pt>
                <c:pt idx="522">
                  <c:v>0.90403544251348256</c:v>
                </c:pt>
                <c:pt idx="523">
                  <c:v>0.90400783354675529</c:v>
                </c:pt>
                <c:pt idx="524">
                  <c:v>0.90397490069973019</c:v>
                </c:pt>
                <c:pt idx="525">
                  <c:v>0.90393428975002543</c:v>
                </c:pt>
                <c:pt idx="526">
                  <c:v>0.90387832982235461</c:v>
                </c:pt>
                <c:pt idx="527">
                  <c:v>0.90382368974516758</c:v>
                </c:pt>
                <c:pt idx="528">
                  <c:v>0.90377450584849683</c:v>
                </c:pt>
                <c:pt idx="529">
                  <c:v>0.90373431150856698</c:v>
                </c:pt>
                <c:pt idx="530">
                  <c:v>0.90369418283742098</c:v>
                </c:pt>
                <c:pt idx="531">
                  <c:v>0.90365732213269001</c:v>
                </c:pt>
                <c:pt idx="532">
                  <c:v>0.90363296336789678</c:v>
                </c:pt>
                <c:pt idx="533">
                  <c:v>0.90361061026904499</c:v>
                </c:pt>
                <c:pt idx="534">
                  <c:v>0.9035879344897384</c:v>
                </c:pt>
                <c:pt idx="535">
                  <c:v>0.90357470240338111</c:v>
                </c:pt>
                <c:pt idx="536">
                  <c:v>0.90357750977030415</c:v>
                </c:pt>
                <c:pt idx="537">
                  <c:v>0.90360681415366007</c:v>
                </c:pt>
                <c:pt idx="538">
                  <c:v>0.90364383615557131</c:v>
                </c:pt>
                <c:pt idx="539">
                  <c:v>0.90368208221669588</c:v>
                </c:pt>
                <c:pt idx="540">
                  <c:v>0.90372619504378726</c:v>
                </c:pt>
                <c:pt idx="541">
                  <c:v>0.9037737762676753</c:v>
                </c:pt>
                <c:pt idx="542">
                  <c:v>0.90382330618233864</c:v>
                </c:pt>
                <c:pt idx="543">
                  <c:v>0.90386668232342515</c:v>
                </c:pt>
                <c:pt idx="544">
                  <c:v>0.90391775577309375</c:v>
                </c:pt>
                <c:pt idx="545">
                  <c:v>0.90398071529195956</c:v>
                </c:pt>
                <c:pt idx="546">
                  <c:v>0.90404362495667268</c:v>
                </c:pt>
                <c:pt idx="547">
                  <c:v>0.90410150805051037</c:v>
                </c:pt>
                <c:pt idx="548">
                  <c:v>0.9041495340201583</c:v>
                </c:pt>
                <c:pt idx="549">
                  <c:v>0.90418318199182335</c:v>
                </c:pt>
                <c:pt idx="550">
                  <c:v>0.90421023340201101</c:v>
                </c:pt>
                <c:pt idx="551">
                  <c:v>0.90422643852180651</c:v>
                </c:pt>
                <c:pt idx="552">
                  <c:v>0.90422553705729236</c:v>
                </c:pt>
                <c:pt idx="553">
                  <c:v>0.90422516236189299</c:v>
                </c:pt>
                <c:pt idx="554">
                  <c:v>0.90422838850943954</c:v>
                </c:pt>
                <c:pt idx="555">
                  <c:v>0.90423092586322873</c:v>
                </c:pt>
                <c:pt idx="556">
                  <c:v>0.90422688366217419</c:v>
                </c:pt>
                <c:pt idx="557">
                  <c:v>0.90420924317713691</c:v>
                </c:pt>
                <c:pt idx="558">
                  <c:v>0.904188056351789</c:v>
                </c:pt>
                <c:pt idx="559">
                  <c:v>0.90416372879507112</c:v>
                </c:pt>
                <c:pt idx="560">
                  <c:v>0.9041425076182068</c:v>
                </c:pt>
                <c:pt idx="561">
                  <c:v>0.90412118878395653</c:v>
                </c:pt>
                <c:pt idx="562">
                  <c:v>0.90409934225052702</c:v>
                </c:pt>
                <c:pt idx="563">
                  <c:v>0.90408721658434843</c:v>
                </c:pt>
                <c:pt idx="564">
                  <c:v>0.90407086939002534</c:v>
                </c:pt>
                <c:pt idx="565">
                  <c:v>0.90405141097500918</c:v>
                </c:pt>
                <c:pt idx="566">
                  <c:v>0.90402901594696916</c:v>
                </c:pt>
                <c:pt idx="567">
                  <c:v>0.90401664154145778</c:v>
                </c:pt>
                <c:pt idx="568">
                  <c:v>0.90401542415754721</c:v>
                </c:pt>
                <c:pt idx="569">
                  <c:v>0.90401312217325869</c:v>
                </c:pt>
                <c:pt idx="570">
                  <c:v>0.90401621235139407</c:v>
                </c:pt>
                <c:pt idx="571">
                  <c:v>0.90402201639268498</c:v>
                </c:pt>
                <c:pt idx="572">
                  <c:v>0.90402073630039503</c:v>
                </c:pt>
                <c:pt idx="573">
                  <c:v>0.90402015226644283</c:v>
                </c:pt>
                <c:pt idx="574">
                  <c:v>0.90401396112480825</c:v>
                </c:pt>
                <c:pt idx="575">
                  <c:v>0.90400242608824433</c:v>
                </c:pt>
                <c:pt idx="576">
                  <c:v>0.90399318491749414</c:v>
                </c:pt>
                <c:pt idx="577">
                  <c:v>0.90398359291120078</c:v>
                </c:pt>
                <c:pt idx="578">
                  <c:v>0.90396578735205535</c:v>
                </c:pt>
                <c:pt idx="579">
                  <c:v>0.90393870038201707</c:v>
                </c:pt>
                <c:pt idx="580">
                  <c:v>0.90391463042468156</c:v>
                </c:pt>
                <c:pt idx="581">
                  <c:v>0.90389154872156685</c:v>
                </c:pt>
                <c:pt idx="582">
                  <c:v>0.90387314124877927</c:v>
                </c:pt>
                <c:pt idx="583">
                  <c:v>0.90386862281355651</c:v>
                </c:pt>
                <c:pt idx="584">
                  <c:v>0.90386302851802047</c:v>
                </c:pt>
                <c:pt idx="585">
                  <c:v>0.90384994447197287</c:v>
                </c:pt>
                <c:pt idx="586">
                  <c:v>0.90382515109808292</c:v>
                </c:pt>
                <c:pt idx="587">
                  <c:v>0.9037804140759903</c:v>
                </c:pt>
                <c:pt idx="588">
                  <c:v>0.90373523208475148</c:v>
                </c:pt>
                <c:pt idx="589">
                  <c:v>0.90369164890619624</c:v>
                </c:pt>
                <c:pt idx="590">
                  <c:v>0.90365416701698686</c:v>
                </c:pt>
                <c:pt idx="591">
                  <c:v>0.90361636257890221</c:v>
                </c:pt>
                <c:pt idx="592">
                  <c:v>0.90357426790727469</c:v>
                </c:pt>
                <c:pt idx="593">
                  <c:v>0.90352872358270597</c:v>
                </c:pt>
                <c:pt idx="594">
                  <c:v>0.90348208798879892</c:v>
                </c:pt>
                <c:pt idx="595">
                  <c:v>0.9034418521096369</c:v>
                </c:pt>
                <c:pt idx="596">
                  <c:v>0.90341386766355314</c:v>
                </c:pt>
                <c:pt idx="597">
                  <c:v>0.90339815805676682</c:v>
                </c:pt>
                <c:pt idx="598">
                  <c:v>0.90339914678420674</c:v>
                </c:pt>
                <c:pt idx="599">
                  <c:v>0.90340442554012668</c:v>
                </c:pt>
                <c:pt idx="600">
                  <c:v>0.90340942582358319</c:v>
                </c:pt>
                <c:pt idx="601">
                  <c:v>0.90342221190789962</c:v>
                </c:pt>
                <c:pt idx="602">
                  <c:v>0.90344397764882201</c:v>
                </c:pt>
                <c:pt idx="603">
                  <c:v>0.90347460734711627</c:v>
                </c:pt>
                <c:pt idx="604">
                  <c:v>0.90350917218859161</c:v>
                </c:pt>
                <c:pt idx="605">
                  <c:v>0.90354333864019509</c:v>
                </c:pt>
                <c:pt idx="606">
                  <c:v>0.90358012273518928</c:v>
                </c:pt>
                <c:pt idx="607">
                  <c:v>0.9036240530539511</c:v>
                </c:pt>
                <c:pt idx="608">
                  <c:v>0.90367762255863837</c:v>
                </c:pt>
                <c:pt idx="609">
                  <c:v>0.90373172794588408</c:v>
                </c:pt>
                <c:pt idx="610">
                  <c:v>0.9037890184733598</c:v>
                </c:pt>
                <c:pt idx="611">
                  <c:v>0.90384103791155224</c:v>
                </c:pt>
                <c:pt idx="612">
                  <c:v>0.90388609885124793</c:v>
                </c:pt>
                <c:pt idx="613">
                  <c:v>0.90392437984281204</c:v>
                </c:pt>
                <c:pt idx="614">
                  <c:v>0.90395840498583879</c:v>
                </c:pt>
                <c:pt idx="615">
                  <c:v>0.9039885763059291</c:v>
                </c:pt>
                <c:pt idx="616">
                  <c:v>0.9040018464295102</c:v>
                </c:pt>
                <c:pt idx="617">
                  <c:v>0.9040043495049549</c:v>
                </c:pt>
                <c:pt idx="618">
                  <c:v>0.90400344335234106</c:v>
                </c:pt>
                <c:pt idx="619">
                  <c:v>0.90400085491461757</c:v>
                </c:pt>
                <c:pt idx="620">
                  <c:v>0.90400196871100957</c:v>
                </c:pt>
                <c:pt idx="621">
                  <c:v>0.90400546223969014</c:v>
                </c:pt>
                <c:pt idx="622">
                  <c:v>0.90402062902569713</c:v>
                </c:pt>
                <c:pt idx="623">
                  <c:v>0.90404481804976589</c:v>
                </c:pt>
                <c:pt idx="624">
                  <c:v>0.90407758330297294</c:v>
                </c:pt>
                <c:pt idx="625">
                  <c:v>0.90410978902871086</c:v>
                </c:pt>
                <c:pt idx="626">
                  <c:v>0.90413893244642296</c:v>
                </c:pt>
                <c:pt idx="627">
                  <c:v>0.90418308140821002</c:v>
                </c:pt>
                <c:pt idx="628">
                  <c:v>0.9042290664183692</c:v>
                </c:pt>
                <c:pt idx="629">
                  <c:v>0.90427015954316758</c:v>
                </c:pt>
                <c:pt idx="630">
                  <c:v>0.904300309536747</c:v>
                </c:pt>
                <c:pt idx="631">
                  <c:v>0.90431976008907078</c:v>
                </c:pt>
                <c:pt idx="632">
                  <c:v>0.90433320387758298</c:v>
                </c:pt>
                <c:pt idx="633">
                  <c:v>0.90433612610924496</c:v>
                </c:pt>
                <c:pt idx="634">
                  <c:v>0.90433000514795947</c:v>
                </c:pt>
                <c:pt idx="635">
                  <c:v>0.90431325858365874</c:v>
                </c:pt>
                <c:pt idx="636">
                  <c:v>0.90429314028038599</c:v>
                </c:pt>
                <c:pt idx="637">
                  <c:v>0.90427798974536977</c:v>
                </c:pt>
                <c:pt idx="638">
                  <c:v>0.90426524417755594</c:v>
                </c:pt>
                <c:pt idx="639">
                  <c:v>0.90426002563578289</c:v>
                </c:pt>
                <c:pt idx="640">
                  <c:v>0.90425803319964659</c:v>
                </c:pt>
                <c:pt idx="641">
                  <c:v>0.90426228434988165</c:v>
                </c:pt>
                <c:pt idx="642">
                  <c:v>0.90427158859646528</c:v>
                </c:pt>
                <c:pt idx="643">
                  <c:v>0.90427485839057509</c:v>
                </c:pt>
                <c:pt idx="644">
                  <c:v>0.90427776535347559</c:v>
                </c:pt>
                <c:pt idx="645">
                  <c:v>0.90428321193235728</c:v>
                </c:pt>
                <c:pt idx="646">
                  <c:v>0.90428761801384472</c:v>
                </c:pt>
                <c:pt idx="647">
                  <c:v>0.90428605571702103</c:v>
                </c:pt>
                <c:pt idx="648">
                  <c:v>0.90427321906124125</c:v>
                </c:pt>
                <c:pt idx="649">
                  <c:v>0.90425284520228544</c:v>
                </c:pt>
                <c:pt idx="650">
                  <c:v>0.90422171535671403</c:v>
                </c:pt>
                <c:pt idx="651">
                  <c:v>0.90418745800564693</c:v>
                </c:pt>
                <c:pt idx="652">
                  <c:v>0.90414931150215339</c:v>
                </c:pt>
                <c:pt idx="653">
                  <c:v>0.90410954895022078</c:v>
                </c:pt>
                <c:pt idx="654">
                  <c:v>0.9040686812518447</c:v>
                </c:pt>
                <c:pt idx="655">
                  <c:v>0.90403529129244464</c:v>
                </c:pt>
                <c:pt idx="656">
                  <c:v>0.90400799559871858</c:v>
                </c:pt>
                <c:pt idx="657">
                  <c:v>0.90399065782382948</c:v>
                </c:pt>
                <c:pt idx="658">
                  <c:v>0.90398021900898828</c:v>
                </c:pt>
                <c:pt idx="659">
                  <c:v>0.90397765559223064</c:v>
                </c:pt>
                <c:pt idx="660">
                  <c:v>0.90397502523458051</c:v>
                </c:pt>
                <c:pt idx="661">
                  <c:v>0.90397595596856273</c:v>
                </c:pt>
                <c:pt idx="662">
                  <c:v>0.9039829898796985</c:v>
                </c:pt>
                <c:pt idx="663">
                  <c:v>0.90399824197693734</c:v>
                </c:pt>
                <c:pt idx="664">
                  <c:v>0.90401669866269885</c:v>
                </c:pt>
                <c:pt idx="665">
                  <c:v>0.90404098613402184</c:v>
                </c:pt>
                <c:pt idx="666">
                  <c:v>0.90406114893967238</c:v>
                </c:pt>
                <c:pt idx="667">
                  <c:v>0.90406796664365274</c:v>
                </c:pt>
                <c:pt idx="668">
                  <c:v>0.90406953910105969</c:v>
                </c:pt>
                <c:pt idx="669">
                  <c:v>0.90407276183771235</c:v>
                </c:pt>
                <c:pt idx="670">
                  <c:v>0.90407640396169076</c:v>
                </c:pt>
                <c:pt idx="671">
                  <c:v>0.90408172154210831</c:v>
                </c:pt>
                <c:pt idx="672">
                  <c:v>0.90408672161962866</c:v>
                </c:pt>
                <c:pt idx="673">
                  <c:v>0.90408686888025125</c:v>
                </c:pt>
                <c:pt idx="674">
                  <c:v>0.9040853113823506</c:v>
                </c:pt>
                <c:pt idx="675">
                  <c:v>0.90408368031748654</c:v>
                </c:pt>
                <c:pt idx="676">
                  <c:v>0.9040826942487481</c:v>
                </c:pt>
                <c:pt idx="677">
                  <c:v>0.90408524291595849</c:v>
                </c:pt>
                <c:pt idx="678">
                  <c:v>0.90409425528746779</c:v>
                </c:pt>
                <c:pt idx="679">
                  <c:v>0.90410081945111331</c:v>
                </c:pt>
                <c:pt idx="680">
                  <c:v>0.90410369187576201</c:v>
                </c:pt>
                <c:pt idx="681">
                  <c:v>0.9041041474869761</c:v>
                </c:pt>
                <c:pt idx="682">
                  <c:v>0.90410841721615409</c:v>
                </c:pt>
                <c:pt idx="683">
                  <c:v>0.90411506596713098</c:v>
                </c:pt>
                <c:pt idx="684">
                  <c:v>0.90412374830570064</c:v>
                </c:pt>
                <c:pt idx="685">
                  <c:v>0.90413224299552553</c:v>
                </c:pt>
                <c:pt idx="686">
                  <c:v>0.90413568603634598</c:v>
                </c:pt>
                <c:pt idx="687">
                  <c:v>0.90413687039054735</c:v>
                </c:pt>
                <c:pt idx="688">
                  <c:v>0.9041291867934228</c:v>
                </c:pt>
                <c:pt idx="689">
                  <c:v>0.90411616112957316</c:v>
                </c:pt>
                <c:pt idx="690">
                  <c:v>0.90410207206501025</c:v>
                </c:pt>
                <c:pt idx="691">
                  <c:v>0.90408737617783252</c:v>
                </c:pt>
                <c:pt idx="692">
                  <c:v>0.9040780700882679</c:v>
                </c:pt>
                <c:pt idx="693">
                  <c:v>0.90407388155411017</c:v>
                </c:pt>
                <c:pt idx="694">
                  <c:v>0.90407803720469249</c:v>
                </c:pt>
                <c:pt idx="695">
                  <c:v>0.90408673329187861</c:v>
                </c:pt>
                <c:pt idx="696">
                  <c:v>0.90410015680042766</c:v>
                </c:pt>
                <c:pt idx="697">
                  <c:v>0.90412597387557803</c:v>
                </c:pt>
                <c:pt idx="698">
                  <c:v>0.90415960277247587</c:v>
                </c:pt>
                <c:pt idx="699">
                  <c:v>0.90420892070476777</c:v>
                </c:pt>
                <c:pt idx="700">
                  <c:v>0.90427271370043016</c:v>
                </c:pt>
                <c:pt idx="701">
                  <c:v>0.90434499448689154</c:v>
                </c:pt>
                <c:pt idx="702">
                  <c:v>0.90442478662668391</c:v>
                </c:pt>
                <c:pt idx="703">
                  <c:v>0.90450235733361162</c:v>
                </c:pt>
                <c:pt idx="704">
                  <c:v>0.90456817135007062</c:v>
                </c:pt>
                <c:pt idx="705">
                  <c:v>0.90462930883340675</c:v>
                </c:pt>
                <c:pt idx="706">
                  <c:v>0.90468921772115773</c:v>
                </c:pt>
                <c:pt idx="707">
                  <c:v>0.90474268539804792</c:v>
                </c:pt>
                <c:pt idx="708">
                  <c:v>0.90478405364510839</c:v>
                </c:pt>
                <c:pt idx="709">
                  <c:v>0.90481606486527977</c:v>
                </c:pt>
                <c:pt idx="710">
                  <c:v>0.90483574300773817</c:v>
                </c:pt>
                <c:pt idx="711">
                  <c:v>0.9048451684222002</c:v>
                </c:pt>
                <c:pt idx="712">
                  <c:v>0.90484563731971468</c:v>
                </c:pt>
                <c:pt idx="713">
                  <c:v>0.90483783223687131</c:v>
                </c:pt>
                <c:pt idx="714">
                  <c:v>0.90482913268174903</c:v>
                </c:pt>
                <c:pt idx="715">
                  <c:v>0.90482438437106549</c:v>
                </c:pt>
                <c:pt idx="716">
                  <c:v>0.90482245144527651</c:v>
                </c:pt>
                <c:pt idx="717">
                  <c:v>0.90482333824686445</c:v>
                </c:pt>
                <c:pt idx="718">
                  <c:v>0.90483098491419611</c:v>
                </c:pt>
                <c:pt idx="719">
                  <c:v>0.90484225996011747</c:v>
                </c:pt>
                <c:pt idx="720">
                  <c:v>0.90485392351691307</c:v>
                </c:pt>
                <c:pt idx="721">
                  <c:v>0.90486689935246079</c:v>
                </c:pt>
                <c:pt idx="722">
                  <c:v>0.90488202050819277</c:v>
                </c:pt>
                <c:pt idx="723">
                  <c:v>0.90489711420568275</c:v>
                </c:pt>
                <c:pt idx="724">
                  <c:v>0.90491240943195661</c:v>
                </c:pt>
                <c:pt idx="725">
                  <c:v>0.90493082648436751</c:v>
                </c:pt>
                <c:pt idx="726">
                  <c:v>0.90494558391647362</c:v>
                </c:pt>
                <c:pt idx="727">
                  <c:v>0.90495047253474159</c:v>
                </c:pt>
                <c:pt idx="728">
                  <c:v>0.90494307182569855</c:v>
                </c:pt>
                <c:pt idx="729">
                  <c:v>0.90492127080128248</c:v>
                </c:pt>
                <c:pt idx="730">
                  <c:v>0.90489504629988604</c:v>
                </c:pt>
                <c:pt idx="731">
                  <c:v>0.9048767133574831</c:v>
                </c:pt>
                <c:pt idx="732">
                  <c:v>0.90486537038686654</c:v>
                </c:pt>
                <c:pt idx="733">
                  <c:v>0.90485871467587842</c:v>
                </c:pt>
                <c:pt idx="734">
                  <c:v>0.90486065104003532</c:v>
                </c:pt>
                <c:pt idx="735">
                  <c:v>0.90486926744153418</c:v>
                </c:pt>
                <c:pt idx="736">
                  <c:v>0.90487917723425959</c:v>
                </c:pt>
                <c:pt idx="737">
                  <c:v>0.90489926022048939</c:v>
                </c:pt>
                <c:pt idx="738">
                  <c:v>0.90493205166763779</c:v>
                </c:pt>
                <c:pt idx="739">
                  <c:v>0.90497709189167486</c:v>
                </c:pt>
                <c:pt idx="740">
                  <c:v>0.90503269565658584</c:v>
                </c:pt>
                <c:pt idx="741">
                  <c:v>0.90508990074247964</c:v>
                </c:pt>
                <c:pt idx="742">
                  <c:v>0.90514006048550266</c:v>
                </c:pt>
                <c:pt idx="743">
                  <c:v>0.90518099521804551</c:v>
                </c:pt>
                <c:pt idx="744">
                  <c:v>0.90522061150121857</c:v>
                </c:pt>
                <c:pt idx="745">
                  <c:v>0.90525697884863798</c:v>
                </c:pt>
                <c:pt idx="746">
                  <c:v>0.90528807082911444</c:v>
                </c:pt>
                <c:pt idx="747">
                  <c:v>0.90531430366179744</c:v>
                </c:pt>
                <c:pt idx="748">
                  <c:v>0.90533591716798578</c:v>
                </c:pt>
                <c:pt idx="749">
                  <c:v>0.90535524034438486</c:v>
                </c:pt>
                <c:pt idx="750">
                  <c:v>0.90537308214890233</c:v>
                </c:pt>
                <c:pt idx="751">
                  <c:v>0.90539154909556341</c:v>
                </c:pt>
                <c:pt idx="752">
                  <c:v>0.90541734076336766</c:v>
                </c:pt>
                <c:pt idx="753">
                  <c:v>0.90544995433082331</c:v>
                </c:pt>
                <c:pt idx="754">
                  <c:v>0.90548778773306426</c:v>
                </c:pt>
                <c:pt idx="755">
                  <c:v>0.90552102176903881</c:v>
                </c:pt>
                <c:pt idx="756">
                  <c:v>0.90555456397850909</c:v>
                </c:pt>
                <c:pt idx="757">
                  <c:v>0.90558810776176202</c:v>
                </c:pt>
                <c:pt idx="758">
                  <c:v>0.90561943515230359</c:v>
                </c:pt>
                <c:pt idx="759">
                  <c:v>0.90564559841730907</c:v>
                </c:pt>
                <c:pt idx="760">
                  <c:v>0.90565916627614118</c:v>
                </c:pt>
                <c:pt idx="761">
                  <c:v>0.90565580957166703</c:v>
                </c:pt>
                <c:pt idx="762">
                  <c:v>0.90564593944954153</c:v>
                </c:pt>
                <c:pt idx="763">
                  <c:v>0.90562795646485272</c:v>
                </c:pt>
                <c:pt idx="764">
                  <c:v>0.90560343532961418</c:v>
                </c:pt>
                <c:pt idx="765">
                  <c:v>0.90557429157388014</c:v>
                </c:pt>
                <c:pt idx="766">
                  <c:v>0.90554827856218056</c:v>
                </c:pt>
                <c:pt idx="767">
                  <c:v>0.90551985643150101</c:v>
                </c:pt>
                <c:pt idx="768">
                  <c:v>0.90549684189696922</c:v>
                </c:pt>
                <c:pt idx="769">
                  <c:v>0.90548220159406589</c:v>
                </c:pt>
                <c:pt idx="770">
                  <c:v>0.90547368046051813</c:v>
                </c:pt>
                <c:pt idx="771">
                  <c:v>0.90547744924998708</c:v>
                </c:pt>
                <c:pt idx="772">
                  <c:v>0.90549824986283511</c:v>
                </c:pt>
                <c:pt idx="773">
                  <c:v>0.9055225200389585</c:v>
                </c:pt>
                <c:pt idx="774">
                  <c:v>0.90555137249923101</c:v>
                </c:pt>
                <c:pt idx="775">
                  <c:v>0.90558312078871561</c:v>
                </c:pt>
                <c:pt idx="776">
                  <c:v>0.9056197110701798</c:v>
                </c:pt>
                <c:pt idx="777">
                  <c:v>0.90565057670915683</c:v>
                </c:pt>
                <c:pt idx="778">
                  <c:v>0.90568205098844101</c:v>
                </c:pt>
                <c:pt idx="779">
                  <c:v>0.90571395378820807</c:v>
                </c:pt>
                <c:pt idx="780">
                  <c:v>0.90574100512633149</c:v>
                </c:pt>
                <c:pt idx="781">
                  <c:v>0.90576497684907009</c:v>
                </c:pt>
                <c:pt idx="782">
                  <c:v>0.9057858645336595</c:v>
                </c:pt>
                <c:pt idx="783">
                  <c:v>0.9057978895227542</c:v>
                </c:pt>
                <c:pt idx="784">
                  <c:v>0.90580884535036155</c:v>
                </c:pt>
                <c:pt idx="785">
                  <c:v>0.90582397709246765</c:v>
                </c:pt>
                <c:pt idx="786">
                  <c:v>0.90584337843010365</c:v>
                </c:pt>
                <c:pt idx="787">
                  <c:v>0.90586091905659771</c:v>
                </c:pt>
                <c:pt idx="788">
                  <c:v>0.90587972621626467</c:v>
                </c:pt>
                <c:pt idx="789">
                  <c:v>0.90589796013537827</c:v>
                </c:pt>
                <c:pt idx="790">
                  <c:v>0.90591433085055373</c:v>
                </c:pt>
                <c:pt idx="791">
                  <c:v>0.90592460578664735</c:v>
                </c:pt>
                <c:pt idx="792">
                  <c:v>0.90593359262643136</c:v>
                </c:pt>
                <c:pt idx="793">
                  <c:v>0.90593935984365437</c:v>
                </c:pt>
                <c:pt idx="794">
                  <c:v>0.90595107254006135</c:v>
                </c:pt>
                <c:pt idx="795">
                  <c:v>0.90596399465780164</c:v>
                </c:pt>
                <c:pt idx="796">
                  <c:v>0.90597424246923974</c:v>
                </c:pt>
                <c:pt idx="797">
                  <c:v>0.90597909947465383</c:v>
                </c:pt>
                <c:pt idx="798">
                  <c:v>0.9059835305285947</c:v>
                </c:pt>
                <c:pt idx="799">
                  <c:v>0.90598418961014449</c:v>
                </c:pt>
                <c:pt idx="800">
                  <c:v>0.90597931203488469</c:v>
                </c:pt>
                <c:pt idx="801">
                  <c:v>0.90597182658911946</c:v>
                </c:pt>
                <c:pt idx="802">
                  <c:v>0.90596954844215249</c:v>
                </c:pt>
                <c:pt idx="803">
                  <c:v>0.90596326975263042</c:v>
                </c:pt>
                <c:pt idx="804">
                  <c:v>0.9059559866837692</c:v>
                </c:pt>
                <c:pt idx="805">
                  <c:v>0.90594792544340741</c:v>
                </c:pt>
                <c:pt idx="806">
                  <c:v>0.90594163264399608</c:v>
                </c:pt>
                <c:pt idx="807">
                  <c:v>0.90593626886399226</c:v>
                </c:pt>
                <c:pt idx="808">
                  <c:v>0.90593359168451704</c:v>
                </c:pt>
                <c:pt idx="809">
                  <c:v>0.90593637448192466</c:v>
                </c:pt>
                <c:pt idx="810">
                  <c:v>0.90595049130728533</c:v>
                </c:pt>
                <c:pt idx="811">
                  <c:v>0.9059689800942855</c:v>
                </c:pt>
                <c:pt idx="812">
                  <c:v>0.90598588373559785</c:v>
                </c:pt>
                <c:pt idx="813">
                  <c:v>0.90599505898735988</c:v>
                </c:pt>
                <c:pt idx="814">
                  <c:v>0.90600340940311763</c:v>
                </c:pt>
                <c:pt idx="815">
                  <c:v>0.90600842146006677</c:v>
                </c:pt>
                <c:pt idx="816">
                  <c:v>0.90600785208015289</c:v>
                </c:pt>
                <c:pt idx="817">
                  <c:v>0.9059989234877478</c:v>
                </c:pt>
                <c:pt idx="818">
                  <c:v>0.90598308636728886</c:v>
                </c:pt>
                <c:pt idx="819">
                  <c:v>0.90596321815201075</c:v>
                </c:pt>
                <c:pt idx="820">
                  <c:v>0.90594035936530193</c:v>
                </c:pt>
                <c:pt idx="821">
                  <c:v>0.90591344001792506</c:v>
                </c:pt>
                <c:pt idx="822">
                  <c:v>0.90589199344484572</c:v>
                </c:pt>
                <c:pt idx="823">
                  <c:v>0.90587642274463354</c:v>
                </c:pt>
                <c:pt idx="824">
                  <c:v>0.90587040513844108</c:v>
                </c:pt>
                <c:pt idx="825">
                  <c:v>0.90587246436271196</c:v>
                </c:pt>
                <c:pt idx="826">
                  <c:v>0.90587565110316026</c:v>
                </c:pt>
                <c:pt idx="827">
                  <c:v>0.90587966514781826</c:v>
                </c:pt>
                <c:pt idx="828">
                  <c:v>0.90588748453589674</c:v>
                </c:pt>
                <c:pt idx="829">
                  <c:v>0.90589655913885003</c:v>
                </c:pt>
                <c:pt idx="830">
                  <c:v>0.90590686486848204</c:v>
                </c:pt>
                <c:pt idx="831">
                  <c:v>0.90591411166479674</c:v>
                </c:pt>
                <c:pt idx="832">
                  <c:v>0.90591813542606614</c:v>
                </c:pt>
                <c:pt idx="833">
                  <c:v>0.90591502587645101</c:v>
                </c:pt>
                <c:pt idx="834">
                  <c:v>0.9059068572712643</c:v>
                </c:pt>
                <c:pt idx="835">
                  <c:v>0.90588925327933145</c:v>
                </c:pt>
                <c:pt idx="836">
                  <c:v>0.90586383440691909</c:v>
                </c:pt>
                <c:pt idx="837">
                  <c:v>0.90583625122605471</c:v>
                </c:pt>
                <c:pt idx="838">
                  <c:v>0.90581064011598611</c:v>
                </c:pt>
                <c:pt idx="839">
                  <c:v>0.90578906243440616</c:v>
                </c:pt>
                <c:pt idx="840">
                  <c:v>0.90577510211454448</c:v>
                </c:pt>
                <c:pt idx="841">
                  <c:v>0.90576145447527301</c:v>
                </c:pt>
                <c:pt idx="842">
                  <c:v>0.90574407959939685</c:v>
                </c:pt>
                <c:pt idx="843">
                  <c:v>0.90572586784973985</c:v>
                </c:pt>
                <c:pt idx="844">
                  <c:v>0.90570690847670765</c:v>
                </c:pt>
                <c:pt idx="845">
                  <c:v>0.9056865824193977</c:v>
                </c:pt>
                <c:pt idx="846">
                  <c:v>0.90567088053139966</c:v>
                </c:pt>
                <c:pt idx="847">
                  <c:v>0.90565729222257618</c:v>
                </c:pt>
                <c:pt idx="848">
                  <c:v>0.9056444675484987</c:v>
                </c:pt>
                <c:pt idx="849">
                  <c:v>0.90562535436340785</c:v>
                </c:pt>
                <c:pt idx="850">
                  <c:v>0.90560069913203156</c:v>
                </c:pt>
                <c:pt idx="851">
                  <c:v>0.90556634955105053</c:v>
                </c:pt>
                <c:pt idx="852">
                  <c:v>0.90552906287842705</c:v>
                </c:pt>
                <c:pt idx="853">
                  <c:v>0.90549583721853322</c:v>
                </c:pt>
                <c:pt idx="854">
                  <c:v>0.90546830004667134</c:v>
                </c:pt>
                <c:pt idx="855">
                  <c:v>0.90544747886078525</c:v>
                </c:pt>
                <c:pt idx="856">
                  <c:v>0.90542973174656105</c:v>
                </c:pt>
                <c:pt idx="857">
                  <c:v>0.90541384442336692</c:v>
                </c:pt>
                <c:pt idx="858">
                  <c:v>0.90539370671287633</c:v>
                </c:pt>
                <c:pt idx="859">
                  <c:v>0.90537415269919597</c:v>
                </c:pt>
                <c:pt idx="860">
                  <c:v>0.90536178504717812</c:v>
                </c:pt>
                <c:pt idx="861">
                  <c:v>0.90535711920192419</c:v>
                </c:pt>
                <c:pt idx="862">
                  <c:v>0.90535386740810031</c:v>
                </c:pt>
                <c:pt idx="863">
                  <c:v>0.90534885238873464</c:v>
                </c:pt>
                <c:pt idx="864">
                  <c:v>0.90534781647388163</c:v>
                </c:pt>
                <c:pt idx="865">
                  <c:v>0.90534519486573184</c:v>
                </c:pt>
                <c:pt idx="866">
                  <c:v>0.9053397253438118</c:v>
                </c:pt>
                <c:pt idx="867">
                  <c:v>0.90533429934694742</c:v>
                </c:pt>
                <c:pt idx="868">
                  <c:v>0.90532826081063966</c:v>
                </c:pt>
                <c:pt idx="869">
                  <c:v>0.90533033381384265</c:v>
                </c:pt>
                <c:pt idx="870">
                  <c:v>0.90533946842381985</c:v>
                </c:pt>
                <c:pt idx="871">
                  <c:v>0.90534778582081588</c:v>
                </c:pt>
                <c:pt idx="872">
                  <c:v>0.90535261162428005</c:v>
                </c:pt>
                <c:pt idx="873">
                  <c:v>0.90536131229816197</c:v>
                </c:pt>
                <c:pt idx="874">
                  <c:v>0.9053668092261099</c:v>
                </c:pt>
                <c:pt idx="875">
                  <c:v>0.90537062838436133</c:v>
                </c:pt>
                <c:pt idx="876">
                  <c:v>0.90537474926252093</c:v>
                </c:pt>
                <c:pt idx="877">
                  <c:v>0.90538317153103021</c:v>
                </c:pt>
                <c:pt idx="878">
                  <c:v>0.90538955808088561</c:v>
                </c:pt>
                <c:pt idx="879">
                  <c:v>0.90539858433494091</c:v>
                </c:pt>
                <c:pt idx="880">
                  <c:v>0.90540987442622689</c:v>
                </c:pt>
                <c:pt idx="881">
                  <c:v>0.90542409608583396</c:v>
                </c:pt>
                <c:pt idx="882">
                  <c:v>0.90544527555326015</c:v>
                </c:pt>
                <c:pt idx="883">
                  <c:v>0.90547282130940132</c:v>
                </c:pt>
                <c:pt idx="884">
                  <c:v>0.90550253758443067</c:v>
                </c:pt>
                <c:pt idx="885">
                  <c:v>0.90554107112882642</c:v>
                </c:pt>
                <c:pt idx="886">
                  <c:v>0.90558113431071885</c:v>
                </c:pt>
                <c:pt idx="887">
                  <c:v>0.90562268963448811</c:v>
                </c:pt>
                <c:pt idx="888">
                  <c:v>0.9056605844065081</c:v>
                </c:pt>
                <c:pt idx="889">
                  <c:v>0.90570100662914266</c:v>
                </c:pt>
                <c:pt idx="890">
                  <c:v>0.90573904912998349</c:v>
                </c:pt>
                <c:pt idx="891">
                  <c:v>0.90577387180617919</c:v>
                </c:pt>
                <c:pt idx="892">
                  <c:v>0.90579945148505014</c:v>
                </c:pt>
                <c:pt idx="893">
                  <c:v>0.90581938673035256</c:v>
                </c:pt>
                <c:pt idx="894">
                  <c:v>0.90583022105441868</c:v>
                </c:pt>
                <c:pt idx="895">
                  <c:v>0.90583349587250916</c:v>
                </c:pt>
                <c:pt idx="896">
                  <c:v>0.90582933621257733</c:v>
                </c:pt>
                <c:pt idx="897">
                  <c:v>0.90582012440787796</c:v>
                </c:pt>
                <c:pt idx="898">
                  <c:v>0.90580102492832271</c:v>
                </c:pt>
                <c:pt idx="899">
                  <c:v>0.90577986924715825</c:v>
                </c:pt>
                <c:pt idx="900">
                  <c:v>0.90575911244996976</c:v>
                </c:pt>
                <c:pt idx="901">
                  <c:v>0.90573995711863031</c:v>
                </c:pt>
                <c:pt idx="902">
                  <c:v>0.90572392399159607</c:v>
                </c:pt>
                <c:pt idx="903">
                  <c:v>0.90570979098228088</c:v>
                </c:pt>
                <c:pt idx="904">
                  <c:v>0.90569101207024905</c:v>
                </c:pt>
                <c:pt idx="905">
                  <c:v>0.90567205129939021</c:v>
                </c:pt>
                <c:pt idx="906">
                  <c:v>0.90565599554484888</c:v>
                </c:pt>
                <c:pt idx="907">
                  <c:v>0.90563508601853504</c:v>
                </c:pt>
                <c:pt idx="908">
                  <c:v>0.90561104656820557</c:v>
                </c:pt>
                <c:pt idx="909">
                  <c:v>0.90559201640297726</c:v>
                </c:pt>
                <c:pt idx="910">
                  <c:v>0.90557617731016016</c:v>
                </c:pt>
                <c:pt idx="911">
                  <c:v>0.90556129438450983</c:v>
                </c:pt>
                <c:pt idx="912">
                  <c:v>0.90554652646553746</c:v>
                </c:pt>
                <c:pt idx="913">
                  <c:v>0.90552720404952503</c:v>
                </c:pt>
                <c:pt idx="914">
                  <c:v>0.90550703387851506</c:v>
                </c:pt>
                <c:pt idx="915">
                  <c:v>0.90548996431895357</c:v>
                </c:pt>
                <c:pt idx="916">
                  <c:v>0.9054757303080776</c:v>
                </c:pt>
                <c:pt idx="917">
                  <c:v>0.9054586336071061</c:v>
                </c:pt>
                <c:pt idx="918">
                  <c:v>0.90545044951247189</c:v>
                </c:pt>
                <c:pt idx="919">
                  <c:v>0.90544558592120472</c:v>
                </c:pt>
                <c:pt idx="920">
                  <c:v>0.90543994810411166</c:v>
                </c:pt>
                <c:pt idx="921">
                  <c:v>0.90542839831248612</c:v>
                </c:pt>
                <c:pt idx="922">
                  <c:v>0.90540859101195614</c:v>
                </c:pt>
                <c:pt idx="923">
                  <c:v>0.90537821029598653</c:v>
                </c:pt>
                <c:pt idx="924">
                  <c:v>0.90534074376112139</c:v>
                </c:pt>
                <c:pt idx="925">
                  <c:v>0.90529917728556053</c:v>
                </c:pt>
                <c:pt idx="926">
                  <c:v>0.90525538360936719</c:v>
                </c:pt>
                <c:pt idx="927">
                  <c:v>0.90520831909942212</c:v>
                </c:pt>
                <c:pt idx="928">
                  <c:v>0.90516471638630092</c:v>
                </c:pt>
                <c:pt idx="929">
                  <c:v>0.90512204413201358</c:v>
                </c:pt>
                <c:pt idx="930">
                  <c:v>0.90508036851097917</c:v>
                </c:pt>
                <c:pt idx="931">
                  <c:v>0.90503949492985325</c:v>
                </c:pt>
                <c:pt idx="932">
                  <c:v>0.90500171673799201</c:v>
                </c:pt>
                <c:pt idx="933">
                  <c:v>0.90496885612979028</c:v>
                </c:pt>
                <c:pt idx="934">
                  <c:v>0.90494401710720562</c:v>
                </c:pt>
                <c:pt idx="935">
                  <c:v>0.9049241075787996</c:v>
                </c:pt>
                <c:pt idx="936">
                  <c:v>0.90490496491301753</c:v>
                </c:pt>
                <c:pt idx="937">
                  <c:v>0.90488449819383054</c:v>
                </c:pt>
                <c:pt idx="938">
                  <c:v>0.90486577822401815</c:v>
                </c:pt>
                <c:pt idx="939">
                  <c:v>0.9048456213270778</c:v>
                </c:pt>
                <c:pt idx="940">
                  <c:v>0.90482491796082565</c:v>
                </c:pt>
                <c:pt idx="941">
                  <c:v>0.90480653568219715</c:v>
                </c:pt>
                <c:pt idx="942">
                  <c:v>0.90479124550998791</c:v>
                </c:pt>
                <c:pt idx="943">
                  <c:v>0.90477444057276746</c:v>
                </c:pt>
                <c:pt idx="944">
                  <c:v>0.90475347895795333</c:v>
                </c:pt>
                <c:pt idx="945">
                  <c:v>0.90472980823086691</c:v>
                </c:pt>
                <c:pt idx="946">
                  <c:v>0.90470549487443463</c:v>
                </c:pt>
                <c:pt idx="947">
                  <c:v>0.90468201694939554</c:v>
                </c:pt>
                <c:pt idx="948">
                  <c:v>0.90465677857389093</c:v>
                </c:pt>
                <c:pt idx="949">
                  <c:v>0.90463197333207179</c:v>
                </c:pt>
                <c:pt idx="950">
                  <c:v>0.90460673247595336</c:v>
                </c:pt>
                <c:pt idx="951">
                  <c:v>0.90458507057356063</c:v>
                </c:pt>
                <c:pt idx="952">
                  <c:v>0.90456441372532692</c:v>
                </c:pt>
                <c:pt idx="953">
                  <c:v>0.90454616447286118</c:v>
                </c:pt>
                <c:pt idx="954">
                  <c:v>0.90453250731427459</c:v>
                </c:pt>
                <c:pt idx="955">
                  <c:v>0.90452356854698412</c:v>
                </c:pt>
                <c:pt idx="956">
                  <c:v>0.90452025596945973</c:v>
                </c:pt>
                <c:pt idx="957">
                  <c:v>0.90452552882839143</c:v>
                </c:pt>
                <c:pt idx="958">
                  <c:v>0.90453882452913736</c:v>
                </c:pt>
                <c:pt idx="959">
                  <c:v>0.90456266628099802</c:v>
                </c:pt>
                <c:pt idx="960">
                  <c:v>0.90459149900313529</c:v>
                </c:pt>
                <c:pt idx="961">
                  <c:v>0.90462496806421022</c:v>
                </c:pt>
                <c:pt idx="962">
                  <c:v>0.90465788638615441</c:v>
                </c:pt>
                <c:pt idx="963">
                  <c:v>0.90469151316287555</c:v>
                </c:pt>
                <c:pt idx="964">
                  <c:v>0.90471755043055324</c:v>
                </c:pt>
                <c:pt idx="965">
                  <c:v>0.90473347321984865</c:v>
                </c:pt>
                <c:pt idx="966">
                  <c:v>0.90474718990131275</c:v>
                </c:pt>
                <c:pt idx="967">
                  <c:v>0.90475919509894931</c:v>
                </c:pt>
                <c:pt idx="968">
                  <c:v>0.90476264632257686</c:v>
                </c:pt>
                <c:pt idx="969">
                  <c:v>0.90476094779364691</c:v>
                </c:pt>
                <c:pt idx="970">
                  <c:v>0.90475241993013222</c:v>
                </c:pt>
                <c:pt idx="971">
                  <c:v>0.90473994737144248</c:v>
                </c:pt>
                <c:pt idx="972">
                  <c:v>0.9047229895069514</c:v>
                </c:pt>
                <c:pt idx="973">
                  <c:v>0.90470049533774033</c:v>
                </c:pt>
                <c:pt idx="974">
                  <c:v>0.90467233368214572</c:v>
                </c:pt>
                <c:pt idx="975">
                  <c:v>0.90464637069225085</c:v>
                </c:pt>
                <c:pt idx="976">
                  <c:v>0.90462758685496203</c:v>
                </c:pt>
                <c:pt idx="977">
                  <c:v>0.90460940199533202</c:v>
                </c:pt>
                <c:pt idx="978">
                  <c:v>0.90459214483732064</c:v>
                </c:pt>
                <c:pt idx="979">
                  <c:v>0.90457637876812835</c:v>
                </c:pt>
                <c:pt idx="980">
                  <c:v>0.90456360349072784</c:v>
                </c:pt>
                <c:pt idx="981">
                  <c:v>0.90455620185252128</c:v>
                </c:pt>
                <c:pt idx="982">
                  <c:v>0.90454868884829198</c:v>
                </c:pt>
                <c:pt idx="983">
                  <c:v>0.90454086186096905</c:v>
                </c:pt>
                <c:pt idx="984">
                  <c:v>0.90453215573968249</c:v>
                </c:pt>
                <c:pt idx="985">
                  <c:v>0.9045228192052055</c:v>
                </c:pt>
                <c:pt idx="986">
                  <c:v>0.90451042837785456</c:v>
                </c:pt>
                <c:pt idx="987">
                  <c:v>0.90449628877533172</c:v>
                </c:pt>
                <c:pt idx="988">
                  <c:v>0.90448349836205044</c:v>
                </c:pt>
                <c:pt idx="989">
                  <c:v>0.90446867036801315</c:v>
                </c:pt>
                <c:pt idx="990">
                  <c:v>0.90445534184193344</c:v>
                </c:pt>
                <c:pt idx="991">
                  <c:v>0.90443653230080945</c:v>
                </c:pt>
                <c:pt idx="992">
                  <c:v>0.90441540616222083</c:v>
                </c:pt>
                <c:pt idx="993">
                  <c:v>0.90439284613059212</c:v>
                </c:pt>
                <c:pt idx="994">
                  <c:v>0.90436777505638732</c:v>
                </c:pt>
                <c:pt idx="995">
                  <c:v>0.90434744142131462</c:v>
                </c:pt>
                <c:pt idx="996">
                  <c:v>0.90432972464314887</c:v>
                </c:pt>
                <c:pt idx="997">
                  <c:v>0.90431853011529606</c:v>
                </c:pt>
                <c:pt idx="998">
                  <c:v>0.90431133778484662</c:v>
                </c:pt>
                <c:pt idx="999">
                  <c:v>0.90430744411902964</c:v>
                </c:pt>
                <c:pt idx="1000">
                  <c:v>0.90430674737276118</c:v>
                </c:pt>
                <c:pt idx="1001">
                  <c:v>0.90430301181302819</c:v>
                </c:pt>
                <c:pt idx="1002">
                  <c:v>0.90430525765500935</c:v>
                </c:pt>
                <c:pt idx="1003">
                  <c:v>0.90430871661142431</c:v>
                </c:pt>
                <c:pt idx="1004">
                  <c:v>0.90431143603506403</c:v>
                </c:pt>
                <c:pt idx="1005">
                  <c:v>0.9043179372918263</c:v>
                </c:pt>
                <c:pt idx="1006">
                  <c:v>0.90432333416633393</c:v>
                </c:pt>
                <c:pt idx="1007">
                  <c:v>0.90432865227554449</c:v>
                </c:pt>
                <c:pt idx="1008">
                  <c:v>0.90432962233176994</c:v>
                </c:pt>
                <c:pt idx="1009">
                  <c:v>0.90432821117300288</c:v>
                </c:pt>
                <c:pt idx="1010">
                  <c:v>0.9043235309169334</c:v>
                </c:pt>
                <c:pt idx="1011">
                  <c:v>0.90431173827929223</c:v>
                </c:pt>
                <c:pt idx="1012">
                  <c:v>0.90429938083952954</c:v>
                </c:pt>
                <c:pt idx="1013">
                  <c:v>0.90428430363236134</c:v>
                </c:pt>
                <c:pt idx="1014">
                  <c:v>0.90426584821263556</c:v>
                </c:pt>
                <c:pt idx="1015">
                  <c:v>0.90424412447184033</c:v>
                </c:pt>
                <c:pt idx="1016">
                  <c:v>0.90421380886412284</c:v>
                </c:pt>
                <c:pt idx="1017">
                  <c:v>0.90418251224997059</c:v>
                </c:pt>
                <c:pt idx="1018">
                  <c:v>0.9041516622151462</c:v>
                </c:pt>
                <c:pt idx="1019">
                  <c:v>0.90412171506129591</c:v>
                </c:pt>
                <c:pt idx="1020">
                  <c:v>0.90409494092805298</c:v>
                </c:pt>
                <c:pt idx="1021">
                  <c:v>0.90407398735419175</c:v>
                </c:pt>
                <c:pt idx="1022">
                  <c:v>0.90406429348281059</c:v>
                </c:pt>
                <c:pt idx="1023">
                  <c:v>0.9040617168631665</c:v>
                </c:pt>
                <c:pt idx="1024">
                  <c:v>0.90406091284283352</c:v>
                </c:pt>
                <c:pt idx="1025">
                  <c:v>0.90405916020306532</c:v>
                </c:pt>
                <c:pt idx="1026">
                  <c:v>0.90406166257231169</c:v>
                </c:pt>
                <c:pt idx="1027">
                  <c:v>0.90407181985712637</c:v>
                </c:pt>
                <c:pt idx="1028">
                  <c:v>0.90408628050917383</c:v>
                </c:pt>
                <c:pt idx="1029">
                  <c:v>0.90410419519607477</c:v>
                </c:pt>
                <c:pt idx="1030">
                  <c:v>0.90412387098068736</c:v>
                </c:pt>
                <c:pt idx="1031">
                  <c:v>0.90413978461895295</c:v>
                </c:pt>
                <c:pt idx="1032">
                  <c:v>0.90414961207165878</c:v>
                </c:pt>
                <c:pt idx="1033">
                  <c:v>0.90415163695067013</c:v>
                </c:pt>
                <c:pt idx="1034">
                  <c:v>0.90415340978076519</c:v>
                </c:pt>
                <c:pt idx="1035">
                  <c:v>0.90415708548643403</c:v>
                </c:pt>
                <c:pt idx="1036">
                  <c:v>0.90416277570357917</c:v>
                </c:pt>
                <c:pt idx="1037">
                  <c:v>0.90416787617226513</c:v>
                </c:pt>
                <c:pt idx="1038">
                  <c:v>0.90417140307387489</c:v>
                </c:pt>
                <c:pt idx="1039">
                  <c:v>0.90416774777518361</c:v>
                </c:pt>
                <c:pt idx="1040">
                  <c:v>0.90415907418681518</c:v>
                </c:pt>
                <c:pt idx="1041">
                  <c:v>0.90414967613706554</c:v>
                </c:pt>
                <c:pt idx="1042">
                  <c:v>0.90413992561287204</c:v>
                </c:pt>
                <c:pt idx="1043">
                  <c:v>0.90412965946998536</c:v>
                </c:pt>
                <c:pt idx="1044">
                  <c:v>0.90412216399127177</c:v>
                </c:pt>
                <c:pt idx="1045">
                  <c:v>0.90411213615957753</c:v>
                </c:pt>
                <c:pt idx="1046">
                  <c:v>0.90409699536119315</c:v>
                </c:pt>
                <c:pt idx="1047">
                  <c:v>0.9040821127343619</c:v>
                </c:pt>
                <c:pt idx="1048">
                  <c:v>0.90406882675592148</c:v>
                </c:pt>
                <c:pt idx="1049">
                  <c:v>0.90405727819485504</c:v>
                </c:pt>
                <c:pt idx="1050">
                  <c:v>0.90404586483025295</c:v>
                </c:pt>
                <c:pt idx="1051">
                  <c:v>0.90403598578530053</c:v>
                </c:pt>
                <c:pt idx="1052">
                  <c:v>0.90402662811266477</c:v>
                </c:pt>
                <c:pt idx="1053">
                  <c:v>0.90402223588584529</c:v>
                </c:pt>
                <c:pt idx="1054">
                  <c:v>0.90402110617634468</c:v>
                </c:pt>
                <c:pt idx="1055">
                  <c:v>0.90401668130148272</c:v>
                </c:pt>
                <c:pt idx="1056">
                  <c:v>0.90401136045376196</c:v>
                </c:pt>
                <c:pt idx="1057">
                  <c:v>0.90401083078971045</c:v>
                </c:pt>
                <c:pt idx="1058">
                  <c:v>0.90401125747566191</c:v>
                </c:pt>
                <c:pt idx="1059">
                  <c:v>0.9040090544601036</c:v>
                </c:pt>
                <c:pt idx="1060">
                  <c:v>0.90400394627166125</c:v>
                </c:pt>
                <c:pt idx="1061">
                  <c:v>0.90400566240929203</c:v>
                </c:pt>
                <c:pt idx="1062">
                  <c:v>0.90400729224044118</c:v>
                </c:pt>
                <c:pt idx="1063">
                  <c:v>0.90400764813877788</c:v>
                </c:pt>
                <c:pt idx="1064">
                  <c:v>0.9040025357189545</c:v>
                </c:pt>
                <c:pt idx="1065">
                  <c:v>0.90399427941200539</c:v>
                </c:pt>
                <c:pt idx="1066">
                  <c:v>0.90398554344848836</c:v>
                </c:pt>
                <c:pt idx="1067">
                  <c:v>0.90397550982797759</c:v>
                </c:pt>
                <c:pt idx="1068">
                  <c:v>0.90396129198462305</c:v>
                </c:pt>
                <c:pt idx="1069">
                  <c:v>0.90394626234290887</c:v>
                </c:pt>
                <c:pt idx="1070">
                  <c:v>0.90393480254828873</c:v>
                </c:pt>
                <c:pt idx="1071">
                  <c:v>0.90392831213303637</c:v>
                </c:pt>
                <c:pt idx="1072">
                  <c:v>0.90391595078306963</c:v>
                </c:pt>
                <c:pt idx="1073">
                  <c:v>0.90390249828670588</c:v>
                </c:pt>
                <c:pt idx="1074">
                  <c:v>0.90388481350857297</c:v>
                </c:pt>
                <c:pt idx="1075">
                  <c:v>0.90386237694909499</c:v>
                </c:pt>
                <c:pt idx="1076">
                  <c:v>0.90383956629694917</c:v>
                </c:pt>
                <c:pt idx="1077">
                  <c:v>0.90381909513921765</c:v>
                </c:pt>
                <c:pt idx="1078">
                  <c:v>0.90379782565026467</c:v>
                </c:pt>
                <c:pt idx="1079">
                  <c:v>0.9037789012648868</c:v>
                </c:pt>
                <c:pt idx="1080">
                  <c:v>0.90376287029265434</c:v>
                </c:pt>
                <c:pt idx="1081">
                  <c:v>0.90374058788962575</c:v>
                </c:pt>
                <c:pt idx="1082">
                  <c:v>0.90371235132092209</c:v>
                </c:pt>
                <c:pt idx="1083">
                  <c:v>0.9036852768089596</c:v>
                </c:pt>
                <c:pt idx="1084">
                  <c:v>0.90366018439379969</c:v>
                </c:pt>
                <c:pt idx="1085">
                  <c:v>0.90363962737774728</c:v>
                </c:pt>
                <c:pt idx="1086">
                  <c:v>0.90362656836740385</c:v>
                </c:pt>
                <c:pt idx="1087">
                  <c:v>0.90361645430529858</c:v>
                </c:pt>
                <c:pt idx="1088">
                  <c:v>0.90360894376421619</c:v>
                </c:pt>
                <c:pt idx="1089">
                  <c:v>0.90360642775542499</c:v>
                </c:pt>
                <c:pt idx="1090">
                  <c:v>0.90360234446865983</c:v>
                </c:pt>
                <c:pt idx="1091">
                  <c:v>0.9035951616391279</c:v>
                </c:pt>
                <c:pt idx="1092">
                  <c:v>0.90359112100001449</c:v>
                </c:pt>
                <c:pt idx="1093">
                  <c:v>0.9035933674663621</c:v>
                </c:pt>
                <c:pt idx="1094">
                  <c:v>0.90360088294905971</c:v>
                </c:pt>
                <c:pt idx="1095">
                  <c:v>0.90360195679640232</c:v>
                </c:pt>
                <c:pt idx="1096">
                  <c:v>0.90360146280763232</c:v>
                </c:pt>
                <c:pt idx="1097">
                  <c:v>0.90359905412493691</c:v>
                </c:pt>
                <c:pt idx="1098">
                  <c:v>0.90359488242149366</c:v>
                </c:pt>
                <c:pt idx="1099">
                  <c:v>0.90359059787022522</c:v>
                </c:pt>
                <c:pt idx="1100">
                  <c:v>0.90358327171713837</c:v>
                </c:pt>
                <c:pt idx="1101">
                  <c:v>0.90357850040550614</c:v>
                </c:pt>
                <c:pt idx="1102">
                  <c:v>0.90357705318271153</c:v>
                </c:pt>
                <c:pt idx="1103">
                  <c:v>0.90358025932728403</c:v>
                </c:pt>
                <c:pt idx="1104">
                  <c:v>0.90358382935229808</c:v>
                </c:pt>
                <c:pt idx="1105">
                  <c:v>0.90358493416083985</c:v>
                </c:pt>
                <c:pt idx="1106">
                  <c:v>0.90359323345439568</c:v>
                </c:pt>
                <c:pt idx="1107">
                  <c:v>0.90360251021761617</c:v>
                </c:pt>
                <c:pt idx="1108">
                  <c:v>0.9036101284455248</c:v>
                </c:pt>
                <c:pt idx="1109">
                  <c:v>0.90361708244456207</c:v>
                </c:pt>
                <c:pt idx="1110">
                  <c:v>0.90362372493104981</c:v>
                </c:pt>
                <c:pt idx="1111">
                  <c:v>0.903632909937232</c:v>
                </c:pt>
                <c:pt idx="1112">
                  <c:v>0.90363827656855311</c:v>
                </c:pt>
                <c:pt idx="1113">
                  <c:v>0.90363738875082655</c:v>
                </c:pt>
                <c:pt idx="1114">
                  <c:v>0.90363555643532623</c:v>
                </c:pt>
                <c:pt idx="1115">
                  <c:v>0.90363387066646439</c:v>
                </c:pt>
                <c:pt idx="1116">
                  <c:v>0.90363421024541257</c:v>
                </c:pt>
                <c:pt idx="1117">
                  <c:v>0.90363455010274796</c:v>
                </c:pt>
                <c:pt idx="1118">
                  <c:v>0.90363915653701232</c:v>
                </c:pt>
                <c:pt idx="1119">
                  <c:v>0.90364945339320457</c:v>
                </c:pt>
                <c:pt idx="1120">
                  <c:v>0.90366522102721736</c:v>
                </c:pt>
                <c:pt idx="1121">
                  <c:v>0.90368194968499538</c:v>
                </c:pt>
                <c:pt idx="1122">
                  <c:v>0.90369246747941145</c:v>
                </c:pt>
                <c:pt idx="1123">
                  <c:v>0.90370188164744158</c:v>
                </c:pt>
                <c:pt idx="1124">
                  <c:v>0.90371534059933112</c:v>
                </c:pt>
                <c:pt idx="1125">
                  <c:v>0.90372407965214441</c:v>
                </c:pt>
                <c:pt idx="1126">
                  <c:v>0.90372631015158522</c:v>
                </c:pt>
                <c:pt idx="1127">
                  <c:v>0.90372071735087556</c:v>
                </c:pt>
                <c:pt idx="1128">
                  <c:v>0.90371280333376336</c:v>
                </c:pt>
                <c:pt idx="1129">
                  <c:v>0.9037026347076903</c:v>
                </c:pt>
                <c:pt idx="1130">
                  <c:v>0.90368787674125484</c:v>
                </c:pt>
                <c:pt idx="1131">
                  <c:v>0.90366821678414377</c:v>
                </c:pt>
                <c:pt idx="1132">
                  <c:v>0.90364574525663821</c:v>
                </c:pt>
                <c:pt idx="1133">
                  <c:v>0.90362624668525449</c:v>
                </c:pt>
                <c:pt idx="1134">
                  <c:v>0.90360576108596036</c:v>
                </c:pt>
                <c:pt idx="1135">
                  <c:v>0.903585379069196</c:v>
                </c:pt>
                <c:pt idx="1136">
                  <c:v>0.90356678136055457</c:v>
                </c:pt>
                <c:pt idx="1137">
                  <c:v>0.90355461230745238</c:v>
                </c:pt>
                <c:pt idx="1138">
                  <c:v>0.90354876560141506</c:v>
                </c:pt>
                <c:pt idx="1139">
                  <c:v>0.90354228126698222</c:v>
                </c:pt>
                <c:pt idx="1140">
                  <c:v>0.9035333635582069</c:v>
                </c:pt>
                <c:pt idx="1141">
                  <c:v>0.9035243718482433</c:v>
                </c:pt>
                <c:pt idx="1142">
                  <c:v>0.90351457951093817</c:v>
                </c:pt>
                <c:pt idx="1143">
                  <c:v>0.90350612976902189</c:v>
                </c:pt>
                <c:pt idx="1144">
                  <c:v>0.90349882024550043</c:v>
                </c:pt>
                <c:pt idx="1145">
                  <c:v>0.90349473281259018</c:v>
                </c:pt>
                <c:pt idx="1146">
                  <c:v>0.90349070577839075</c:v>
                </c:pt>
                <c:pt idx="1147">
                  <c:v>0.9034854858762924</c:v>
                </c:pt>
                <c:pt idx="1148">
                  <c:v>0.9034756437456597</c:v>
                </c:pt>
                <c:pt idx="1149">
                  <c:v>0.90346486783908941</c:v>
                </c:pt>
                <c:pt idx="1150">
                  <c:v>0.90345602001781378</c:v>
                </c:pt>
                <c:pt idx="1151">
                  <c:v>0.9034461072529143</c:v>
                </c:pt>
                <c:pt idx="1152">
                  <c:v>0.9034373081615964</c:v>
                </c:pt>
                <c:pt idx="1153">
                  <c:v>0.90343057087605227</c:v>
                </c:pt>
                <c:pt idx="1154">
                  <c:v>0.90342313265866137</c:v>
                </c:pt>
                <c:pt idx="1155">
                  <c:v>0.9034175701251802</c:v>
                </c:pt>
                <c:pt idx="1156">
                  <c:v>0.90341698744608401</c:v>
                </c:pt>
                <c:pt idx="1157">
                  <c:v>0.90342109567225282</c:v>
                </c:pt>
                <c:pt idx="1158">
                  <c:v>0.90343151043914738</c:v>
                </c:pt>
                <c:pt idx="1159">
                  <c:v>0.90345027994415328</c:v>
                </c:pt>
                <c:pt idx="1160">
                  <c:v>0.90347245606770654</c:v>
                </c:pt>
                <c:pt idx="1161">
                  <c:v>0.90349645322955963</c:v>
                </c:pt>
                <c:pt idx="1162">
                  <c:v>0.90352448780612238</c:v>
                </c:pt>
                <c:pt idx="1163">
                  <c:v>0.90355431052366886</c:v>
                </c:pt>
                <c:pt idx="1164">
                  <c:v>0.90358741112661278</c:v>
                </c:pt>
                <c:pt idx="1165">
                  <c:v>0.90362449919800258</c:v>
                </c:pt>
                <c:pt idx="1166">
                  <c:v>0.90366482230558487</c:v>
                </c:pt>
                <c:pt idx="1167">
                  <c:v>0.90370320766513967</c:v>
                </c:pt>
                <c:pt idx="1168">
                  <c:v>0.90373657155260922</c:v>
                </c:pt>
                <c:pt idx="1169">
                  <c:v>0.90376426125503817</c:v>
                </c:pt>
                <c:pt idx="1170">
                  <c:v>0.90378582947575981</c:v>
                </c:pt>
                <c:pt idx="1171">
                  <c:v>0.90380230669888983</c:v>
                </c:pt>
                <c:pt idx="1172">
                  <c:v>0.90381099610828575</c:v>
                </c:pt>
                <c:pt idx="1173">
                  <c:v>0.90381624947797556</c:v>
                </c:pt>
                <c:pt idx="1174">
                  <c:v>0.90382097985584897</c:v>
                </c:pt>
                <c:pt idx="1175">
                  <c:v>0.90382027901826523</c:v>
                </c:pt>
                <c:pt idx="1176">
                  <c:v>0.90381213616031753</c:v>
                </c:pt>
                <c:pt idx="1177">
                  <c:v>0.90380256347200749</c:v>
                </c:pt>
                <c:pt idx="1178">
                  <c:v>0.90379369577177715</c:v>
                </c:pt>
                <c:pt idx="1179">
                  <c:v>0.90378500138745177</c:v>
                </c:pt>
                <c:pt idx="1180">
                  <c:v>0.90377863155021565</c:v>
                </c:pt>
                <c:pt idx="1181">
                  <c:v>0.90377396461637394</c:v>
                </c:pt>
                <c:pt idx="1182">
                  <c:v>0.90377272114010543</c:v>
                </c:pt>
                <c:pt idx="1183">
                  <c:v>0.90377770086260156</c:v>
                </c:pt>
                <c:pt idx="1184">
                  <c:v>0.9037847486014513</c:v>
                </c:pt>
                <c:pt idx="1185">
                  <c:v>0.90379137153993649</c:v>
                </c:pt>
                <c:pt idx="1186">
                  <c:v>0.9038007026088255</c:v>
                </c:pt>
                <c:pt idx="1187">
                  <c:v>0.90381480663782554</c:v>
                </c:pt>
                <c:pt idx="1188">
                  <c:v>0.90382419960447002</c:v>
                </c:pt>
                <c:pt idx="1189">
                  <c:v>0.9038286725634912</c:v>
                </c:pt>
                <c:pt idx="1190">
                  <c:v>0.90382947255455226</c:v>
                </c:pt>
                <c:pt idx="1191">
                  <c:v>0.90382793410586248</c:v>
                </c:pt>
                <c:pt idx="1192">
                  <c:v>0.90382341411314393</c:v>
                </c:pt>
                <c:pt idx="1193">
                  <c:v>0.90381645476078876</c:v>
                </c:pt>
                <c:pt idx="1194">
                  <c:v>0.90381093117896616</c:v>
                </c:pt>
                <c:pt idx="1195">
                  <c:v>0.90380990761922142</c:v>
                </c:pt>
                <c:pt idx="1196">
                  <c:v>0.90381317004467054</c:v>
                </c:pt>
                <c:pt idx="1197">
                  <c:v>0.90381740764315499</c:v>
                </c:pt>
                <c:pt idx="1198">
                  <c:v>0.90382380572759469</c:v>
                </c:pt>
                <c:pt idx="1199">
                  <c:v>0.90383479777290776</c:v>
                </c:pt>
                <c:pt idx="1200">
                  <c:v>0.90384890191305944</c:v>
                </c:pt>
                <c:pt idx="1201">
                  <c:v>0.90386075144963385</c:v>
                </c:pt>
                <c:pt idx="1202">
                  <c:v>0.90387025605433102</c:v>
                </c:pt>
                <c:pt idx="1203">
                  <c:v>0.9038774423392606</c:v>
                </c:pt>
                <c:pt idx="1204">
                  <c:v>0.9038825701263391</c:v>
                </c:pt>
                <c:pt idx="1205">
                  <c:v>0.90388398547004867</c:v>
                </c:pt>
                <c:pt idx="1206">
                  <c:v>0.90387870679935178</c:v>
                </c:pt>
                <c:pt idx="1207">
                  <c:v>0.90386706390287863</c:v>
                </c:pt>
                <c:pt idx="1208">
                  <c:v>0.9038513887515659</c:v>
                </c:pt>
                <c:pt idx="1209">
                  <c:v>0.90382779874089814</c:v>
                </c:pt>
                <c:pt idx="1210">
                  <c:v>0.90379527513841318</c:v>
                </c:pt>
                <c:pt idx="1211">
                  <c:v>0.90375848468806663</c:v>
                </c:pt>
                <c:pt idx="1212">
                  <c:v>0.90372713189618703</c:v>
                </c:pt>
                <c:pt idx="1213">
                  <c:v>0.90370084218438718</c:v>
                </c:pt>
                <c:pt idx="1214">
                  <c:v>0.90368077355597753</c:v>
                </c:pt>
                <c:pt idx="1215">
                  <c:v>0.90366485865608903</c:v>
                </c:pt>
                <c:pt idx="1216">
                  <c:v>0.90365293722045703</c:v>
                </c:pt>
                <c:pt idx="1217">
                  <c:v>0.90364227135322539</c:v>
                </c:pt>
                <c:pt idx="1218">
                  <c:v>0.90363650342578583</c:v>
                </c:pt>
                <c:pt idx="1219">
                  <c:v>0.90363442201339483</c:v>
                </c:pt>
                <c:pt idx="1220">
                  <c:v>0.90363744459023643</c:v>
                </c:pt>
                <c:pt idx="1221">
                  <c:v>0.90364628336550501</c:v>
                </c:pt>
                <c:pt idx="1222">
                  <c:v>0.90366030533303965</c:v>
                </c:pt>
                <c:pt idx="1223">
                  <c:v>0.90367565731214117</c:v>
                </c:pt>
                <c:pt idx="1224">
                  <c:v>0.90368901874180763</c:v>
                </c:pt>
                <c:pt idx="1225">
                  <c:v>0.90369771665983045</c:v>
                </c:pt>
                <c:pt idx="1226">
                  <c:v>0.90370299493568396</c:v>
                </c:pt>
                <c:pt idx="1227">
                  <c:v>0.90370710567731616</c:v>
                </c:pt>
                <c:pt idx="1228">
                  <c:v>0.90371416657005266</c:v>
                </c:pt>
                <c:pt idx="1229">
                  <c:v>0.90371881384810637</c:v>
                </c:pt>
                <c:pt idx="1230">
                  <c:v>0.90372431658050167</c:v>
                </c:pt>
                <c:pt idx="1231">
                  <c:v>0.903730534427168</c:v>
                </c:pt>
                <c:pt idx="1232">
                  <c:v>0.90373920623409587</c:v>
                </c:pt>
                <c:pt idx="1233">
                  <c:v>0.90374633015979278</c:v>
                </c:pt>
                <c:pt idx="1234">
                  <c:v>0.90375242632974695</c:v>
                </c:pt>
                <c:pt idx="1235">
                  <c:v>0.9037598840845722</c:v>
                </c:pt>
                <c:pt idx="1236">
                  <c:v>0.9037710018475914</c:v>
                </c:pt>
                <c:pt idx="1237">
                  <c:v>0.90378269084874108</c:v>
                </c:pt>
                <c:pt idx="1238">
                  <c:v>0.90379113675787681</c:v>
                </c:pt>
                <c:pt idx="1239">
                  <c:v>0.90379541248612583</c:v>
                </c:pt>
                <c:pt idx="1240">
                  <c:v>0.90379965483082525</c:v>
                </c:pt>
                <c:pt idx="1241">
                  <c:v>0.90379923623076486</c:v>
                </c:pt>
                <c:pt idx="1242">
                  <c:v>0.90379721832877213</c:v>
                </c:pt>
                <c:pt idx="1243">
                  <c:v>0.90379406473047108</c:v>
                </c:pt>
                <c:pt idx="1244">
                  <c:v>0.90378888562602799</c:v>
                </c:pt>
                <c:pt idx="1245">
                  <c:v>0.90377799485376176</c:v>
                </c:pt>
                <c:pt idx="1246">
                  <c:v>0.90376177396605928</c:v>
                </c:pt>
                <c:pt idx="1247">
                  <c:v>0.90374769646368369</c:v>
                </c:pt>
                <c:pt idx="1248">
                  <c:v>0.90373615097681148</c:v>
                </c:pt>
                <c:pt idx="1249">
                  <c:v>0.90372687326229706</c:v>
                </c:pt>
                <c:pt idx="1250">
                  <c:v>0.90372208347436167</c:v>
                </c:pt>
                <c:pt idx="1251">
                  <c:v>0.90371750468423773</c:v>
                </c:pt>
                <c:pt idx="1252">
                  <c:v>0.90371172873072847</c:v>
                </c:pt>
                <c:pt idx="1253">
                  <c:v>0.90370407434707734</c:v>
                </c:pt>
                <c:pt idx="1254">
                  <c:v>0.90369266007612081</c:v>
                </c:pt>
                <c:pt idx="1255">
                  <c:v>0.90367479092428116</c:v>
                </c:pt>
                <c:pt idx="1256">
                  <c:v>0.90365766932794711</c:v>
                </c:pt>
                <c:pt idx="1257">
                  <c:v>0.90364437421421939</c:v>
                </c:pt>
                <c:pt idx="1258">
                  <c:v>0.90363052027377477</c:v>
                </c:pt>
                <c:pt idx="1259">
                  <c:v>0.90361695587499002</c:v>
                </c:pt>
                <c:pt idx="1260">
                  <c:v>0.90360354270147347</c:v>
                </c:pt>
                <c:pt idx="1261">
                  <c:v>0.90358845317282033</c:v>
                </c:pt>
                <c:pt idx="1262">
                  <c:v>0.90357526903364871</c:v>
                </c:pt>
                <c:pt idx="1263">
                  <c:v>0.90356888341678321</c:v>
                </c:pt>
                <c:pt idx="1264">
                  <c:v>0.90356893316480191</c:v>
                </c:pt>
                <c:pt idx="1265">
                  <c:v>0.90357721937070923</c:v>
                </c:pt>
                <c:pt idx="1266">
                  <c:v>0.90359905304456989</c:v>
                </c:pt>
                <c:pt idx="1267">
                  <c:v>0.90362711892549441</c:v>
                </c:pt>
                <c:pt idx="1268">
                  <c:v>0.90365682641941669</c:v>
                </c:pt>
                <c:pt idx="1269">
                  <c:v>0.9036821140985235</c:v>
                </c:pt>
                <c:pt idx="1270">
                  <c:v>0.90370673920250499</c:v>
                </c:pt>
                <c:pt idx="1271">
                  <c:v>0.90373126201703868</c:v>
                </c:pt>
                <c:pt idx="1272">
                  <c:v>0.90375271561061943</c:v>
                </c:pt>
                <c:pt idx="1273">
                  <c:v>0.90376613067920519</c:v>
                </c:pt>
                <c:pt idx="1274">
                  <c:v>0.90377403395848754</c:v>
                </c:pt>
                <c:pt idx="1275">
                  <c:v>0.90377770004408786</c:v>
                </c:pt>
                <c:pt idx="1276">
                  <c:v>0.90377406761930279</c:v>
                </c:pt>
                <c:pt idx="1277">
                  <c:v>0.90376363885292055</c:v>
                </c:pt>
                <c:pt idx="1278">
                  <c:v>0.90374993424937022</c:v>
                </c:pt>
                <c:pt idx="1279">
                  <c:v>0.90373616103179444</c:v>
                </c:pt>
                <c:pt idx="1280">
                  <c:v>0.90372644162355731</c:v>
                </c:pt>
                <c:pt idx="1281">
                  <c:v>0.90371932731505489</c:v>
                </c:pt>
                <c:pt idx="1282">
                  <c:v>0.90371559512977229</c:v>
                </c:pt>
                <c:pt idx="1283">
                  <c:v>0.90371712956489081</c:v>
                </c:pt>
                <c:pt idx="1284">
                  <c:v>0.90372713374045732</c:v>
                </c:pt>
                <c:pt idx="1285">
                  <c:v>0.90374216984769928</c:v>
                </c:pt>
                <c:pt idx="1286">
                  <c:v>0.90375965946299563</c:v>
                </c:pt>
                <c:pt idx="1287">
                  <c:v>0.90377804909148418</c:v>
                </c:pt>
                <c:pt idx="1288">
                  <c:v>0.90380020889064561</c:v>
                </c:pt>
                <c:pt idx="1289">
                  <c:v>0.90382645661897554</c:v>
                </c:pt>
                <c:pt idx="1290">
                  <c:v>0.90384896622154476</c:v>
                </c:pt>
                <c:pt idx="1291">
                  <c:v>0.90386936593956935</c:v>
                </c:pt>
                <c:pt idx="1292">
                  <c:v>0.90388886483642983</c:v>
                </c:pt>
                <c:pt idx="1293">
                  <c:v>0.90390508595644614</c:v>
                </c:pt>
                <c:pt idx="1294">
                  <c:v>0.9039169020692025</c:v>
                </c:pt>
                <c:pt idx="1295">
                  <c:v>0.9039253366192006</c:v>
                </c:pt>
                <c:pt idx="1296">
                  <c:v>0.9039325716464599</c:v>
                </c:pt>
                <c:pt idx="1297">
                  <c:v>0.90393921141354483</c:v>
                </c:pt>
                <c:pt idx="1298">
                  <c:v>0.90394765584129722</c:v>
                </c:pt>
                <c:pt idx="1299">
                  <c:v>0.90395363236031878</c:v>
                </c:pt>
                <c:pt idx="1300">
                  <c:v>0.90395444726383001</c:v>
                </c:pt>
                <c:pt idx="1301">
                  <c:v>0.90395395752481889</c:v>
                </c:pt>
                <c:pt idx="1302">
                  <c:v>0.90395315843956192</c:v>
                </c:pt>
                <c:pt idx="1303">
                  <c:v>0.90395071322745146</c:v>
                </c:pt>
                <c:pt idx="1304">
                  <c:v>0.90394867033742665</c:v>
                </c:pt>
                <c:pt idx="1305">
                  <c:v>0.90394765732437632</c:v>
                </c:pt>
                <c:pt idx="1306">
                  <c:v>0.90394665524524143</c:v>
                </c:pt>
                <c:pt idx="1307">
                  <c:v>0.90394464137228081</c:v>
                </c:pt>
                <c:pt idx="1308">
                  <c:v>0.90394262618992383</c:v>
                </c:pt>
                <c:pt idx="1309">
                  <c:v>0.90394249947577354</c:v>
                </c:pt>
                <c:pt idx="1310">
                  <c:v>0.90394219452389324</c:v>
                </c:pt>
                <c:pt idx="1311">
                  <c:v>0.903944893370074</c:v>
                </c:pt>
                <c:pt idx="1312">
                  <c:v>0.90395373646478072</c:v>
                </c:pt>
                <c:pt idx="1313">
                  <c:v>0.90396624107327095</c:v>
                </c:pt>
                <c:pt idx="1314">
                  <c:v>0.90397953858608593</c:v>
                </c:pt>
                <c:pt idx="1315">
                  <c:v>0.90399248333319082</c:v>
                </c:pt>
                <c:pt idx="1316">
                  <c:v>0.90400800454293662</c:v>
                </c:pt>
                <c:pt idx="1317">
                  <c:v>0.9040261588281383</c:v>
                </c:pt>
                <c:pt idx="1318">
                  <c:v>0.90404449025562517</c:v>
                </c:pt>
                <c:pt idx="1319">
                  <c:v>0.90406300625194946</c:v>
                </c:pt>
                <c:pt idx="1320">
                  <c:v>0.90408018386679667</c:v>
                </c:pt>
                <c:pt idx="1321">
                  <c:v>0.90409765088102645</c:v>
                </c:pt>
                <c:pt idx="1322">
                  <c:v>0.90411512840329677</c:v>
                </c:pt>
                <c:pt idx="1323">
                  <c:v>0.90413294960437429</c:v>
                </c:pt>
                <c:pt idx="1324">
                  <c:v>0.90415106994738015</c:v>
                </c:pt>
                <c:pt idx="1325">
                  <c:v>0.90416970208308844</c:v>
                </c:pt>
                <c:pt idx="1326">
                  <c:v>0.90418910448235801</c:v>
                </c:pt>
                <c:pt idx="1327">
                  <c:v>0.90420730246463998</c:v>
                </c:pt>
                <c:pt idx="1328">
                  <c:v>0.90422507495481252</c:v>
                </c:pt>
                <c:pt idx="1329">
                  <c:v>0.90424447496861304</c:v>
                </c:pt>
                <c:pt idx="1330">
                  <c:v>0.90426182973662961</c:v>
                </c:pt>
                <c:pt idx="1331">
                  <c:v>0.90427626153121254</c:v>
                </c:pt>
                <c:pt idx="1332">
                  <c:v>0.90429074447728053</c:v>
                </c:pt>
                <c:pt idx="1333">
                  <c:v>0.90430697232003088</c:v>
                </c:pt>
                <c:pt idx="1334">
                  <c:v>0.90432138969591125</c:v>
                </c:pt>
                <c:pt idx="1335">
                  <c:v>0.90432977862385178</c:v>
                </c:pt>
                <c:pt idx="1336">
                  <c:v>0.90433625526096428</c:v>
                </c:pt>
                <c:pt idx="1337">
                  <c:v>0.90434211998696579</c:v>
                </c:pt>
                <c:pt idx="1338">
                  <c:v>0.90434570785342383</c:v>
                </c:pt>
                <c:pt idx="1339">
                  <c:v>0.90434849728760014</c:v>
                </c:pt>
                <c:pt idx="1340">
                  <c:v>0.90435079451100786</c:v>
                </c:pt>
                <c:pt idx="1341">
                  <c:v>0.90435479797981888</c:v>
                </c:pt>
                <c:pt idx="1342">
                  <c:v>0.90436406042850626</c:v>
                </c:pt>
                <c:pt idx="1343">
                  <c:v>0.90437841251044293</c:v>
                </c:pt>
                <c:pt idx="1344">
                  <c:v>0.90439525467487047</c:v>
                </c:pt>
                <c:pt idx="1345">
                  <c:v>0.90441457163814865</c:v>
                </c:pt>
                <c:pt idx="1346">
                  <c:v>0.90443893672324827</c:v>
                </c:pt>
                <c:pt idx="1347">
                  <c:v>0.90446307951420668</c:v>
                </c:pt>
                <c:pt idx="1348">
                  <c:v>0.90448502224649086</c:v>
                </c:pt>
                <c:pt idx="1349">
                  <c:v>0.90450688437871996</c:v>
                </c:pt>
                <c:pt idx="1350">
                  <c:v>0.90452524414153435</c:v>
                </c:pt>
                <c:pt idx="1351">
                  <c:v>0.90453964013229549</c:v>
                </c:pt>
                <c:pt idx="1352">
                  <c:v>0.90455029743193949</c:v>
                </c:pt>
                <c:pt idx="1353">
                  <c:v>0.90455590649319495</c:v>
                </c:pt>
                <c:pt idx="1354">
                  <c:v>0.90455611404775815</c:v>
                </c:pt>
                <c:pt idx="1355">
                  <c:v>0.9045501889863129</c:v>
                </c:pt>
                <c:pt idx="1356">
                  <c:v>0.90453684392427858</c:v>
                </c:pt>
                <c:pt idx="1357">
                  <c:v>0.90451938385671715</c:v>
                </c:pt>
                <c:pt idx="1358">
                  <c:v>0.90450308336926177</c:v>
                </c:pt>
                <c:pt idx="1359">
                  <c:v>0.90448683064657043</c:v>
                </c:pt>
                <c:pt idx="1360">
                  <c:v>0.90447010830734087</c:v>
                </c:pt>
                <c:pt idx="1361">
                  <c:v>0.90445549141677839</c:v>
                </c:pt>
                <c:pt idx="1362">
                  <c:v>0.90444669096292718</c:v>
                </c:pt>
                <c:pt idx="1363">
                  <c:v>0.90444439234069662</c:v>
                </c:pt>
                <c:pt idx="1364">
                  <c:v>0.90444847321278266</c:v>
                </c:pt>
                <c:pt idx="1365">
                  <c:v>0.90445753752224534</c:v>
                </c:pt>
                <c:pt idx="1366">
                  <c:v>0.90447343986565865</c:v>
                </c:pt>
                <c:pt idx="1367">
                  <c:v>0.90449791138872115</c:v>
                </c:pt>
                <c:pt idx="1368">
                  <c:v>0.90452591445579922</c:v>
                </c:pt>
                <c:pt idx="1369">
                  <c:v>0.90455383550314472</c:v>
                </c:pt>
                <c:pt idx="1370">
                  <c:v>0.90458150652327562</c:v>
                </c:pt>
                <c:pt idx="1371">
                  <c:v>0.90461162037595066</c:v>
                </c:pt>
                <c:pt idx="1372">
                  <c:v>0.90464445168891805</c:v>
                </c:pt>
                <c:pt idx="1373">
                  <c:v>0.90467473910030993</c:v>
                </c:pt>
                <c:pt idx="1374">
                  <c:v>0.90469751769644102</c:v>
                </c:pt>
                <c:pt idx="1375">
                  <c:v>0.90471595670608018</c:v>
                </c:pt>
                <c:pt idx="1376">
                  <c:v>0.90472784894359526</c:v>
                </c:pt>
                <c:pt idx="1377">
                  <c:v>0.90473337163890055</c:v>
                </c:pt>
                <c:pt idx="1378">
                  <c:v>0.90473202172358458</c:v>
                </c:pt>
                <c:pt idx="1379">
                  <c:v>0.90472586725948512</c:v>
                </c:pt>
                <c:pt idx="1380">
                  <c:v>0.90471774012251949</c:v>
                </c:pt>
                <c:pt idx="1381">
                  <c:v>0.90470733846904061</c:v>
                </c:pt>
                <c:pt idx="1382">
                  <c:v>0.90469659438768069</c:v>
                </c:pt>
                <c:pt idx="1383">
                  <c:v>0.90468680899426024</c:v>
                </c:pt>
                <c:pt idx="1384">
                  <c:v>0.90467732161649406</c:v>
                </c:pt>
                <c:pt idx="1385">
                  <c:v>0.90467429875597949</c:v>
                </c:pt>
                <c:pt idx="1386">
                  <c:v>0.9046738933821229</c:v>
                </c:pt>
                <c:pt idx="1387">
                  <c:v>0.90467804489463999</c:v>
                </c:pt>
                <c:pt idx="1388">
                  <c:v>0.9046827788380728</c:v>
                </c:pt>
                <c:pt idx="1389">
                  <c:v>0.90468791784677827</c:v>
                </c:pt>
                <c:pt idx="1390">
                  <c:v>0.90469346768688341</c:v>
                </c:pt>
                <c:pt idx="1391">
                  <c:v>0.90469758689240576</c:v>
                </c:pt>
                <c:pt idx="1392">
                  <c:v>0.90470441730412954</c:v>
                </c:pt>
                <c:pt idx="1393">
                  <c:v>0.90470913373026318</c:v>
                </c:pt>
                <c:pt idx="1394">
                  <c:v>0.90471251332999492</c:v>
                </c:pt>
                <c:pt idx="1395">
                  <c:v>0.90471465259398842</c:v>
                </c:pt>
                <c:pt idx="1396">
                  <c:v>0.90471461258193397</c:v>
                </c:pt>
                <c:pt idx="1397">
                  <c:v>0.90471377006396281</c:v>
                </c:pt>
                <c:pt idx="1398">
                  <c:v>0.90470916647260813</c:v>
                </c:pt>
                <c:pt idx="1399">
                  <c:v>0.90470609945219416</c:v>
                </c:pt>
                <c:pt idx="1400">
                  <c:v>0.90470425013136302</c:v>
                </c:pt>
                <c:pt idx="1401">
                  <c:v>0.90470760550917106</c:v>
                </c:pt>
                <c:pt idx="1402">
                  <c:v>0.9047144341498935</c:v>
                </c:pt>
                <c:pt idx="1403">
                  <c:v>0.90472368019051885</c:v>
                </c:pt>
                <c:pt idx="1404">
                  <c:v>0.90473642975209601</c:v>
                </c:pt>
                <c:pt idx="1405">
                  <c:v>0.90474940255814529</c:v>
                </c:pt>
                <c:pt idx="1406">
                  <c:v>0.90476405820530026</c:v>
                </c:pt>
                <c:pt idx="1407">
                  <c:v>0.90477956333647758</c:v>
                </c:pt>
                <c:pt idx="1408">
                  <c:v>0.90479476430057604</c:v>
                </c:pt>
                <c:pt idx="1409">
                  <c:v>0.90481033762302587</c:v>
                </c:pt>
                <c:pt idx="1410">
                  <c:v>0.90482306492888465</c:v>
                </c:pt>
                <c:pt idx="1411">
                  <c:v>0.90483584933876593</c:v>
                </c:pt>
                <c:pt idx="1412">
                  <c:v>0.90484686348795296</c:v>
                </c:pt>
                <c:pt idx="1413">
                  <c:v>0.90485661676822182</c:v>
                </c:pt>
                <c:pt idx="1414">
                  <c:v>0.90486225914267426</c:v>
                </c:pt>
                <c:pt idx="1415">
                  <c:v>0.90486277061129949</c:v>
                </c:pt>
                <c:pt idx="1416">
                  <c:v>0.90486068852680901</c:v>
                </c:pt>
                <c:pt idx="1417">
                  <c:v>0.90485593772387218</c:v>
                </c:pt>
                <c:pt idx="1418">
                  <c:v>0.90484896252236124</c:v>
                </c:pt>
                <c:pt idx="1419">
                  <c:v>0.90484006777314074</c:v>
                </c:pt>
                <c:pt idx="1420">
                  <c:v>0.90483223744493424</c:v>
                </c:pt>
                <c:pt idx="1421">
                  <c:v>0.90482272639211947</c:v>
                </c:pt>
                <c:pt idx="1422">
                  <c:v>0.90481026993094271</c:v>
                </c:pt>
                <c:pt idx="1423">
                  <c:v>0.90479364224409542</c:v>
                </c:pt>
                <c:pt idx="1424">
                  <c:v>0.9047780247536088</c:v>
                </c:pt>
                <c:pt idx="1425">
                  <c:v>0.90476561831418101</c:v>
                </c:pt>
                <c:pt idx="1426">
                  <c:v>0.90475569574127901</c:v>
                </c:pt>
                <c:pt idx="1427">
                  <c:v>0.90474321908538646</c:v>
                </c:pt>
                <c:pt idx="1428">
                  <c:v>0.90473306469262238</c:v>
                </c:pt>
                <c:pt idx="1429">
                  <c:v>0.90472648969371849</c:v>
                </c:pt>
                <c:pt idx="1430">
                  <c:v>0.90472252845248835</c:v>
                </c:pt>
                <c:pt idx="1431">
                  <c:v>0.90471979473431219</c:v>
                </c:pt>
                <c:pt idx="1432">
                  <c:v>0.90472189520424628</c:v>
                </c:pt>
                <c:pt idx="1433">
                  <c:v>0.90473009538198024</c:v>
                </c:pt>
                <c:pt idx="1434">
                  <c:v>0.90474291037398091</c:v>
                </c:pt>
                <c:pt idx="1435">
                  <c:v>0.9047559115263929</c:v>
                </c:pt>
                <c:pt idx="1436">
                  <c:v>0.90476780534580148</c:v>
                </c:pt>
                <c:pt idx="1437">
                  <c:v>0.90477992418942066</c:v>
                </c:pt>
                <c:pt idx="1438">
                  <c:v>0.90479322270395646</c:v>
                </c:pt>
                <c:pt idx="1439">
                  <c:v>0.90480454799739607</c:v>
                </c:pt>
                <c:pt idx="1440">
                  <c:v>0.90480988701556164</c:v>
                </c:pt>
                <c:pt idx="1441">
                  <c:v>0.90480882856129985</c:v>
                </c:pt>
                <c:pt idx="1442">
                  <c:v>0.90479983388539897</c:v>
                </c:pt>
                <c:pt idx="1443">
                  <c:v>0.90478359221561355</c:v>
                </c:pt>
                <c:pt idx="1444">
                  <c:v>0.90476258539664933</c:v>
                </c:pt>
                <c:pt idx="1445">
                  <c:v>0.90473733169553061</c:v>
                </c:pt>
                <c:pt idx="1446">
                  <c:v>0.90470846667762994</c:v>
                </c:pt>
                <c:pt idx="1447">
                  <c:v>0.90467763108536947</c:v>
                </c:pt>
                <c:pt idx="1448">
                  <c:v>0.90464458771127487</c:v>
                </c:pt>
                <c:pt idx="1449">
                  <c:v>0.90461161409925517</c:v>
                </c:pt>
                <c:pt idx="1450">
                  <c:v>0.90457419270876149</c:v>
                </c:pt>
                <c:pt idx="1451">
                  <c:v>0.90453897948827933</c:v>
                </c:pt>
                <c:pt idx="1452">
                  <c:v>0.9045073025980187</c:v>
                </c:pt>
                <c:pt idx="1453">
                  <c:v>0.90447986295399163</c:v>
                </c:pt>
                <c:pt idx="1454">
                  <c:v>0.90445664358380529</c:v>
                </c:pt>
                <c:pt idx="1455">
                  <c:v>0.90443407599653447</c:v>
                </c:pt>
                <c:pt idx="1456">
                  <c:v>0.90441604510548046</c:v>
                </c:pt>
                <c:pt idx="1457">
                  <c:v>0.90440180429321371</c:v>
                </c:pt>
                <c:pt idx="1458">
                  <c:v>0.90439192589503437</c:v>
                </c:pt>
                <c:pt idx="1459">
                  <c:v>0.90438786615462552</c:v>
                </c:pt>
                <c:pt idx="1460">
                  <c:v>0.90438851378782592</c:v>
                </c:pt>
                <c:pt idx="1461">
                  <c:v>0.90439601843724549</c:v>
                </c:pt>
                <c:pt idx="1462">
                  <c:v>0.90440594687786591</c:v>
                </c:pt>
                <c:pt idx="1463">
                  <c:v>0.90441649225356102</c:v>
                </c:pt>
                <c:pt idx="1464">
                  <c:v>0.90442892994912394</c:v>
                </c:pt>
                <c:pt idx="1465">
                  <c:v>0.90444268005780015</c:v>
                </c:pt>
                <c:pt idx="1466">
                  <c:v>0.90445859849617216</c:v>
                </c:pt>
                <c:pt idx="1467">
                  <c:v>0.90446998107948173</c:v>
                </c:pt>
                <c:pt idx="1468">
                  <c:v>0.90447714007546909</c:v>
                </c:pt>
                <c:pt idx="1469">
                  <c:v>0.90448104661682105</c:v>
                </c:pt>
                <c:pt idx="1470">
                  <c:v>0.90448246196263038</c:v>
                </c:pt>
                <c:pt idx="1471">
                  <c:v>0.90448059477995824</c:v>
                </c:pt>
                <c:pt idx="1472">
                  <c:v>0.90447736165752568</c:v>
                </c:pt>
                <c:pt idx="1473">
                  <c:v>0.90447244855675668</c:v>
                </c:pt>
                <c:pt idx="1474">
                  <c:v>0.90446841465539218</c:v>
                </c:pt>
                <c:pt idx="1475">
                  <c:v>0.90446210956586737</c:v>
                </c:pt>
                <c:pt idx="1476">
                  <c:v>0.90445210846393631</c:v>
                </c:pt>
                <c:pt idx="1477">
                  <c:v>0.90444196616661054</c:v>
                </c:pt>
                <c:pt idx="1478">
                  <c:v>0.90443217306819745</c:v>
                </c:pt>
                <c:pt idx="1479">
                  <c:v>0.90442358854419291</c:v>
                </c:pt>
                <c:pt idx="1480">
                  <c:v>0.90441465708817603</c:v>
                </c:pt>
                <c:pt idx="1481">
                  <c:v>0.90440112249553084</c:v>
                </c:pt>
                <c:pt idx="1482">
                  <c:v>0.90438519415726126</c:v>
                </c:pt>
                <c:pt idx="1483">
                  <c:v>0.90436809554434272</c:v>
                </c:pt>
                <c:pt idx="1484">
                  <c:v>0.90435097344763793</c:v>
                </c:pt>
                <c:pt idx="1485">
                  <c:v>0.90433188522765018</c:v>
                </c:pt>
                <c:pt idx="1486">
                  <c:v>0.90431583722935749</c:v>
                </c:pt>
                <c:pt idx="1487">
                  <c:v>0.9043026061984204</c:v>
                </c:pt>
                <c:pt idx="1488">
                  <c:v>0.90428848608690826</c:v>
                </c:pt>
                <c:pt idx="1489">
                  <c:v>0.90427740070061124</c:v>
                </c:pt>
                <c:pt idx="1490">
                  <c:v>0.90427103439090883</c:v>
                </c:pt>
                <c:pt idx="1491">
                  <c:v>0.90426838093452633</c:v>
                </c:pt>
                <c:pt idx="1492">
                  <c:v>0.90427046831086666</c:v>
                </c:pt>
                <c:pt idx="1493">
                  <c:v>0.90427486783771804</c:v>
                </c:pt>
                <c:pt idx="1494">
                  <c:v>0.90427963543815693</c:v>
                </c:pt>
                <c:pt idx="1495">
                  <c:v>0.90428656909318117</c:v>
                </c:pt>
                <c:pt idx="1496">
                  <c:v>0.90429563772449451</c:v>
                </c:pt>
                <c:pt idx="1497">
                  <c:v>0.90430286617830291</c:v>
                </c:pt>
                <c:pt idx="1498">
                  <c:v>0.90431007642911065</c:v>
                </c:pt>
                <c:pt idx="1499">
                  <c:v>0.90431601146011298</c:v>
                </c:pt>
                <c:pt idx="1500">
                  <c:v>0.90431917177220678</c:v>
                </c:pt>
                <c:pt idx="1501">
                  <c:v>0.90431809913210381</c:v>
                </c:pt>
                <c:pt idx="1502">
                  <c:v>0.90431536398052448</c:v>
                </c:pt>
                <c:pt idx="1503">
                  <c:v>0.9043112561739175</c:v>
                </c:pt>
                <c:pt idx="1504">
                  <c:v>0.90430608338498242</c:v>
                </c:pt>
                <c:pt idx="1505">
                  <c:v>0.90430125445505705</c:v>
                </c:pt>
                <c:pt idx="1506">
                  <c:v>0.90429661347192536</c:v>
                </c:pt>
                <c:pt idx="1507">
                  <c:v>0.90429287798403812</c:v>
                </c:pt>
                <c:pt idx="1508">
                  <c:v>0.90429013259140878</c:v>
                </c:pt>
                <c:pt idx="1509">
                  <c:v>0.90428401556884264</c:v>
                </c:pt>
                <c:pt idx="1510">
                  <c:v>0.90427846516767374</c:v>
                </c:pt>
                <c:pt idx="1511">
                  <c:v>0.90427685412935521</c:v>
                </c:pt>
                <c:pt idx="1512">
                  <c:v>0.90427870814975353</c:v>
                </c:pt>
                <c:pt idx="1513">
                  <c:v>0.90428029269595889</c:v>
                </c:pt>
                <c:pt idx="1514">
                  <c:v>0.90428277477075258</c:v>
                </c:pt>
                <c:pt idx="1515">
                  <c:v>0.90428525528397863</c:v>
                </c:pt>
                <c:pt idx="1516">
                  <c:v>0.90428804431929133</c:v>
                </c:pt>
                <c:pt idx="1517">
                  <c:v>0.90429049694036834</c:v>
                </c:pt>
                <c:pt idx="1518">
                  <c:v>0.90429173880361879</c:v>
                </c:pt>
                <c:pt idx="1519">
                  <c:v>0.90429189641041918</c:v>
                </c:pt>
                <c:pt idx="1520">
                  <c:v>0.90429385837490139</c:v>
                </c:pt>
                <c:pt idx="1521">
                  <c:v>0.90429163852759042</c:v>
                </c:pt>
                <c:pt idx="1522">
                  <c:v>0.90428394207821861</c:v>
                </c:pt>
                <c:pt idx="1523">
                  <c:v>0.90427426059372007</c:v>
                </c:pt>
                <c:pt idx="1524">
                  <c:v>0.90426635946219569</c:v>
                </c:pt>
                <c:pt idx="1525">
                  <c:v>0.90426066404408334</c:v>
                </c:pt>
                <c:pt idx="1526">
                  <c:v>0.9042590423792588</c:v>
                </c:pt>
                <c:pt idx="1527">
                  <c:v>0.90425789784994448</c:v>
                </c:pt>
                <c:pt idx="1528">
                  <c:v>0.90425280516084028</c:v>
                </c:pt>
                <c:pt idx="1529">
                  <c:v>0.90424657835083722</c:v>
                </c:pt>
                <c:pt idx="1530">
                  <c:v>0.90424110308455252</c:v>
                </c:pt>
                <c:pt idx="1531">
                  <c:v>0.90423868589763579</c:v>
                </c:pt>
                <c:pt idx="1532">
                  <c:v>0.90424389529864257</c:v>
                </c:pt>
                <c:pt idx="1533">
                  <c:v>0.9042539782034118</c:v>
                </c:pt>
                <c:pt idx="1534">
                  <c:v>0.90426612085425295</c:v>
                </c:pt>
                <c:pt idx="1535">
                  <c:v>0.90427571929902906</c:v>
                </c:pt>
                <c:pt idx="1536">
                  <c:v>0.90428309356507353</c:v>
                </c:pt>
                <c:pt idx="1537">
                  <c:v>0.90428707746846226</c:v>
                </c:pt>
                <c:pt idx="1538">
                  <c:v>0.90428964321914829</c:v>
                </c:pt>
                <c:pt idx="1539">
                  <c:v>0.90429413745219334</c:v>
                </c:pt>
                <c:pt idx="1540">
                  <c:v>0.90430024610027993</c:v>
                </c:pt>
                <c:pt idx="1541">
                  <c:v>0.90430708652320202</c:v>
                </c:pt>
                <c:pt idx="1542">
                  <c:v>0.90431312798881802</c:v>
                </c:pt>
                <c:pt idx="1543">
                  <c:v>0.90431609771248767</c:v>
                </c:pt>
                <c:pt idx="1544">
                  <c:v>0.90431890062800169</c:v>
                </c:pt>
                <c:pt idx="1545">
                  <c:v>0.90432042436114368</c:v>
                </c:pt>
                <c:pt idx="1546">
                  <c:v>0.90432149232001324</c:v>
                </c:pt>
                <c:pt idx="1547">
                  <c:v>0.90431740709161168</c:v>
                </c:pt>
                <c:pt idx="1548">
                  <c:v>0.90431314334640112</c:v>
                </c:pt>
                <c:pt idx="1549">
                  <c:v>0.90431144576200806</c:v>
                </c:pt>
                <c:pt idx="1550">
                  <c:v>0.90431128657928772</c:v>
                </c:pt>
                <c:pt idx="1551">
                  <c:v>0.90431098509989749</c:v>
                </c:pt>
                <c:pt idx="1552">
                  <c:v>0.90431211362489883</c:v>
                </c:pt>
                <c:pt idx="1553">
                  <c:v>0.90431400054158251</c:v>
                </c:pt>
                <c:pt idx="1554">
                  <c:v>0.90431606472795356</c:v>
                </c:pt>
                <c:pt idx="1555">
                  <c:v>0.90431504013048969</c:v>
                </c:pt>
                <c:pt idx="1556">
                  <c:v>0.9043150124975764</c:v>
                </c:pt>
                <c:pt idx="1557">
                  <c:v>0.90431750627366125</c:v>
                </c:pt>
                <c:pt idx="1558">
                  <c:v>0.90432616166053215</c:v>
                </c:pt>
                <c:pt idx="1559">
                  <c:v>0.90433275147033143</c:v>
                </c:pt>
                <c:pt idx="1560">
                  <c:v>0.90433351370567716</c:v>
                </c:pt>
                <c:pt idx="1561">
                  <c:v>0.90433225366763825</c:v>
                </c:pt>
                <c:pt idx="1562">
                  <c:v>0.9043314506656952</c:v>
                </c:pt>
                <c:pt idx="1563">
                  <c:v>0.90433076201096396</c:v>
                </c:pt>
                <c:pt idx="1564">
                  <c:v>0.90433121889855517</c:v>
                </c:pt>
                <c:pt idx="1565">
                  <c:v>0.90433519206065816</c:v>
                </c:pt>
                <c:pt idx="1566">
                  <c:v>0.90434197244735526</c:v>
                </c:pt>
                <c:pt idx="1567">
                  <c:v>0.90434770350809968</c:v>
                </c:pt>
                <c:pt idx="1568">
                  <c:v>0.90435164184381722</c:v>
                </c:pt>
                <c:pt idx="1569">
                  <c:v>0.90435359239089907</c:v>
                </c:pt>
                <c:pt idx="1570">
                  <c:v>0.90435843918906356</c:v>
                </c:pt>
                <c:pt idx="1571">
                  <c:v>0.9043648212116433</c:v>
                </c:pt>
                <c:pt idx="1572">
                  <c:v>0.90436728968771685</c:v>
                </c:pt>
                <c:pt idx="1573">
                  <c:v>0.90436519017624661</c:v>
                </c:pt>
                <c:pt idx="1574">
                  <c:v>0.90435846320076574</c:v>
                </c:pt>
                <c:pt idx="1575">
                  <c:v>0.90435030014077922</c:v>
                </c:pt>
                <c:pt idx="1576">
                  <c:v>0.90434120743796564</c:v>
                </c:pt>
                <c:pt idx="1577">
                  <c:v>0.90433029303093015</c:v>
                </c:pt>
                <c:pt idx="1578">
                  <c:v>0.90431494004978819</c:v>
                </c:pt>
                <c:pt idx="1579">
                  <c:v>0.90429679827432397</c:v>
                </c:pt>
                <c:pt idx="1580">
                  <c:v>0.90427738710384098</c:v>
                </c:pt>
                <c:pt idx="1581">
                  <c:v>0.90425553991809293</c:v>
                </c:pt>
                <c:pt idx="1582">
                  <c:v>0.90423560777919687</c:v>
                </c:pt>
                <c:pt idx="1583">
                  <c:v>0.90421764339125621</c:v>
                </c:pt>
                <c:pt idx="1584">
                  <c:v>0.90420061029580623</c:v>
                </c:pt>
                <c:pt idx="1585">
                  <c:v>0.90418662878341927</c:v>
                </c:pt>
                <c:pt idx="1586">
                  <c:v>0.90417070491153073</c:v>
                </c:pt>
                <c:pt idx="1587">
                  <c:v>0.90415352240577462</c:v>
                </c:pt>
                <c:pt idx="1588">
                  <c:v>0.90413733173444932</c:v>
                </c:pt>
                <c:pt idx="1589">
                  <c:v>0.90412299910094029</c:v>
                </c:pt>
                <c:pt idx="1590">
                  <c:v>0.90411253552090687</c:v>
                </c:pt>
                <c:pt idx="1591">
                  <c:v>0.90410523236885976</c:v>
                </c:pt>
                <c:pt idx="1592">
                  <c:v>0.90410002521984234</c:v>
                </c:pt>
                <c:pt idx="1593">
                  <c:v>0.90409474485826746</c:v>
                </c:pt>
                <c:pt idx="1594">
                  <c:v>0.90409280742899556</c:v>
                </c:pt>
                <c:pt idx="1595">
                  <c:v>0.90409519536424976</c:v>
                </c:pt>
                <c:pt idx="1596">
                  <c:v>0.90410016239373914</c:v>
                </c:pt>
                <c:pt idx="1597">
                  <c:v>0.90410753072010908</c:v>
                </c:pt>
                <c:pt idx="1598">
                  <c:v>0.90411123799376769</c:v>
                </c:pt>
                <c:pt idx="1599">
                  <c:v>0.90411313066620458</c:v>
                </c:pt>
                <c:pt idx="1600">
                  <c:v>0.9041145821064277</c:v>
                </c:pt>
                <c:pt idx="1601">
                  <c:v>0.90411365597215443</c:v>
                </c:pt>
                <c:pt idx="1602">
                  <c:v>0.9041120498077263</c:v>
                </c:pt>
                <c:pt idx="1603">
                  <c:v>0.90410987386693231</c:v>
                </c:pt>
                <c:pt idx="1604">
                  <c:v>0.90410603089342523</c:v>
                </c:pt>
                <c:pt idx="1605">
                  <c:v>0.90409965657183522</c:v>
                </c:pt>
                <c:pt idx="1606">
                  <c:v>0.90408948320538374</c:v>
                </c:pt>
                <c:pt idx="1607">
                  <c:v>0.9040780958997563</c:v>
                </c:pt>
                <c:pt idx="1608">
                  <c:v>0.90406841553351891</c:v>
                </c:pt>
                <c:pt idx="1609">
                  <c:v>0.90406436951050717</c:v>
                </c:pt>
                <c:pt idx="1610">
                  <c:v>0.90406435012662589</c:v>
                </c:pt>
                <c:pt idx="1611">
                  <c:v>0.90406729689136933</c:v>
                </c:pt>
                <c:pt idx="1612">
                  <c:v>0.90407140850699397</c:v>
                </c:pt>
                <c:pt idx="1613">
                  <c:v>0.90407665712296026</c:v>
                </c:pt>
                <c:pt idx="1614">
                  <c:v>0.90408594402179965</c:v>
                </c:pt>
                <c:pt idx="1615">
                  <c:v>0.90409883774753941</c:v>
                </c:pt>
                <c:pt idx="1616">
                  <c:v>0.90411353604737699</c:v>
                </c:pt>
                <c:pt idx="1617">
                  <c:v>0.90412872509422992</c:v>
                </c:pt>
                <c:pt idx="1618">
                  <c:v>0.90414185283058157</c:v>
                </c:pt>
                <c:pt idx="1619">
                  <c:v>0.90415016688801308</c:v>
                </c:pt>
                <c:pt idx="1620">
                  <c:v>0.90415537503354182</c:v>
                </c:pt>
                <c:pt idx="1621">
                  <c:v>0.90415675103814308</c:v>
                </c:pt>
                <c:pt idx="1622">
                  <c:v>0.90415897163172432</c:v>
                </c:pt>
                <c:pt idx="1623">
                  <c:v>0.90416448962570717</c:v>
                </c:pt>
                <c:pt idx="1624">
                  <c:v>0.90416731362608571</c:v>
                </c:pt>
                <c:pt idx="1625">
                  <c:v>0.90416606029702717</c:v>
                </c:pt>
                <c:pt idx="1626">
                  <c:v>0.9041642511934328</c:v>
                </c:pt>
                <c:pt idx="1627">
                  <c:v>0.90416099172622422</c:v>
                </c:pt>
                <c:pt idx="1628">
                  <c:v>0.90415866757440522</c:v>
                </c:pt>
                <c:pt idx="1629">
                  <c:v>0.90415813225344632</c:v>
                </c:pt>
                <c:pt idx="1630">
                  <c:v>0.90415552218034922</c:v>
                </c:pt>
                <c:pt idx="1631">
                  <c:v>0.90415090491303818</c:v>
                </c:pt>
                <c:pt idx="1632">
                  <c:v>0.904147688499643</c:v>
                </c:pt>
                <c:pt idx="1633">
                  <c:v>0.90413902842604765</c:v>
                </c:pt>
                <c:pt idx="1634">
                  <c:v>0.90412436502862048</c:v>
                </c:pt>
                <c:pt idx="1635">
                  <c:v>0.90410828918371455</c:v>
                </c:pt>
                <c:pt idx="1636">
                  <c:v>0.90408981743362193</c:v>
                </c:pt>
                <c:pt idx="1637">
                  <c:v>0.90406938811312199</c:v>
                </c:pt>
                <c:pt idx="1638">
                  <c:v>0.90404968426463517</c:v>
                </c:pt>
                <c:pt idx="1639">
                  <c:v>0.90402747053787991</c:v>
                </c:pt>
                <c:pt idx="1640">
                  <c:v>0.90400586299470298</c:v>
                </c:pt>
                <c:pt idx="1641">
                  <c:v>0.90398978073326075</c:v>
                </c:pt>
                <c:pt idx="1642">
                  <c:v>0.90397904270166451</c:v>
                </c:pt>
                <c:pt idx="1643">
                  <c:v>0.9039717794067752</c:v>
                </c:pt>
                <c:pt idx="1644">
                  <c:v>0.90397050045044647</c:v>
                </c:pt>
                <c:pt idx="1645">
                  <c:v>0.90397427214649539</c:v>
                </c:pt>
                <c:pt idx="1646">
                  <c:v>0.90398171308388664</c:v>
                </c:pt>
                <c:pt idx="1647">
                  <c:v>0.9039946149174457</c:v>
                </c:pt>
                <c:pt idx="1648">
                  <c:v>0.9040105548367684</c:v>
                </c:pt>
                <c:pt idx="1649">
                  <c:v>0.90402502949421837</c:v>
                </c:pt>
                <c:pt idx="1650">
                  <c:v>0.90403967901472448</c:v>
                </c:pt>
                <c:pt idx="1651">
                  <c:v>0.90405129425887476</c:v>
                </c:pt>
                <c:pt idx="1652">
                  <c:v>0.90405921410289991</c:v>
                </c:pt>
                <c:pt idx="1653">
                  <c:v>0.90406359245033707</c:v>
                </c:pt>
                <c:pt idx="1654">
                  <c:v>0.9040634151614757</c:v>
                </c:pt>
                <c:pt idx="1655">
                  <c:v>0.90406245003614594</c:v>
                </c:pt>
                <c:pt idx="1656">
                  <c:v>0.9040614790828303</c:v>
                </c:pt>
                <c:pt idx="1657">
                  <c:v>0.90405915360576405</c:v>
                </c:pt>
                <c:pt idx="1658">
                  <c:v>0.90405176607681215</c:v>
                </c:pt>
                <c:pt idx="1659">
                  <c:v>0.90403970806848266</c:v>
                </c:pt>
                <c:pt idx="1660">
                  <c:v>0.904028205806927</c:v>
                </c:pt>
                <c:pt idx="1661">
                  <c:v>0.90401856433384431</c:v>
                </c:pt>
                <c:pt idx="1662">
                  <c:v>0.9040102077823774</c:v>
                </c:pt>
                <c:pt idx="1663">
                  <c:v>0.90400425415034824</c:v>
                </c:pt>
                <c:pt idx="1664">
                  <c:v>0.90399990669101304</c:v>
                </c:pt>
                <c:pt idx="1665">
                  <c:v>0.90399944464179594</c:v>
                </c:pt>
                <c:pt idx="1666">
                  <c:v>0.90399862197271441</c:v>
                </c:pt>
                <c:pt idx="1667">
                  <c:v>0.90399705122034579</c:v>
                </c:pt>
                <c:pt idx="1668">
                  <c:v>0.90399463888983544</c:v>
                </c:pt>
                <c:pt idx="1669">
                  <c:v>0.9039947692564454</c:v>
                </c:pt>
                <c:pt idx="1670">
                  <c:v>0.90399732479426054</c:v>
                </c:pt>
                <c:pt idx="1671">
                  <c:v>0.90400295392840924</c:v>
                </c:pt>
                <c:pt idx="1672">
                  <c:v>0.90400990449772078</c:v>
                </c:pt>
                <c:pt idx="1673">
                  <c:v>0.90401748343249966</c:v>
                </c:pt>
                <c:pt idx="1674">
                  <c:v>0.90402638923222323</c:v>
                </c:pt>
                <c:pt idx="1675">
                  <c:v>0.90403314275853919</c:v>
                </c:pt>
                <c:pt idx="1676">
                  <c:v>0.90403657642520396</c:v>
                </c:pt>
                <c:pt idx="1677">
                  <c:v>0.90403637057278841</c:v>
                </c:pt>
                <c:pt idx="1678">
                  <c:v>0.90403488958760125</c:v>
                </c:pt>
                <c:pt idx="1679">
                  <c:v>0.90403294055224326</c:v>
                </c:pt>
                <c:pt idx="1680">
                  <c:v>0.9040314133058498</c:v>
                </c:pt>
                <c:pt idx="1681">
                  <c:v>0.90403142854348895</c:v>
                </c:pt>
                <c:pt idx="1682">
                  <c:v>0.90402870808724989</c:v>
                </c:pt>
                <c:pt idx="1683">
                  <c:v>0.90402312373676397</c:v>
                </c:pt>
                <c:pt idx="1684">
                  <c:v>0.90401241074994665</c:v>
                </c:pt>
                <c:pt idx="1685">
                  <c:v>0.90399904875717862</c:v>
                </c:pt>
                <c:pt idx="1686">
                  <c:v>0.90398554227415595</c:v>
                </c:pt>
                <c:pt idx="1687">
                  <c:v>0.90396953654553514</c:v>
                </c:pt>
                <c:pt idx="1688">
                  <c:v>0.90395606273313944</c:v>
                </c:pt>
                <c:pt idx="1689">
                  <c:v>0.9039432532672862</c:v>
                </c:pt>
                <c:pt idx="1690">
                  <c:v>0.9039296998830042</c:v>
                </c:pt>
                <c:pt idx="1691">
                  <c:v>0.90391552957808163</c:v>
                </c:pt>
                <c:pt idx="1692">
                  <c:v>0.90390004156853898</c:v>
                </c:pt>
                <c:pt idx="1693">
                  <c:v>0.90388655005039809</c:v>
                </c:pt>
                <c:pt idx="1694">
                  <c:v>0.90387490755517819</c:v>
                </c:pt>
                <c:pt idx="1695">
                  <c:v>0.90386687157196843</c:v>
                </c:pt>
                <c:pt idx="1696">
                  <c:v>0.90386252530693412</c:v>
                </c:pt>
                <c:pt idx="1697">
                  <c:v>0.90386322131273888</c:v>
                </c:pt>
                <c:pt idx="1698">
                  <c:v>0.90387118875675199</c:v>
                </c:pt>
                <c:pt idx="1699">
                  <c:v>0.90388097872940276</c:v>
                </c:pt>
                <c:pt idx="1700">
                  <c:v>0.90389250013767497</c:v>
                </c:pt>
                <c:pt idx="1701">
                  <c:v>0.90390821345849448</c:v>
                </c:pt>
                <c:pt idx="1702">
                  <c:v>0.90392469456471081</c:v>
                </c:pt>
                <c:pt idx="1703">
                  <c:v>0.90394062974956735</c:v>
                </c:pt>
                <c:pt idx="1704">
                  <c:v>0.90395367920434644</c:v>
                </c:pt>
                <c:pt idx="1705">
                  <c:v>0.9039661031257048</c:v>
                </c:pt>
                <c:pt idx="1706">
                  <c:v>0.90397948596719491</c:v>
                </c:pt>
                <c:pt idx="1707">
                  <c:v>0.90398915534618318</c:v>
                </c:pt>
                <c:pt idx="1708">
                  <c:v>0.90399491806700349</c:v>
                </c:pt>
                <c:pt idx="1709">
                  <c:v>0.90399749038731969</c:v>
                </c:pt>
                <c:pt idx="1710">
                  <c:v>0.90399852389434576</c:v>
                </c:pt>
                <c:pt idx="1711">
                  <c:v>0.90399855787505057</c:v>
                </c:pt>
                <c:pt idx="1712">
                  <c:v>0.9039967971337638</c:v>
                </c:pt>
                <c:pt idx="1713">
                  <c:v>0.90398918048355992</c:v>
                </c:pt>
                <c:pt idx="1714">
                  <c:v>0.90397521230075251</c:v>
                </c:pt>
                <c:pt idx="1715">
                  <c:v>0.90396326724935117</c:v>
                </c:pt>
                <c:pt idx="1716">
                  <c:v>0.90395079905888698</c:v>
                </c:pt>
                <c:pt idx="1717">
                  <c:v>0.90393473025915339</c:v>
                </c:pt>
                <c:pt idx="1718">
                  <c:v>0.90391813480672056</c:v>
                </c:pt>
                <c:pt idx="1719">
                  <c:v>0.90389934685507933</c:v>
                </c:pt>
                <c:pt idx="1720">
                  <c:v>0.90387726615287434</c:v>
                </c:pt>
                <c:pt idx="1721">
                  <c:v>0.90385436913990669</c:v>
                </c:pt>
                <c:pt idx="1722">
                  <c:v>0.90383135293596695</c:v>
                </c:pt>
                <c:pt idx="1723">
                  <c:v>0.90380952128900927</c:v>
                </c:pt>
                <c:pt idx="1724">
                  <c:v>0.90379492823701757</c:v>
                </c:pt>
                <c:pt idx="1725">
                  <c:v>0.90378701657900951</c:v>
                </c:pt>
                <c:pt idx="1726">
                  <c:v>0.90377870013010064</c:v>
                </c:pt>
                <c:pt idx="1727">
                  <c:v>0.9037714226980792</c:v>
                </c:pt>
                <c:pt idx="1728">
                  <c:v>0.90376867512377423</c:v>
                </c:pt>
                <c:pt idx="1729">
                  <c:v>0.90376754467895359</c:v>
                </c:pt>
                <c:pt idx="1730">
                  <c:v>0.90376780427408576</c:v>
                </c:pt>
                <c:pt idx="1731">
                  <c:v>0.90376978098982685</c:v>
                </c:pt>
                <c:pt idx="1732">
                  <c:v>0.90377016427120227</c:v>
                </c:pt>
                <c:pt idx="1733">
                  <c:v>0.90376987557206501</c:v>
                </c:pt>
                <c:pt idx="1734">
                  <c:v>0.90376926659888845</c:v>
                </c:pt>
                <c:pt idx="1735">
                  <c:v>0.90376805149350192</c:v>
                </c:pt>
                <c:pt idx="1736">
                  <c:v>0.9037660092216071</c:v>
                </c:pt>
                <c:pt idx="1737">
                  <c:v>0.90376527466001411</c:v>
                </c:pt>
                <c:pt idx="1738">
                  <c:v>0.90376583488362561</c:v>
                </c:pt>
                <c:pt idx="1739">
                  <c:v>0.90376650321117336</c:v>
                </c:pt>
                <c:pt idx="1740">
                  <c:v>0.90376895986613592</c:v>
                </c:pt>
                <c:pt idx="1741">
                  <c:v>0.90377422203513091</c:v>
                </c:pt>
                <c:pt idx="1742">
                  <c:v>0.90378069893495505</c:v>
                </c:pt>
                <c:pt idx="1743">
                  <c:v>0.90378832755553762</c:v>
                </c:pt>
                <c:pt idx="1744">
                  <c:v>0.90379235584011819</c:v>
                </c:pt>
                <c:pt idx="1745">
                  <c:v>0.90379067232116372</c:v>
                </c:pt>
                <c:pt idx="1746">
                  <c:v>0.90378810341167126</c:v>
                </c:pt>
                <c:pt idx="1747">
                  <c:v>0.9037877266389529</c:v>
                </c:pt>
                <c:pt idx="1748">
                  <c:v>0.90378827519160765</c:v>
                </c:pt>
                <c:pt idx="1749">
                  <c:v>0.90378831598253673</c:v>
                </c:pt>
                <c:pt idx="1750">
                  <c:v>0.90378664756680027</c:v>
                </c:pt>
                <c:pt idx="1751">
                  <c:v>0.90378440165868101</c:v>
                </c:pt>
                <c:pt idx="1752">
                  <c:v>0.90378064185672313</c:v>
                </c:pt>
                <c:pt idx="1753">
                  <c:v>0.9037764000727303</c:v>
                </c:pt>
                <c:pt idx="1754">
                  <c:v>0.90377324485389787</c:v>
                </c:pt>
                <c:pt idx="1755">
                  <c:v>0.90377358498959415</c:v>
                </c:pt>
                <c:pt idx="1756">
                  <c:v>0.90377869067891936</c:v>
                </c:pt>
                <c:pt idx="1757">
                  <c:v>0.90378388084364747</c:v>
                </c:pt>
                <c:pt idx="1758">
                  <c:v>0.9037877391385194</c:v>
                </c:pt>
                <c:pt idx="1759">
                  <c:v>0.90379095753035799</c:v>
                </c:pt>
                <c:pt idx="1760">
                  <c:v>0.90379445332735553</c:v>
                </c:pt>
                <c:pt idx="1761">
                  <c:v>0.90379821877474742</c:v>
                </c:pt>
                <c:pt idx="1762">
                  <c:v>0.90380150779724577</c:v>
                </c:pt>
                <c:pt idx="1763">
                  <c:v>0.90380537106120162</c:v>
                </c:pt>
                <c:pt idx="1764">
                  <c:v>0.90381098425297002</c:v>
                </c:pt>
                <c:pt idx="1765">
                  <c:v>0.90381753968618395</c:v>
                </c:pt>
                <c:pt idx="1766">
                  <c:v>0.9038242118984342</c:v>
                </c:pt>
                <c:pt idx="1767">
                  <c:v>0.90382964339367466</c:v>
                </c:pt>
                <c:pt idx="1768">
                  <c:v>0.90383558369301109</c:v>
                </c:pt>
                <c:pt idx="1769">
                  <c:v>0.90384238139598405</c:v>
                </c:pt>
                <c:pt idx="1770">
                  <c:v>0.90384608514402731</c:v>
                </c:pt>
                <c:pt idx="1771">
                  <c:v>0.90384826577407296</c:v>
                </c:pt>
                <c:pt idx="1772">
                  <c:v>0.90384954545078988</c:v>
                </c:pt>
                <c:pt idx="1773">
                  <c:v>0.90384990487655525</c:v>
                </c:pt>
                <c:pt idx="1774">
                  <c:v>0.90384714796886878</c:v>
                </c:pt>
                <c:pt idx="1775">
                  <c:v>0.9038410735640876</c:v>
                </c:pt>
                <c:pt idx="1776">
                  <c:v>0.90383350710315891</c:v>
                </c:pt>
                <c:pt idx="1777">
                  <c:v>0.90382091305604395</c:v>
                </c:pt>
                <c:pt idx="1778">
                  <c:v>0.90380652486087276</c:v>
                </c:pt>
                <c:pt idx="1779">
                  <c:v>0.90379095260865683</c:v>
                </c:pt>
                <c:pt idx="1780">
                  <c:v>0.90377341016209212</c:v>
                </c:pt>
                <c:pt idx="1781">
                  <c:v>0.90375711906060896</c:v>
                </c:pt>
                <c:pt idx="1782">
                  <c:v>0.90373934621334084</c:v>
                </c:pt>
                <c:pt idx="1783">
                  <c:v>0.90372093053325397</c:v>
                </c:pt>
                <c:pt idx="1784">
                  <c:v>0.90370247854724317</c:v>
                </c:pt>
                <c:pt idx="1785">
                  <c:v>0.90368641389726923</c:v>
                </c:pt>
                <c:pt idx="1786">
                  <c:v>0.90367108242707095</c:v>
                </c:pt>
                <c:pt idx="1787">
                  <c:v>0.90365750939984157</c:v>
                </c:pt>
                <c:pt idx="1788">
                  <c:v>0.90364908165681046</c:v>
                </c:pt>
                <c:pt idx="1789">
                  <c:v>0.90364342826753485</c:v>
                </c:pt>
                <c:pt idx="1790">
                  <c:v>0.90363802890799361</c:v>
                </c:pt>
                <c:pt idx="1791">
                  <c:v>0.90363525335567907</c:v>
                </c:pt>
                <c:pt idx="1792">
                  <c:v>0.90363293312589665</c:v>
                </c:pt>
                <c:pt idx="1793">
                  <c:v>0.90363324741482887</c:v>
                </c:pt>
                <c:pt idx="1794">
                  <c:v>0.90363486432533258</c:v>
                </c:pt>
                <c:pt idx="1795">
                  <c:v>0.90363795118637535</c:v>
                </c:pt>
                <c:pt idx="1796">
                  <c:v>0.90364264823067941</c:v>
                </c:pt>
                <c:pt idx="1797">
                  <c:v>0.90364993003575667</c:v>
                </c:pt>
                <c:pt idx="1798">
                  <c:v>0.90365606619184513</c:v>
                </c:pt>
                <c:pt idx="1799">
                  <c:v>0.90366214739467376</c:v>
                </c:pt>
                <c:pt idx="1800">
                  <c:v>0.90366668831292496</c:v>
                </c:pt>
                <c:pt idx="1801">
                  <c:v>0.90366941585691862</c:v>
                </c:pt>
                <c:pt idx="1802">
                  <c:v>0.90366956991059488</c:v>
                </c:pt>
                <c:pt idx="1803">
                  <c:v>0.90366732865949861</c:v>
                </c:pt>
                <c:pt idx="1804">
                  <c:v>0.90366688689842001</c:v>
                </c:pt>
                <c:pt idx="1805">
                  <c:v>0.90367014838661541</c:v>
                </c:pt>
                <c:pt idx="1806">
                  <c:v>0.90367635998083873</c:v>
                </c:pt>
                <c:pt idx="1807">
                  <c:v>0.90368298380442758</c:v>
                </c:pt>
                <c:pt idx="1808">
                  <c:v>0.90368856935710373</c:v>
                </c:pt>
                <c:pt idx="1809">
                  <c:v>0.90369240386328198</c:v>
                </c:pt>
                <c:pt idx="1810">
                  <c:v>0.90369501915425487</c:v>
                </c:pt>
                <c:pt idx="1811">
                  <c:v>0.90370041048908267</c:v>
                </c:pt>
                <c:pt idx="1812">
                  <c:v>0.90370720526694825</c:v>
                </c:pt>
                <c:pt idx="1813">
                  <c:v>0.90371313557020094</c:v>
                </c:pt>
                <c:pt idx="1814">
                  <c:v>0.90371663090888921</c:v>
                </c:pt>
                <c:pt idx="1815">
                  <c:v>0.90371621834496385</c:v>
                </c:pt>
                <c:pt idx="1816">
                  <c:v>0.90371436844552488</c:v>
                </c:pt>
                <c:pt idx="1817">
                  <c:v>0.90370972251731629</c:v>
                </c:pt>
                <c:pt idx="1818">
                  <c:v>0.90370323984967549</c:v>
                </c:pt>
                <c:pt idx="1819">
                  <c:v>0.9036975716445862</c:v>
                </c:pt>
                <c:pt idx="1820">
                  <c:v>0.90369587857454159</c:v>
                </c:pt>
                <c:pt idx="1821">
                  <c:v>0.90369329576856716</c:v>
                </c:pt>
                <c:pt idx="1822">
                  <c:v>0.90368761775888939</c:v>
                </c:pt>
                <c:pt idx="1823">
                  <c:v>0.90367882945254674</c:v>
                </c:pt>
                <c:pt idx="1824">
                  <c:v>0.90366736721141128</c:v>
                </c:pt>
                <c:pt idx="1825">
                  <c:v>0.9036585622117399</c:v>
                </c:pt>
                <c:pt idx="1826">
                  <c:v>0.90365099776305646</c:v>
                </c:pt>
                <c:pt idx="1827">
                  <c:v>0.90364337872878542</c:v>
                </c:pt>
                <c:pt idx="1828">
                  <c:v>0.90363793019284633</c:v>
                </c:pt>
                <c:pt idx="1829">
                  <c:v>0.90363212201256138</c:v>
                </c:pt>
                <c:pt idx="1830">
                  <c:v>0.9036233138432741</c:v>
                </c:pt>
                <c:pt idx="1831">
                  <c:v>0.90361243891496013</c:v>
                </c:pt>
                <c:pt idx="1832">
                  <c:v>0.90360553197855364</c:v>
                </c:pt>
                <c:pt idx="1833">
                  <c:v>0.90360164507900798</c:v>
                </c:pt>
                <c:pt idx="1834">
                  <c:v>0.90360110824918116</c:v>
                </c:pt>
                <c:pt idx="1835">
                  <c:v>0.90360373293474261</c:v>
                </c:pt>
                <c:pt idx="1836">
                  <c:v>0.9036082704182099</c:v>
                </c:pt>
                <c:pt idx="1837">
                  <c:v>0.90361506248574031</c:v>
                </c:pt>
                <c:pt idx="1838">
                  <c:v>0.90362127515167245</c:v>
                </c:pt>
                <c:pt idx="1839">
                  <c:v>0.90362532331569245</c:v>
                </c:pt>
                <c:pt idx="1840">
                  <c:v>0.90362990402880417</c:v>
                </c:pt>
                <c:pt idx="1841">
                  <c:v>0.90363679752300474</c:v>
                </c:pt>
                <c:pt idx="1842">
                  <c:v>0.90364521170048673</c:v>
                </c:pt>
                <c:pt idx="1843">
                  <c:v>0.90364949255821803</c:v>
                </c:pt>
                <c:pt idx="1844">
                  <c:v>0.90364947834319898</c:v>
                </c:pt>
                <c:pt idx="1845">
                  <c:v>0.90364688144704175</c:v>
                </c:pt>
                <c:pt idx="1846">
                  <c:v>0.9036455640977813</c:v>
                </c:pt>
                <c:pt idx="1847">
                  <c:v>0.90364339118480153</c:v>
                </c:pt>
                <c:pt idx="1848">
                  <c:v>0.90363711521430801</c:v>
                </c:pt>
                <c:pt idx="1849">
                  <c:v>0.90362875278626609</c:v>
                </c:pt>
                <c:pt idx="1850">
                  <c:v>0.90361738862648489</c:v>
                </c:pt>
                <c:pt idx="1851">
                  <c:v>0.90360565594920816</c:v>
                </c:pt>
                <c:pt idx="1852">
                  <c:v>0.90359520489095713</c:v>
                </c:pt>
                <c:pt idx="1853">
                  <c:v>0.90358270940666852</c:v>
                </c:pt>
                <c:pt idx="1854">
                  <c:v>0.90357238735748924</c:v>
                </c:pt>
                <c:pt idx="1855">
                  <c:v>0.90356602846736545</c:v>
                </c:pt>
                <c:pt idx="1856">
                  <c:v>0.90356217969788011</c:v>
                </c:pt>
                <c:pt idx="1857">
                  <c:v>0.90355934116378511</c:v>
                </c:pt>
                <c:pt idx="1858">
                  <c:v>0.90355976580860364</c:v>
                </c:pt>
                <c:pt idx="1859">
                  <c:v>0.90356119115730382</c:v>
                </c:pt>
                <c:pt idx="1860">
                  <c:v>0.90356307991409957</c:v>
                </c:pt>
                <c:pt idx="1861">
                  <c:v>0.90356739643323214</c:v>
                </c:pt>
                <c:pt idx="1862">
                  <c:v>0.90357365843904769</c:v>
                </c:pt>
                <c:pt idx="1863">
                  <c:v>0.90357998694919495</c:v>
                </c:pt>
                <c:pt idx="1864">
                  <c:v>0.90358792510694497</c:v>
                </c:pt>
                <c:pt idx="1865">
                  <c:v>0.90359620506317462</c:v>
                </c:pt>
                <c:pt idx="1866">
                  <c:v>0.90360459314803598</c:v>
                </c:pt>
                <c:pt idx="1867">
                  <c:v>0.903614824367036</c:v>
                </c:pt>
                <c:pt idx="1868">
                  <c:v>0.90362690490302411</c:v>
                </c:pt>
                <c:pt idx="1869">
                  <c:v>0.90363903780875177</c:v>
                </c:pt>
                <c:pt idx="1870">
                  <c:v>0.90365399862494078</c:v>
                </c:pt>
                <c:pt idx="1871">
                  <c:v>0.90366981721142536</c:v>
                </c:pt>
                <c:pt idx="1872">
                  <c:v>0.90368733955619118</c:v>
                </c:pt>
                <c:pt idx="1873">
                  <c:v>0.9037043034618808</c:v>
                </c:pt>
                <c:pt idx="1874">
                  <c:v>0.90371909499808833</c:v>
                </c:pt>
                <c:pt idx="1875">
                  <c:v>0.90373263008580773</c:v>
                </c:pt>
                <c:pt idx="1876">
                  <c:v>0.9037462487522735</c:v>
                </c:pt>
                <c:pt idx="1877">
                  <c:v>0.90375801260239585</c:v>
                </c:pt>
                <c:pt idx="1878">
                  <c:v>0.90376734499125921</c:v>
                </c:pt>
                <c:pt idx="1879">
                  <c:v>0.90377397680992255</c:v>
                </c:pt>
                <c:pt idx="1880">
                  <c:v>0.90377990574299016</c:v>
                </c:pt>
                <c:pt idx="1881">
                  <c:v>0.90378583316936667</c:v>
                </c:pt>
                <c:pt idx="1882">
                  <c:v>0.90379160513007051</c:v>
                </c:pt>
                <c:pt idx="1883">
                  <c:v>0.90379553455048589</c:v>
                </c:pt>
                <c:pt idx="1884">
                  <c:v>0.90379826956193909</c:v>
                </c:pt>
                <c:pt idx="1885">
                  <c:v>0.90379919275545706</c:v>
                </c:pt>
                <c:pt idx="1886">
                  <c:v>0.90379922636380527</c:v>
                </c:pt>
                <c:pt idx="1887">
                  <c:v>0.90379534048638088</c:v>
                </c:pt>
                <c:pt idx="1888">
                  <c:v>0.9037918505911281</c:v>
                </c:pt>
                <c:pt idx="1889">
                  <c:v>0.90379083066311405</c:v>
                </c:pt>
                <c:pt idx="1890">
                  <c:v>0.90379051538726529</c:v>
                </c:pt>
                <c:pt idx="1891">
                  <c:v>0.90378927555963984</c:v>
                </c:pt>
                <c:pt idx="1892">
                  <c:v>0.90378836594850209</c:v>
                </c:pt>
                <c:pt idx="1893">
                  <c:v>0.90378785150484364</c:v>
                </c:pt>
                <c:pt idx="1894">
                  <c:v>0.90378958553915012</c:v>
                </c:pt>
                <c:pt idx="1895">
                  <c:v>0.90379318701742872</c:v>
                </c:pt>
                <c:pt idx="1896">
                  <c:v>0.90380091806622886</c:v>
                </c:pt>
                <c:pt idx="1897">
                  <c:v>0.90380873740813461</c:v>
                </c:pt>
                <c:pt idx="1898">
                  <c:v>0.90381784992838732</c:v>
                </c:pt>
                <c:pt idx="1899">
                  <c:v>0.90382433931907746</c:v>
                </c:pt>
                <c:pt idx="1900">
                  <c:v>0.9038272632529043</c:v>
                </c:pt>
                <c:pt idx="1901">
                  <c:v>0.90382823121301925</c:v>
                </c:pt>
                <c:pt idx="1902">
                  <c:v>0.90382663769029081</c:v>
                </c:pt>
                <c:pt idx="1903">
                  <c:v>0.90382165944840154</c:v>
                </c:pt>
                <c:pt idx="1904">
                  <c:v>0.90381520311718022</c:v>
                </c:pt>
                <c:pt idx="1905">
                  <c:v>0.90380413082339472</c:v>
                </c:pt>
                <c:pt idx="1906">
                  <c:v>0.90378847626474901</c:v>
                </c:pt>
                <c:pt idx="1907">
                  <c:v>0.90376981645758392</c:v>
                </c:pt>
                <c:pt idx="1908">
                  <c:v>0.9037510584264159</c:v>
                </c:pt>
                <c:pt idx="1909">
                  <c:v>0.9037337621755569</c:v>
                </c:pt>
                <c:pt idx="1910">
                  <c:v>0.90372110994740185</c:v>
                </c:pt>
                <c:pt idx="1911">
                  <c:v>0.90371120826997309</c:v>
                </c:pt>
                <c:pt idx="1912">
                  <c:v>0.90370402964277163</c:v>
                </c:pt>
                <c:pt idx="1913">
                  <c:v>0.90370040554617193</c:v>
                </c:pt>
                <c:pt idx="1914">
                  <c:v>0.90369995491254818</c:v>
                </c:pt>
                <c:pt idx="1915">
                  <c:v>0.90370176913785272</c:v>
                </c:pt>
                <c:pt idx="1916">
                  <c:v>0.90370799265759516</c:v>
                </c:pt>
                <c:pt idx="1917">
                  <c:v>0.90371854385951567</c:v>
                </c:pt>
                <c:pt idx="1918">
                  <c:v>0.9037294335097491</c:v>
                </c:pt>
                <c:pt idx="1919">
                  <c:v>0.90374147536481542</c:v>
                </c:pt>
                <c:pt idx="1920">
                  <c:v>0.90375538295835223</c:v>
                </c:pt>
                <c:pt idx="1921">
                  <c:v>0.90377005668910226</c:v>
                </c:pt>
                <c:pt idx="1922">
                  <c:v>0.90378386683682665</c:v>
                </c:pt>
                <c:pt idx="1923">
                  <c:v>0.90379274575820712</c:v>
                </c:pt>
                <c:pt idx="1924">
                  <c:v>0.90379776721603622</c:v>
                </c:pt>
                <c:pt idx="1925">
                  <c:v>0.90379991720891262</c:v>
                </c:pt>
                <c:pt idx="1926">
                  <c:v>0.90380135181427301</c:v>
                </c:pt>
                <c:pt idx="1927">
                  <c:v>0.90380133365737148</c:v>
                </c:pt>
                <c:pt idx="1928">
                  <c:v>0.90379921884531622</c:v>
                </c:pt>
                <c:pt idx="1929">
                  <c:v>0.90379782888920668</c:v>
                </c:pt>
                <c:pt idx="1930">
                  <c:v>0.90379846950037224</c:v>
                </c:pt>
                <c:pt idx="1931">
                  <c:v>0.90379908184699542</c:v>
                </c:pt>
                <c:pt idx="1932">
                  <c:v>0.90379871181962812</c:v>
                </c:pt>
                <c:pt idx="1933">
                  <c:v>0.90379821326232457</c:v>
                </c:pt>
                <c:pt idx="1934">
                  <c:v>0.90380307256865366</c:v>
                </c:pt>
                <c:pt idx="1935">
                  <c:v>0.90381170647467879</c:v>
                </c:pt>
                <c:pt idx="1936">
                  <c:v>0.90382015302382257</c:v>
                </c:pt>
                <c:pt idx="1937">
                  <c:v>0.90382825719761217</c:v>
                </c:pt>
                <c:pt idx="1938">
                  <c:v>0.90383643363600019</c:v>
                </c:pt>
                <c:pt idx="1939">
                  <c:v>0.90384312760824204</c:v>
                </c:pt>
                <c:pt idx="1940">
                  <c:v>0.9038486299471995</c:v>
                </c:pt>
                <c:pt idx="1941">
                  <c:v>0.90385111945045515</c:v>
                </c:pt>
                <c:pt idx="1942">
                  <c:v>0.90385009508389702</c:v>
                </c:pt>
                <c:pt idx="1943">
                  <c:v>0.90384585435766884</c:v>
                </c:pt>
                <c:pt idx="1944">
                  <c:v>0.90383931222792957</c:v>
                </c:pt>
                <c:pt idx="1945">
                  <c:v>0.90382981977913834</c:v>
                </c:pt>
                <c:pt idx="1946">
                  <c:v>0.90381862968603288</c:v>
                </c:pt>
                <c:pt idx="1947">
                  <c:v>0.90380917164205243</c:v>
                </c:pt>
                <c:pt idx="1948">
                  <c:v>0.90380216879637654</c:v>
                </c:pt>
                <c:pt idx="1949">
                  <c:v>0.90379783482670217</c:v>
                </c:pt>
                <c:pt idx="1950">
                  <c:v>0.90379719920235357</c:v>
                </c:pt>
                <c:pt idx="1951">
                  <c:v>0.90380040017512941</c:v>
                </c:pt>
                <c:pt idx="1952">
                  <c:v>0.90380581877946531</c:v>
                </c:pt>
                <c:pt idx="1953">
                  <c:v>0.90381327904111364</c:v>
                </c:pt>
                <c:pt idx="1954">
                  <c:v>0.90382323852940483</c:v>
                </c:pt>
                <c:pt idx="1955">
                  <c:v>0.9038367609119593</c:v>
                </c:pt>
                <c:pt idx="1956">
                  <c:v>0.90384919386660867</c:v>
                </c:pt>
                <c:pt idx="1957">
                  <c:v>0.90385820809226269</c:v>
                </c:pt>
                <c:pt idx="1958">
                  <c:v>0.90386419677247221</c:v>
                </c:pt>
                <c:pt idx="1959">
                  <c:v>0.90386313654230543</c:v>
                </c:pt>
                <c:pt idx="1960">
                  <c:v>0.90385718801057247</c:v>
                </c:pt>
                <c:pt idx="1961">
                  <c:v>0.90384986003544265</c:v>
                </c:pt>
                <c:pt idx="1962">
                  <c:v>0.90383852297298406</c:v>
                </c:pt>
                <c:pt idx="1963">
                  <c:v>0.90382296950241148</c:v>
                </c:pt>
                <c:pt idx="1964">
                  <c:v>0.90380605385182844</c:v>
                </c:pt>
                <c:pt idx="1965">
                  <c:v>0.90378573946630059</c:v>
                </c:pt>
                <c:pt idx="1966">
                  <c:v>0.90376141971617119</c:v>
                </c:pt>
                <c:pt idx="1967">
                  <c:v>0.90373966647445958</c:v>
                </c:pt>
                <c:pt idx="1968">
                  <c:v>0.90371870458003867</c:v>
                </c:pt>
                <c:pt idx="1969">
                  <c:v>0.90369679304283312</c:v>
                </c:pt>
                <c:pt idx="1970">
                  <c:v>0.9036781309013272</c:v>
                </c:pt>
                <c:pt idx="1971">
                  <c:v>0.90366193718664034</c:v>
                </c:pt>
                <c:pt idx="1972">
                  <c:v>0.90364490945261666</c:v>
                </c:pt>
                <c:pt idx="1973">
                  <c:v>0.90362842660115983</c:v>
                </c:pt>
                <c:pt idx="1974">
                  <c:v>0.90361402050650053</c:v>
                </c:pt>
                <c:pt idx="1975">
                  <c:v>0.90359964206274346</c:v>
                </c:pt>
                <c:pt idx="1976">
                  <c:v>0.90358744739983432</c:v>
                </c:pt>
                <c:pt idx="1977">
                  <c:v>0.90357781982800456</c:v>
                </c:pt>
                <c:pt idx="1978">
                  <c:v>0.90356682770935781</c:v>
                </c:pt>
                <c:pt idx="1979">
                  <c:v>0.9035580886085044</c:v>
                </c:pt>
                <c:pt idx="1980">
                  <c:v>0.90355328794582668</c:v>
                </c:pt>
                <c:pt idx="1981">
                  <c:v>0.90354931856429133</c:v>
                </c:pt>
                <c:pt idx="1982">
                  <c:v>0.90354703054847252</c:v>
                </c:pt>
                <c:pt idx="1983">
                  <c:v>0.90354724917297657</c:v>
                </c:pt>
                <c:pt idx="1984">
                  <c:v>0.90354630920640389</c:v>
                </c:pt>
                <c:pt idx="1985">
                  <c:v>0.90354531086800882</c:v>
                </c:pt>
                <c:pt idx="1986">
                  <c:v>0.90354559514912514</c:v>
                </c:pt>
                <c:pt idx="1987">
                  <c:v>0.90354746063547431</c:v>
                </c:pt>
                <c:pt idx="1988">
                  <c:v>0.90354992185172656</c:v>
                </c:pt>
                <c:pt idx="1989">
                  <c:v>0.90355500153474855</c:v>
                </c:pt>
                <c:pt idx="1990">
                  <c:v>0.90356290182292298</c:v>
                </c:pt>
                <c:pt idx="1991">
                  <c:v>0.90357245146938614</c:v>
                </c:pt>
                <c:pt idx="1992">
                  <c:v>0.9035833854561538</c:v>
                </c:pt>
                <c:pt idx="1993">
                  <c:v>0.90359419763794468</c:v>
                </c:pt>
                <c:pt idx="1994">
                  <c:v>0.90360394884314565</c:v>
                </c:pt>
                <c:pt idx="1995">
                  <c:v>0.9036164159437412</c:v>
                </c:pt>
                <c:pt idx="1996">
                  <c:v>0.90362870955148022</c:v>
                </c:pt>
                <c:pt idx="1997">
                  <c:v>0.90364081789662098</c:v>
                </c:pt>
                <c:pt idx="1998">
                  <c:v>0.90365046183198738</c:v>
                </c:pt>
                <c:pt idx="1999">
                  <c:v>0.90365716844847599</c:v>
                </c:pt>
                <c:pt idx="2000">
                  <c:v>0.90365964937034315</c:v>
                </c:pt>
                <c:pt idx="2001">
                  <c:v>0.90365992274337037</c:v>
                </c:pt>
                <c:pt idx="2002">
                  <c:v>0.90365949765568554</c:v>
                </c:pt>
                <c:pt idx="2003">
                  <c:v>0.9036575611546408</c:v>
                </c:pt>
                <c:pt idx="2004">
                  <c:v>0.90365344363825673</c:v>
                </c:pt>
                <c:pt idx="2005">
                  <c:v>0.90364945441028011</c:v>
                </c:pt>
                <c:pt idx="2006">
                  <c:v>0.90364552408953402</c:v>
                </c:pt>
                <c:pt idx="2007">
                  <c:v>0.90364130047270819</c:v>
                </c:pt>
                <c:pt idx="2008">
                  <c:v>0.9036363944720025</c:v>
                </c:pt>
                <c:pt idx="2009">
                  <c:v>0.90363202427574796</c:v>
                </c:pt>
                <c:pt idx="2010">
                  <c:v>0.90363018413818696</c:v>
                </c:pt>
                <c:pt idx="2011">
                  <c:v>0.90363196399531065</c:v>
                </c:pt>
                <c:pt idx="2012">
                  <c:v>0.90363465960625911</c:v>
                </c:pt>
                <c:pt idx="2013">
                  <c:v>0.90363538347436623</c:v>
                </c:pt>
                <c:pt idx="2014">
                  <c:v>0.90363929533663356</c:v>
                </c:pt>
                <c:pt idx="2015">
                  <c:v>0.90364649614160653</c:v>
                </c:pt>
                <c:pt idx="2016">
                  <c:v>0.90365292166005184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F60-4CA7-9663-0791814B5C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10655"/>
        <c:axId val="1189927455"/>
      </c:scatterChart>
      <c:valAx>
        <c:axId val="11899106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27455"/>
        <c:crosses val="autoZero"/>
        <c:crossBetween val="midCat"/>
      </c:valAx>
      <c:valAx>
        <c:axId val="1189927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106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VytazenostSestry!$D$1</c:f>
              <c:strCache>
                <c:ptCount val="1"/>
                <c:pt idx="0">
                  <c:v>Welch vytazenost sestry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VytazenostSestry!$D$2:$D$2018</c:f>
              <c:numCache>
                <c:formatCode>General</c:formatCode>
                <c:ptCount val="2017"/>
                <c:pt idx="0">
                  <c:v>0.63174089422974022</c:v>
                </c:pt>
                <c:pt idx="1">
                  <c:v>0.69810849386146179</c:v>
                </c:pt>
                <c:pt idx="2">
                  <c:v>0.74130171595728778</c:v>
                </c:pt>
                <c:pt idx="3">
                  <c:v>0.76534592295431625</c:v>
                </c:pt>
                <c:pt idx="4">
                  <c:v>0.78095511766650949</c:v>
                </c:pt>
                <c:pt idx="5">
                  <c:v>0.79247481244237039</c:v>
                </c:pt>
                <c:pt idx="6">
                  <c:v>0.80131352411122303</c:v>
                </c:pt>
                <c:pt idx="7">
                  <c:v>0.80859016683286744</c:v>
                </c:pt>
                <c:pt idx="8">
                  <c:v>0.81454531678293196</c:v>
                </c:pt>
                <c:pt idx="9">
                  <c:v>0.81999775256462726</c:v>
                </c:pt>
                <c:pt idx="10">
                  <c:v>0.82471386952921566</c:v>
                </c:pt>
                <c:pt idx="11">
                  <c:v>0.82847637185879508</c:v>
                </c:pt>
                <c:pt idx="12">
                  <c:v>0.83150095845498206</c:v>
                </c:pt>
                <c:pt idx="13">
                  <c:v>0.83394237003271032</c:v>
                </c:pt>
                <c:pt idx="14">
                  <c:v>0.83588357074088748</c:v>
                </c:pt>
                <c:pt idx="15">
                  <c:v>0.83736169449305331</c:v>
                </c:pt>
                <c:pt idx="16">
                  <c:v>0.83870901185226188</c:v>
                </c:pt>
                <c:pt idx="17">
                  <c:v>0.84007545468354261</c:v>
                </c:pt>
                <c:pt idx="18">
                  <c:v>0.84160999585050367</c:v>
                </c:pt>
                <c:pt idx="19">
                  <c:v>0.8431333568950593</c:v>
                </c:pt>
                <c:pt idx="20">
                  <c:v>0.8444965865584575</c:v>
                </c:pt>
                <c:pt idx="21">
                  <c:v>0.84564155851684852</c:v>
                </c:pt>
                <c:pt idx="22">
                  <c:v>0.84654989796435309</c:v>
                </c:pt>
                <c:pt idx="23">
                  <c:v>0.84724091717861505</c:v>
                </c:pt>
                <c:pt idx="24">
                  <c:v>0.84806267071724339</c:v>
                </c:pt>
                <c:pt idx="25">
                  <c:v>0.8489628759904071</c:v>
                </c:pt>
                <c:pt idx="26">
                  <c:v>0.84998216940139593</c:v>
                </c:pt>
                <c:pt idx="27">
                  <c:v>0.851100979263406</c:v>
                </c:pt>
                <c:pt idx="28">
                  <c:v>0.85226053836813986</c:v>
                </c:pt>
                <c:pt idx="29">
                  <c:v>0.85344246268476709</c:v>
                </c:pt>
                <c:pt idx="30">
                  <c:v>0.85462089979944456</c:v>
                </c:pt>
                <c:pt idx="31">
                  <c:v>0.85582230812932569</c:v>
                </c:pt>
                <c:pt idx="32">
                  <c:v>0.85706427869890367</c:v>
                </c:pt>
                <c:pt idx="33">
                  <c:v>0.85850280801550272</c:v>
                </c:pt>
                <c:pt idx="34">
                  <c:v>0.86011433208559496</c:v>
                </c:pt>
                <c:pt idx="35">
                  <c:v>0.86160797044969339</c:v>
                </c:pt>
                <c:pt idx="36">
                  <c:v>0.86285558832491849</c:v>
                </c:pt>
                <c:pt idx="37">
                  <c:v>0.86389154038205362</c:v>
                </c:pt>
                <c:pt idx="38">
                  <c:v>0.8648539839923316</c:v>
                </c:pt>
                <c:pt idx="39">
                  <c:v>0.8657322769477962</c:v>
                </c:pt>
                <c:pt idx="40">
                  <c:v>0.8665160622080651</c:v>
                </c:pt>
                <c:pt idx="41">
                  <c:v>0.86727159928871667</c:v>
                </c:pt>
                <c:pt idx="42">
                  <c:v>0.86801207645566092</c:v>
                </c:pt>
                <c:pt idx="43">
                  <c:v>0.86879465039093151</c:v>
                </c:pt>
                <c:pt idx="44">
                  <c:v>0.86953842659881131</c:v>
                </c:pt>
                <c:pt idx="45">
                  <c:v>0.87026980693177836</c:v>
                </c:pt>
                <c:pt idx="46">
                  <c:v>0.87099243856300024</c:v>
                </c:pt>
                <c:pt idx="47">
                  <c:v>0.87174734436212187</c:v>
                </c:pt>
                <c:pt idx="48">
                  <c:v>0.87260599782006343</c:v>
                </c:pt>
                <c:pt idx="49">
                  <c:v>0.8733926480990436</c:v>
                </c:pt>
                <c:pt idx="50">
                  <c:v>0.87406988299773403</c:v>
                </c:pt>
                <c:pt idx="51">
                  <c:v>0.87458425290855679</c:v>
                </c:pt>
                <c:pt idx="52">
                  <c:v>0.87498549485294541</c:v>
                </c:pt>
                <c:pt idx="53">
                  <c:v>0.87534239115621226</c:v>
                </c:pt>
                <c:pt idx="54">
                  <c:v>0.87561680744819237</c:v>
                </c:pt>
                <c:pt idx="55">
                  <c:v>0.87584059669959591</c:v>
                </c:pt>
                <c:pt idx="56">
                  <c:v>0.87598848434461307</c:v>
                </c:pt>
                <c:pt idx="57">
                  <c:v>0.87616518210713901</c:v>
                </c:pt>
                <c:pt idx="58">
                  <c:v>0.87633760191641052</c:v>
                </c:pt>
                <c:pt idx="59">
                  <c:v>0.87644448175368805</c:v>
                </c:pt>
                <c:pt idx="60">
                  <c:v>0.87651278497677765</c:v>
                </c:pt>
                <c:pt idx="61">
                  <c:v>0.87655542138869791</c:v>
                </c:pt>
                <c:pt idx="62">
                  <c:v>0.87669654903118122</c:v>
                </c:pt>
                <c:pt idx="63">
                  <c:v>0.87691769715600676</c:v>
                </c:pt>
                <c:pt idx="64">
                  <c:v>0.87716803983416691</c:v>
                </c:pt>
                <c:pt idx="65">
                  <c:v>0.87747977354090556</c:v>
                </c:pt>
                <c:pt idx="66">
                  <c:v>0.87779417207991484</c:v>
                </c:pt>
                <c:pt idx="67">
                  <c:v>0.87812174204504778</c:v>
                </c:pt>
                <c:pt idx="68">
                  <c:v>0.8784066701297274</c:v>
                </c:pt>
                <c:pt idx="69">
                  <c:v>0.87869512403284733</c:v>
                </c:pt>
                <c:pt idx="70">
                  <c:v>0.878991528881226</c:v>
                </c:pt>
                <c:pt idx="71">
                  <c:v>0.87930155185840986</c:v>
                </c:pt>
                <c:pt idx="72">
                  <c:v>0.87968959964243365</c:v>
                </c:pt>
                <c:pt idx="73">
                  <c:v>0.88005960255288185</c:v>
                </c:pt>
                <c:pt idx="74">
                  <c:v>0.88040887305520132</c:v>
                </c:pt>
                <c:pt idx="75">
                  <c:v>0.8807665178583487</c:v>
                </c:pt>
                <c:pt idx="76">
                  <c:v>0.88108613456005902</c:v>
                </c:pt>
                <c:pt idx="77">
                  <c:v>0.88133829056344171</c:v>
                </c:pt>
                <c:pt idx="78">
                  <c:v>0.88153674479737387</c:v>
                </c:pt>
                <c:pt idx="79">
                  <c:v>0.88176825091848421</c:v>
                </c:pt>
                <c:pt idx="80">
                  <c:v>0.88197712591114685</c:v>
                </c:pt>
                <c:pt idx="81">
                  <c:v>0.88217265352136609</c:v>
                </c:pt>
                <c:pt idx="82">
                  <c:v>0.88237869685560144</c:v>
                </c:pt>
                <c:pt idx="83">
                  <c:v>0.88252140714963645</c:v>
                </c:pt>
                <c:pt idx="84">
                  <c:v>0.88265824649598013</c:v>
                </c:pt>
                <c:pt idx="85">
                  <c:v>0.88282447098559824</c:v>
                </c:pt>
                <c:pt idx="86">
                  <c:v>0.88296697508294952</c:v>
                </c:pt>
                <c:pt idx="87">
                  <c:v>0.88311233119469723</c:v>
                </c:pt>
                <c:pt idx="88">
                  <c:v>0.8832607893461244</c:v>
                </c:pt>
                <c:pt idx="89">
                  <c:v>0.88341510460599837</c:v>
                </c:pt>
                <c:pt idx="90">
                  <c:v>0.88354394153069471</c:v>
                </c:pt>
                <c:pt idx="91">
                  <c:v>0.88367275300097858</c:v>
                </c:pt>
                <c:pt idx="92">
                  <c:v>0.88381403426954575</c:v>
                </c:pt>
                <c:pt idx="93">
                  <c:v>0.88394805050470715</c:v>
                </c:pt>
                <c:pt idx="94">
                  <c:v>0.88405515113206379</c:v>
                </c:pt>
                <c:pt idx="95">
                  <c:v>0.88415163412010456</c:v>
                </c:pt>
                <c:pt idx="96">
                  <c:v>0.88418907245959144</c:v>
                </c:pt>
                <c:pt idx="97">
                  <c:v>0.88419819320441817</c:v>
                </c:pt>
                <c:pt idx="98">
                  <c:v>0.88417868047742876</c:v>
                </c:pt>
                <c:pt idx="99">
                  <c:v>0.88414872169189218</c:v>
                </c:pt>
                <c:pt idx="100">
                  <c:v>0.88411559872693879</c:v>
                </c:pt>
                <c:pt idx="101">
                  <c:v>0.88402465647267225</c:v>
                </c:pt>
                <c:pt idx="102">
                  <c:v>0.88388703255307233</c:v>
                </c:pt>
                <c:pt idx="103">
                  <c:v>0.88369088968437592</c:v>
                </c:pt>
                <c:pt idx="104">
                  <c:v>0.88345036941505739</c:v>
                </c:pt>
                <c:pt idx="105">
                  <c:v>0.88318801493348076</c:v>
                </c:pt>
                <c:pt idx="106">
                  <c:v>0.88286623629127448</c:v>
                </c:pt>
                <c:pt idx="107">
                  <c:v>0.88250486905255621</c:v>
                </c:pt>
                <c:pt idx="108">
                  <c:v>0.88212719711755028</c:v>
                </c:pt>
                <c:pt idx="109">
                  <c:v>0.88177721414968113</c:v>
                </c:pt>
                <c:pt idx="110">
                  <c:v>0.88149969794782557</c:v>
                </c:pt>
                <c:pt idx="111">
                  <c:v>0.88123029378682149</c:v>
                </c:pt>
                <c:pt idx="112">
                  <c:v>0.88097607980374815</c:v>
                </c:pt>
                <c:pt idx="113">
                  <c:v>0.8807735693725548</c:v>
                </c:pt>
                <c:pt idx="114">
                  <c:v>0.88061488776258023</c:v>
                </c:pt>
                <c:pt idx="115">
                  <c:v>0.88050364604375597</c:v>
                </c:pt>
                <c:pt idx="116">
                  <c:v>0.88045798063430847</c:v>
                </c:pt>
                <c:pt idx="117">
                  <c:v>0.88048384226244325</c:v>
                </c:pt>
                <c:pt idx="118">
                  <c:v>0.88056781378629256</c:v>
                </c:pt>
                <c:pt idx="119">
                  <c:v>0.88067929607545348</c:v>
                </c:pt>
                <c:pt idx="120">
                  <c:v>0.88075825076636316</c:v>
                </c:pt>
                <c:pt idx="121">
                  <c:v>0.88080266216954906</c:v>
                </c:pt>
                <c:pt idx="122">
                  <c:v>0.88084495665130713</c:v>
                </c:pt>
                <c:pt idx="123">
                  <c:v>0.88090350643773696</c:v>
                </c:pt>
                <c:pt idx="124">
                  <c:v>0.88093902515338651</c:v>
                </c:pt>
                <c:pt idx="125">
                  <c:v>0.88098568084132789</c:v>
                </c:pt>
                <c:pt idx="126">
                  <c:v>0.88102981572815509</c:v>
                </c:pt>
                <c:pt idx="127">
                  <c:v>0.88106848332207111</c:v>
                </c:pt>
                <c:pt idx="128">
                  <c:v>0.88106766340117459</c:v>
                </c:pt>
                <c:pt idx="129">
                  <c:v>0.88104828331288154</c:v>
                </c:pt>
                <c:pt idx="130">
                  <c:v>0.88102454227175542</c:v>
                </c:pt>
                <c:pt idx="131">
                  <c:v>0.88102444642061328</c:v>
                </c:pt>
                <c:pt idx="132">
                  <c:v>0.8810005221890701</c:v>
                </c:pt>
                <c:pt idx="133">
                  <c:v>0.8809290479478139</c:v>
                </c:pt>
                <c:pt idx="134">
                  <c:v>0.88083164740977804</c:v>
                </c:pt>
                <c:pt idx="135">
                  <c:v>0.88073768104071093</c:v>
                </c:pt>
                <c:pt idx="136">
                  <c:v>0.88060068053691509</c:v>
                </c:pt>
                <c:pt idx="137">
                  <c:v>0.88045974610651112</c:v>
                </c:pt>
                <c:pt idx="138">
                  <c:v>0.88030876818434967</c:v>
                </c:pt>
                <c:pt idx="139">
                  <c:v>0.88019298789284972</c:v>
                </c:pt>
                <c:pt idx="140">
                  <c:v>0.88010507274841288</c:v>
                </c:pt>
                <c:pt idx="141">
                  <c:v>0.8800485618773759</c:v>
                </c:pt>
                <c:pt idx="142">
                  <c:v>0.88000345908809863</c:v>
                </c:pt>
                <c:pt idx="143">
                  <c:v>0.88000111809327963</c:v>
                </c:pt>
                <c:pt idx="144">
                  <c:v>0.8800579577007791</c:v>
                </c:pt>
                <c:pt idx="145">
                  <c:v>0.88015723283950253</c:v>
                </c:pt>
                <c:pt idx="146">
                  <c:v>0.88030054567348803</c:v>
                </c:pt>
                <c:pt idx="147">
                  <c:v>0.88048660203004481</c:v>
                </c:pt>
                <c:pt idx="148">
                  <c:v>0.88067517508789972</c:v>
                </c:pt>
                <c:pt idx="149">
                  <c:v>0.88087343787641015</c:v>
                </c:pt>
                <c:pt idx="150">
                  <c:v>0.88107822749276143</c:v>
                </c:pt>
                <c:pt idx="151">
                  <c:v>0.88128565627355759</c:v>
                </c:pt>
                <c:pt idx="152">
                  <c:v>0.88149057503855743</c:v>
                </c:pt>
                <c:pt idx="153">
                  <c:v>0.88170773048614703</c:v>
                </c:pt>
                <c:pt idx="154">
                  <c:v>0.88193273939148575</c:v>
                </c:pt>
                <c:pt idx="155">
                  <c:v>0.88217547182430422</c:v>
                </c:pt>
                <c:pt idx="156">
                  <c:v>0.88239092256555129</c:v>
                </c:pt>
                <c:pt idx="157">
                  <c:v>0.8825559576467682</c:v>
                </c:pt>
                <c:pt idx="158">
                  <c:v>0.88269722280906759</c:v>
                </c:pt>
                <c:pt idx="159">
                  <c:v>0.8828331456439017</c:v>
                </c:pt>
                <c:pt idx="160">
                  <c:v>0.88295400134789004</c:v>
                </c:pt>
                <c:pt idx="161">
                  <c:v>0.88302753659495725</c:v>
                </c:pt>
                <c:pt idx="162">
                  <c:v>0.88308021601391651</c:v>
                </c:pt>
                <c:pt idx="163">
                  <c:v>0.88311376316128543</c:v>
                </c:pt>
                <c:pt idx="164">
                  <c:v>0.8831629343964561</c:v>
                </c:pt>
                <c:pt idx="165">
                  <c:v>0.88322200361292957</c:v>
                </c:pt>
                <c:pt idx="166">
                  <c:v>0.88326830814958268</c:v>
                </c:pt>
                <c:pt idx="167">
                  <c:v>0.88332958894112146</c:v>
                </c:pt>
                <c:pt idx="168">
                  <c:v>0.88340092655122404</c:v>
                </c:pt>
                <c:pt idx="169">
                  <c:v>0.88345477682617102</c:v>
                </c:pt>
                <c:pt idx="170">
                  <c:v>0.88349473341483753</c:v>
                </c:pt>
                <c:pt idx="171">
                  <c:v>0.88352955277928225</c:v>
                </c:pt>
                <c:pt idx="172">
                  <c:v>0.88357452605433684</c:v>
                </c:pt>
                <c:pt idx="173">
                  <c:v>0.88361688406632088</c:v>
                </c:pt>
                <c:pt idx="174">
                  <c:v>0.88363896725817603</c:v>
                </c:pt>
                <c:pt idx="175">
                  <c:v>0.88360526675819528</c:v>
                </c:pt>
                <c:pt idx="176">
                  <c:v>0.88353735742809114</c:v>
                </c:pt>
                <c:pt idx="177">
                  <c:v>0.88348046691403859</c:v>
                </c:pt>
                <c:pt idx="178">
                  <c:v>0.88344340306300984</c:v>
                </c:pt>
                <c:pt idx="179">
                  <c:v>0.88343399740962592</c:v>
                </c:pt>
                <c:pt idx="180">
                  <c:v>0.88344794639859681</c:v>
                </c:pt>
                <c:pt idx="181">
                  <c:v>0.88346160577558552</c:v>
                </c:pt>
                <c:pt idx="182">
                  <c:v>0.88346908904959731</c:v>
                </c:pt>
                <c:pt idx="183">
                  <c:v>0.88349895753805152</c:v>
                </c:pt>
                <c:pt idx="184">
                  <c:v>0.88353688997702806</c:v>
                </c:pt>
                <c:pt idx="185">
                  <c:v>0.88358152008130242</c:v>
                </c:pt>
                <c:pt idx="186">
                  <c:v>0.88366726031992726</c:v>
                </c:pt>
                <c:pt idx="187">
                  <c:v>0.88374675048009188</c:v>
                </c:pt>
                <c:pt idx="188">
                  <c:v>0.88378664541215135</c:v>
                </c:pt>
                <c:pt idx="189">
                  <c:v>0.88379610875722814</c:v>
                </c:pt>
                <c:pt idx="190">
                  <c:v>0.88377017895185017</c:v>
                </c:pt>
                <c:pt idx="191">
                  <c:v>0.88372910317448483</c:v>
                </c:pt>
                <c:pt idx="192">
                  <c:v>0.8836903005054505</c:v>
                </c:pt>
                <c:pt idx="193">
                  <c:v>0.88367175460621039</c:v>
                </c:pt>
                <c:pt idx="194">
                  <c:v>0.88366995106069235</c:v>
                </c:pt>
                <c:pt idx="195">
                  <c:v>0.88369139350698556</c:v>
                </c:pt>
                <c:pt idx="196">
                  <c:v>0.88373854215149517</c:v>
                </c:pt>
                <c:pt idx="197">
                  <c:v>0.88379878231247777</c:v>
                </c:pt>
                <c:pt idx="198">
                  <c:v>0.8838977440895136</c:v>
                </c:pt>
                <c:pt idx="199">
                  <c:v>0.88403158879627952</c:v>
                </c:pt>
                <c:pt idx="200">
                  <c:v>0.88417690299549423</c:v>
                </c:pt>
                <c:pt idx="201">
                  <c:v>0.884344294769426</c:v>
                </c:pt>
                <c:pt idx="202">
                  <c:v>0.88454036357481591</c:v>
                </c:pt>
                <c:pt idx="203">
                  <c:v>0.88476473758997476</c:v>
                </c:pt>
                <c:pt idx="204">
                  <c:v>0.88500507224356684</c:v>
                </c:pt>
                <c:pt idx="205">
                  <c:v>0.88525493140548006</c:v>
                </c:pt>
                <c:pt idx="206">
                  <c:v>0.8854798030015073</c:v>
                </c:pt>
                <c:pt idx="207">
                  <c:v>0.88568674946481318</c:v>
                </c:pt>
                <c:pt idx="208">
                  <c:v>0.88583793016508505</c:v>
                </c:pt>
                <c:pt idx="209">
                  <c:v>0.88593960334863298</c:v>
                </c:pt>
                <c:pt idx="210">
                  <c:v>0.8860097812428307</c:v>
                </c:pt>
                <c:pt idx="211">
                  <c:v>0.88606599905653993</c:v>
                </c:pt>
                <c:pt idx="212">
                  <c:v>0.88611416821104028</c:v>
                </c:pt>
                <c:pt idx="213">
                  <c:v>0.88612792977540455</c:v>
                </c:pt>
                <c:pt idx="214">
                  <c:v>0.88612213871783718</c:v>
                </c:pt>
                <c:pt idx="215">
                  <c:v>0.8861009710112473</c:v>
                </c:pt>
                <c:pt idx="216">
                  <c:v>0.88604670922127049</c:v>
                </c:pt>
                <c:pt idx="217">
                  <c:v>0.88598948510045039</c:v>
                </c:pt>
                <c:pt idx="218">
                  <c:v>0.88592744107811405</c:v>
                </c:pt>
                <c:pt idx="219">
                  <c:v>0.88587935490098924</c:v>
                </c:pt>
                <c:pt idx="220">
                  <c:v>0.88584719344274598</c:v>
                </c:pt>
                <c:pt idx="221">
                  <c:v>0.88582672270101925</c:v>
                </c:pt>
                <c:pt idx="222">
                  <c:v>0.88578511081319744</c:v>
                </c:pt>
                <c:pt idx="223">
                  <c:v>0.88572603542187511</c:v>
                </c:pt>
                <c:pt idx="224">
                  <c:v>0.88568412635945604</c:v>
                </c:pt>
                <c:pt idx="225">
                  <c:v>0.88564953461426432</c:v>
                </c:pt>
                <c:pt idx="226">
                  <c:v>0.88560228333169022</c:v>
                </c:pt>
                <c:pt idx="227">
                  <c:v>0.88556067752705059</c:v>
                </c:pt>
                <c:pt idx="228">
                  <c:v>0.88551474557502463</c:v>
                </c:pt>
                <c:pt idx="229">
                  <c:v>0.88544728592181277</c:v>
                </c:pt>
                <c:pt idx="230">
                  <c:v>0.88538626584733848</c:v>
                </c:pt>
                <c:pt idx="231">
                  <c:v>0.88532345342026209</c:v>
                </c:pt>
                <c:pt idx="232">
                  <c:v>0.88526427058226453</c:v>
                </c:pt>
                <c:pt idx="233">
                  <c:v>0.88524736201953569</c:v>
                </c:pt>
                <c:pt idx="234">
                  <c:v>0.88525226048477468</c:v>
                </c:pt>
                <c:pt idx="235">
                  <c:v>0.8852669926438459</c:v>
                </c:pt>
                <c:pt idx="236">
                  <c:v>0.88529985303145675</c:v>
                </c:pt>
                <c:pt idx="237">
                  <c:v>0.88536658530276036</c:v>
                </c:pt>
                <c:pt idx="238">
                  <c:v>0.88544668877117616</c:v>
                </c:pt>
                <c:pt idx="239">
                  <c:v>0.88553353926023515</c:v>
                </c:pt>
                <c:pt idx="240">
                  <c:v>0.88564188620462803</c:v>
                </c:pt>
                <c:pt idx="241">
                  <c:v>0.88575511094804904</c:v>
                </c:pt>
                <c:pt idx="242">
                  <c:v>0.88587255360432027</c:v>
                </c:pt>
                <c:pt idx="243">
                  <c:v>0.88599203868425491</c:v>
                </c:pt>
                <c:pt idx="244">
                  <c:v>0.88611471081975746</c:v>
                </c:pt>
                <c:pt idx="245">
                  <c:v>0.88624128917549361</c:v>
                </c:pt>
                <c:pt idx="246">
                  <c:v>0.8863690066615596</c:v>
                </c:pt>
                <c:pt idx="247">
                  <c:v>0.88649582875532795</c:v>
                </c:pt>
                <c:pt idx="248">
                  <c:v>0.88661075390907851</c:v>
                </c:pt>
                <c:pt idx="249">
                  <c:v>0.88672648353406092</c:v>
                </c:pt>
                <c:pt idx="250">
                  <c:v>0.88683101603602121</c:v>
                </c:pt>
                <c:pt idx="251">
                  <c:v>0.88691916025847195</c:v>
                </c:pt>
                <c:pt idx="252">
                  <c:v>0.88700173753577405</c:v>
                </c:pt>
                <c:pt idx="253">
                  <c:v>0.88707278604378381</c:v>
                </c:pt>
                <c:pt idx="254">
                  <c:v>0.88712857884529261</c:v>
                </c:pt>
                <c:pt idx="255">
                  <c:v>0.88716771475176948</c:v>
                </c:pt>
                <c:pt idx="256">
                  <c:v>0.8871968266509046</c:v>
                </c:pt>
                <c:pt idx="257">
                  <c:v>0.88720639820806935</c:v>
                </c:pt>
                <c:pt idx="258">
                  <c:v>0.88717865666018725</c:v>
                </c:pt>
                <c:pt idx="259">
                  <c:v>0.88712273169029632</c:v>
                </c:pt>
                <c:pt idx="260">
                  <c:v>0.88704658507715839</c:v>
                </c:pt>
                <c:pt idx="261">
                  <c:v>0.88697612506204837</c:v>
                </c:pt>
                <c:pt idx="262">
                  <c:v>0.88692675036957713</c:v>
                </c:pt>
                <c:pt idx="263">
                  <c:v>0.88689283040639733</c:v>
                </c:pt>
                <c:pt idx="264">
                  <c:v>0.88687998605861085</c:v>
                </c:pt>
                <c:pt idx="265">
                  <c:v>0.88686997843104498</c:v>
                </c:pt>
                <c:pt idx="266">
                  <c:v>0.88685612425334881</c:v>
                </c:pt>
                <c:pt idx="267">
                  <c:v>0.88685306316680323</c:v>
                </c:pt>
                <c:pt idx="268">
                  <c:v>0.88684893531488274</c:v>
                </c:pt>
                <c:pt idx="269">
                  <c:v>0.88684716806214159</c:v>
                </c:pt>
                <c:pt idx="270">
                  <c:v>0.88684219357126315</c:v>
                </c:pt>
                <c:pt idx="271">
                  <c:v>0.88683317280938023</c:v>
                </c:pt>
                <c:pt idx="272">
                  <c:v>0.88682263462196598</c:v>
                </c:pt>
                <c:pt idx="273">
                  <c:v>0.88678726384512707</c:v>
                </c:pt>
                <c:pt idx="274">
                  <c:v>0.88672252736420698</c:v>
                </c:pt>
                <c:pt idx="275">
                  <c:v>0.88664407969728487</c:v>
                </c:pt>
                <c:pt idx="276">
                  <c:v>0.8865700336640997</c:v>
                </c:pt>
                <c:pt idx="277">
                  <c:v>0.88649539179072068</c:v>
                </c:pt>
                <c:pt idx="278">
                  <c:v>0.88639785498092616</c:v>
                </c:pt>
                <c:pt idx="279">
                  <c:v>0.88629547911763606</c:v>
                </c:pt>
                <c:pt idx="280">
                  <c:v>0.88621334848759858</c:v>
                </c:pt>
                <c:pt idx="281">
                  <c:v>0.88615086144306943</c:v>
                </c:pt>
                <c:pt idx="282">
                  <c:v>0.88609918495146367</c:v>
                </c:pt>
                <c:pt idx="283">
                  <c:v>0.88605960719640176</c:v>
                </c:pt>
                <c:pt idx="284">
                  <c:v>0.88604497960144668</c:v>
                </c:pt>
                <c:pt idx="285">
                  <c:v>0.8860565370905843</c:v>
                </c:pt>
                <c:pt idx="286">
                  <c:v>0.88607192678652591</c:v>
                </c:pt>
                <c:pt idx="287">
                  <c:v>0.88607396909171066</c:v>
                </c:pt>
                <c:pt idx="288">
                  <c:v>0.88605690414937477</c:v>
                </c:pt>
                <c:pt idx="289">
                  <c:v>0.88605024383436681</c:v>
                </c:pt>
                <c:pt idx="290">
                  <c:v>0.88605448570721912</c:v>
                </c:pt>
                <c:pt idx="291">
                  <c:v>0.88604546087501845</c:v>
                </c:pt>
                <c:pt idx="292">
                  <c:v>0.8860360364221106</c:v>
                </c:pt>
                <c:pt idx="293">
                  <c:v>0.88603571340291898</c:v>
                </c:pt>
                <c:pt idx="294">
                  <c:v>0.88603302182768462</c:v>
                </c:pt>
                <c:pt idx="295">
                  <c:v>0.88602970625240818</c:v>
                </c:pt>
                <c:pt idx="296">
                  <c:v>0.88603368662370019</c:v>
                </c:pt>
                <c:pt idx="297">
                  <c:v>0.88605345121554224</c:v>
                </c:pt>
                <c:pt idx="298">
                  <c:v>0.88609781475638494</c:v>
                </c:pt>
                <c:pt idx="299">
                  <c:v>0.88617803873579148</c:v>
                </c:pt>
                <c:pt idx="300">
                  <c:v>0.88627380583174575</c:v>
                </c:pt>
                <c:pt idx="301">
                  <c:v>0.88638617381530338</c:v>
                </c:pt>
                <c:pt idx="302">
                  <c:v>0.88652152826611907</c:v>
                </c:pt>
                <c:pt idx="303">
                  <c:v>0.88667250792827523</c:v>
                </c:pt>
                <c:pt idx="304">
                  <c:v>0.88683394106940372</c:v>
                </c:pt>
                <c:pt idx="305">
                  <c:v>0.88699592712885422</c:v>
                </c:pt>
                <c:pt idx="306">
                  <c:v>0.88715745829864234</c:v>
                </c:pt>
                <c:pt idx="307">
                  <c:v>0.88728977739584491</c:v>
                </c:pt>
                <c:pt idx="308">
                  <c:v>0.88739187311297918</c:v>
                </c:pt>
                <c:pt idx="309">
                  <c:v>0.88748213688140243</c:v>
                </c:pt>
                <c:pt idx="310">
                  <c:v>0.88756721667759664</c:v>
                </c:pt>
                <c:pt idx="311">
                  <c:v>0.88765065705710267</c:v>
                </c:pt>
                <c:pt idx="312">
                  <c:v>0.88772055054477239</c:v>
                </c:pt>
                <c:pt idx="313">
                  <c:v>0.88777456124131215</c:v>
                </c:pt>
                <c:pt idx="314">
                  <c:v>0.8878242153607695</c:v>
                </c:pt>
                <c:pt idx="315">
                  <c:v>0.88786948654449194</c:v>
                </c:pt>
                <c:pt idx="316">
                  <c:v>0.88791904016357937</c:v>
                </c:pt>
                <c:pt idx="317">
                  <c:v>0.88797310145267272</c:v>
                </c:pt>
                <c:pt idx="318">
                  <c:v>0.88804522978390066</c:v>
                </c:pt>
                <c:pt idx="319">
                  <c:v>0.88812728722569756</c:v>
                </c:pt>
                <c:pt idx="320">
                  <c:v>0.88821627182292173</c:v>
                </c:pt>
                <c:pt idx="321">
                  <c:v>0.88830588468609473</c:v>
                </c:pt>
                <c:pt idx="322">
                  <c:v>0.88838667999954446</c:v>
                </c:pt>
                <c:pt idx="323">
                  <c:v>0.88847346496709179</c:v>
                </c:pt>
                <c:pt idx="324">
                  <c:v>0.88856278429368585</c:v>
                </c:pt>
                <c:pt idx="325">
                  <c:v>0.88864176901454928</c:v>
                </c:pt>
                <c:pt idx="326">
                  <c:v>0.8887140271501377</c:v>
                </c:pt>
                <c:pt idx="327">
                  <c:v>0.88878026507478292</c:v>
                </c:pt>
                <c:pt idx="328">
                  <c:v>0.88883754457547925</c:v>
                </c:pt>
                <c:pt idx="329">
                  <c:v>0.88889166678900355</c:v>
                </c:pt>
                <c:pt idx="330">
                  <c:v>0.88894863782176781</c:v>
                </c:pt>
                <c:pt idx="331">
                  <c:v>0.88899415920606206</c:v>
                </c:pt>
                <c:pt idx="332">
                  <c:v>0.88903985943770469</c:v>
                </c:pt>
                <c:pt idx="333">
                  <c:v>0.88909153521726025</c:v>
                </c:pt>
                <c:pt idx="334">
                  <c:v>0.88914010266233912</c:v>
                </c:pt>
                <c:pt idx="335">
                  <c:v>0.88919142241985161</c:v>
                </c:pt>
                <c:pt idx="336">
                  <c:v>0.8892418118427301</c:v>
                </c:pt>
                <c:pt idx="337">
                  <c:v>0.88928728843142724</c:v>
                </c:pt>
                <c:pt idx="338">
                  <c:v>0.88933133875281289</c:v>
                </c:pt>
                <c:pt idx="339">
                  <c:v>0.88938395474990806</c:v>
                </c:pt>
                <c:pt idx="340">
                  <c:v>0.88944332286964578</c:v>
                </c:pt>
                <c:pt idx="341">
                  <c:v>0.889504423798682</c:v>
                </c:pt>
                <c:pt idx="342">
                  <c:v>0.8895729621183498</c:v>
                </c:pt>
                <c:pt idx="343">
                  <c:v>0.88963400608366527</c:v>
                </c:pt>
                <c:pt idx="344">
                  <c:v>0.88968543989241411</c:v>
                </c:pt>
                <c:pt idx="345">
                  <c:v>0.88972927488759879</c:v>
                </c:pt>
                <c:pt idx="346">
                  <c:v>0.88976099884661786</c:v>
                </c:pt>
                <c:pt idx="347">
                  <c:v>0.88978329787117483</c:v>
                </c:pt>
                <c:pt idx="348">
                  <c:v>0.88978988928647429</c:v>
                </c:pt>
                <c:pt idx="349">
                  <c:v>0.88979235817388647</c:v>
                </c:pt>
                <c:pt idx="350">
                  <c:v>0.88979441841096796</c:v>
                </c:pt>
                <c:pt idx="351">
                  <c:v>0.88978986160813978</c:v>
                </c:pt>
                <c:pt idx="352">
                  <c:v>0.88978303642010392</c:v>
                </c:pt>
                <c:pt idx="353">
                  <c:v>0.88976298703255141</c:v>
                </c:pt>
                <c:pt idx="354">
                  <c:v>0.88972693831591032</c:v>
                </c:pt>
                <c:pt idx="355">
                  <c:v>0.88967682380236635</c:v>
                </c:pt>
                <c:pt idx="356">
                  <c:v>0.88961189644196847</c:v>
                </c:pt>
                <c:pt idx="357">
                  <c:v>0.88954342605490144</c:v>
                </c:pt>
                <c:pt idx="358">
                  <c:v>0.88946426579172266</c:v>
                </c:pt>
                <c:pt idx="359">
                  <c:v>0.88939392066137124</c:v>
                </c:pt>
                <c:pt idx="360">
                  <c:v>0.88932733135270514</c:v>
                </c:pt>
                <c:pt idx="361">
                  <c:v>0.88925043416475413</c:v>
                </c:pt>
                <c:pt idx="362">
                  <c:v>0.88917179242399047</c:v>
                </c:pt>
                <c:pt idx="363">
                  <c:v>0.88909250976922038</c:v>
                </c:pt>
                <c:pt idx="364">
                  <c:v>0.88901552854714605</c:v>
                </c:pt>
                <c:pt idx="365">
                  <c:v>0.88894844967774955</c:v>
                </c:pt>
                <c:pt idx="366">
                  <c:v>0.88890142374080117</c:v>
                </c:pt>
                <c:pt idx="367">
                  <c:v>0.88885821018350919</c:v>
                </c:pt>
                <c:pt idx="368">
                  <c:v>0.88882159495313784</c:v>
                </c:pt>
                <c:pt idx="369">
                  <c:v>0.88881865580505981</c:v>
                </c:pt>
                <c:pt idx="370">
                  <c:v>0.8888399594624552</c:v>
                </c:pt>
                <c:pt idx="371">
                  <c:v>0.88887566655648742</c:v>
                </c:pt>
                <c:pt idx="372">
                  <c:v>0.88892937282149331</c:v>
                </c:pt>
                <c:pt idx="373">
                  <c:v>0.88899313921565148</c:v>
                </c:pt>
                <c:pt idx="374">
                  <c:v>0.88906956873047349</c:v>
                </c:pt>
                <c:pt idx="375">
                  <c:v>0.88916513999539015</c:v>
                </c:pt>
                <c:pt idx="376">
                  <c:v>0.88927447933209969</c:v>
                </c:pt>
                <c:pt idx="377">
                  <c:v>0.88937880062434715</c:v>
                </c:pt>
                <c:pt idx="378">
                  <c:v>0.88949080339528674</c:v>
                </c:pt>
                <c:pt idx="379">
                  <c:v>0.88960325284964625</c:v>
                </c:pt>
                <c:pt idx="380">
                  <c:v>0.88970616934864744</c:v>
                </c:pt>
                <c:pt idx="381">
                  <c:v>0.88979674039768608</c:v>
                </c:pt>
                <c:pt idx="382">
                  <c:v>0.88986461184543364</c:v>
                </c:pt>
                <c:pt idx="383">
                  <c:v>0.88990877726814077</c:v>
                </c:pt>
                <c:pt idx="384">
                  <c:v>0.88994761065089945</c:v>
                </c:pt>
                <c:pt idx="385">
                  <c:v>0.8899736229986005</c:v>
                </c:pt>
                <c:pt idx="386">
                  <c:v>0.88999097361040669</c:v>
                </c:pt>
                <c:pt idx="387">
                  <c:v>0.8900015622555828</c:v>
                </c:pt>
                <c:pt idx="388">
                  <c:v>0.89001758906675577</c:v>
                </c:pt>
                <c:pt idx="389">
                  <c:v>0.89003714637321185</c:v>
                </c:pt>
                <c:pt idx="390">
                  <c:v>0.89006207617487909</c:v>
                </c:pt>
                <c:pt idx="391">
                  <c:v>0.89008072393333859</c:v>
                </c:pt>
                <c:pt idx="392">
                  <c:v>0.89009278736766462</c:v>
                </c:pt>
                <c:pt idx="393">
                  <c:v>0.89011445584837656</c:v>
                </c:pt>
                <c:pt idx="394">
                  <c:v>0.89014841993659322</c:v>
                </c:pt>
                <c:pt idx="395">
                  <c:v>0.89018425150557645</c:v>
                </c:pt>
                <c:pt idx="396">
                  <c:v>0.8902228459420406</c:v>
                </c:pt>
                <c:pt idx="397">
                  <c:v>0.89025682572989129</c:v>
                </c:pt>
                <c:pt idx="398">
                  <c:v>0.89029167956616428</c:v>
                </c:pt>
                <c:pt idx="399">
                  <c:v>0.89032550219960538</c:v>
                </c:pt>
                <c:pt idx="400">
                  <c:v>0.89036719868392433</c:v>
                </c:pt>
                <c:pt idx="401">
                  <c:v>0.89040823685541848</c:v>
                </c:pt>
                <c:pt idx="402">
                  <c:v>0.89044453871839135</c:v>
                </c:pt>
                <c:pt idx="403">
                  <c:v>0.89046879055517325</c:v>
                </c:pt>
                <c:pt idx="404">
                  <c:v>0.89048794416511423</c:v>
                </c:pt>
                <c:pt idx="405">
                  <c:v>0.89049574868585346</c:v>
                </c:pt>
                <c:pt idx="406">
                  <c:v>0.8904806162534904</c:v>
                </c:pt>
                <c:pt idx="407">
                  <c:v>0.89043598213932862</c:v>
                </c:pt>
                <c:pt idx="408">
                  <c:v>0.89037076839420592</c:v>
                </c:pt>
                <c:pt idx="409">
                  <c:v>0.89029812467580949</c:v>
                </c:pt>
                <c:pt idx="410">
                  <c:v>0.89022581005704993</c:v>
                </c:pt>
                <c:pt idx="411">
                  <c:v>0.89015188245749177</c:v>
                </c:pt>
                <c:pt idx="412">
                  <c:v>0.89007419060177007</c:v>
                </c:pt>
                <c:pt idx="413">
                  <c:v>0.88999089060192815</c:v>
                </c:pt>
                <c:pt idx="414">
                  <c:v>0.88990996617244034</c:v>
                </c:pt>
                <c:pt idx="415">
                  <c:v>0.88983014374085911</c:v>
                </c:pt>
                <c:pt idx="416">
                  <c:v>0.88976379021471841</c:v>
                </c:pt>
                <c:pt idx="417">
                  <c:v>0.88971867989807274</c:v>
                </c:pt>
                <c:pt idx="418">
                  <c:v>0.88969978889697032</c:v>
                </c:pt>
                <c:pt idx="419">
                  <c:v>0.88969990087622719</c:v>
                </c:pt>
                <c:pt idx="420">
                  <c:v>0.88969398648905196</c:v>
                </c:pt>
                <c:pt idx="421">
                  <c:v>0.88967868473952905</c:v>
                </c:pt>
                <c:pt idx="422">
                  <c:v>0.88965338443013597</c:v>
                </c:pt>
                <c:pt idx="423">
                  <c:v>0.88961577879876297</c:v>
                </c:pt>
                <c:pt idx="424">
                  <c:v>0.88958807635207116</c:v>
                </c:pt>
                <c:pt idx="425">
                  <c:v>0.88957303875502769</c:v>
                </c:pt>
                <c:pt idx="426">
                  <c:v>0.88955298062167276</c:v>
                </c:pt>
                <c:pt idx="427">
                  <c:v>0.88951870895312135</c:v>
                </c:pt>
                <c:pt idx="428">
                  <c:v>0.88947533773096943</c:v>
                </c:pt>
                <c:pt idx="429">
                  <c:v>0.88943088172009899</c:v>
                </c:pt>
                <c:pt idx="430">
                  <c:v>0.88937367722802607</c:v>
                </c:pt>
                <c:pt idx="431">
                  <c:v>0.88930287278495246</c:v>
                </c:pt>
                <c:pt idx="432">
                  <c:v>0.88922567984612833</c:v>
                </c:pt>
                <c:pt idx="433">
                  <c:v>0.88914478752956139</c:v>
                </c:pt>
                <c:pt idx="434">
                  <c:v>0.8890745007215759</c:v>
                </c:pt>
                <c:pt idx="435">
                  <c:v>0.88900792455920863</c:v>
                </c:pt>
                <c:pt idx="436">
                  <c:v>0.88894318640582426</c:v>
                </c:pt>
                <c:pt idx="437">
                  <c:v>0.88888683210605945</c:v>
                </c:pt>
                <c:pt idx="438">
                  <c:v>0.8888343375391401</c:v>
                </c:pt>
                <c:pt idx="439">
                  <c:v>0.88878957943933934</c:v>
                </c:pt>
                <c:pt idx="440">
                  <c:v>0.88874707237896289</c:v>
                </c:pt>
                <c:pt idx="441">
                  <c:v>0.88872047875915061</c:v>
                </c:pt>
                <c:pt idx="442">
                  <c:v>0.88870663326085797</c:v>
                </c:pt>
                <c:pt idx="443">
                  <c:v>0.88870382517637303</c:v>
                </c:pt>
                <c:pt idx="444">
                  <c:v>0.88870870741192109</c:v>
                </c:pt>
                <c:pt idx="445">
                  <c:v>0.88871370499614821</c:v>
                </c:pt>
                <c:pt idx="446">
                  <c:v>0.88872105192605066</c:v>
                </c:pt>
                <c:pt idx="447">
                  <c:v>0.88873035791173904</c:v>
                </c:pt>
                <c:pt idx="448">
                  <c:v>0.88874285744492942</c:v>
                </c:pt>
                <c:pt idx="449">
                  <c:v>0.88875317298036272</c:v>
                </c:pt>
                <c:pt idx="450">
                  <c:v>0.8887566460100822</c:v>
                </c:pt>
                <c:pt idx="451">
                  <c:v>0.8887634641846639</c:v>
                </c:pt>
                <c:pt idx="452">
                  <c:v>0.88877766813815773</c:v>
                </c:pt>
                <c:pt idx="453">
                  <c:v>0.88880309259433321</c:v>
                </c:pt>
                <c:pt idx="454">
                  <c:v>0.88882162568508827</c:v>
                </c:pt>
                <c:pt idx="455">
                  <c:v>0.88883118805268779</c:v>
                </c:pt>
                <c:pt idx="456">
                  <c:v>0.88884086661817496</c:v>
                </c:pt>
                <c:pt idx="457">
                  <c:v>0.88884417903211288</c:v>
                </c:pt>
                <c:pt idx="458">
                  <c:v>0.8888446328313061</c:v>
                </c:pt>
                <c:pt idx="459">
                  <c:v>0.88883439808877462</c:v>
                </c:pt>
                <c:pt idx="460">
                  <c:v>0.88883363489296918</c:v>
                </c:pt>
                <c:pt idx="461">
                  <c:v>0.88883928411144741</c:v>
                </c:pt>
                <c:pt idx="462">
                  <c:v>0.88884348231659804</c:v>
                </c:pt>
                <c:pt idx="463">
                  <c:v>0.88884558629840948</c:v>
                </c:pt>
                <c:pt idx="464">
                  <c:v>0.88884764895702228</c:v>
                </c:pt>
                <c:pt idx="465">
                  <c:v>0.88885882787154813</c:v>
                </c:pt>
                <c:pt idx="466">
                  <c:v>0.8888739740207966</c:v>
                </c:pt>
                <c:pt idx="467">
                  <c:v>0.88888875663384193</c:v>
                </c:pt>
                <c:pt idx="468">
                  <c:v>0.88889885832107118</c:v>
                </c:pt>
                <c:pt idx="469">
                  <c:v>0.88889868454138632</c:v>
                </c:pt>
                <c:pt idx="470">
                  <c:v>0.88889534896458722</c:v>
                </c:pt>
                <c:pt idx="471">
                  <c:v>0.88887656708282492</c:v>
                </c:pt>
                <c:pt idx="472">
                  <c:v>0.88885327161347572</c:v>
                </c:pt>
                <c:pt idx="473">
                  <c:v>0.88883474592016687</c:v>
                </c:pt>
                <c:pt idx="474">
                  <c:v>0.88881939190294834</c:v>
                </c:pt>
                <c:pt idx="475">
                  <c:v>0.88880801450232727</c:v>
                </c:pt>
                <c:pt idx="476">
                  <c:v>0.88879662507032231</c:v>
                </c:pt>
                <c:pt idx="477">
                  <c:v>0.88878532032286028</c:v>
                </c:pt>
                <c:pt idx="478">
                  <c:v>0.88877014008428457</c:v>
                </c:pt>
                <c:pt idx="479">
                  <c:v>0.88875072102486685</c:v>
                </c:pt>
                <c:pt idx="480">
                  <c:v>0.8887353978554795</c:v>
                </c:pt>
                <c:pt idx="481">
                  <c:v>0.88873262283690257</c:v>
                </c:pt>
                <c:pt idx="482">
                  <c:v>0.88874875737591874</c:v>
                </c:pt>
                <c:pt idx="483">
                  <c:v>0.88877091712533296</c:v>
                </c:pt>
                <c:pt idx="484">
                  <c:v>0.88878552741949768</c:v>
                </c:pt>
                <c:pt idx="485">
                  <c:v>0.88879122212971284</c:v>
                </c:pt>
                <c:pt idx="486">
                  <c:v>0.88879664985531726</c:v>
                </c:pt>
                <c:pt idx="487">
                  <c:v>0.88880246498179827</c:v>
                </c:pt>
                <c:pt idx="488">
                  <c:v>0.88881564078067965</c:v>
                </c:pt>
                <c:pt idx="489">
                  <c:v>0.8888308684346522</c:v>
                </c:pt>
                <c:pt idx="490">
                  <c:v>0.88885699318842515</c:v>
                </c:pt>
                <c:pt idx="491">
                  <c:v>0.88888517869009764</c:v>
                </c:pt>
                <c:pt idx="492">
                  <c:v>0.8889081426371338</c:v>
                </c:pt>
                <c:pt idx="493">
                  <c:v>0.88892557577829867</c:v>
                </c:pt>
                <c:pt idx="494">
                  <c:v>0.88894183094229851</c:v>
                </c:pt>
                <c:pt idx="495">
                  <c:v>0.88896026344461232</c:v>
                </c:pt>
                <c:pt idx="496">
                  <c:v>0.88897569742809968</c:v>
                </c:pt>
                <c:pt idx="497">
                  <c:v>0.88898415363178707</c:v>
                </c:pt>
                <c:pt idx="498">
                  <c:v>0.88898546327936601</c:v>
                </c:pt>
                <c:pt idx="499">
                  <c:v>0.88896954513915527</c:v>
                </c:pt>
                <c:pt idx="500">
                  <c:v>0.88894662244575073</c:v>
                </c:pt>
                <c:pt idx="501">
                  <c:v>0.88891624179616213</c:v>
                </c:pt>
                <c:pt idx="502">
                  <c:v>0.88887258350887022</c:v>
                </c:pt>
                <c:pt idx="503">
                  <c:v>0.88882572686573835</c:v>
                </c:pt>
                <c:pt idx="504">
                  <c:v>0.88877864138485807</c:v>
                </c:pt>
                <c:pt idx="505">
                  <c:v>0.88873053079076414</c:v>
                </c:pt>
                <c:pt idx="506">
                  <c:v>0.88867860840023849</c:v>
                </c:pt>
                <c:pt idx="507">
                  <c:v>0.88862730283575742</c:v>
                </c:pt>
                <c:pt idx="508">
                  <c:v>0.88857221718898094</c:v>
                </c:pt>
                <c:pt idx="509">
                  <c:v>0.88851747233125411</c:v>
                </c:pt>
                <c:pt idx="510">
                  <c:v>0.88848033081690625</c:v>
                </c:pt>
                <c:pt idx="511">
                  <c:v>0.88845754807823518</c:v>
                </c:pt>
                <c:pt idx="512">
                  <c:v>0.88843795458752262</c:v>
                </c:pt>
                <c:pt idx="513">
                  <c:v>0.88843060204606061</c:v>
                </c:pt>
                <c:pt idx="514">
                  <c:v>0.88842254464163206</c:v>
                </c:pt>
                <c:pt idx="515">
                  <c:v>0.8884105412052512</c:v>
                </c:pt>
                <c:pt idx="516">
                  <c:v>0.88839647091707907</c:v>
                </c:pt>
                <c:pt idx="517">
                  <c:v>0.88838397320800366</c:v>
                </c:pt>
                <c:pt idx="518">
                  <c:v>0.88837205990970569</c:v>
                </c:pt>
                <c:pt idx="519">
                  <c:v>0.88836893113698234</c:v>
                </c:pt>
                <c:pt idx="520">
                  <c:v>0.8883688876706809</c:v>
                </c:pt>
                <c:pt idx="521">
                  <c:v>0.88835898848765638</c:v>
                </c:pt>
                <c:pt idx="522">
                  <c:v>0.88833455882041723</c:v>
                </c:pt>
                <c:pt idx="523">
                  <c:v>0.88830595933016732</c:v>
                </c:pt>
                <c:pt idx="524">
                  <c:v>0.88827307031906455</c:v>
                </c:pt>
                <c:pt idx="525">
                  <c:v>0.88822645139363521</c:v>
                </c:pt>
                <c:pt idx="526">
                  <c:v>0.88816638520760793</c:v>
                </c:pt>
                <c:pt idx="527">
                  <c:v>0.88811186676443166</c:v>
                </c:pt>
                <c:pt idx="528">
                  <c:v>0.88806371132153084</c:v>
                </c:pt>
                <c:pt idx="529">
                  <c:v>0.8880193225974029</c:v>
                </c:pt>
                <c:pt idx="530">
                  <c:v>0.88797528223514999</c:v>
                </c:pt>
                <c:pt idx="531">
                  <c:v>0.88793935178485262</c:v>
                </c:pt>
                <c:pt idx="532">
                  <c:v>0.88791594935893126</c:v>
                </c:pt>
                <c:pt idx="533">
                  <c:v>0.88789079633938006</c:v>
                </c:pt>
                <c:pt idx="534">
                  <c:v>0.88786877249055607</c:v>
                </c:pt>
                <c:pt idx="535">
                  <c:v>0.88785845450323542</c:v>
                </c:pt>
                <c:pt idx="536">
                  <c:v>0.88786915781549813</c:v>
                </c:pt>
                <c:pt idx="537">
                  <c:v>0.88790704073090554</c:v>
                </c:pt>
                <c:pt idx="538">
                  <c:v>0.88794570675656181</c:v>
                </c:pt>
                <c:pt idx="539">
                  <c:v>0.88798649256317652</c:v>
                </c:pt>
                <c:pt idx="540">
                  <c:v>0.88803202938356707</c:v>
                </c:pt>
                <c:pt idx="541">
                  <c:v>0.88807949638909811</c:v>
                </c:pt>
                <c:pt idx="542">
                  <c:v>0.88812352010530138</c:v>
                </c:pt>
                <c:pt idx="543">
                  <c:v>0.88816116228109399</c:v>
                </c:pt>
                <c:pt idx="544">
                  <c:v>0.88821113769373283</c:v>
                </c:pt>
                <c:pt idx="545">
                  <c:v>0.88826815838408468</c:v>
                </c:pt>
                <c:pt idx="546">
                  <c:v>0.88832282374008542</c:v>
                </c:pt>
                <c:pt idx="547">
                  <c:v>0.88836979749339484</c:v>
                </c:pt>
                <c:pt idx="548">
                  <c:v>0.88840386696803819</c:v>
                </c:pt>
                <c:pt idx="549">
                  <c:v>0.88842633527251913</c:v>
                </c:pt>
                <c:pt idx="550">
                  <c:v>0.88844087158956586</c:v>
                </c:pt>
                <c:pt idx="551">
                  <c:v>0.8884459704656682</c:v>
                </c:pt>
                <c:pt idx="552">
                  <c:v>0.88843852408154378</c:v>
                </c:pt>
                <c:pt idx="553">
                  <c:v>0.88843310061465464</c:v>
                </c:pt>
                <c:pt idx="554">
                  <c:v>0.88843284743644435</c:v>
                </c:pt>
                <c:pt idx="555">
                  <c:v>0.88842930397567976</c:v>
                </c:pt>
                <c:pt idx="556">
                  <c:v>0.88841874412841737</c:v>
                </c:pt>
                <c:pt idx="557">
                  <c:v>0.88839447213441014</c:v>
                </c:pt>
                <c:pt idx="558">
                  <c:v>0.8883721071153946</c:v>
                </c:pt>
                <c:pt idx="559">
                  <c:v>0.88835065054253337</c:v>
                </c:pt>
                <c:pt idx="560">
                  <c:v>0.88833315413868019</c:v>
                </c:pt>
                <c:pt idx="561">
                  <c:v>0.88831427009563335</c:v>
                </c:pt>
                <c:pt idx="562">
                  <c:v>0.88829799615506877</c:v>
                </c:pt>
                <c:pt idx="563">
                  <c:v>0.88828727235473981</c:v>
                </c:pt>
                <c:pt idx="564">
                  <c:v>0.8882720687720842</c:v>
                </c:pt>
                <c:pt idx="565">
                  <c:v>0.88825090226745196</c:v>
                </c:pt>
                <c:pt idx="566">
                  <c:v>0.88822938789784511</c:v>
                </c:pt>
                <c:pt idx="567">
                  <c:v>0.88821896844958703</c:v>
                </c:pt>
                <c:pt idx="568">
                  <c:v>0.88821848940239245</c:v>
                </c:pt>
                <c:pt idx="569">
                  <c:v>0.88821322264985691</c:v>
                </c:pt>
                <c:pt idx="570">
                  <c:v>0.88820943209967451</c:v>
                </c:pt>
                <c:pt idx="571">
                  <c:v>0.88820489460475904</c:v>
                </c:pt>
                <c:pt idx="572">
                  <c:v>0.88819629174698167</c:v>
                </c:pt>
                <c:pt idx="573">
                  <c:v>0.888182337542061</c:v>
                </c:pt>
                <c:pt idx="574">
                  <c:v>0.88816319205254046</c:v>
                </c:pt>
                <c:pt idx="575">
                  <c:v>0.88814142333932788</c:v>
                </c:pt>
                <c:pt idx="576">
                  <c:v>0.88812364904709151</c:v>
                </c:pt>
                <c:pt idx="577">
                  <c:v>0.88810371288329337</c:v>
                </c:pt>
                <c:pt idx="578">
                  <c:v>0.88807712388922078</c:v>
                </c:pt>
                <c:pt idx="579">
                  <c:v>0.88804325249310667</c:v>
                </c:pt>
                <c:pt idx="580">
                  <c:v>0.88801326261341407</c:v>
                </c:pt>
                <c:pt idx="581">
                  <c:v>0.88798561923147534</c:v>
                </c:pt>
                <c:pt idx="582">
                  <c:v>0.88796313905313784</c:v>
                </c:pt>
                <c:pt idx="583">
                  <c:v>0.8879474913714418</c:v>
                </c:pt>
                <c:pt idx="584">
                  <c:v>0.88793048856583345</c:v>
                </c:pt>
                <c:pt idx="585">
                  <c:v>0.88790851395065395</c:v>
                </c:pt>
                <c:pt idx="586">
                  <c:v>0.88787169479987038</c:v>
                </c:pt>
                <c:pt idx="587">
                  <c:v>0.88781478895880739</c:v>
                </c:pt>
                <c:pt idx="588">
                  <c:v>0.88775990475914923</c:v>
                </c:pt>
                <c:pt idx="589">
                  <c:v>0.88770578203710404</c:v>
                </c:pt>
                <c:pt idx="590">
                  <c:v>0.88765694501379</c:v>
                </c:pt>
                <c:pt idx="591">
                  <c:v>0.88760762947288219</c:v>
                </c:pt>
                <c:pt idx="592">
                  <c:v>0.88755645565324837</c:v>
                </c:pt>
                <c:pt idx="593">
                  <c:v>0.88750309384537751</c:v>
                </c:pt>
                <c:pt idx="594">
                  <c:v>0.88745422060207568</c:v>
                </c:pt>
                <c:pt idx="595">
                  <c:v>0.88741540043023914</c:v>
                </c:pt>
                <c:pt idx="596">
                  <c:v>0.88738849123530106</c:v>
                </c:pt>
                <c:pt idx="597">
                  <c:v>0.8873738260145746</c:v>
                </c:pt>
                <c:pt idx="598">
                  <c:v>0.88737771966777135</c:v>
                </c:pt>
                <c:pt idx="599">
                  <c:v>0.887384998962363</c:v>
                </c:pt>
                <c:pt idx="600">
                  <c:v>0.88739401254543282</c:v>
                </c:pt>
                <c:pt idx="601">
                  <c:v>0.887413171215925</c:v>
                </c:pt>
                <c:pt idx="602">
                  <c:v>0.88744270437966577</c:v>
                </c:pt>
                <c:pt idx="603">
                  <c:v>0.8874774352755318</c:v>
                </c:pt>
                <c:pt idx="604">
                  <c:v>0.88751526973058725</c:v>
                </c:pt>
                <c:pt idx="605">
                  <c:v>0.8875533384456028</c:v>
                </c:pt>
                <c:pt idx="606">
                  <c:v>0.88759273951854067</c:v>
                </c:pt>
                <c:pt idx="607">
                  <c:v>0.88763788216876593</c:v>
                </c:pt>
                <c:pt idx="608">
                  <c:v>0.88769062534643883</c:v>
                </c:pt>
                <c:pt idx="609">
                  <c:v>0.88774417149039675</c:v>
                </c:pt>
                <c:pt idx="610">
                  <c:v>0.88779814672291346</c:v>
                </c:pt>
                <c:pt idx="611">
                  <c:v>0.88784629445466157</c:v>
                </c:pt>
                <c:pt idx="612">
                  <c:v>0.88788480515707235</c:v>
                </c:pt>
                <c:pt idx="613">
                  <c:v>0.88791564926383615</c:v>
                </c:pt>
                <c:pt idx="614">
                  <c:v>0.88794557624306913</c:v>
                </c:pt>
                <c:pt idx="615">
                  <c:v>0.88796914546317318</c:v>
                </c:pt>
                <c:pt idx="616">
                  <c:v>0.88797507807367038</c:v>
                </c:pt>
                <c:pt idx="617">
                  <c:v>0.88797628081454494</c:v>
                </c:pt>
                <c:pt idx="618">
                  <c:v>0.88797635702266409</c:v>
                </c:pt>
                <c:pt idx="619">
                  <c:v>0.8879778250148852</c:v>
                </c:pt>
                <c:pt idx="620">
                  <c:v>0.88798279161734828</c:v>
                </c:pt>
                <c:pt idx="621">
                  <c:v>0.88799154768393007</c:v>
                </c:pt>
                <c:pt idx="622">
                  <c:v>0.88801215340832296</c:v>
                </c:pt>
                <c:pt idx="623">
                  <c:v>0.88804234727808307</c:v>
                </c:pt>
                <c:pt idx="624">
                  <c:v>0.88807772881244773</c:v>
                </c:pt>
                <c:pt idx="625">
                  <c:v>0.88811105446867133</c:v>
                </c:pt>
                <c:pt idx="626">
                  <c:v>0.88814610919135373</c:v>
                </c:pt>
                <c:pt idx="627">
                  <c:v>0.88819388915612862</c:v>
                </c:pt>
                <c:pt idx="628">
                  <c:v>0.88824125355892791</c:v>
                </c:pt>
                <c:pt idx="629">
                  <c:v>0.88828189173801497</c:v>
                </c:pt>
                <c:pt idx="630">
                  <c:v>0.88830838175055871</c:v>
                </c:pt>
                <c:pt idx="631">
                  <c:v>0.88832451879945706</c:v>
                </c:pt>
                <c:pt idx="632">
                  <c:v>0.88833557793722595</c:v>
                </c:pt>
                <c:pt idx="633">
                  <c:v>0.88833689428756568</c:v>
                </c:pt>
                <c:pt idx="634">
                  <c:v>0.88832828541869868</c:v>
                </c:pt>
                <c:pt idx="635">
                  <c:v>0.88831137064897514</c:v>
                </c:pt>
                <c:pt idx="636">
                  <c:v>0.88829307121093504</c:v>
                </c:pt>
                <c:pt idx="637">
                  <c:v>0.88828055666796968</c:v>
                </c:pt>
                <c:pt idx="638">
                  <c:v>0.88827313825601206</c:v>
                </c:pt>
                <c:pt idx="639">
                  <c:v>0.88827106797840161</c:v>
                </c:pt>
                <c:pt idx="640">
                  <c:v>0.88827086548413614</c:v>
                </c:pt>
                <c:pt idx="641">
                  <c:v>0.88827685275169699</c:v>
                </c:pt>
                <c:pt idx="642">
                  <c:v>0.88828544664800546</c:v>
                </c:pt>
                <c:pt idx="643">
                  <c:v>0.88828768298688776</c:v>
                </c:pt>
                <c:pt idx="644">
                  <c:v>0.88829129643852556</c:v>
                </c:pt>
                <c:pt idx="645">
                  <c:v>0.88829820726232955</c:v>
                </c:pt>
                <c:pt idx="646">
                  <c:v>0.88830331124775774</c:v>
                </c:pt>
                <c:pt idx="647">
                  <c:v>0.88829907720979329</c:v>
                </c:pt>
                <c:pt idx="648">
                  <c:v>0.8882842141899463</c:v>
                </c:pt>
                <c:pt idx="649">
                  <c:v>0.888260997028685</c:v>
                </c:pt>
                <c:pt idx="650">
                  <c:v>0.88822656890355167</c:v>
                </c:pt>
                <c:pt idx="651">
                  <c:v>0.88818827343617646</c:v>
                </c:pt>
                <c:pt idx="652">
                  <c:v>0.88814901262609891</c:v>
                </c:pt>
                <c:pt idx="653">
                  <c:v>0.88811050901335165</c:v>
                </c:pt>
                <c:pt idx="654">
                  <c:v>0.88807261013393557</c:v>
                </c:pt>
                <c:pt idx="655">
                  <c:v>0.88804074098730235</c:v>
                </c:pt>
                <c:pt idx="656">
                  <c:v>0.88801557849476953</c:v>
                </c:pt>
                <c:pt idx="657">
                  <c:v>0.88799959255642869</c:v>
                </c:pt>
                <c:pt idx="658">
                  <c:v>0.88799472710892968</c:v>
                </c:pt>
                <c:pt idx="659">
                  <c:v>0.88799740694191864</c:v>
                </c:pt>
                <c:pt idx="660">
                  <c:v>0.8879994351415782</c:v>
                </c:pt>
                <c:pt idx="661">
                  <c:v>0.88800948820486347</c:v>
                </c:pt>
                <c:pt idx="662">
                  <c:v>0.8880291364783417</c:v>
                </c:pt>
                <c:pt idx="663">
                  <c:v>0.88805713726304158</c:v>
                </c:pt>
                <c:pt idx="664">
                  <c:v>0.88808580640327606</c:v>
                </c:pt>
                <c:pt idx="665">
                  <c:v>0.88811896785404509</c:v>
                </c:pt>
                <c:pt idx="666">
                  <c:v>0.88814456058876878</c:v>
                </c:pt>
                <c:pt idx="667">
                  <c:v>0.88815746613621183</c:v>
                </c:pt>
                <c:pt idx="668">
                  <c:v>0.88816811788082173</c:v>
                </c:pt>
                <c:pt idx="669">
                  <c:v>0.88817636442158809</c:v>
                </c:pt>
                <c:pt idx="670">
                  <c:v>0.8881846284381445</c:v>
                </c:pt>
                <c:pt idx="671">
                  <c:v>0.88819749743888721</c:v>
                </c:pt>
                <c:pt idx="672">
                  <c:v>0.88820869646773881</c:v>
                </c:pt>
                <c:pt idx="673">
                  <c:v>0.88821430335991447</c:v>
                </c:pt>
                <c:pt idx="674">
                  <c:v>0.88821761111705733</c:v>
                </c:pt>
                <c:pt idx="675">
                  <c:v>0.8882231118011148</c:v>
                </c:pt>
                <c:pt idx="676">
                  <c:v>0.88822933554798555</c:v>
                </c:pt>
                <c:pt idx="677">
                  <c:v>0.88824068993894445</c:v>
                </c:pt>
                <c:pt idx="678">
                  <c:v>0.88825746110819359</c:v>
                </c:pt>
                <c:pt idx="679">
                  <c:v>0.88827143380356266</c:v>
                </c:pt>
                <c:pt idx="680">
                  <c:v>0.888284127701094</c:v>
                </c:pt>
                <c:pt idx="681">
                  <c:v>0.8882945720247597</c:v>
                </c:pt>
                <c:pt idx="682">
                  <c:v>0.88830820136669653</c:v>
                </c:pt>
                <c:pt idx="683">
                  <c:v>0.88832218456521417</c:v>
                </c:pt>
                <c:pt idx="684">
                  <c:v>0.88833861955275772</c:v>
                </c:pt>
                <c:pt idx="685">
                  <c:v>0.88835543313693854</c:v>
                </c:pt>
                <c:pt idx="686">
                  <c:v>0.88836765807312257</c:v>
                </c:pt>
                <c:pt idx="687">
                  <c:v>0.88837661426247405</c:v>
                </c:pt>
                <c:pt idx="688">
                  <c:v>0.88837560772430313</c:v>
                </c:pt>
                <c:pt idx="689">
                  <c:v>0.88836840859516064</c:v>
                </c:pt>
                <c:pt idx="690">
                  <c:v>0.88835882628527607</c:v>
                </c:pt>
                <c:pt idx="691">
                  <c:v>0.8883510299704237</c:v>
                </c:pt>
                <c:pt idx="692">
                  <c:v>0.88834967002870324</c:v>
                </c:pt>
                <c:pt idx="693">
                  <c:v>0.88835093387153352</c:v>
                </c:pt>
                <c:pt idx="694">
                  <c:v>0.88835791724646029</c:v>
                </c:pt>
                <c:pt idx="695">
                  <c:v>0.88836872632937192</c:v>
                </c:pt>
                <c:pt idx="696">
                  <c:v>0.88838474285861002</c:v>
                </c:pt>
                <c:pt idx="697">
                  <c:v>0.88841259232287451</c:v>
                </c:pt>
                <c:pt idx="698">
                  <c:v>0.88845178030856564</c:v>
                </c:pt>
                <c:pt idx="699">
                  <c:v>0.88850709151301099</c:v>
                </c:pt>
                <c:pt idx="700">
                  <c:v>0.88857576225255108</c:v>
                </c:pt>
                <c:pt idx="701">
                  <c:v>0.88865227807505331</c:v>
                </c:pt>
                <c:pt idx="702">
                  <c:v>0.88873265550314062</c:v>
                </c:pt>
                <c:pt idx="703">
                  <c:v>0.88880755790263877</c:v>
                </c:pt>
                <c:pt idx="704">
                  <c:v>0.88887220984220605</c:v>
                </c:pt>
                <c:pt idx="705">
                  <c:v>0.88893465583875553</c:v>
                </c:pt>
                <c:pt idx="706">
                  <c:v>0.88899375606477915</c:v>
                </c:pt>
                <c:pt idx="707">
                  <c:v>0.88904413744042465</c:v>
                </c:pt>
                <c:pt idx="708">
                  <c:v>0.88908041491867817</c:v>
                </c:pt>
                <c:pt idx="709">
                  <c:v>0.88910515094842812</c:v>
                </c:pt>
                <c:pt idx="710">
                  <c:v>0.88911779191425022</c:v>
                </c:pt>
                <c:pt idx="711">
                  <c:v>0.88912064136765101</c:v>
                </c:pt>
                <c:pt idx="712">
                  <c:v>0.88911696764472026</c:v>
                </c:pt>
                <c:pt idx="713">
                  <c:v>0.88910680469343262</c:v>
                </c:pt>
                <c:pt idx="714">
                  <c:v>0.88909425851040313</c:v>
                </c:pt>
                <c:pt idx="715">
                  <c:v>0.88908778791446075</c:v>
                </c:pt>
                <c:pt idx="716">
                  <c:v>0.88908403225917132</c:v>
                </c:pt>
                <c:pt idx="717">
                  <c:v>0.8890818863426343</c:v>
                </c:pt>
                <c:pt idx="718">
                  <c:v>0.88908609448514975</c:v>
                </c:pt>
                <c:pt idx="719">
                  <c:v>0.88909238367353549</c:v>
                </c:pt>
                <c:pt idx="720">
                  <c:v>0.8890977032026478</c:v>
                </c:pt>
                <c:pt idx="721">
                  <c:v>0.88910487524379322</c:v>
                </c:pt>
                <c:pt idx="722">
                  <c:v>0.88911387190227098</c:v>
                </c:pt>
                <c:pt idx="723">
                  <c:v>0.88912179614803366</c:v>
                </c:pt>
                <c:pt idx="724">
                  <c:v>0.88913154266649741</c:v>
                </c:pt>
                <c:pt idx="725">
                  <c:v>0.88914528203037579</c:v>
                </c:pt>
                <c:pt idx="726">
                  <c:v>0.88915240222718406</c:v>
                </c:pt>
                <c:pt idx="727">
                  <c:v>0.88914949687429778</c:v>
                </c:pt>
                <c:pt idx="728">
                  <c:v>0.88913491525938781</c:v>
                </c:pt>
                <c:pt idx="729">
                  <c:v>0.88910650398866908</c:v>
                </c:pt>
                <c:pt idx="730">
                  <c:v>0.88908055308257505</c:v>
                </c:pt>
                <c:pt idx="731">
                  <c:v>0.8890636265612063</c:v>
                </c:pt>
                <c:pt idx="732">
                  <c:v>0.88905290373518864</c:v>
                </c:pt>
                <c:pt idx="733">
                  <c:v>0.88904758969484476</c:v>
                </c:pt>
                <c:pt idx="734">
                  <c:v>0.88905027784576918</c:v>
                </c:pt>
                <c:pt idx="735">
                  <c:v>0.8890588469426205</c:v>
                </c:pt>
                <c:pt idx="736">
                  <c:v>0.88907097802789847</c:v>
                </c:pt>
                <c:pt idx="737">
                  <c:v>0.88909387362076731</c:v>
                </c:pt>
                <c:pt idx="738">
                  <c:v>0.88912990366753208</c:v>
                </c:pt>
                <c:pt idx="739">
                  <c:v>0.88917885909563765</c:v>
                </c:pt>
                <c:pt idx="740">
                  <c:v>0.88923868237950565</c:v>
                </c:pt>
                <c:pt idx="741">
                  <c:v>0.88929723989641085</c:v>
                </c:pt>
                <c:pt idx="742">
                  <c:v>0.88934917950670245</c:v>
                </c:pt>
                <c:pt idx="743">
                  <c:v>0.88939318917686838</c:v>
                </c:pt>
                <c:pt idx="744">
                  <c:v>0.88943824050324671</c:v>
                </c:pt>
                <c:pt idx="745">
                  <c:v>0.88947895344872663</c:v>
                </c:pt>
                <c:pt idx="746">
                  <c:v>0.88951203828972014</c:v>
                </c:pt>
                <c:pt idx="747">
                  <c:v>0.88953848754509146</c:v>
                </c:pt>
                <c:pt idx="748">
                  <c:v>0.88956064868236762</c:v>
                </c:pt>
                <c:pt idx="749">
                  <c:v>0.88958018496261648</c:v>
                </c:pt>
                <c:pt idx="750">
                  <c:v>0.88959894009283813</c:v>
                </c:pt>
                <c:pt idx="751">
                  <c:v>0.88961916434970523</c:v>
                </c:pt>
                <c:pt idx="752">
                  <c:v>0.88964384132459029</c:v>
                </c:pt>
                <c:pt idx="753">
                  <c:v>0.88967543085574408</c:v>
                </c:pt>
                <c:pt idx="754">
                  <c:v>0.88970916627727481</c:v>
                </c:pt>
                <c:pt idx="755">
                  <c:v>0.88973701715762521</c:v>
                </c:pt>
                <c:pt idx="756">
                  <c:v>0.88976483979199439</c:v>
                </c:pt>
                <c:pt idx="757">
                  <c:v>0.88979148127520513</c:v>
                </c:pt>
                <c:pt idx="758">
                  <c:v>0.88981604955853932</c:v>
                </c:pt>
                <c:pt idx="759">
                  <c:v>0.88983513634425071</c:v>
                </c:pt>
                <c:pt idx="760">
                  <c:v>0.88984021144284142</c:v>
                </c:pt>
                <c:pt idx="761">
                  <c:v>0.88982962413482791</c:v>
                </c:pt>
                <c:pt idx="762">
                  <c:v>0.88981127672825122</c:v>
                </c:pt>
                <c:pt idx="763">
                  <c:v>0.88978620352436899</c:v>
                </c:pt>
                <c:pt idx="764">
                  <c:v>0.88975187275519341</c:v>
                </c:pt>
                <c:pt idx="765">
                  <c:v>0.88971586884477416</c:v>
                </c:pt>
                <c:pt idx="766">
                  <c:v>0.88968205920209187</c:v>
                </c:pt>
                <c:pt idx="767">
                  <c:v>0.88964818165279891</c:v>
                </c:pt>
                <c:pt idx="768">
                  <c:v>0.88962308796585821</c:v>
                </c:pt>
                <c:pt idx="769">
                  <c:v>0.88960596453450014</c:v>
                </c:pt>
                <c:pt idx="770">
                  <c:v>0.88959661426587711</c:v>
                </c:pt>
                <c:pt idx="771">
                  <c:v>0.8896012233475219</c:v>
                </c:pt>
                <c:pt idx="772">
                  <c:v>0.88962127780704203</c:v>
                </c:pt>
                <c:pt idx="773">
                  <c:v>0.8896465107392969</c:v>
                </c:pt>
                <c:pt idx="774">
                  <c:v>0.88967656690551356</c:v>
                </c:pt>
                <c:pt idx="775">
                  <c:v>0.88971290332862485</c:v>
                </c:pt>
                <c:pt idx="776">
                  <c:v>0.88975204402740604</c:v>
                </c:pt>
                <c:pt idx="777">
                  <c:v>0.88978643111755273</c:v>
                </c:pt>
                <c:pt idx="778">
                  <c:v>0.88982221471170775</c:v>
                </c:pt>
                <c:pt idx="779">
                  <c:v>0.88985493515610115</c:v>
                </c:pt>
                <c:pt idx="780">
                  <c:v>0.88988395244397545</c:v>
                </c:pt>
                <c:pt idx="781">
                  <c:v>0.88990876375041106</c:v>
                </c:pt>
                <c:pt idx="782">
                  <c:v>0.88992895207004397</c:v>
                </c:pt>
                <c:pt idx="783">
                  <c:v>0.88994205074620725</c:v>
                </c:pt>
                <c:pt idx="784">
                  <c:v>0.8899567721592867</c:v>
                </c:pt>
                <c:pt idx="785">
                  <c:v>0.88997633937494536</c:v>
                </c:pt>
                <c:pt idx="786">
                  <c:v>0.88999422236247194</c:v>
                </c:pt>
                <c:pt idx="787">
                  <c:v>0.89001168261380414</c:v>
                </c:pt>
                <c:pt idx="788">
                  <c:v>0.89003049230055953</c:v>
                </c:pt>
                <c:pt idx="789">
                  <c:v>0.89004931474877336</c:v>
                </c:pt>
                <c:pt idx="790">
                  <c:v>0.89006615029621694</c:v>
                </c:pt>
                <c:pt idx="791">
                  <c:v>0.89007681243936787</c:v>
                </c:pt>
                <c:pt idx="792">
                  <c:v>0.89008588685179757</c:v>
                </c:pt>
                <c:pt idx="793">
                  <c:v>0.89009387008983687</c:v>
                </c:pt>
                <c:pt idx="794">
                  <c:v>0.89010738255090649</c:v>
                </c:pt>
                <c:pt idx="795">
                  <c:v>0.89011843303047911</c:v>
                </c:pt>
                <c:pt idx="796">
                  <c:v>0.89012454694582488</c:v>
                </c:pt>
                <c:pt idx="797">
                  <c:v>0.89013026971527998</c:v>
                </c:pt>
                <c:pt idx="798">
                  <c:v>0.89013533420920143</c:v>
                </c:pt>
                <c:pt idx="799">
                  <c:v>0.89013612334643466</c:v>
                </c:pt>
                <c:pt idx="800">
                  <c:v>0.89012991899125538</c:v>
                </c:pt>
                <c:pt idx="801">
                  <c:v>0.89012221216190313</c:v>
                </c:pt>
                <c:pt idx="802">
                  <c:v>0.89011811971444454</c:v>
                </c:pt>
                <c:pt idx="803">
                  <c:v>0.89011155243637752</c:v>
                </c:pt>
                <c:pt idx="804">
                  <c:v>0.89010581336385741</c:v>
                </c:pt>
                <c:pt idx="805">
                  <c:v>0.89010043486529689</c:v>
                </c:pt>
                <c:pt idx="806">
                  <c:v>0.89009807407237707</c:v>
                </c:pt>
                <c:pt idx="807">
                  <c:v>0.89009778946152873</c:v>
                </c:pt>
                <c:pt idx="808">
                  <c:v>0.89009989080517116</c:v>
                </c:pt>
                <c:pt idx="809">
                  <c:v>0.8901078727445394</c:v>
                </c:pt>
                <c:pt idx="810">
                  <c:v>0.89012446982098037</c:v>
                </c:pt>
                <c:pt idx="811">
                  <c:v>0.89014321427001331</c:v>
                </c:pt>
                <c:pt idx="812">
                  <c:v>0.89016209016899306</c:v>
                </c:pt>
                <c:pt idx="813">
                  <c:v>0.89017701256794557</c:v>
                </c:pt>
                <c:pt idx="814">
                  <c:v>0.89018905390159797</c:v>
                </c:pt>
                <c:pt idx="815">
                  <c:v>0.8901964096819619</c:v>
                </c:pt>
                <c:pt idx="816">
                  <c:v>0.8901968358615594</c:v>
                </c:pt>
                <c:pt idx="817">
                  <c:v>0.89018742286503538</c:v>
                </c:pt>
                <c:pt idx="818">
                  <c:v>0.89017015773277242</c:v>
                </c:pt>
                <c:pt idx="819">
                  <c:v>0.89014919243035484</c:v>
                </c:pt>
                <c:pt idx="820">
                  <c:v>0.89012494618667926</c:v>
                </c:pt>
                <c:pt idx="821">
                  <c:v>0.89010074392375105</c:v>
                </c:pt>
                <c:pt idx="822">
                  <c:v>0.8900828062556646</c:v>
                </c:pt>
                <c:pt idx="823">
                  <c:v>0.89006800164995437</c:v>
                </c:pt>
                <c:pt idx="824">
                  <c:v>0.89006038563971857</c:v>
                </c:pt>
                <c:pt idx="825">
                  <c:v>0.89006035788447635</c:v>
                </c:pt>
                <c:pt idx="826">
                  <c:v>0.89005968326127494</c:v>
                </c:pt>
                <c:pt idx="827">
                  <c:v>0.8900595006541121</c:v>
                </c:pt>
                <c:pt idx="828">
                  <c:v>0.89006335819096027</c:v>
                </c:pt>
                <c:pt idx="829">
                  <c:v>0.89006899382079674</c:v>
                </c:pt>
                <c:pt idx="830">
                  <c:v>0.89007540381143313</c:v>
                </c:pt>
                <c:pt idx="831">
                  <c:v>0.89007914000653188</c:v>
                </c:pt>
                <c:pt idx="832">
                  <c:v>0.89007746000376209</c:v>
                </c:pt>
                <c:pt idx="833">
                  <c:v>0.89007154016308931</c:v>
                </c:pt>
                <c:pt idx="834">
                  <c:v>0.89006236640796932</c:v>
                </c:pt>
                <c:pt idx="835">
                  <c:v>0.89004497849574915</c:v>
                </c:pt>
                <c:pt idx="836">
                  <c:v>0.89001900265506362</c:v>
                </c:pt>
                <c:pt idx="837">
                  <c:v>0.88999120614196481</c:v>
                </c:pt>
                <c:pt idx="838">
                  <c:v>0.8899671533438499</c:v>
                </c:pt>
                <c:pt idx="839">
                  <c:v>0.88994926367704086</c:v>
                </c:pt>
                <c:pt idx="840">
                  <c:v>0.88993782946401367</c:v>
                </c:pt>
                <c:pt idx="841">
                  <c:v>0.88992558015794543</c:v>
                </c:pt>
                <c:pt idx="842">
                  <c:v>0.88991060025245072</c:v>
                </c:pt>
                <c:pt idx="843">
                  <c:v>0.8898958387990682</c:v>
                </c:pt>
                <c:pt idx="844">
                  <c:v>0.88987849925794926</c:v>
                </c:pt>
                <c:pt idx="845">
                  <c:v>0.88985927738004167</c:v>
                </c:pt>
                <c:pt idx="846">
                  <c:v>0.88984416145885814</c:v>
                </c:pt>
                <c:pt idx="847">
                  <c:v>0.88983406826548961</c:v>
                </c:pt>
                <c:pt idx="848">
                  <c:v>0.88982388010199831</c:v>
                </c:pt>
                <c:pt idx="849">
                  <c:v>0.88980625733006991</c:v>
                </c:pt>
                <c:pt idx="850">
                  <c:v>0.88978246188625509</c:v>
                </c:pt>
                <c:pt idx="851">
                  <c:v>0.88975150875862075</c:v>
                </c:pt>
                <c:pt idx="852">
                  <c:v>0.88971965662635699</c:v>
                </c:pt>
                <c:pt idx="853">
                  <c:v>0.88969223346842552</c:v>
                </c:pt>
                <c:pt idx="854">
                  <c:v>0.88967010594276064</c:v>
                </c:pt>
                <c:pt idx="855">
                  <c:v>0.88965359858578841</c:v>
                </c:pt>
                <c:pt idx="856">
                  <c:v>0.8896406988229496</c:v>
                </c:pt>
                <c:pt idx="857">
                  <c:v>0.88962793459025857</c:v>
                </c:pt>
                <c:pt idx="858">
                  <c:v>0.88961049968126316</c:v>
                </c:pt>
                <c:pt idx="859">
                  <c:v>0.88959607257565776</c:v>
                </c:pt>
                <c:pt idx="860">
                  <c:v>0.8895895452977306</c:v>
                </c:pt>
                <c:pt idx="861">
                  <c:v>0.88958868788715217</c:v>
                </c:pt>
                <c:pt idx="862">
                  <c:v>0.88958709430798244</c:v>
                </c:pt>
                <c:pt idx="863">
                  <c:v>0.8895845694197988</c:v>
                </c:pt>
                <c:pt idx="864">
                  <c:v>0.88958358786260838</c:v>
                </c:pt>
                <c:pt idx="865">
                  <c:v>0.88958125072585337</c:v>
                </c:pt>
                <c:pt idx="866">
                  <c:v>0.88957744711321418</c:v>
                </c:pt>
                <c:pt idx="867">
                  <c:v>0.88957404702515486</c:v>
                </c:pt>
                <c:pt idx="868">
                  <c:v>0.88957190875182368</c:v>
                </c:pt>
                <c:pt idx="869">
                  <c:v>0.88957855643086037</c:v>
                </c:pt>
                <c:pt idx="870">
                  <c:v>0.88959053463457816</c:v>
                </c:pt>
                <c:pt idx="871">
                  <c:v>0.88959994720776447</c:v>
                </c:pt>
                <c:pt idx="872">
                  <c:v>0.88960649049220097</c:v>
                </c:pt>
                <c:pt idx="873">
                  <c:v>0.88961622085034897</c:v>
                </c:pt>
                <c:pt idx="874">
                  <c:v>0.88962220770280098</c:v>
                </c:pt>
                <c:pt idx="875">
                  <c:v>0.88962784114624394</c:v>
                </c:pt>
                <c:pt idx="876">
                  <c:v>0.88963385140244744</c:v>
                </c:pt>
                <c:pt idx="877">
                  <c:v>0.8896431639896949</c:v>
                </c:pt>
                <c:pt idx="878">
                  <c:v>0.88965111917728812</c:v>
                </c:pt>
                <c:pt idx="879">
                  <c:v>0.88966090414070176</c:v>
                </c:pt>
                <c:pt idx="880">
                  <c:v>0.88967263557088072</c:v>
                </c:pt>
                <c:pt idx="881">
                  <c:v>0.88968890357200969</c:v>
                </c:pt>
                <c:pt idx="882">
                  <c:v>0.88971483526918871</c:v>
                </c:pt>
                <c:pt idx="883">
                  <c:v>0.88974764106982251</c:v>
                </c:pt>
                <c:pt idx="884">
                  <c:v>0.88978362241140307</c:v>
                </c:pt>
                <c:pt idx="885">
                  <c:v>0.88982634026142482</c:v>
                </c:pt>
                <c:pt idx="886">
                  <c:v>0.88986851665260003</c:v>
                </c:pt>
                <c:pt idx="887">
                  <c:v>0.88990993693846709</c:v>
                </c:pt>
                <c:pt idx="888">
                  <c:v>0.8899476151068213</c:v>
                </c:pt>
                <c:pt idx="889">
                  <c:v>0.88998693164417808</c:v>
                </c:pt>
                <c:pt idx="890">
                  <c:v>0.89002176117693699</c:v>
                </c:pt>
                <c:pt idx="891">
                  <c:v>0.89005041454107792</c:v>
                </c:pt>
                <c:pt idx="892">
                  <c:v>0.89006772445851645</c:v>
                </c:pt>
                <c:pt idx="893">
                  <c:v>0.89007788745117356</c:v>
                </c:pt>
                <c:pt idx="894">
                  <c:v>0.89007781955810472</c:v>
                </c:pt>
                <c:pt idx="895">
                  <c:v>0.89006917460849666</c:v>
                </c:pt>
                <c:pt idx="896">
                  <c:v>0.89005545923225104</c:v>
                </c:pt>
                <c:pt idx="897">
                  <c:v>0.89003589619710932</c:v>
                </c:pt>
                <c:pt idx="898">
                  <c:v>0.89000965204579541</c:v>
                </c:pt>
                <c:pt idx="899">
                  <c:v>0.88998248077109554</c:v>
                </c:pt>
                <c:pt idx="900">
                  <c:v>0.88995555036878571</c:v>
                </c:pt>
                <c:pt idx="901">
                  <c:v>0.88993409976384374</c:v>
                </c:pt>
                <c:pt idx="902">
                  <c:v>0.88991785692114156</c:v>
                </c:pt>
                <c:pt idx="903">
                  <c:v>0.88990330214677327</c:v>
                </c:pt>
                <c:pt idx="904">
                  <c:v>0.88988350655569204</c:v>
                </c:pt>
                <c:pt idx="905">
                  <c:v>0.88986441681327944</c:v>
                </c:pt>
                <c:pt idx="906">
                  <c:v>0.88984836794175837</c:v>
                </c:pt>
                <c:pt idx="907">
                  <c:v>0.88982529567735003</c:v>
                </c:pt>
                <c:pt idx="908">
                  <c:v>0.88980408011896828</c:v>
                </c:pt>
                <c:pt idx="909">
                  <c:v>0.88978761466974798</c:v>
                </c:pt>
                <c:pt idx="910">
                  <c:v>0.88977393329697774</c:v>
                </c:pt>
                <c:pt idx="911">
                  <c:v>0.8897621042469489</c:v>
                </c:pt>
                <c:pt idx="912">
                  <c:v>0.88974819101654967</c:v>
                </c:pt>
                <c:pt idx="913">
                  <c:v>0.88972873377615658</c:v>
                </c:pt>
                <c:pt idx="914">
                  <c:v>0.88971033500976771</c:v>
                </c:pt>
                <c:pt idx="915">
                  <c:v>0.88969535258894183</c:v>
                </c:pt>
                <c:pt idx="916">
                  <c:v>0.88968211134888309</c:v>
                </c:pt>
                <c:pt idx="917">
                  <c:v>0.88966748759765124</c:v>
                </c:pt>
                <c:pt idx="918">
                  <c:v>0.88966331434998647</c:v>
                </c:pt>
                <c:pt idx="919">
                  <c:v>0.88965905393269429</c:v>
                </c:pt>
                <c:pt idx="920">
                  <c:v>0.88965200725063864</c:v>
                </c:pt>
                <c:pt idx="921">
                  <c:v>0.88963917787424407</c:v>
                </c:pt>
                <c:pt idx="922">
                  <c:v>0.88961603514357779</c:v>
                </c:pt>
                <c:pt idx="923">
                  <c:v>0.88958287014861692</c:v>
                </c:pt>
                <c:pt idx="924">
                  <c:v>0.88954375823645904</c:v>
                </c:pt>
                <c:pt idx="925">
                  <c:v>0.88950194836707286</c:v>
                </c:pt>
                <c:pt idx="926">
                  <c:v>0.88945698050911481</c:v>
                </c:pt>
                <c:pt idx="927">
                  <c:v>0.88941205500338161</c:v>
                </c:pt>
                <c:pt idx="928">
                  <c:v>0.88937218050825517</c:v>
                </c:pt>
                <c:pt idx="929">
                  <c:v>0.88933128229910285</c:v>
                </c:pt>
                <c:pt idx="930">
                  <c:v>0.889291432292589</c:v>
                </c:pt>
                <c:pt idx="931">
                  <c:v>0.88925409321526061</c:v>
                </c:pt>
                <c:pt idx="932">
                  <c:v>0.8892196971849351</c:v>
                </c:pt>
                <c:pt idx="933">
                  <c:v>0.88919076709293909</c:v>
                </c:pt>
                <c:pt idx="934">
                  <c:v>0.88916675973663439</c:v>
                </c:pt>
                <c:pt idx="935">
                  <c:v>0.88914635407599618</c:v>
                </c:pt>
                <c:pt idx="936">
                  <c:v>0.88912375640323804</c:v>
                </c:pt>
                <c:pt idx="937">
                  <c:v>0.8891006149340499</c:v>
                </c:pt>
                <c:pt idx="938">
                  <c:v>0.8890777090365195</c:v>
                </c:pt>
                <c:pt idx="939">
                  <c:v>0.88905284094698878</c:v>
                </c:pt>
                <c:pt idx="940">
                  <c:v>0.88903047026021076</c:v>
                </c:pt>
                <c:pt idx="941">
                  <c:v>0.88901150397174533</c:v>
                </c:pt>
                <c:pt idx="942">
                  <c:v>0.88899401298846137</c:v>
                </c:pt>
                <c:pt idx="943">
                  <c:v>0.88897467759676474</c:v>
                </c:pt>
                <c:pt idx="944">
                  <c:v>0.88895067888814971</c:v>
                </c:pt>
                <c:pt idx="945">
                  <c:v>0.88892704082614449</c:v>
                </c:pt>
                <c:pt idx="946">
                  <c:v>0.88890363835088959</c:v>
                </c:pt>
                <c:pt idx="947">
                  <c:v>0.88887950291021667</c:v>
                </c:pt>
                <c:pt idx="948">
                  <c:v>0.88885325549794303</c:v>
                </c:pt>
                <c:pt idx="949">
                  <c:v>0.8888259920527346</c:v>
                </c:pt>
                <c:pt idx="950">
                  <c:v>0.88879961605403079</c:v>
                </c:pt>
                <c:pt idx="951">
                  <c:v>0.88877605779842306</c:v>
                </c:pt>
                <c:pt idx="952">
                  <c:v>0.8887526524888828</c:v>
                </c:pt>
                <c:pt idx="953">
                  <c:v>0.88873242369762417</c:v>
                </c:pt>
                <c:pt idx="954">
                  <c:v>0.88871626960329653</c:v>
                </c:pt>
                <c:pt idx="955">
                  <c:v>0.88870611570161373</c:v>
                </c:pt>
                <c:pt idx="956">
                  <c:v>0.88870277979449819</c:v>
                </c:pt>
                <c:pt idx="957">
                  <c:v>0.88870683738550538</c:v>
                </c:pt>
                <c:pt idx="958">
                  <c:v>0.88872222519654931</c:v>
                </c:pt>
                <c:pt idx="959">
                  <c:v>0.8887477780736347</c:v>
                </c:pt>
                <c:pt idx="960">
                  <c:v>0.88877878974320579</c:v>
                </c:pt>
                <c:pt idx="961">
                  <c:v>0.8888112746075687</c:v>
                </c:pt>
                <c:pt idx="962">
                  <c:v>0.88884259936539278</c:v>
                </c:pt>
                <c:pt idx="963">
                  <c:v>0.88887295794728061</c:v>
                </c:pt>
                <c:pt idx="964">
                  <c:v>0.88889530062557209</c:v>
                </c:pt>
                <c:pt idx="965">
                  <c:v>0.88890814257019779</c:v>
                </c:pt>
                <c:pt idx="966">
                  <c:v>0.88891881736616052</c:v>
                </c:pt>
                <c:pt idx="967">
                  <c:v>0.88892526651033144</c:v>
                </c:pt>
                <c:pt idx="968">
                  <c:v>0.88892327116765735</c:v>
                </c:pt>
                <c:pt idx="969">
                  <c:v>0.88891496303994666</c:v>
                </c:pt>
                <c:pt idx="970">
                  <c:v>0.88890020543471737</c:v>
                </c:pt>
                <c:pt idx="971">
                  <c:v>0.88888221074565232</c:v>
                </c:pt>
                <c:pt idx="972">
                  <c:v>0.88886182789314505</c:v>
                </c:pt>
                <c:pt idx="973">
                  <c:v>0.88883648708450158</c:v>
                </c:pt>
                <c:pt idx="974">
                  <c:v>0.888807437630042</c:v>
                </c:pt>
                <c:pt idx="975">
                  <c:v>0.88878130680140377</c:v>
                </c:pt>
                <c:pt idx="976">
                  <c:v>0.88876164388887802</c:v>
                </c:pt>
                <c:pt idx="977">
                  <c:v>0.88874392693118576</c:v>
                </c:pt>
                <c:pt idx="978">
                  <c:v>0.88872726114642286</c:v>
                </c:pt>
                <c:pt idx="979">
                  <c:v>0.88871328057173959</c:v>
                </c:pt>
                <c:pt idx="980">
                  <c:v>0.88870198736289108</c:v>
                </c:pt>
                <c:pt idx="981">
                  <c:v>0.88869463624145351</c:v>
                </c:pt>
                <c:pt idx="982">
                  <c:v>0.88868500164061526</c:v>
                </c:pt>
                <c:pt idx="983">
                  <c:v>0.88867323105073737</c:v>
                </c:pt>
                <c:pt idx="984">
                  <c:v>0.88866084799207523</c:v>
                </c:pt>
                <c:pt idx="985">
                  <c:v>0.88864700771394423</c:v>
                </c:pt>
                <c:pt idx="986">
                  <c:v>0.88862955404568378</c:v>
                </c:pt>
                <c:pt idx="987">
                  <c:v>0.88861179121910672</c:v>
                </c:pt>
                <c:pt idx="988">
                  <c:v>0.8885928558768228</c:v>
                </c:pt>
                <c:pt idx="989">
                  <c:v>0.88857405393450017</c:v>
                </c:pt>
                <c:pt idx="990">
                  <c:v>0.88855653388313494</c:v>
                </c:pt>
                <c:pt idx="991">
                  <c:v>0.88853613445983715</c:v>
                </c:pt>
                <c:pt idx="992">
                  <c:v>0.88851577728464914</c:v>
                </c:pt>
                <c:pt idx="993">
                  <c:v>0.8884949264563976</c:v>
                </c:pt>
                <c:pt idx="994">
                  <c:v>0.88847324658390681</c:v>
                </c:pt>
                <c:pt idx="995">
                  <c:v>0.88845515974567557</c:v>
                </c:pt>
                <c:pt idx="996">
                  <c:v>0.88844003192596233</c:v>
                </c:pt>
                <c:pt idx="997">
                  <c:v>0.88843354079977044</c:v>
                </c:pt>
                <c:pt idx="998">
                  <c:v>0.88842916656267334</c:v>
                </c:pt>
                <c:pt idx="999">
                  <c:v>0.88842925289521546</c:v>
                </c:pt>
                <c:pt idx="1000">
                  <c:v>0.8884304350685216</c:v>
                </c:pt>
                <c:pt idx="1001">
                  <c:v>0.88842947936699657</c:v>
                </c:pt>
                <c:pt idx="1002">
                  <c:v>0.88843441783518184</c:v>
                </c:pt>
                <c:pt idx="1003">
                  <c:v>0.88843988660457573</c:v>
                </c:pt>
                <c:pt idx="1004">
                  <c:v>0.88844556050351953</c:v>
                </c:pt>
                <c:pt idx="1005">
                  <c:v>0.88845448414097605</c:v>
                </c:pt>
                <c:pt idx="1006">
                  <c:v>0.88846111919011728</c:v>
                </c:pt>
                <c:pt idx="1007">
                  <c:v>0.88846774157709241</c:v>
                </c:pt>
                <c:pt idx="1008">
                  <c:v>0.88846902571422259</c:v>
                </c:pt>
                <c:pt idx="1009">
                  <c:v>0.88846937063999976</c:v>
                </c:pt>
                <c:pt idx="1010">
                  <c:v>0.88846590609190723</c:v>
                </c:pt>
                <c:pt idx="1011">
                  <c:v>0.88845633760946652</c:v>
                </c:pt>
                <c:pt idx="1012">
                  <c:v>0.88844648518794633</c:v>
                </c:pt>
                <c:pt idx="1013">
                  <c:v>0.88843217364542604</c:v>
                </c:pt>
                <c:pt idx="1014">
                  <c:v>0.88841455913496792</c:v>
                </c:pt>
                <c:pt idx="1015">
                  <c:v>0.88839283442588757</c:v>
                </c:pt>
                <c:pt idx="1016">
                  <c:v>0.88836359282810351</c:v>
                </c:pt>
                <c:pt idx="1017">
                  <c:v>0.88833657520269371</c:v>
                </c:pt>
                <c:pt idx="1018">
                  <c:v>0.88830976136462292</c:v>
                </c:pt>
                <c:pt idx="1019">
                  <c:v>0.88828409986407031</c:v>
                </c:pt>
                <c:pt idx="1020">
                  <c:v>0.88826358295083641</c:v>
                </c:pt>
                <c:pt idx="1021">
                  <c:v>0.88824906239165446</c:v>
                </c:pt>
                <c:pt idx="1022">
                  <c:v>0.88824336724652386</c:v>
                </c:pt>
                <c:pt idx="1023">
                  <c:v>0.8882436693509681</c:v>
                </c:pt>
                <c:pt idx="1024">
                  <c:v>0.88824474505824536</c:v>
                </c:pt>
                <c:pt idx="1025">
                  <c:v>0.88824495025372097</c:v>
                </c:pt>
                <c:pt idx="1026">
                  <c:v>0.8882499125747807</c:v>
                </c:pt>
                <c:pt idx="1027">
                  <c:v>0.88826186675530294</c:v>
                </c:pt>
                <c:pt idx="1028">
                  <c:v>0.88827565853783252</c:v>
                </c:pt>
                <c:pt idx="1029">
                  <c:v>0.88829230750100985</c:v>
                </c:pt>
                <c:pt idx="1030">
                  <c:v>0.88830972509842954</c:v>
                </c:pt>
                <c:pt idx="1031">
                  <c:v>0.88832216828529031</c:v>
                </c:pt>
                <c:pt idx="1032">
                  <c:v>0.88832795699098699</c:v>
                </c:pt>
                <c:pt idx="1033">
                  <c:v>0.88832798962900694</c:v>
                </c:pt>
                <c:pt idx="1034">
                  <c:v>0.888327092239935</c:v>
                </c:pt>
                <c:pt idx="1035">
                  <c:v>0.8883282220111689</c:v>
                </c:pt>
                <c:pt idx="1036">
                  <c:v>0.88833053922277516</c:v>
                </c:pt>
                <c:pt idx="1037">
                  <c:v>0.8883317601745998</c:v>
                </c:pt>
                <c:pt idx="1038">
                  <c:v>0.88833114329411555</c:v>
                </c:pt>
                <c:pt idx="1039">
                  <c:v>0.88832463178192633</c:v>
                </c:pt>
                <c:pt idx="1040">
                  <c:v>0.88831490480390118</c:v>
                </c:pt>
                <c:pt idx="1041">
                  <c:v>0.88830453573789825</c:v>
                </c:pt>
                <c:pt idx="1042">
                  <c:v>0.88829129866179313</c:v>
                </c:pt>
                <c:pt idx="1043">
                  <c:v>0.88827767745048825</c:v>
                </c:pt>
                <c:pt idx="1044">
                  <c:v>0.88826534861482709</c:v>
                </c:pt>
                <c:pt idx="1045">
                  <c:v>0.88824998239500241</c:v>
                </c:pt>
                <c:pt idx="1046">
                  <c:v>0.88823015967047814</c:v>
                </c:pt>
                <c:pt idx="1047">
                  <c:v>0.88821065779897845</c:v>
                </c:pt>
                <c:pt idx="1048">
                  <c:v>0.88819318381915546</c:v>
                </c:pt>
                <c:pt idx="1049">
                  <c:v>0.88817494117296392</c:v>
                </c:pt>
                <c:pt idx="1050">
                  <c:v>0.88815585689806431</c:v>
                </c:pt>
                <c:pt idx="1051">
                  <c:v>0.88813681508055098</c:v>
                </c:pt>
                <c:pt idx="1052">
                  <c:v>0.88811834228093334</c:v>
                </c:pt>
                <c:pt idx="1053">
                  <c:v>0.88810518965457352</c:v>
                </c:pt>
                <c:pt idx="1054">
                  <c:v>0.88809546293474495</c:v>
                </c:pt>
                <c:pt idx="1055">
                  <c:v>0.88808477214410719</c:v>
                </c:pt>
                <c:pt idx="1056">
                  <c:v>0.88807531613512003</c:v>
                </c:pt>
                <c:pt idx="1057">
                  <c:v>0.88806993619091656</c:v>
                </c:pt>
                <c:pt idx="1058">
                  <c:v>0.88806468819478956</c:v>
                </c:pt>
                <c:pt idx="1059">
                  <c:v>0.88805586797766989</c:v>
                </c:pt>
                <c:pt idx="1060">
                  <c:v>0.8880484152214102</c:v>
                </c:pt>
                <c:pt idx="1061">
                  <c:v>0.88804568815106155</c:v>
                </c:pt>
                <c:pt idx="1062">
                  <c:v>0.88804194290016381</c:v>
                </c:pt>
                <c:pt idx="1063">
                  <c:v>0.88803628272386215</c:v>
                </c:pt>
                <c:pt idx="1064">
                  <c:v>0.8880265277727003</c:v>
                </c:pt>
                <c:pt idx="1065">
                  <c:v>0.88801277741188411</c:v>
                </c:pt>
                <c:pt idx="1066">
                  <c:v>0.88799825707825264</c:v>
                </c:pt>
                <c:pt idx="1067">
                  <c:v>0.88798206007558245</c:v>
                </c:pt>
                <c:pt idx="1068">
                  <c:v>0.88796429196284743</c:v>
                </c:pt>
                <c:pt idx="1069">
                  <c:v>0.88794816839235624</c:v>
                </c:pt>
                <c:pt idx="1070">
                  <c:v>0.88793621681897228</c:v>
                </c:pt>
                <c:pt idx="1071">
                  <c:v>0.88792497082667721</c:v>
                </c:pt>
                <c:pt idx="1072">
                  <c:v>0.88790921510179333</c:v>
                </c:pt>
                <c:pt idx="1073">
                  <c:v>0.88789327654571837</c:v>
                </c:pt>
                <c:pt idx="1074">
                  <c:v>0.88787352869392777</c:v>
                </c:pt>
                <c:pt idx="1075">
                  <c:v>0.88785042662924174</c:v>
                </c:pt>
                <c:pt idx="1076">
                  <c:v>0.88782789362135128</c:v>
                </c:pt>
                <c:pt idx="1077">
                  <c:v>0.88780815464047469</c:v>
                </c:pt>
                <c:pt idx="1078">
                  <c:v>0.88778769357051823</c:v>
                </c:pt>
                <c:pt idx="1079">
                  <c:v>0.88776979221170615</c:v>
                </c:pt>
                <c:pt idx="1080">
                  <c:v>0.88774993469406871</c:v>
                </c:pt>
                <c:pt idx="1081">
                  <c:v>0.88772355135278858</c:v>
                </c:pt>
                <c:pt idx="1082">
                  <c:v>0.88769485541507653</c:v>
                </c:pt>
                <c:pt idx="1083">
                  <c:v>0.88766905059338219</c:v>
                </c:pt>
                <c:pt idx="1084">
                  <c:v>0.8876468369508913</c:v>
                </c:pt>
                <c:pt idx="1085">
                  <c:v>0.88762969405029568</c:v>
                </c:pt>
                <c:pt idx="1086">
                  <c:v>0.88761887647412763</c:v>
                </c:pt>
                <c:pt idx="1087">
                  <c:v>0.88761118631931135</c:v>
                </c:pt>
                <c:pt idx="1088">
                  <c:v>0.88760511542622311</c:v>
                </c:pt>
                <c:pt idx="1089">
                  <c:v>0.8876041674556554</c:v>
                </c:pt>
                <c:pt idx="1090">
                  <c:v>0.88759961148679067</c:v>
                </c:pt>
                <c:pt idx="1091">
                  <c:v>0.88759587915045479</c:v>
                </c:pt>
                <c:pt idx="1092">
                  <c:v>0.88759657079031273</c:v>
                </c:pt>
                <c:pt idx="1093">
                  <c:v>0.88760224710968916</c:v>
                </c:pt>
                <c:pt idx="1094">
                  <c:v>0.88761012097814251</c:v>
                </c:pt>
                <c:pt idx="1095">
                  <c:v>0.88761078323833009</c:v>
                </c:pt>
                <c:pt idx="1096">
                  <c:v>0.88760953579302171</c:v>
                </c:pt>
                <c:pt idx="1097">
                  <c:v>0.88760615924896935</c:v>
                </c:pt>
                <c:pt idx="1098">
                  <c:v>0.88760212220697443</c:v>
                </c:pt>
                <c:pt idx="1099">
                  <c:v>0.88759668872802888</c:v>
                </c:pt>
                <c:pt idx="1100">
                  <c:v>0.88758912531024992</c:v>
                </c:pt>
                <c:pt idx="1101">
                  <c:v>0.88758506087395694</c:v>
                </c:pt>
                <c:pt idx="1102">
                  <c:v>0.88758362696781679</c:v>
                </c:pt>
                <c:pt idx="1103">
                  <c:v>0.88758653466015713</c:v>
                </c:pt>
                <c:pt idx="1104">
                  <c:v>0.88758930859045293</c:v>
                </c:pt>
                <c:pt idx="1105">
                  <c:v>0.88759157084263984</c:v>
                </c:pt>
                <c:pt idx="1106">
                  <c:v>0.88760008707603621</c:v>
                </c:pt>
                <c:pt idx="1107">
                  <c:v>0.88760865454068283</c:v>
                </c:pt>
                <c:pt idx="1108">
                  <c:v>0.88761553725006415</c:v>
                </c:pt>
                <c:pt idx="1109">
                  <c:v>0.88762096471130181</c:v>
                </c:pt>
                <c:pt idx="1110">
                  <c:v>0.88762723207927341</c:v>
                </c:pt>
                <c:pt idx="1111">
                  <c:v>0.88763371461353302</c:v>
                </c:pt>
                <c:pt idx="1112">
                  <c:v>0.88763524658085025</c:v>
                </c:pt>
                <c:pt idx="1113">
                  <c:v>0.88763211381101492</c:v>
                </c:pt>
                <c:pt idx="1114">
                  <c:v>0.88762879524222693</c:v>
                </c:pt>
                <c:pt idx="1115">
                  <c:v>0.88762647756653801</c:v>
                </c:pt>
                <c:pt idx="1116">
                  <c:v>0.88762721568683389</c:v>
                </c:pt>
                <c:pt idx="1117">
                  <c:v>0.88762988508641805</c:v>
                </c:pt>
                <c:pt idx="1118">
                  <c:v>0.88763870948754375</c:v>
                </c:pt>
                <c:pt idx="1119">
                  <c:v>0.88765340900483347</c:v>
                </c:pt>
                <c:pt idx="1120">
                  <c:v>0.88767246370447939</c:v>
                </c:pt>
                <c:pt idx="1121">
                  <c:v>0.88769099924282535</c:v>
                </c:pt>
                <c:pt idx="1122">
                  <c:v>0.88770270424751319</c:v>
                </c:pt>
                <c:pt idx="1123">
                  <c:v>0.88771533062925245</c:v>
                </c:pt>
                <c:pt idx="1124">
                  <c:v>0.88773072235203609</c:v>
                </c:pt>
                <c:pt idx="1125">
                  <c:v>0.88774110953866381</c:v>
                </c:pt>
                <c:pt idx="1126">
                  <c:v>0.88774463521192437</c:v>
                </c:pt>
                <c:pt idx="1127">
                  <c:v>0.8877401985470651</c:v>
                </c:pt>
                <c:pt idx="1128">
                  <c:v>0.88773265293960613</c:v>
                </c:pt>
                <c:pt idx="1129">
                  <c:v>0.88771999347675878</c:v>
                </c:pt>
                <c:pt idx="1130">
                  <c:v>0.88770378895209712</c:v>
                </c:pt>
                <c:pt idx="1131">
                  <c:v>0.88768405619328694</c:v>
                </c:pt>
                <c:pt idx="1132">
                  <c:v>0.88766231293802234</c:v>
                </c:pt>
                <c:pt idx="1133">
                  <c:v>0.88764402357678318</c:v>
                </c:pt>
                <c:pt idx="1134">
                  <c:v>0.8876238122139618</c:v>
                </c:pt>
                <c:pt idx="1135">
                  <c:v>0.88760338416371842</c:v>
                </c:pt>
                <c:pt idx="1136">
                  <c:v>0.88758248478891522</c:v>
                </c:pt>
                <c:pt idx="1137">
                  <c:v>0.88756732623220269</c:v>
                </c:pt>
                <c:pt idx="1138">
                  <c:v>0.88755612679271312</c:v>
                </c:pt>
                <c:pt idx="1139">
                  <c:v>0.88754374109638789</c:v>
                </c:pt>
                <c:pt idx="1140">
                  <c:v>0.88753011034378704</c:v>
                </c:pt>
                <c:pt idx="1141">
                  <c:v>0.8875139599543399</c:v>
                </c:pt>
                <c:pt idx="1142">
                  <c:v>0.88749848461232972</c:v>
                </c:pt>
                <c:pt idx="1143">
                  <c:v>0.88748496468211191</c:v>
                </c:pt>
                <c:pt idx="1144">
                  <c:v>0.88747322406133056</c:v>
                </c:pt>
                <c:pt idx="1145">
                  <c:v>0.88746496272537245</c:v>
                </c:pt>
                <c:pt idx="1146">
                  <c:v>0.88745631713980622</c:v>
                </c:pt>
                <c:pt idx="1147">
                  <c:v>0.88744684769140048</c:v>
                </c:pt>
                <c:pt idx="1148">
                  <c:v>0.88743400532215422</c:v>
                </c:pt>
                <c:pt idx="1149">
                  <c:v>0.88742287399387898</c:v>
                </c:pt>
                <c:pt idx="1150">
                  <c:v>0.8874129306858265</c:v>
                </c:pt>
                <c:pt idx="1151">
                  <c:v>0.88740380572060507</c:v>
                </c:pt>
                <c:pt idx="1152">
                  <c:v>0.88739765137012905</c:v>
                </c:pt>
                <c:pt idx="1153">
                  <c:v>0.88739045445334952</c:v>
                </c:pt>
                <c:pt idx="1154">
                  <c:v>0.88738260442860839</c:v>
                </c:pt>
                <c:pt idx="1155">
                  <c:v>0.88737822808957956</c:v>
                </c:pt>
                <c:pt idx="1156">
                  <c:v>0.88737920408828053</c:v>
                </c:pt>
                <c:pt idx="1157">
                  <c:v>0.8873856000361301</c:v>
                </c:pt>
                <c:pt idx="1158">
                  <c:v>0.88739969790800122</c:v>
                </c:pt>
                <c:pt idx="1159">
                  <c:v>0.88742195863017248</c:v>
                </c:pt>
                <c:pt idx="1160">
                  <c:v>0.88744683931537327</c:v>
                </c:pt>
                <c:pt idx="1161">
                  <c:v>0.88747366651295678</c:v>
                </c:pt>
                <c:pt idx="1162">
                  <c:v>0.88750252695346921</c:v>
                </c:pt>
                <c:pt idx="1163">
                  <c:v>0.88753384032822957</c:v>
                </c:pt>
                <c:pt idx="1164">
                  <c:v>0.88756914971033052</c:v>
                </c:pt>
                <c:pt idx="1165">
                  <c:v>0.88760862023726184</c:v>
                </c:pt>
                <c:pt idx="1166">
                  <c:v>0.88764956018372165</c:v>
                </c:pt>
                <c:pt idx="1167">
                  <c:v>0.88768658988453775</c:v>
                </c:pt>
                <c:pt idx="1168">
                  <c:v>0.8877178866911225</c:v>
                </c:pt>
                <c:pt idx="1169">
                  <c:v>0.88774285434027145</c:v>
                </c:pt>
                <c:pt idx="1170">
                  <c:v>0.8877617551651894</c:v>
                </c:pt>
                <c:pt idx="1171">
                  <c:v>0.88777485430842729</c:v>
                </c:pt>
                <c:pt idx="1172">
                  <c:v>0.88778190866154361</c:v>
                </c:pt>
                <c:pt idx="1173">
                  <c:v>0.887787163725831</c:v>
                </c:pt>
                <c:pt idx="1174">
                  <c:v>0.88779071210451521</c:v>
                </c:pt>
                <c:pt idx="1175">
                  <c:v>0.88779015825519814</c:v>
                </c:pt>
                <c:pt idx="1176">
                  <c:v>0.88778452770722316</c:v>
                </c:pt>
                <c:pt idx="1177">
                  <c:v>0.8877789051458046</c:v>
                </c:pt>
                <c:pt idx="1178">
                  <c:v>0.88777413995169241</c:v>
                </c:pt>
                <c:pt idx="1179">
                  <c:v>0.88776997522130363</c:v>
                </c:pt>
                <c:pt idx="1180">
                  <c:v>0.88776834347162292</c:v>
                </c:pt>
                <c:pt idx="1181">
                  <c:v>0.88776848165173305</c:v>
                </c:pt>
                <c:pt idx="1182">
                  <c:v>0.88777308755211581</c:v>
                </c:pt>
                <c:pt idx="1183">
                  <c:v>0.88778399846980749</c:v>
                </c:pt>
                <c:pt idx="1184">
                  <c:v>0.8877962056336991</c:v>
                </c:pt>
                <c:pt idx="1185">
                  <c:v>0.88780733350372809</c:v>
                </c:pt>
                <c:pt idx="1186">
                  <c:v>0.88782056150012112</c:v>
                </c:pt>
                <c:pt idx="1187">
                  <c:v>0.88783591769810577</c:v>
                </c:pt>
                <c:pt idx="1188">
                  <c:v>0.887845210415107</c:v>
                </c:pt>
                <c:pt idx="1189">
                  <c:v>0.88785053511177248</c:v>
                </c:pt>
                <c:pt idx="1190">
                  <c:v>0.88785362833310044</c:v>
                </c:pt>
                <c:pt idx="1191">
                  <c:v>0.88785416365067749</c:v>
                </c:pt>
                <c:pt idx="1192">
                  <c:v>0.88785155490002865</c:v>
                </c:pt>
                <c:pt idx="1193">
                  <c:v>0.88784578507204437</c:v>
                </c:pt>
                <c:pt idx="1194">
                  <c:v>0.88784131027334001</c:v>
                </c:pt>
                <c:pt idx="1195">
                  <c:v>0.88784209209469978</c:v>
                </c:pt>
                <c:pt idx="1196">
                  <c:v>0.88784760460276246</c:v>
                </c:pt>
                <c:pt idx="1197">
                  <c:v>0.8878544899256352</c:v>
                </c:pt>
                <c:pt idx="1198">
                  <c:v>0.88786417635353099</c:v>
                </c:pt>
                <c:pt idx="1199">
                  <c:v>0.88787752333351466</c:v>
                </c:pt>
                <c:pt idx="1200">
                  <c:v>0.88789078047850267</c:v>
                </c:pt>
                <c:pt idx="1201">
                  <c:v>0.8879014456646892</c:v>
                </c:pt>
                <c:pt idx="1202">
                  <c:v>0.88791071601195459</c:v>
                </c:pt>
                <c:pt idx="1203">
                  <c:v>0.88791703448632842</c:v>
                </c:pt>
                <c:pt idx="1204">
                  <c:v>0.88792335898477959</c:v>
                </c:pt>
                <c:pt idx="1205">
                  <c:v>0.88792543227710174</c:v>
                </c:pt>
                <c:pt idx="1206">
                  <c:v>0.88791906386390873</c:v>
                </c:pt>
                <c:pt idx="1207">
                  <c:v>0.88790619191633546</c:v>
                </c:pt>
                <c:pt idx="1208">
                  <c:v>0.88788714065318242</c:v>
                </c:pt>
                <c:pt idx="1209">
                  <c:v>0.8878608529206744</c:v>
                </c:pt>
                <c:pt idx="1210">
                  <c:v>0.88782751027548334</c:v>
                </c:pt>
                <c:pt idx="1211">
                  <c:v>0.8877929559975839</c:v>
                </c:pt>
                <c:pt idx="1212">
                  <c:v>0.88776264339495181</c:v>
                </c:pt>
                <c:pt idx="1213">
                  <c:v>0.88773748685398435</c:v>
                </c:pt>
                <c:pt idx="1214">
                  <c:v>0.88771846974130486</c:v>
                </c:pt>
                <c:pt idx="1215">
                  <c:v>0.8877024536098379</c:v>
                </c:pt>
                <c:pt idx="1216">
                  <c:v>0.88768920927396922</c:v>
                </c:pt>
                <c:pt idx="1217">
                  <c:v>0.88767766939825143</c:v>
                </c:pt>
                <c:pt idx="1218">
                  <c:v>0.88767099989191212</c:v>
                </c:pt>
                <c:pt idx="1219">
                  <c:v>0.88766936847259936</c:v>
                </c:pt>
                <c:pt idx="1220">
                  <c:v>0.88767129623851848</c:v>
                </c:pt>
                <c:pt idx="1221">
                  <c:v>0.88767917395991158</c:v>
                </c:pt>
                <c:pt idx="1222">
                  <c:v>0.88769166425430013</c:v>
                </c:pt>
                <c:pt idx="1223">
                  <c:v>0.88770584834120436</c:v>
                </c:pt>
                <c:pt idx="1224">
                  <c:v>0.88771731662892417</c:v>
                </c:pt>
                <c:pt idx="1225">
                  <c:v>0.88772430683769943</c:v>
                </c:pt>
                <c:pt idx="1226">
                  <c:v>0.88772801161575365</c:v>
                </c:pt>
                <c:pt idx="1227">
                  <c:v>0.88773157978469186</c:v>
                </c:pt>
                <c:pt idx="1228">
                  <c:v>0.88773959218191256</c:v>
                </c:pt>
                <c:pt idx="1229">
                  <c:v>0.88774691361096458</c:v>
                </c:pt>
                <c:pt idx="1230">
                  <c:v>0.88775435201662622</c:v>
                </c:pt>
                <c:pt idx="1231">
                  <c:v>0.88776359403293137</c:v>
                </c:pt>
                <c:pt idx="1232">
                  <c:v>0.88777381370146857</c:v>
                </c:pt>
                <c:pt idx="1233">
                  <c:v>0.88778298676959755</c:v>
                </c:pt>
                <c:pt idx="1234">
                  <c:v>0.88779007184420344</c:v>
                </c:pt>
                <c:pt idx="1235">
                  <c:v>0.88779912638757963</c:v>
                </c:pt>
                <c:pt idx="1236">
                  <c:v>0.88781128772099749</c:v>
                </c:pt>
                <c:pt idx="1237">
                  <c:v>0.88782238566277083</c:v>
                </c:pt>
                <c:pt idx="1238">
                  <c:v>0.88782967483102615</c:v>
                </c:pt>
                <c:pt idx="1239">
                  <c:v>0.88783319018865281</c:v>
                </c:pt>
                <c:pt idx="1240">
                  <c:v>0.8878353225968163</c:v>
                </c:pt>
                <c:pt idx="1241">
                  <c:v>0.88783388625083781</c:v>
                </c:pt>
                <c:pt idx="1242">
                  <c:v>0.88783126068496476</c:v>
                </c:pt>
                <c:pt idx="1243">
                  <c:v>0.88782758136092599</c:v>
                </c:pt>
                <c:pt idx="1244">
                  <c:v>0.88782184019457366</c:v>
                </c:pt>
                <c:pt idx="1245">
                  <c:v>0.88781133443977778</c:v>
                </c:pt>
                <c:pt idx="1246">
                  <c:v>0.88779751340500657</c:v>
                </c:pt>
                <c:pt idx="1247">
                  <c:v>0.88778698636259612</c:v>
                </c:pt>
                <c:pt idx="1248">
                  <c:v>0.88777966195303581</c:v>
                </c:pt>
                <c:pt idx="1249">
                  <c:v>0.88777501130149017</c:v>
                </c:pt>
                <c:pt idx="1250">
                  <c:v>0.88777290200002212</c:v>
                </c:pt>
                <c:pt idx="1251">
                  <c:v>0.88777025342708527</c:v>
                </c:pt>
                <c:pt idx="1252">
                  <c:v>0.88776555731142293</c:v>
                </c:pt>
                <c:pt idx="1253">
                  <c:v>0.88775812312600177</c:v>
                </c:pt>
                <c:pt idx="1254">
                  <c:v>0.8877461232619388</c:v>
                </c:pt>
                <c:pt idx="1255">
                  <c:v>0.88772698592599009</c:v>
                </c:pt>
                <c:pt idx="1256">
                  <c:v>0.88770884428111896</c:v>
                </c:pt>
                <c:pt idx="1257">
                  <c:v>0.88769262940421434</c:v>
                </c:pt>
                <c:pt idx="1258">
                  <c:v>0.88767548555611642</c:v>
                </c:pt>
                <c:pt idx="1259">
                  <c:v>0.88765901624994537</c:v>
                </c:pt>
                <c:pt idx="1260">
                  <c:v>0.88764293161534225</c:v>
                </c:pt>
                <c:pt idx="1261">
                  <c:v>0.88762677533447232</c:v>
                </c:pt>
                <c:pt idx="1262">
                  <c:v>0.88761271812850007</c:v>
                </c:pt>
                <c:pt idx="1263">
                  <c:v>0.88760596677828785</c:v>
                </c:pt>
                <c:pt idx="1264">
                  <c:v>0.88760590066174316</c:v>
                </c:pt>
                <c:pt idx="1265">
                  <c:v>0.88761517793676459</c:v>
                </c:pt>
                <c:pt idx="1266">
                  <c:v>0.88763726127873033</c:v>
                </c:pt>
                <c:pt idx="1267">
                  <c:v>0.88766473549261748</c:v>
                </c:pt>
                <c:pt idx="1268">
                  <c:v>0.88769204418839898</c:v>
                </c:pt>
                <c:pt idx="1269">
                  <c:v>0.88771369727755345</c:v>
                </c:pt>
                <c:pt idx="1270">
                  <c:v>0.88773542935501337</c:v>
                </c:pt>
                <c:pt idx="1271">
                  <c:v>0.88775616740024466</c:v>
                </c:pt>
                <c:pt idx="1272">
                  <c:v>0.88777195210083726</c:v>
                </c:pt>
                <c:pt idx="1273">
                  <c:v>0.88777995798366649</c:v>
                </c:pt>
                <c:pt idx="1274">
                  <c:v>0.88778219299256556</c:v>
                </c:pt>
                <c:pt idx="1275">
                  <c:v>0.88777953605916826</c:v>
                </c:pt>
                <c:pt idx="1276">
                  <c:v>0.88776922042244022</c:v>
                </c:pt>
                <c:pt idx="1277">
                  <c:v>0.88775417908503129</c:v>
                </c:pt>
                <c:pt idx="1278">
                  <c:v>0.887736949924263</c:v>
                </c:pt>
                <c:pt idx="1279">
                  <c:v>0.88772194653757086</c:v>
                </c:pt>
                <c:pt idx="1280">
                  <c:v>0.8877118694312468</c:v>
                </c:pt>
                <c:pt idx="1281">
                  <c:v>0.88770287799895897</c:v>
                </c:pt>
                <c:pt idx="1282">
                  <c:v>0.88769694450397196</c:v>
                </c:pt>
                <c:pt idx="1283">
                  <c:v>0.88769769469347848</c:v>
                </c:pt>
                <c:pt idx="1284">
                  <c:v>0.88770790846138015</c:v>
                </c:pt>
                <c:pt idx="1285">
                  <c:v>0.88772422790824035</c:v>
                </c:pt>
                <c:pt idx="1286">
                  <c:v>0.88774272637143836</c:v>
                </c:pt>
                <c:pt idx="1287">
                  <c:v>0.88776304721272004</c:v>
                </c:pt>
                <c:pt idx="1288">
                  <c:v>0.88778556962112309</c:v>
                </c:pt>
                <c:pt idx="1289">
                  <c:v>0.88780982479547821</c:v>
                </c:pt>
                <c:pt idx="1290">
                  <c:v>0.88782918151997403</c:v>
                </c:pt>
                <c:pt idx="1291">
                  <c:v>0.88784789457283364</c:v>
                </c:pt>
                <c:pt idx="1292">
                  <c:v>0.88786666978986351</c:v>
                </c:pt>
                <c:pt idx="1293">
                  <c:v>0.8878831589547268</c:v>
                </c:pt>
                <c:pt idx="1294">
                  <c:v>0.88789599023571941</c:v>
                </c:pt>
                <c:pt idx="1295">
                  <c:v>0.88790443798119167</c:v>
                </c:pt>
                <c:pt idx="1296">
                  <c:v>0.88791141070591351</c:v>
                </c:pt>
                <c:pt idx="1297">
                  <c:v>0.88791800124657272</c:v>
                </c:pt>
                <c:pt idx="1298">
                  <c:v>0.88792566271056717</c:v>
                </c:pt>
                <c:pt idx="1299">
                  <c:v>0.8879306462601817</c:v>
                </c:pt>
                <c:pt idx="1300">
                  <c:v>0.88793265465526505</c:v>
                </c:pt>
                <c:pt idx="1301">
                  <c:v>0.88793466925439257</c:v>
                </c:pt>
                <c:pt idx="1302">
                  <c:v>0.88793572495940076</c:v>
                </c:pt>
                <c:pt idx="1303">
                  <c:v>0.88793503362614523</c:v>
                </c:pt>
                <c:pt idx="1304">
                  <c:v>0.88793414110210367</c:v>
                </c:pt>
                <c:pt idx="1305">
                  <c:v>0.88793209188862388</c:v>
                </c:pt>
                <c:pt idx="1306">
                  <c:v>0.88792937775973124</c:v>
                </c:pt>
                <c:pt idx="1307">
                  <c:v>0.88792626646532247</c:v>
                </c:pt>
                <c:pt idx="1308">
                  <c:v>0.88792355003338708</c:v>
                </c:pt>
                <c:pt idx="1309">
                  <c:v>0.88792148443607255</c:v>
                </c:pt>
                <c:pt idx="1310">
                  <c:v>0.88792004489499587</c:v>
                </c:pt>
                <c:pt idx="1311">
                  <c:v>0.88792218947852319</c:v>
                </c:pt>
                <c:pt idx="1312">
                  <c:v>0.88792990830634377</c:v>
                </c:pt>
                <c:pt idx="1313">
                  <c:v>0.88794164685987598</c:v>
                </c:pt>
                <c:pt idx="1314">
                  <c:v>0.88795350234319914</c:v>
                </c:pt>
                <c:pt idx="1315">
                  <c:v>0.88796574450585841</c:v>
                </c:pt>
                <c:pt idx="1316">
                  <c:v>0.88798092944025175</c:v>
                </c:pt>
                <c:pt idx="1317">
                  <c:v>0.88799910117307423</c:v>
                </c:pt>
                <c:pt idx="1318">
                  <c:v>0.88801619939709697</c:v>
                </c:pt>
                <c:pt idx="1319">
                  <c:v>0.88803338062196235</c:v>
                </c:pt>
                <c:pt idx="1320">
                  <c:v>0.888050935928273</c:v>
                </c:pt>
                <c:pt idx="1321">
                  <c:v>0.88806880190365467</c:v>
                </c:pt>
                <c:pt idx="1322">
                  <c:v>0.88808730593406571</c:v>
                </c:pt>
                <c:pt idx="1323">
                  <c:v>0.88810679855997776</c:v>
                </c:pt>
                <c:pt idx="1324">
                  <c:v>0.88812471760448541</c:v>
                </c:pt>
                <c:pt idx="1325">
                  <c:v>0.88814302852849381</c:v>
                </c:pt>
                <c:pt idx="1326">
                  <c:v>0.88816241767636506</c:v>
                </c:pt>
                <c:pt idx="1327">
                  <c:v>0.88818156539436799</c:v>
                </c:pt>
                <c:pt idx="1328">
                  <c:v>0.88820094107146275</c:v>
                </c:pt>
                <c:pt idx="1329">
                  <c:v>0.88822141248185349</c:v>
                </c:pt>
                <c:pt idx="1330">
                  <c:v>0.88824039973848912</c:v>
                </c:pt>
                <c:pt idx="1331">
                  <c:v>0.88825585173128596</c:v>
                </c:pt>
                <c:pt idx="1332">
                  <c:v>0.888271171663225</c:v>
                </c:pt>
                <c:pt idx="1333">
                  <c:v>0.88828678772145331</c:v>
                </c:pt>
                <c:pt idx="1334">
                  <c:v>0.88829826232324838</c:v>
                </c:pt>
                <c:pt idx="1335">
                  <c:v>0.88830472370125546</c:v>
                </c:pt>
                <c:pt idx="1336">
                  <c:v>0.88830917129461462</c:v>
                </c:pt>
                <c:pt idx="1337">
                  <c:v>0.88831225823367932</c:v>
                </c:pt>
                <c:pt idx="1338">
                  <c:v>0.88831214032878836</c:v>
                </c:pt>
                <c:pt idx="1339">
                  <c:v>0.88831164043668709</c:v>
                </c:pt>
                <c:pt idx="1340">
                  <c:v>0.88831249214218388</c:v>
                </c:pt>
                <c:pt idx="1341">
                  <c:v>0.88831468915265654</c:v>
                </c:pt>
                <c:pt idx="1342">
                  <c:v>0.88832296364164631</c:v>
                </c:pt>
                <c:pt idx="1343">
                  <c:v>0.88833604274433076</c:v>
                </c:pt>
                <c:pt idx="1344">
                  <c:v>0.88835123176987707</c:v>
                </c:pt>
                <c:pt idx="1345">
                  <c:v>0.88836965543739899</c:v>
                </c:pt>
                <c:pt idx="1346">
                  <c:v>0.88839283507731437</c:v>
                </c:pt>
                <c:pt idx="1347">
                  <c:v>0.888416043320857</c:v>
                </c:pt>
                <c:pt idx="1348">
                  <c:v>0.88843680099460443</c:v>
                </c:pt>
                <c:pt idx="1349">
                  <c:v>0.88845745064718329</c:v>
                </c:pt>
                <c:pt idx="1350">
                  <c:v>0.88847387475112827</c:v>
                </c:pt>
                <c:pt idx="1351">
                  <c:v>0.88848572618409738</c:v>
                </c:pt>
                <c:pt idx="1352">
                  <c:v>0.88849461005487751</c:v>
                </c:pt>
                <c:pt idx="1353">
                  <c:v>0.88849798857683593</c:v>
                </c:pt>
                <c:pt idx="1354">
                  <c:v>0.88849670940214942</c:v>
                </c:pt>
                <c:pt idx="1355">
                  <c:v>0.88848823731509663</c:v>
                </c:pt>
                <c:pt idx="1356">
                  <c:v>0.88847474215719657</c:v>
                </c:pt>
                <c:pt idx="1357">
                  <c:v>0.8884590197952682</c:v>
                </c:pt>
                <c:pt idx="1358">
                  <c:v>0.88844459923202201</c:v>
                </c:pt>
                <c:pt idx="1359">
                  <c:v>0.88843163286433902</c:v>
                </c:pt>
                <c:pt idx="1360">
                  <c:v>0.88841867946769892</c:v>
                </c:pt>
                <c:pt idx="1361">
                  <c:v>0.88840936757318623</c:v>
                </c:pt>
                <c:pt idx="1362">
                  <c:v>0.88840513647207719</c:v>
                </c:pt>
                <c:pt idx="1363">
                  <c:v>0.88840714733042569</c:v>
                </c:pt>
                <c:pt idx="1364">
                  <c:v>0.88841689557790238</c:v>
                </c:pt>
                <c:pt idx="1365">
                  <c:v>0.88843185007661596</c:v>
                </c:pt>
                <c:pt idx="1366">
                  <c:v>0.88845480270257227</c:v>
                </c:pt>
                <c:pt idx="1367">
                  <c:v>0.88848320923014945</c:v>
                </c:pt>
                <c:pt idx="1368">
                  <c:v>0.88851343628602752</c:v>
                </c:pt>
                <c:pt idx="1369">
                  <c:v>0.88854266070077581</c:v>
                </c:pt>
                <c:pt idx="1370">
                  <c:v>0.88857064400515751</c:v>
                </c:pt>
                <c:pt idx="1371">
                  <c:v>0.88860220966442005</c:v>
                </c:pt>
                <c:pt idx="1372">
                  <c:v>0.88863520673537755</c:v>
                </c:pt>
                <c:pt idx="1373">
                  <c:v>0.88866375228058092</c:v>
                </c:pt>
                <c:pt idx="1374">
                  <c:v>0.88868452488088567</c:v>
                </c:pt>
                <c:pt idx="1375">
                  <c:v>0.88869976485191604</c:v>
                </c:pt>
                <c:pt idx="1376">
                  <c:v>0.88870723026116882</c:v>
                </c:pt>
                <c:pt idx="1377">
                  <c:v>0.88870811687678219</c:v>
                </c:pt>
                <c:pt idx="1378">
                  <c:v>0.88870297064378623</c:v>
                </c:pt>
                <c:pt idx="1379">
                  <c:v>0.88869190412299726</c:v>
                </c:pt>
                <c:pt idx="1380">
                  <c:v>0.88867895171002265</c:v>
                </c:pt>
                <c:pt idx="1381">
                  <c:v>0.88866464155126934</c:v>
                </c:pt>
                <c:pt idx="1382">
                  <c:v>0.88864967319680777</c:v>
                </c:pt>
                <c:pt idx="1383">
                  <c:v>0.88863519615835862</c:v>
                </c:pt>
                <c:pt idx="1384">
                  <c:v>0.88862333807384886</c:v>
                </c:pt>
                <c:pt idx="1385">
                  <c:v>0.88861835912417497</c:v>
                </c:pt>
                <c:pt idx="1386">
                  <c:v>0.88861499295621904</c:v>
                </c:pt>
                <c:pt idx="1387">
                  <c:v>0.8886161314935408</c:v>
                </c:pt>
                <c:pt idx="1388">
                  <c:v>0.88861811892332376</c:v>
                </c:pt>
                <c:pt idx="1389">
                  <c:v>0.88862086383541339</c:v>
                </c:pt>
                <c:pt idx="1390">
                  <c:v>0.88862392340496577</c:v>
                </c:pt>
                <c:pt idx="1391">
                  <c:v>0.88862717894661858</c:v>
                </c:pt>
                <c:pt idx="1392">
                  <c:v>0.88863173207284263</c:v>
                </c:pt>
                <c:pt idx="1393">
                  <c:v>0.88863441897338402</c:v>
                </c:pt>
                <c:pt idx="1394">
                  <c:v>0.88863595281376173</c:v>
                </c:pt>
                <c:pt idx="1395">
                  <c:v>0.88863568642251489</c:v>
                </c:pt>
                <c:pt idx="1396">
                  <c:v>0.8886332399771697</c:v>
                </c:pt>
                <c:pt idx="1397">
                  <c:v>0.88862998696199114</c:v>
                </c:pt>
                <c:pt idx="1398">
                  <c:v>0.88862420215207993</c:v>
                </c:pt>
                <c:pt idx="1399">
                  <c:v>0.88861887261413275</c:v>
                </c:pt>
                <c:pt idx="1400">
                  <c:v>0.88861570177365146</c:v>
                </c:pt>
                <c:pt idx="1401">
                  <c:v>0.88861928657978018</c:v>
                </c:pt>
                <c:pt idx="1402">
                  <c:v>0.88862556004297089</c:v>
                </c:pt>
                <c:pt idx="1403">
                  <c:v>0.8886359074625646</c:v>
                </c:pt>
                <c:pt idx="1404">
                  <c:v>0.88864901744279479</c:v>
                </c:pt>
                <c:pt idx="1405">
                  <c:v>0.88866212389139365</c:v>
                </c:pt>
                <c:pt idx="1406">
                  <c:v>0.88867791520546391</c:v>
                </c:pt>
                <c:pt idx="1407">
                  <c:v>0.88869352226687137</c:v>
                </c:pt>
                <c:pt idx="1408">
                  <c:v>0.88870937068641487</c:v>
                </c:pt>
                <c:pt idx="1409">
                  <c:v>0.88872422881479918</c:v>
                </c:pt>
                <c:pt idx="1410">
                  <c:v>0.8887375787283549</c:v>
                </c:pt>
                <c:pt idx="1411">
                  <c:v>0.88875116342628568</c:v>
                </c:pt>
                <c:pt idx="1412">
                  <c:v>0.88876219858388272</c:v>
                </c:pt>
                <c:pt idx="1413">
                  <c:v>0.88877158125656808</c:v>
                </c:pt>
                <c:pt idx="1414">
                  <c:v>0.88877544721941637</c:v>
                </c:pt>
                <c:pt idx="1415">
                  <c:v>0.88877502457881929</c:v>
                </c:pt>
                <c:pt idx="1416">
                  <c:v>0.888772326036538</c:v>
                </c:pt>
                <c:pt idx="1417">
                  <c:v>0.88876609832565301</c:v>
                </c:pt>
                <c:pt idx="1418">
                  <c:v>0.88875798667437489</c:v>
                </c:pt>
                <c:pt idx="1419">
                  <c:v>0.8887481468114321</c:v>
                </c:pt>
                <c:pt idx="1420">
                  <c:v>0.88873900476478152</c:v>
                </c:pt>
                <c:pt idx="1421">
                  <c:v>0.88872803176922766</c:v>
                </c:pt>
                <c:pt idx="1422">
                  <c:v>0.88871330377602464</c:v>
                </c:pt>
                <c:pt idx="1423">
                  <c:v>0.88869618680311002</c:v>
                </c:pt>
                <c:pt idx="1424">
                  <c:v>0.88868083197380132</c:v>
                </c:pt>
                <c:pt idx="1425">
                  <c:v>0.88866946679727254</c:v>
                </c:pt>
                <c:pt idx="1426">
                  <c:v>0.88865799113574828</c:v>
                </c:pt>
                <c:pt idx="1427">
                  <c:v>0.8886441301778949</c:v>
                </c:pt>
                <c:pt idx="1428">
                  <c:v>0.88863321916650984</c:v>
                </c:pt>
                <c:pt idx="1429">
                  <c:v>0.88862632606695402</c:v>
                </c:pt>
                <c:pt idx="1430">
                  <c:v>0.88862221879672232</c:v>
                </c:pt>
                <c:pt idx="1431">
                  <c:v>0.88862028588398767</c:v>
                </c:pt>
                <c:pt idx="1432">
                  <c:v>0.88862438533694388</c:v>
                </c:pt>
                <c:pt idx="1433">
                  <c:v>0.88863364963066405</c:v>
                </c:pt>
                <c:pt idx="1434">
                  <c:v>0.88864531686211556</c:v>
                </c:pt>
                <c:pt idx="1435">
                  <c:v>0.88865645115986591</c:v>
                </c:pt>
                <c:pt idx="1436">
                  <c:v>0.88866619139862413</c:v>
                </c:pt>
                <c:pt idx="1437">
                  <c:v>0.88867712758161777</c:v>
                </c:pt>
                <c:pt idx="1438">
                  <c:v>0.88868921296045111</c:v>
                </c:pt>
                <c:pt idx="1439">
                  <c:v>0.88869762148662224</c:v>
                </c:pt>
                <c:pt idx="1440">
                  <c:v>0.88869949189198749</c:v>
                </c:pt>
                <c:pt idx="1441">
                  <c:v>0.88869557746880257</c:v>
                </c:pt>
                <c:pt idx="1442">
                  <c:v>0.88868394916068993</c:v>
                </c:pt>
                <c:pt idx="1443">
                  <c:v>0.88866491781529255</c:v>
                </c:pt>
                <c:pt idx="1444">
                  <c:v>0.88864162492629972</c:v>
                </c:pt>
                <c:pt idx="1445">
                  <c:v>0.88861472292396904</c:v>
                </c:pt>
                <c:pt idx="1446">
                  <c:v>0.8885855640794571</c:v>
                </c:pt>
                <c:pt idx="1447">
                  <c:v>0.88855351764574497</c:v>
                </c:pt>
                <c:pt idx="1448">
                  <c:v>0.8885193646710523</c:v>
                </c:pt>
                <c:pt idx="1449">
                  <c:v>0.88848508058446607</c:v>
                </c:pt>
                <c:pt idx="1450">
                  <c:v>0.88844869635716961</c:v>
                </c:pt>
                <c:pt idx="1451">
                  <c:v>0.88841440083687351</c:v>
                </c:pt>
                <c:pt idx="1452">
                  <c:v>0.88838214830127771</c:v>
                </c:pt>
                <c:pt idx="1453">
                  <c:v>0.88835441958736405</c:v>
                </c:pt>
                <c:pt idx="1454">
                  <c:v>0.88833156442966621</c:v>
                </c:pt>
                <c:pt idx="1455">
                  <c:v>0.88831030933602984</c:v>
                </c:pt>
                <c:pt idx="1456">
                  <c:v>0.88829301147728301</c:v>
                </c:pt>
                <c:pt idx="1457">
                  <c:v>0.88827857229507401</c:v>
                </c:pt>
                <c:pt idx="1458">
                  <c:v>0.88827008717298028</c:v>
                </c:pt>
                <c:pt idx="1459">
                  <c:v>0.8882687955349563</c:v>
                </c:pt>
                <c:pt idx="1460">
                  <c:v>0.88827282599159119</c:v>
                </c:pt>
                <c:pt idx="1461">
                  <c:v>0.88828243536994311</c:v>
                </c:pt>
                <c:pt idx="1462">
                  <c:v>0.88829375254742449</c:v>
                </c:pt>
                <c:pt idx="1463">
                  <c:v>0.88830687171535494</c:v>
                </c:pt>
                <c:pt idx="1464">
                  <c:v>0.88832092814889196</c:v>
                </c:pt>
                <c:pt idx="1465">
                  <c:v>0.88833446816218098</c:v>
                </c:pt>
                <c:pt idx="1466">
                  <c:v>0.88834942011227258</c:v>
                </c:pt>
                <c:pt idx="1467">
                  <c:v>0.88836025017644549</c:v>
                </c:pt>
                <c:pt idx="1468">
                  <c:v>0.88836697857315172</c:v>
                </c:pt>
                <c:pt idx="1469">
                  <c:v>0.88836960983154933</c:v>
                </c:pt>
                <c:pt idx="1470">
                  <c:v>0.8883685435344707</c:v>
                </c:pt>
                <c:pt idx="1471">
                  <c:v>0.88836359799909603</c:v>
                </c:pt>
                <c:pt idx="1472">
                  <c:v>0.88835697823302517</c:v>
                </c:pt>
                <c:pt idx="1473">
                  <c:v>0.88834977078328869</c:v>
                </c:pt>
                <c:pt idx="1474">
                  <c:v>0.88834249739578075</c:v>
                </c:pt>
                <c:pt idx="1475">
                  <c:v>0.88833368185493311</c:v>
                </c:pt>
                <c:pt idx="1476">
                  <c:v>0.8883217107613407</c:v>
                </c:pt>
                <c:pt idx="1477">
                  <c:v>0.88830815446188283</c:v>
                </c:pt>
                <c:pt idx="1478">
                  <c:v>0.88829550225627429</c:v>
                </c:pt>
                <c:pt idx="1479">
                  <c:v>0.88828447751381245</c:v>
                </c:pt>
                <c:pt idx="1480">
                  <c:v>0.88827274067174289</c:v>
                </c:pt>
                <c:pt idx="1481">
                  <c:v>0.8882560727685358</c:v>
                </c:pt>
                <c:pt idx="1482">
                  <c:v>0.88823725130161602</c:v>
                </c:pt>
                <c:pt idx="1483">
                  <c:v>0.88821872102293975</c:v>
                </c:pt>
                <c:pt idx="1484">
                  <c:v>0.8881993726612204</c:v>
                </c:pt>
                <c:pt idx="1485">
                  <c:v>0.8881800013720631</c:v>
                </c:pt>
                <c:pt idx="1486">
                  <c:v>0.8881629775640586</c:v>
                </c:pt>
                <c:pt idx="1487">
                  <c:v>0.88814773196721186</c:v>
                </c:pt>
                <c:pt idx="1488">
                  <c:v>0.88813327126375008</c:v>
                </c:pt>
                <c:pt idx="1489">
                  <c:v>0.88812265764248333</c:v>
                </c:pt>
                <c:pt idx="1490">
                  <c:v>0.8881165215182516</c:v>
                </c:pt>
                <c:pt idx="1491">
                  <c:v>0.88811414000297617</c:v>
                </c:pt>
                <c:pt idx="1492">
                  <c:v>0.88811593917395948</c:v>
                </c:pt>
                <c:pt idx="1493">
                  <c:v>0.88812030091078331</c:v>
                </c:pt>
                <c:pt idx="1494">
                  <c:v>0.88812499352362262</c:v>
                </c:pt>
                <c:pt idx="1495">
                  <c:v>0.88813165351592882</c:v>
                </c:pt>
                <c:pt idx="1496">
                  <c:v>0.88813851544869127</c:v>
                </c:pt>
                <c:pt idx="1497">
                  <c:v>0.88814445071009862</c:v>
                </c:pt>
                <c:pt idx="1498">
                  <c:v>0.88815104945318035</c:v>
                </c:pt>
                <c:pt idx="1499">
                  <c:v>0.88815569852095255</c:v>
                </c:pt>
                <c:pt idx="1500">
                  <c:v>0.8881568042969582</c:v>
                </c:pt>
                <c:pt idx="1501">
                  <c:v>0.88815353802741115</c:v>
                </c:pt>
                <c:pt idx="1502">
                  <c:v>0.8881486599404167</c:v>
                </c:pt>
                <c:pt idx="1503">
                  <c:v>0.88814389722335785</c:v>
                </c:pt>
                <c:pt idx="1504">
                  <c:v>0.88813751489400061</c:v>
                </c:pt>
                <c:pt idx="1505">
                  <c:v>0.88813131985948346</c:v>
                </c:pt>
                <c:pt idx="1506">
                  <c:v>0.88812646140241935</c:v>
                </c:pt>
                <c:pt idx="1507">
                  <c:v>0.88812359352473957</c:v>
                </c:pt>
                <c:pt idx="1508">
                  <c:v>0.88812083111176254</c:v>
                </c:pt>
                <c:pt idx="1509">
                  <c:v>0.88811484490879089</c:v>
                </c:pt>
                <c:pt idx="1510">
                  <c:v>0.88811102139252618</c:v>
                </c:pt>
                <c:pt idx="1511">
                  <c:v>0.88811169203261753</c:v>
                </c:pt>
                <c:pt idx="1512">
                  <c:v>0.88811612427297704</c:v>
                </c:pt>
                <c:pt idx="1513">
                  <c:v>0.88812108942122203</c:v>
                </c:pt>
                <c:pt idx="1514">
                  <c:v>0.88812649207971928</c:v>
                </c:pt>
                <c:pt idx="1515">
                  <c:v>0.88813271731568999</c:v>
                </c:pt>
                <c:pt idx="1516">
                  <c:v>0.88813799502853297</c:v>
                </c:pt>
                <c:pt idx="1517">
                  <c:v>0.88814261211321766</c:v>
                </c:pt>
                <c:pt idx="1518">
                  <c:v>0.8881446132698595</c:v>
                </c:pt>
                <c:pt idx="1519">
                  <c:v>0.8881460485021897</c:v>
                </c:pt>
                <c:pt idx="1520">
                  <c:v>0.8881478710978743</c:v>
                </c:pt>
                <c:pt idx="1521">
                  <c:v>0.88814500664334561</c:v>
                </c:pt>
                <c:pt idx="1522">
                  <c:v>0.88813665832329736</c:v>
                </c:pt>
                <c:pt idx="1523">
                  <c:v>0.88812697872917734</c:v>
                </c:pt>
                <c:pt idx="1524">
                  <c:v>0.88811908676707674</c:v>
                </c:pt>
                <c:pt idx="1525">
                  <c:v>0.88811293738131158</c:v>
                </c:pt>
                <c:pt idx="1526">
                  <c:v>0.88810941692827017</c:v>
                </c:pt>
                <c:pt idx="1527">
                  <c:v>0.88810605285001931</c:v>
                </c:pt>
                <c:pt idx="1528">
                  <c:v>0.8880990979060972</c:v>
                </c:pt>
                <c:pt idx="1529">
                  <c:v>0.88809215781109574</c:v>
                </c:pt>
                <c:pt idx="1530">
                  <c:v>0.88808612025901357</c:v>
                </c:pt>
                <c:pt idx="1531">
                  <c:v>0.88808531498547361</c:v>
                </c:pt>
                <c:pt idx="1532">
                  <c:v>0.88809186553893271</c:v>
                </c:pt>
                <c:pt idx="1533">
                  <c:v>0.88810263804652745</c:v>
                </c:pt>
                <c:pt idx="1534">
                  <c:v>0.88811395041992303</c:v>
                </c:pt>
                <c:pt idx="1535">
                  <c:v>0.88812216549243927</c:v>
                </c:pt>
                <c:pt idx="1536">
                  <c:v>0.88812897726756324</c:v>
                </c:pt>
                <c:pt idx="1537">
                  <c:v>0.88813323404016742</c:v>
                </c:pt>
                <c:pt idx="1538">
                  <c:v>0.88813781297445793</c:v>
                </c:pt>
                <c:pt idx="1539">
                  <c:v>0.88814391779695123</c:v>
                </c:pt>
                <c:pt idx="1540">
                  <c:v>0.88815030751388513</c:v>
                </c:pt>
                <c:pt idx="1541">
                  <c:v>0.88815675401933125</c:v>
                </c:pt>
                <c:pt idx="1542">
                  <c:v>0.88816261783648109</c:v>
                </c:pt>
                <c:pt idx="1543">
                  <c:v>0.88816512694599192</c:v>
                </c:pt>
                <c:pt idx="1544">
                  <c:v>0.88816656450025</c:v>
                </c:pt>
                <c:pt idx="1545">
                  <c:v>0.88816639583894141</c:v>
                </c:pt>
                <c:pt idx="1546">
                  <c:v>0.88816500807627041</c:v>
                </c:pt>
                <c:pt idx="1547">
                  <c:v>0.88815952105402163</c:v>
                </c:pt>
                <c:pt idx="1548">
                  <c:v>0.88815428939554242</c:v>
                </c:pt>
                <c:pt idx="1549">
                  <c:v>0.88815091004414015</c:v>
                </c:pt>
                <c:pt idx="1550">
                  <c:v>0.8881491610453488</c:v>
                </c:pt>
                <c:pt idx="1551">
                  <c:v>0.88814850396739042</c:v>
                </c:pt>
                <c:pt idx="1552">
                  <c:v>0.88814938548370215</c:v>
                </c:pt>
                <c:pt idx="1553">
                  <c:v>0.88814909806711018</c:v>
                </c:pt>
                <c:pt idx="1554">
                  <c:v>0.88814830423505808</c:v>
                </c:pt>
                <c:pt idx="1555">
                  <c:v>0.88814633939527343</c:v>
                </c:pt>
                <c:pt idx="1556">
                  <c:v>0.88814609141157963</c:v>
                </c:pt>
                <c:pt idx="1557">
                  <c:v>0.88814999299505359</c:v>
                </c:pt>
                <c:pt idx="1558">
                  <c:v>0.88815886845404901</c:v>
                </c:pt>
                <c:pt idx="1559">
                  <c:v>0.88816521271748594</c:v>
                </c:pt>
                <c:pt idx="1560">
                  <c:v>0.88816681639999973</c:v>
                </c:pt>
                <c:pt idx="1561">
                  <c:v>0.88816620805005497</c:v>
                </c:pt>
                <c:pt idx="1562">
                  <c:v>0.88816677031962399</c:v>
                </c:pt>
                <c:pt idx="1563">
                  <c:v>0.88816846765732615</c:v>
                </c:pt>
                <c:pt idx="1564">
                  <c:v>0.88817267184651283</c:v>
                </c:pt>
                <c:pt idx="1565">
                  <c:v>0.88818038607005756</c:v>
                </c:pt>
                <c:pt idx="1566">
                  <c:v>0.88818941022613773</c:v>
                </c:pt>
                <c:pt idx="1567">
                  <c:v>0.88819828496082132</c:v>
                </c:pt>
                <c:pt idx="1568">
                  <c:v>0.88820413446904756</c:v>
                </c:pt>
                <c:pt idx="1569">
                  <c:v>0.88820795916794559</c:v>
                </c:pt>
                <c:pt idx="1570">
                  <c:v>0.88821379980525061</c:v>
                </c:pt>
                <c:pt idx="1571">
                  <c:v>0.8882186149501492</c:v>
                </c:pt>
                <c:pt idx="1572">
                  <c:v>0.88821980345282303</c:v>
                </c:pt>
                <c:pt idx="1573">
                  <c:v>0.88821459814602655</c:v>
                </c:pt>
                <c:pt idx="1574">
                  <c:v>0.88820508110081453</c:v>
                </c:pt>
                <c:pt idx="1575">
                  <c:v>0.88819425669796104</c:v>
                </c:pt>
                <c:pt idx="1576">
                  <c:v>0.88818280440314257</c:v>
                </c:pt>
                <c:pt idx="1577">
                  <c:v>0.88816967872673735</c:v>
                </c:pt>
                <c:pt idx="1578">
                  <c:v>0.88815163576888556</c:v>
                </c:pt>
                <c:pt idx="1579">
                  <c:v>0.88813195844203474</c:v>
                </c:pt>
                <c:pt idx="1580">
                  <c:v>0.88811121427940565</c:v>
                </c:pt>
                <c:pt idx="1581">
                  <c:v>0.88808952977003586</c:v>
                </c:pt>
                <c:pt idx="1582">
                  <c:v>0.88807032066274938</c:v>
                </c:pt>
                <c:pt idx="1583">
                  <c:v>0.88805311931691699</c:v>
                </c:pt>
                <c:pt idx="1584">
                  <c:v>0.88803818929038736</c:v>
                </c:pt>
                <c:pt idx="1585">
                  <c:v>0.88802490917653565</c:v>
                </c:pt>
                <c:pt idx="1586">
                  <c:v>0.88801038391033194</c:v>
                </c:pt>
                <c:pt idx="1587">
                  <c:v>0.88799449526678875</c:v>
                </c:pt>
                <c:pt idx="1588">
                  <c:v>0.88797960472860171</c:v>
                </c:pt>
                <c:pt idx="1589">
                  <c:v>0.88796671346139289</c:v>
                </c:pt>
                <c:pt idx="1590">
                  <c:v>0.88795668223071977</c:v>
                </c:pt>
                <c:pt idx="1591">
                  <c:v>0.88794876247919197</c:v>
                </c:pt>
                <c:pt idx="1592">
                  <c:v>0.88794224699725877</c:v>
                </c:pt>
                <c:pt idx="1593">
                  <c:v>0.88793687489988893</c:v>
                </c:pt>
                <c:pt idx="1594">
                  <c:v>0.88793554114553797</c:v>
                </c:pt>
                <c:pt idx="1595">
                  <c:v>0.88793906649477949</c:v>
                </c:pt>
                <c:pt idx="1596">
                  <c:v>0.88794536599522089</c:v>
                </c:pt>
                <c:pt idx="1597">
                  <c:v>0.88795207359348194</c:v>
                </c:pt>
                <c:pt idx="1598">
                  <c:v>0.88795588796997571</c:v>
                </c:pt>
                <c:pt idx="1599">
                  <c:v>0.88795783096044356</c:v>
                </c:pt>
                <c:pt idx="1600">
                  <c:v>0.887958747138478</c:v>
                </c:pt>
                <c:pt idx="1601">
                  <c:v>0.88795813663785528</c:v>
                </c:pt>
                <c:pt idx="1602">
                  <c:v>0.88795676293319059</c:v>
                </c:pt>
                <c:pt idx="1603">
                  <c:v>0.88795509592832789</c:v>
                </c:pt>
                <c:pt idx="1604">
                  <c:v>0.88795100536871663</c:v>
                </c:pt>
                <c:pt idx="1605">
                  <c:v>0.88794304365137289</c:v>
                </c:pt>
                <c:pt idx="1606">
                  <c:v>0.88793145409404228</c:v>
                </c:pt>
                <c:pt idx="1607">
                  <c:v>0.88791965766849112</c:v>
                </c:pt>
                <c:pt idx="1608">
                  <c:v>0.88791049369877473</c:v>
                </c:pt>
                <c:pt idx="1609">
                  <c:v>0.887906938771581</c:v>
                </c:pt>
                <c:pt idx="1610">
                  <c:v>0.88790785651710913</c:v>
                </c:pt>
                <c:pt idx="1611">
                  <c:v>0.88791142459547678</c:v>
                </c:pt>
                <c:pt idx="1612">
                  <c:v>0.88791603741874348</c:v>
                </c:pt>
                <c:pt idx="1613">
                  <c:v>0.88792359476075555</c:v>
                </c:pt>
                <c:pt idx="1614">
                  <c:v>0.88793417926473917</c:v>
                </c:pt>
                <c:pt idx="1615">
                  <c:v>0.88794777671036573</c:v>
                </c:pt>
                <c:pt idx="1616">
                  <c:v>0.88796290609375184</c:v>
                </c:pt>
                <c:pt idx="1617">
                  <c:v>0.88797789999751475</c:v>
                </c:pt>
                <c:pt idx="1618">
                  <c:v>0.88798925723221778</c:v>
                </c:pt>
                <c:pt idx="1619">
                  <c:v>0.88799527409221746</c:v>
                </c:pt>
                <c:pt idx="1620">
                  <c:v>0.88799676733466459</c:v>
                </c:pt>
                <c:pt idx="1621">
                  <c:v>0.88799554871827935</c:v>
                </c:pt>
                <c:pt idx="1622">
                  <c:v>0.88799661474807179</c:v>
                </c:pt>
                <c:pt idx="1623">
                  <c:v>0.88800013994613325</c:v>
                </c:pt>
                <c:pt idx="1624">
                  <c:v>0.88799966298637623</c:v>
                </c:pt>
                <c:pt idx="1625">
                  <c:v>0.88799681779183726</c:v>
                </c:pt>
                <c:pt idx="1626">
                  <c:v>0.88799388827245851</c:v>
                </c:pt>
                <c:pt idx="1627">
                  <c:v>0.88799094863517425</c:v>
                </c:pt>
                <c:pt idx="1628">
                  <c:v>0.88798942420785787</c:v>
                </c:pt>
                <c:pt idx="1629">
                  <c:v>0.88798932903448136</c:v>
                </c:pt>
                <c:pt idx="1630">
                  <c:v>0.88798729119804254</c:v>
                </c:pt>
                <c:pt idx="1631">
                  <c:v>0.8879849728527951</c:v>
                </c:pt>
                <c:pt idx="1632">
                  <c:v>0.88798158349399148</c:v>
                </c:pt>
                <c:pt idx="1633">
                  <c:v>0.88797143172758064</c:v>
                </c:pt>
                <c:pt idx="1634">
                  <c:v>0.88795462948390524</c:v>
                </c:pt>
                <c:pt idx="1635">
                  <c:v>0.88793576895901871</c:v>
                </c:pt>
                <c:pt idx="1636">
                  <c:v>0.88791372206597285</c:v>
                </c:pt>
                <c:pt idx="1637">
                  <c:v>0.88789139457370636</c:v>
                </c:pt>
                <c:pt idx="1638">
                  <c:v>0.88786975213716446</c:v>
                </c:pt>
                <c:pt idx="1639">
                  <c:v>0.88784543156145512</c:v>
                </c:pt>
                <c:pt idx="1640">
                  <c:v>0.88782314742479618</c:v>
                </c:pt>
                <c:pt idx="1641">
                  <c:v>0.8878065208784981</c:v>
                </c:pt>
                <c:pt idx="1642">
                  <c:v>0.88779469116024046</c:v>
                </c:pt>
                <c:pt idx="1643">
                  <c:v>0.88778800164329752</c:v>
                </c:pt>
                <c:pt idx="1644">
                  <c:v>0.88778819548343868</c:v>
                </c:pt>
                <c:pt idx="1645">
                  <c:v>0.88779495076845838</c:v>
                </c:pt>
                <c:pt idx="1646">
                  <c:v>0.88780677907420613</c:v>
                </c:pt>
                <c:pt idx="1647">
                  <c:v>0.88782328060234872</c:v>
                </c:pt>
                <c:pt idx="1648">
                  <c:v>0.88783892434405365</c:v>
                </c:pt>
                <c:pt idx="1649">
                  <c:v>0.88785170243350398</c:v>
                </c:pt>
                <c:pt idx="1650">
                  <c:v>0.88786358520191799</c:v>
                </c:pt>
                <c:pt idx="1651">
                  <c:v>0.88787134139674639</c:v>
                </c:pt>
                <c:pt idx="1652">
                  <c:v>0.88787687850558006</c:v>
                </c:pt>
                <c:pt idx="1653">
                  <c:v>0.88787990577700959</c:v>
                </c:pt>
                <c:pt idx="1654">
                  <c:v>0.8878785403707945</c:v>
                </c:pt>
                <c:pt idx="1655">
                  <c:v>0.88787640051893357</c:v>
                </c:pt>
                <c:pt idx="1656">
                  <c:v>0.88787382086168776</c:v>
                </c:pt>
                <c:pt idx="1657">
                  <c:v>0.88786852852444764</c:v>
                </c:pt>
                <c:pt idx="1658">
                  <c:v>0.88785890202204454</c:v>
                </c:pt>
                <c:pt idx="1659">
                  <c:v>0.88784732723632953</c:v>
                </c:pt>
                <c:pt idx="1660">
                  <c:v>0.88783772915685233</c:v>
                </c:pt>
                <c:pt idx="1661">
                  <c:v>0.88783074929260908</c:v>
                </c:pt>
                <c:pt idx="1662">
                  <c:v>0.887827072396422</c:v>
                </c:pt>
                <c:pt idx="1663">
                  <c:v>0.88782466120808534</c:v>
                </c:pt>
                <c:pt idx="1664">
                  <c:v>0.88782414372509111</c:v>
                </c:pt>
                <c:pt idx="1665">
                  <c:v>0.88782684933019484</c:v>
                </c:pt>
                <c:pt idx="1666">
                  <c:v>0.88782754357189764</c:v>
                </c:pt>
                <c:pt idx="1667">
                  <c:v>0.88782701468291947</c:v>
                </c:pt>
                <c:pt idx="1668">
                  <c:v>0.88782584334553993</c:v>
                </c:pt>
                <c:pt idx="1669">
                  <c:v>0.88782786556104232</c:v>
                </c:pt>
                <c:pt idx="1670">
                  <c:v>0.88783242915684435</c:v>
                </c:pt>
                <c:pt idx="1671">
                  <c:v>0.88783842145425174</c:v>
                </c:pt>
                <c:pt idx="1672">
                  <c:v>0.88784493432732059</c:v>
                </c:pt>
                <c:pt idx="1673">
                  <c:v>0.88785112773278874</c:v>
                </c:pt>
                <c:pt idx="1674">
                  <c:v>0.88785832904340189</c:v>
                </c:pt>
                <c:pt idx="1675">
                  <c:v>0.88786231227100398</c:v>
                </c:pt>
                <c:pt idx="1676">
                  <c:v>0.8878627408647769</c:v>
                </c:pt>
                <c:pt idx="1677">
                  <c:v>0.88786036379164734</c:v>
                </c:pt>
                <c:pt idx="1678">
                  <c:v>0.88785711929771616</c:v>
                </c:pt>
                <c:pt idx="1679">
                  <c:v>0.88785447295345499</c:v>
                </c:pt>
                <c:pt idx="1680">
                  <c:v>0.88785256328158024</c:v>
                </c:pt>
                <c:pt idx="1681">
                  <c:v>0.88785075702389127</c:v>
                </c:pt>
                <c:pt idx="1682">
                  <c:v>0.88784671279034311</c:v>
                </c:pt>
                <c:pt idx="1683">
                  <c:v>0.88784007122979069</c:v>
                </c:pt>
                <c:pt idx="1684">
                  <c:v>0.88782845023598478</c:v>
                </c:pt>
                <c:pt idx="1685">
                  <c:v>0.88781512263155815</c:v>
                </c:pt>
                <c:pt idx="1686">
                  <c:v>0.88780083993559555</c:v>
                </c:pt>
                <c:pt idx="1687">
                  <c:v>0.88778486513229005</c:v>
                </c:pt>
                <c:pt idx="1688">
                  <c:v>0.88777228241318229</c:v>
                </c:pt>
                <c:pt idx="1689">
                  <c:v>0.88775945502319475</c:v>
                </c:pt>
                <c:pt idx="1690">
                  <c:v>0.88774644101334665</c:v>
                </c:pt>
                <c:pt idx="1691">
                  <c:v>0.88773163147950174</c:v>
                </c:pt>
                <c:pt idx="1692">
                  <c:v>0.88771698267217369</c:v>
                </c:pt>
                <c:pt idx="1693">
                  <c:v>0.88770424717261465</c:v>
                </c:pt>
                <c:pt idx="1694">
                  <c:v>0.88769319572979566</c:v>
                </c:pt>
                <c:pt idx="1695">
                  <c:v>0.88768596266551192</c:v>
                </c:pt>
                <c:pt idx="1696">
                  <c:v>0.88768198706306156</c:v>
                </c:pt>
                <c:pt idx="1697">
                  <c:v>0.88768335466169046</c:v>
                </c:pt>
                <c:pt idx="1698">
                  <c:v>0.88769068188235234</c:v>
                </c:pt>
                <c:pt idx="1699">
                  <c:v>0.88769788543628858</c:v>
                </c:pt>
                <c:pt idx="1700">
                  <c:v>0.88770828395561707</c:v>
                </c:pt>
                <c:pt idx="1701">
                  <c:v>0.88772113292734689</c:v>
                </c:pt>
                <c:pt idx="1702">
                  <c:v>0.88773374736581445</c:v>
                </c:pt>
                <c:pt idx="1703">
                  <c:v>0.88774561997415191</c:v>
                </c:pt>
                <c:pt idx="1704">
                  <c:v>0.8877562559404063</c:v>
                </c:pt>
                <c:pt idx="1705">
                  <c:v>0.88776791094827179</c:v>
                </c:pt>
                <c:pt idx="1706">
                  <c:v>0.88778058779116864</c:v>
                </c:pt>
                <c:pt idx="1707">
                  <c:v>0.88778857564862934</c:v>
                </c:pt>
                <c:pt idx="1708">
                  <c:v>0.88779393286363006</c:v>
                </c:pt>
                <c:pt idx="1709">
                  <c:v>0.88779685119722196</c:v>
                </c:pt>
                <c:pt idx="1710">
                  <c:v>0.88779885643129786</c:v>
                </c:pt>
                <c:pt idx="1711">
                  <c:v>0.88779894568050755</c:v>
                </c:pt>
                <c:pt idx="1712">
                  <c:v>0.88779776635865593</c:v>
                </c:pt>
                <c:pt idx="1713">
                  <c:v>0.88779139672252105</c:v>
                </c:pt>
                <c:pt idx="1714">
                  <c:v>0.88777961171012931</c:v>
                </c:pt>
                <c:pt idx="1715">
                  <c:v>0.88776762110210572</c:v>
                </c:pt>
                <c:pt idx="1716">
                  <c:v>0.88775307897296396</c:v>
                </c:pt>
                <c:pt idx="1717">
                  <c:v>0.88773418973527474</c:v>
                </c:pt>
                <c:pt idx="1718">
                  <c:v>0.88771548252698596</c:v>
                </c:pt>
                <c:pt idx="1719">
                  <c:v>0.88769337845301421</c:v>
                </c:pt>
                <c:pt idx="1720">
                  <c:v>0.88766848058617154</c:v>
                </c:pt>
                <c:pt idx="1721">
                  <c:v>0.88764461105847625</c:v>
                </c:pt>
                <c:pt idx="1722">
                  <c:v>0.88762088742270573</c:v>
                </c:pt>
                <c:pt idx="1723">
                  <c:v>0.88759897040742397</c:v>
                </c:pt>
                <c:pt idx="1724">
                  <c:v>0.88758484162396412</c:v>
                </c:pt>
                <c:pt idx="1725">
                  <c:v>0.88757673106206059</c:v>
                </c:pt>
                <c:pt idx="1726">
                  <c:v>0.88756964514615433</c:v>
                </c:pt>
                <c:pt idx="1727">
                  <c:v>0.88756472033233103</c:v>
                </c:pt>
                <c:pt idx="1728">
                  <c:v>0.8875642079968894</c:v>
                </c:pt>
                <c:pt idx="1729">
                  <c:v>0.887564969995984</c:v>
                </c:pt>
                <c:pt idx="1730">
                  <c:v>0.8875663380879153</c:v>
                </c:pt>
                <c:pt idx="1731">
                  <c:v>0.88756844350385933</c:v>
                </c:pt>
                <c:pt idx="1732">
                  <c:v>0.88756759469268165</c:v>
                </c:pt>
                <c:pt idx="1733">
                  <c:v>0.88756617491079015</c:v>
                </c:pt>
                <c:pt idx="1734">
                  <c:v>0.88756353370569696</c:v>
                </c:pt>
                <c:pt idx="1735">
                  <c:v>0.88755951167928093</c:v>
                </c:pt>
                <c:pt idx="1736">
                  <c:v>0.88755499394771575</c:v>
                </c:pt>
                <c:pt idx="1737">
                  <c:v>0.88755170855139731</c:v>
                </c:pt>
                <c:pt idx="1738">
                  <c:v>0.88754946246049693</c:v>
                </c:pt>
                <c:pt idx="1739">
                  <c:v>0.88754798155475256</c:v>
                </c:pt>
                <c:pt idx="1740">
                  <c:v>0.88754873632274212</c:v>
                </c:pt>
                <c:pt idx="1741">
                  <c:v>0.88755271680134229</c:v>
                </c:pt>
                <c:pt idx="1742">
                  <c:v>0.88755832477616281</c:v>
                </c:pt>
                <c:pt idx="1743">
                  <c:v>0.88756449428442952</c:v>
                </c:pt>
                <c:pt idx="1744">
                  <c:v>0.8875665168448118</c:v>
                </c:pt>
                <c:pt idx="1745">
                  <c:v>0.88756376645247215</c:v>
                </c:pt>
                <c:pt idx="1746">
                  <c:v>0.88756167494169458</c:v>
                </c:pt>
                <c:pt idx="1747">
                  <c:v>0.8875616410655861</c:v>
                </c:pt>
                <c:pt idx="1748">
                  <c:v>0.88756275620448521</c:v>
                </c:pt>
                <c:pt idx="1749">
                  <c:v>0.88756344645878615</c:v>
                </c:pt>
                <c:pt idx="1750">
                  <c:v>0.88756307319864647</c:v>
                </c:pt>
                <c:pt idx="1751">
                  <c:v>0.8875617606142483</c:v>
                </c:pt>
                <c:pt idx="1752">
                  <c:v>0.88755919443966136</c:v>
                </c:pt>
                <c:pt idx="1753">
                  <c:v>0.88755558670499723</c:v>
                </c:pt>
                <c:pt idx="1754">
                  <c:v>0.88755395475895316</c:v>
                </c:pt>
                <c:pt idx="1755">
                  <c:v>0.8875564596275054</c:v>
                </c:pt>
                <c:pt idx="1756">
                  <c:v>0.88756304998118241</c:v>
                </c:pt>
                <c:pt idx="1757">
                  <c:v>0.88756828776705521</c:v>
                </c:pt>
                <c:pt idx="1758">
                  <c:v>0.8875717116973707</c:v>
                </c:pt>
                <c:pt idx="1759">
                  <c:v>0.8875743413323921</c:v>
                </c:pt>
                <c:pt idx="1760">
                  <c:v>0.88757687419267484</c:v>
                </c:pt>
                <c:pt idx="1761">
                  <c:v>0.88757856110006916</c:v>
                </c:pt>
                <c:pt idx="1762">
                  <c:v>0.88757875516579421</c:v>
                </c:pt>
                <c:pt idx="1763">
                  <c:v>0.88757948828813682</c:v>
                </c:pt>
                <c:pt idx="1764">
                  <c:v>0.88758318185137919</c:v>
                </c:pt>
                <c:pt idx="1765">
                  <c:v>0.88758771665736802</c:v>
                </c:pt>
                <c:pt idx="1766">
                  <c:v>0.88759253007006833</c:v>
                </c:pt>
                <c:pt idx="1767">
                  <c:v>0.8875967100586355</c:v>
                </c:pt>
                <c:pt idx="1768">
                  <c:v>0.88760241404920204</c:v>
                </c:pt>
                <c:pt idx="1769">
                  <c:v>0.88760783340860949</c:v>
                </c:pt>
                <c:pt idx="1770">
                  <c:v>0.88761039478609394</c:v>
                </c:pt>
                <c:pt idx="1771">
                  <c:v>0.88761227793779085</c:v>
                </c:pt>
                <c:pt idx="1772">
                  <c:v>0.88761392520603122</c:v>
                </c:pt>
                <c:pt idx="1773">
                  <c:v>0.88761591767347103</c:v>
                </c:pt>
                <c:pt idx="1774">
                  <c:v>0.88761479335261306</c:v>
                </c:pt>
                <c:pt idx="1775">
                  <c:v>0.88761003429327989</c:v>
                </c:pt>
                <c:pt idx="1776">
                  <c:v>0.88760237865370339</c:v>
                </c:pt>
                <c:pt idx="1777">
                  <c:v>0.88758947150889045</c:v>
                </c:pt>
                <c:pt idx="1778">
                  <c:v>0.88757460307786762</c:v>
                </c:pt>
                <c:pt idx="1779">
                  <c:v>0.88755912734917974</c:v>
                </c:pt>
                <c:pt idx="1780">
                  <c:v>0.88754409313177163</c:v>
                </c:pt>
                <c:pt idx="1781">
                  <c:v>0.88752941372801186</c:v>
                </c:pt>
                <c:pt idx="1782">
                  <c:v>0.8875132781358297</c:v>
                </c:pt>
                <c:pt idx="1783">
                  <c:v>0.88749670434508487</c:v>
                </c:pt>
                <c:pt idx="1784">
                  <c:v>0.88747936956791729</c:v>
                </c:pt>
                <c:pt idx="1785">
                  <c:v>0.88746409678976412</c:v>
                </c:pt>
                <c:pt idx="1786">
                  <c:v>0.88744886322350214</c:v>
                </c:pt>
                <c:pt idx="1787">
                  <c:v>0.88743684038069648</c:v>
                </c:pt>
                <c:pt idx="1788">
                  <c:v>0.88742943637024185</c:v>
                </c:pt>
                <c:pt idx="1789">
                  <c:v>0.88742441604783262</c:v>
                </c:pt>
                <c:pt idx="1790">
                  <c:v>0.8874189609975397</c:v>
                </c:pt>
                <c:pt idx="1791">
                  <c:v>0.88741439761755925</c:v>
                </c:pt>
                <c:pt idx="1792">
                  <c:v>0.88741017475675588</c:v>
                </c:pt>
                <c:pt idx="1793">
                  <c:v>0.88740720905867543</c:v>
                </c:pt>
                <c:pt idx="1794">
                  <c:v>0.88740458001187505</c:v>
                </c:pt>
                <c:pt idx="1795">
                  <c:v>0.88740366525085779</c:v>
                </c:pt>
                <c:pt idx="1796">
                  <c:v>0.88740454044376993</c:v>
                </c:pt>
                <c:pt idx="1797">
                  <c:v>0.88740742849192733</c:v>
                </c:pt>
                <c:pt idx="1798">
                  <c:v>0.88740874923612156</c:v>
                </c:pt>
                <c:pt idx="1799">
                  <c:v>0.88740978315330887</c:v>
                </c:pt>
                <c:pt idx="1800">
                  <c:v>0.88740763954424873</c:v>
                </c:pt>
                <c:pt idx="1801">
                  <c:v>0.88740391226497051</c:v>
                </c:pt>
                <c:pt idx="1802">
                  <c:v>0.8873982252452397</c:v>
                </c:pt>
                <c:pt idx="1803">
                  <c:v>0.88739189145952901</c:v>
                </c:pt>
                <c:pt idx="1804">
                  <c:v>0.88738862769164162</c:v>
                </c:pt>
                <c:pt idx="1805">
                  <c:v>0.88739005198272103</c:v>
                </c:pt>
                <c:pt idx="1806">
                  <c:v>0.88739503810235187</c:v>
                </c:pt>
                <c:pt idx="1807">
                  <c:v>0.88739962011286189</c:v>
                </c:pt>
                <c:pt idx="1808">
                  <c:v>0.88740362117849581</c:v>
                </c:pt>
                <c:pt idx="1809">
                  <c:v>0.88740628428372226</c:v>
                </c:pt>
                <c:pt idx="1810">
                  <c:v>0.88740966502557328</c:v>
                </c:pt>
                <c:pt idx="1811">
                  <c:v>0.88741860317870536</c:v>
                </c:pt>
                <c:pt idx="1812">
                  <c:v>0.88742900093406585</c:v>
                </c:pt>
                <c:pt idx="1813">
                  <c:v>0.88743814837876911</c:v>
                </c:pt>
                <c:pt idx="1814">
                  <c:v>0.8874432704265437</c:v>
                </c:pt>
                <c:pt idx="1815">
                  <c:v>0.88744543420806221</c:v>
                </c:pt>
                <c:pt idx="1816">
                  <c:v>0.88744529774350367</c:v>
                </c:pt>
                <c:pt idx="1817">
                  <c:v>0.88744179267888945</c:v>
                </c:pt>
                <c:pt idx="1818">
                  <c:v>0.88743743826685628</c:v>
                </c:pt>
                <c:pt idx="1819">
                  <c:v>0.88743430364692166</c:v>
                </c:pt>
                <c:pt idx="1820">
                  <c:v>0.8874346377430562</c:v>
                </c:pt>
                <c:pt idx="1821">
                  <c:v>0.88743346937817558</c:v>
                </c:pt>
                <c:pt idx="1822">
                  <c:v>0.88742887475150278</c:v>
                </c:pt>
                <c:pt idx="1823">
                  <c:v>0.88742070383240612</c:v>
                </c:pt>
                <c:pt idx="1824">
                  <c:v>0.88741150142339043</c:v>
                </c:pt>
                <c:pt idx="1825">
                  <c:v>0.88740582464381745</c:v>
                </c:pt>
                <c:pt idx="1826">
                  <c:v>0.88740082832653389</c:v>
                </c:pt>
                <c:pt idx="1827">
                  <c:v>0.88739607675247001</c:v>
                </c:pt>
                <c:pt idx="1828">
                  <c:v>0.88739350005326767</c:v>
                </c:pt>
                <c:pt idx="1829">
                  <c:v>0.88738952912929669</c:v>
                </c:pt>
                <c:pt idx="1830">
                  <c:v>0.88738290460905522</c:v>
                </c:pt>
                <c:pt idx="1831">
                  <c:v>0.88737564445350858</c:v>
                </c:pt>
                <c:pt idx="1832">
                  <c:v>0.88737137672074051</c:v>
                </c:pt>
                <c:pt idx="1833">
                  <c:v>0.88736928678567895</c:v>
                </c:pt>
                <c:pt idx="1834">
                  <c:v>0.88737070888103309</c:v>
                </c:pt>
                <c:pt idx="1835">
                  <c:v>0.88737395399509567</c:v>
                </c:pt>
                <c:pt idx="1836">
                  <c:v>0.88737990556055735</c:v>
                </c:pt>
                <c:pt idx="1837">
                  <c:v>0.88738705740929757</c:v>
                </c:pt>
                <c:pt idx="1838">
                  <c:v>0.88739289748818495</c:v>
                </c:pt>
                <c:pt idx="1839">
                  <c:v>0.88739665293218006</c:v>
                </c:pt>
                <c:pt idx="1840">
                  <c:v>0.88740136631924826</c:v>
                </c:pt>
                <c:pt idx="1841">
                  <c:v>0.88740897402296526</c:v>
                </c:pt>
                <c:pt idx="1842">
                  <c:v>0.88741584868303613</c:v>
                </c:pt>
                <c:pt idx="1843">
                  <c:v>0.88741884958879291</c:v>
                </c:pt>
                <c:pt idx="1844">
                  <c:v>0.88741700324698702</c:v>
                </c:pt>
                <c:pt idx="1845">
                  <c:v>0.88741246792750073</c:v>
                </c:pt>
                <c:pt idx="1846">
                  <c:v>0.88740886966223365</c:v>
                </c:pt>
                <c:pt idx="1847">
                  <c:v>0.887403293717417</c:v>
                </c:pt>
                <c:pt idx="1848">
                  <c:v>0.88739382356986851</c:v>
                </c:pt>
                <c:pt idx="1849">
                  <c:v>0.88738290547067633</c:v>
                </c:pt>
                <c:pt idx="1850">
                  <c:v>0.88736875329289766</c:v>
                </c:pt>
                <c:pt idx="1851">
                  <c:v>0.88735612500272609</c:v>
                </c:pt>
                <c:pt idx="1852">
                  <c:v>0.8873440526648334</c:v>
                </c:pt>
                <c:pt idx="1853">
                  <c:v>0.88733128515999826</c:v>
                </c:pt>
                <c:pt idx="1854">
                  <c:v>0.88732177164778925</c:v>
                </c:pt>
                <c:pt idx="1855">
                  <c:v>0.88731666045705704</c:v>
                </c:pt>
                <c:pt idx="1856">
                  <c:v>0.88731435643200962</c:v>
                </c:pt>
                <c:pt idx="1857">
                  <c:v>0.88731352565807486</c:v>
                </c:pt>
                <c:pt idx="1858">
                  <c:v>0.88731555628739545</c:v>
                </c:pt>
                <c:pt idx="1859">
                  <c:v>0.88731817829657023</c:v>
                </c:pt>
                <c:pt idx="1860">
                  <c:v>0.88732118264857895</c:v>
                </c:pt>
                <c:pt idx="1861">
                  <c:v>0.88732751503056695</c:v>
                </c:pt>
                <c:pt idx="1862">
                  <c:v>0.88733511450409575</c:v>
                </c:pt>
                <c:pt idx="1863">
                  <c:v>0.88734210518139023</c:v>
                </c:pt>
                <c:pt idx="1864">
                  <c:v>0.88735098218531572</c:v>
                </c:pt>
                <c:pt idx="1865">
                  <c:v>0.88735876134505276</c:v>
                </c:pt>
                <c:pt idx="1866">
                  <c:v>0.88736772933992469</c:v>
                </c:pt>
                <c:pt idx="1867">
                  <c:v>0.8873782721061716</c:v>
                </c:pt>
                <c:pt idx="1868">
                  <c:v>0.8873902625279243</c:v>
                </c:pt>
                <c:pt idx="1869">
                  <c:v>0.88740229775063073</c:v>
                </c:pt>
                <c:pt idx="1870">
                  <c:v>0.88741717012619548</c:v>
                </c:pt>
                <c:pt idx="1871">
                  <c:v>0.88743344703530336</c:v>
                </c:pt>
                <c:pt idx="1872">
                  <c:v>0.88745085602768836</c:v>
                </c:pt>
                <c:pt idx="1873">
                  <c:v>0.88746703315036801</c:v>
                </c:pt>
                <c:pt idx="1874">
                  <c:v>0.88748148513024783</c:v>
                </c:pt>
                <c:pt idx="1875">
                  <c:v>0.88749398876078189</c:v>
                </c:pt>
                <c:pt idx="1876">
                  <c:v>0.8875067663274181</c:v>
                </c:pt>
                <c:pt idx="1877">
                  <c:v>0.88751646145014151</c:v>
                </c:pt>
                <c:pt idx="1878">
                  <c:v>0.88752436511855848</c:v>
                </c:pt>
                <c:pt idx="1879">
                  <c:v>0.88752955539062739</c:v>
                </c:pt>
                <c:pt idx="1880">
                  <c:v>0.88753434545310128</c:v>
                </c:pt>
                <c:pt idx="1881">
                  <c:v>0.88753921370718736</c:v>
                </c:pt>
                <c:pt idx="1882">
                  <c:v>0.88754269013979803</c:v>
                </c:pt>
                <c:pt idx="1883">
                  <c:v>0.8875444297259143</c:v>
                </c:pt>
                <c:pt idx="1884">
                  <c:v>0.88754470471341629</c:v>
                </c:pt>
                <c:pt idx="1885">
                  <c:v>0.88754417381321293</c:v>
                </c:pt>
                <c:pt idx="1886">
                  <c:v>0.88754300942595643</c:v>
                </c:pt>
                <c:pt idx="1887">
                  <c:v>0.88753898832191069</c:v>
                </c:pt>
                <c:pt idx="1888">
                  <c:v>0.88753677735869441</c:v>
                </c:pt>
                <c:pt idx="1889">
                  <c:v>0.88753665584025054</c:v>
                </c:pt>
                <c:pt idx="1890">
                  <c:v>0.88753735404268719</c:v>
                </c:pt>
                <c:pt idx="1891">
                  <c:v>0.88753725944141237</c:v>
                </c:pt>
                <c:pt idx="1892">
                  <c:v>0.88753851065935929</c:v>
                </c:pt>
                <c:pt idx="1893">
                  <c:v>0.88754198086980518</c:v>
                </c:pt>
                <c:pt idx="1894">
                  <c:v>0.88754768877517376</c:v>
                </c:pt>
                <c:pt idx="1895">
                  <c:v>0.88755592029792962</c:v>
                </c:pt>
                <c:pt idx="1896">
                  <c:v>0.88756671919698815</c:v>
                </c:pt>
                <c:pt idx="1897">
                  <c:v>0.88757676414686704</c:v>
                </c:pt>
                <c:pt idx="1898">
                  <c:v>0.88758702795992905</c:v>
                </c:pt>
                <c:pt idx="1899">
                  <c:v>0.88759394255279733</c:v>
                </c:pt>
                <c:pt idx="1900">
                  <c:v>0.88759707130316845</c:v>
                </c:pt>
                <c:pt idx="1901">
                  <c:v>0.88759808626229397</c:v>
                </c:pt>
                <c:pt idx="1902">
                  <c:v>0.88759611649073722</c:v>
                </c:pt>
                <c:pt idx="1903">
                  <c:v>0.88758929370272877</c:v>
                </c:pt>
                <c:pt idx="1904">
                  <c:v>0.88757968771841433</c:v>
                </c:pt>
                <c:pt idx="1905">
                  <c:v>0.88756610247092727</c:v>
                </c:pt>
                <c:pt idx="1906">
                  <c:v>0.88754865875624656</c:v>
                </c:pt>
                <c:pt idx="1907">
                  <c:v>0.88752902296397373</c:v>
                </c:pt>
                <c:pt idx="1908">
                  <c:v>0.88750990478532321</c:v>
                </c:pt>
                <c:pt idx="1909">
                  <c:v>0.88749333840444777</c:v>
                </c:pt>
                <c:pt idx="1910">
                  <c:v>0.88748129016507515</c:v>
                </c:pt>
                <c:pt idx="1911">
                  <c:v>0.88747255518525303</c:v>
                </c:pt>
                <c:pt idx="1912">
                  <c:v>0.88746716969218342</c:v>
                </c:pt>
                <c:pt idx="1913">
                  <c:v>0.88746608891419987</c:v>
                </c:pt>
                <c:pt idx="1914">
                  <c:v>0.88746929609363157</c:v>
                </c:pt>
                <c:pt idx="1915">
                  <c:v>0.88747528852726065</c:v>
                </c:pt>
                <c:pt idx="1916">
                  <c:v>0.88748517329946097</c:v>
                </c:pt>
                <c:pt idx="1917">
                  <c:v>0.88749806840279544</c:v>
                </c:pt>
                <c:pt idx="1918">
                  <c:v>0.88751145715323443</c:v>
                </c:pt>
                <c:pt idx="1919">
                  <c:v>0.88752702183013976</c:v>
                </c:pt>
                <c:pt idx="1920">
                  <c:v>0.88754403399590553</c:v>
                </c:pt>
                <c:pt idx="1921">
                  <c:v>0.88756109094735125</c:v>
                </c:pt>
                <c:pt idx="1922">
                  <c:v>0.88757531529078026</c:v>
                </c:pt>
                <c:pt idx="1923">
                  <c:v>0.88758510195833662</c:v>
                </c:pt>
                <c:pt idx="1924">
                  <c:v>0.88759106840402469</c:v>
                </c:pt>
                <c:pt idx="1925">
                  <c:v>0.88759423321890119</c:v>
                </c:pt>
                <c:pt idx="1926">
                  <c:v>0.88759632875487648</c:v>
                </c:pt>
                <c:pt idx="1927">
                  <c:v>0.8875962930361726</c:v>
                </c:pt>
                <c:pt idx="1928">
                  <c:v>0.88759437774472871</c:v>
                </c:pt>
                <c:pt idx="1929">
                  <c:v>0.88759300372737682</c:v>
                </c:pt>
                <c:pt idx="1930">
                  <c:v>0.88759324133885997</c:v>
                </c:pt>
                <c:pt idx="1931">
                  <c:v>0.88759381270254245</c:v>
                </c:pt>
                <c:pt idx="1932">
                  <c:v>0.88759413465394676</c:v>
                </c:pt>
                <c:pt idx="1933">
                  <c:v>0.88759555514306454</c:v>
                </c:pt>
                <c:pt idx="1934">
                  <c:v>0.88760124505279303</c:v>
                </c:pt>
                <c:pt idx="1935">
                  <c:v>0.88761012438633924</c:v>
                </c:pt>
                <c:pt idx="1936">
                  <c:v>0.88761878117158755</c:v>
                </c:pt>
                <c:pt idx="1937">
                  <c:v>0.88762770809485059</c:v>
                </c:pt>
                <c:pt idx="1938">
                  <c:v>0.88763739509461115</c:v>
                </c:pt>
                <c:pt idx="1939">
                  <c:v>0.88764582564932371</c:v>
                </c:pt>
                <c:pt idx="1940">
                  <c:v>0.88765380027384255</c:v>
                </c:pt>
                <c:pt idx="1941">
                  <c:v>0.8876581737981557</c:v>
                </c:pt>
                <c:pt idx="1942">
                  <c:v>0.88765713509324728</c:v>
                </c:pt>
                <c:pt idx="1943">
                  <c:v>0.88765271205539453</c:v>
                </c:pt>
                <c:pt idx="1944">
                  <c:v>0.88764691849020572</c:v>
                </c:pt>
                <c:pt idx="1945">
                  <c:v>0.88763891192771116</c:v>
                </c:pt>
                <c:pt idx="1946">
                  <c:v>0.88762918735899199</c:v>
                </c:pt>
                <c:pt idx="1947">
                  <c:v>0.8876213229879294</c:v>
                </c:pt>
                <c:pt idx="1948">
                  <c:v>0.88761592890358509</c:v>
                </c:pt>
                <c:pt idx="1949">
                  <c:v>0.88761330280125916</c:v>
                </c:pt>
                <c:pt idx="1950">
                  <c:v>0.88761538050611111</c:v>
                </c:pt>
                <c:pt idx="1951">
                  <c:v>0.88761982067185341</c:v>
                </c:pt>
                <c:pt idx="1952">
                  <c:v>0.887626343237779</c:v>
                </c:pt>
                <c:pt idx="1953">
                  <c:v>0.88763604765318549</c:v>
                </c:pt>
                <c:pt idx="1954">
                  <c:v>0.88764822050161174</c:v>
                </c:pt>
                <c:pt idx="1955">
                  <c:v>0.88766208054536755</c:v>
                </c:pt>
                <c:pt idx="1956">
                  <c:v>0.88767383443653824</c:v>
                </c:pt>
                <c:pt idx="1957">
                  <c:v>0.88768212890096732</c:v>
                </c:pt>
                <c:pt idx="1958">
                  <c:v>0.88768610303722795</c:v>
                </c:pt>
                <c:pt idx="1959">
                  <c:v>0.8876830897258895</c:v>
                </c:pt>
                <c:pt idx="1960">
                  <c:v>0.88767560809754531</c:v>
                </c:pt>
                <c:pt idx="1961">
                  <c:v>0.88766638068641412</c:v>
                </c:pt>
                <c:pt idx="1962">
                  <c:v>0.88765397284087189</c:v>
                </c:pt>
                <c:pt idx="1963">
                  <c:v>0.88763763981247346</c:v>
                </c:pt>
                <c:pt idx="1964">
                  <c:v>0.88762048715226005</c:v>
                </c:pt>
                <c:pt idx="1965">
                  <c:v>0.88759992338356963</c:v>
                </c:pt>
                <c:pt idx="1966">
                  <c:v>0.88757721885660323</c:v>
                </c:pt>
                <c:pt idx="1967">
                  <c:v>0.88755703293652566</c:v>
                </c:pt>
                <c:pt idx="1968">
                  <c:v>0.88753761927881281</c:v>
                </c:pt>
                <c:pt idx="1969">
                  <c:v>0.88751860723949949</c:v>
                </c:pt>
                <c:pt idx="1970">
                  <c:v>0.88750278094253021</c:v>
                </c:pt>
                <c:pt idx="1971">
                  <c:v>0.88748853552590579</c:v>
                </c:pt>
                <c:pt idx="1972">
                  <c:v>0.88747226316541439</c:v>
                </c:pt>
                <c:pt idx="1973">
                  <c:v>0.88745719604199313</c:v>
                </c:pt>
                <c:pt idx="1974">
                  <c:v>0.88744421602647094</c:v>
                </c:pt>
                <c:pt idx="1975">
                  <c:v>0.8874300978657047</c:v>
                </c:pt>
                <c:pt idx="1976">
                  <c:v>0.88741799359631635</c:v>
                </c:pt>
                <c:pt idx="1977">
                  <c:v>0.88740754223745599</c:v>
                </c:pt>
                <c:pt idx="1978">
                  <c:v>0.88739631947944952</c:v>
                </c:pt>
                <c:pt idx="1979">
                  <c:v>0.88738800096223758</c:v>
                </c:pt>
                <c:pt idx="1980">
                  <c:v>0.88738328915666176</c:v>
                </c:pt>
                <c:pt idx="1981">
                  <c:v>0.88738011203467437</c:v>
                </c:pt>
                <c:pt idx="1982">
                  <c:v>0.88737925634162307</c:v>
                </c:pt>
                <c:pt idx="1983">
                  <c:v>0.88738073368025183</c:v>
                </c:pt>
                <c:pt idx="1984">
                  <c:v>0.88737991493313195</c:v>
                </c:pt>
                <c:pt idx="1985">
                  <c:v>0.8873798657741111</c:v>
                </c:pt>
                <c:pt idx="1986">
                  <c:v>0.88738206964629862</c:v>
                </c:pt>
                <c:pt idx="1987">
                  <c:v>0.88738577192838397</c:v>
                </c:pt>
                <c:pt idx="1988">
                  <c:v>0.88738969003597989</c:v>
                </c:pt>
                <c:pt idx="1989">
                  <c:v>0.88739600266150909</c:v>
                </c:pt>
                <c:pt idx="1990">
                  <c:v>0.88740475175165046</c:v>
                </c:pt>
                <c:pt idx="1991">
                  <c:v>0.88741509277092945</c:v>
                </c:pt>
                <c:pt idx="1992">
                  <c:v>0.88742580209923572</c:v>
                </c:pt>
                <c:pt idx="1993">
                  <c:v>0.88743634283749584</c:v>
                </c:pt>
                <c:pt idx="1994">
                  <c:v>0.88744650952277093</c:v>
                </c:pt>
                <c:pt idx="1995">
                  <c:v>0.88745979759925286</c:v>
                </c:pt>
                <c:pt idx="1996">
                  <c:v>0.88747217863592487</c:v>
                </c:pt>
                <c:pt idx="1997">
                  <c:v>0.88748402426857964</c:v>
                </c:pt>
                <c:pt idx="1998">
                  <c:v>0.88749324403657859</c:v>
                </c:pt>
                <c:pt idx="1999">
                  <c:v>0.88749988045100314</c:v>
                </c:pt>
                <c:pt idx="2000">
                  <c:v>0.88750289046088515</c:v>
                </c:pt>
                <c:pt idx="2001">
                  <c:v>0.88750371533705841</c:v>
                </c:pt>
                <c:pt idx="2002">
                  <c:v>0.8875034798737903</c:v>
                </c:pt>
                <c:pt idx="2003">
                  <c:v>0.88750188285609</c:v>
                </c:pt>
                <c:pt idx="2004">
                  <c:v>0.88749854191973931</c:v>
                </c:pt>
                <c:pt idx="2005">
                  <c:v>0.88749557488398523</c:v>
                </c:pt>
                <c:pt idx="2006">
                  <c:v>0.8874922481081492</c:v>
                </c:pt>
                <c:pt idx="2007">
                  <c:v>0.88748811177938836</c:v>
                </c:pt>
                <c:pt idx="2008">
                  <c:v>0.88748337815500611</c:v>
                </c:pt>
                <c:pt idx="2009">
                  <c:v>0.8874799000022483</c:v>
                </c:pt>
                <c:pt idx="2010">
                  <c:v>0.88747934535037853</c:v>
                </c:pt>
                <c:pt idx="2011">
                  <c:v>0.88748223893743028</c:v>
                </c:pt>
                <c:pt idx="2012">
                  <c:v>0.88748608813603824</c:v>
                </c:pt>
                <c:pt idx="2013">
                  <c:v>0.8874891129511866</c:v>
                </c:pt>
                <c:pt idx="2014">
                  <c:v>0.88749533578820472</c:v>
                </c:pt>
                <c:pt idx="2015">
                  <c:v>0.88750210966113219</c:v>
                </c:pt>
                <c:pt idx="2016">
                  <c:v>0.8875057293501285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0BF-422E-90B6-2A2AE5B31B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17375"/>
        <c:axId val="1189913535"/>
      </c:scatterChart>
      <c:valAx>
        <c:axId val="11899173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13535"/>
        <c:crosses val="autoZero"/>
        <c:crossBetween val="midCat"/>
      </c:valAx>
      <c:valAx>
        <c:axId val="11899135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173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VytazenostMiestnostiA!$D$1</c:f>
              <c:strCache>
                <c:ptCount val="1"/>
                <c:pt idx="0">
                  <c:v>Welch vytazenost miestnost A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VytazenostMiestnostiA!$D$2:$D$2018</c:f>
              <c:numCache>
                <c:formatCode>General</c:formatCode>
                <c:ptCount val="2017"/>
                <c:pt idx="0">
                  <c:v>0.352724240301999</c:v>
                </c:pt>
                <c:pt idx="1">
                  <c:v>0.39580145662368493</c:v>
                </c:pt>
                <c:pt idx="2">
                  <c:v>0.4282618938120244</c:v>
                </c:pt>
                <c:pt idx="3">
                  <c:v>0.44734569013022246</c:v>
                </c:pt>
                <c:pt idx="4">
                  <c:v>0.46035290312155813</c:v>
                </c:pt>
                <c:pt idx="5">
                  <c:v>0.4701965577036793</c:v>
                </c:pt>
                <c:pt idx="6">
                  <c:v>0.47744849341028728</c:v>
                </c:pt>
                <c:pt idx="7">
                  <c:v>0.48384114711286147</c:v>
                </c:pt>
                <c:pt idx="8">
                  <c:v>0.489315252085675</c:v>
                </c:pt>
                <c:pt idx="9">
                  <c:v>0.49398396766437502</c:v>
                </c:pt>
                <c:pt idx="10">
                  <c:v>0.49815784066631447</c:v>
                </c:pt>
                <c:pt idx="11">
                  <c:v>0.5010636187675197</c:v>
                </c:pt>
                <c:pt idx="12">
                  <c:v>0.50281232900442341</c:v>
                </c:pt>
                <c:pt idx="13">
                  <c:v>0.50358480083978996</c:v>
                </c:pt>
                <c:pt idx="14">
                  <c:v>0.50340808314815699</c:v>
                </c:pt>
                <c:pt idx="15">
                  <c:v>0.50342372814111147</c:v>
                </c:pt>
                <c:pt idx="16">
                  <c:v>0.5034174215178594</c:v>
                </c:pt>
                <c:pt idx="17">
                  <c:v>0.50352356433151513</c:v>
                </c:pt>
                <c:pt idx="18">
                  <c:v>0.50389736445686506</c:v>
                </c:pt>
                <c:pt idx="19">
                  <c:v>0.50412693648573381</c:v>
                </c:pt>
                <c:pt idx="20">
                  <c:v>0.50434281233164113</c:v>
                </c:pt>
                <c:pt idx="21">
                  <c:v>0.50429500488139523</c:v>
                </c:pt>
                <c:pt idx="22">
                  <c:v>0.50402929010738173</c:v>
                </c:pt>
                <c:pt idx="23">
                  <c:v>0.50381201206026238</c:v>
                </c:pt>
                <c:pt idx="24">
                  <c:v>0.50372697140240685</c:v>
                </c:pt>
                <c:pt idx="25">
                  <c:v>0.50419399646324359</c:v>
                </c:pt>
                <c:pt idx="26">
                  <c:v>0.50488600064089328</c:v>
                </c:pt>
                <c:pt idx="27">
                  <c:v>0.50576679570041838</c:v>
                </c:pt>
                <c:pt idx="28">
                  <c:v>0.50666022275388756</c:v>
                </c:pt>
                <c:pt idx="29">
                  <c:v>0.50728845950961088</c:v>
                </c:pt>
                <c:pt idx="30">
                  <c:v>0.50812215348962031</c:v>
                </c:pt>
                <c:pt idx="31">
                  <c:v>0.50917276978916182</c:v>
                </c:pt>
                <c:pt idx="32">
                  <c:v>0.51048552456147778</c:v>
                </c:pt>
                <c:pt idx="33">
                  <c:v>0.51203195275923996</c:v>
                </c:pt>
                <c:pt idx="34">
                  <c:v>0.51354020331109673</c:v>
                </c:pt>
                <c:pt idx="35">
                  <c:v>0.51499048442038153</c:v>
                </c:pt>
                <c:pt idx="36">
                  <c:v>0.51610331623543226</c:v>
                </c:pt>
                <c:pt idx="37">
                  <c:v>0.51693371258697729</c:v>
                </c:pt>
                <c:pt idx="38">
                  <c:v>0.517509737558001</c:v>
                </c:pt>
                <c:pt idx="39">
                  <c:v>0.51782194415338656</c:v>
                </c:pt>
                <c:pt idx="40">
                  <c:v>0.51812625768317966</c:v>
                </c:pt>
                <c:pt idx="41">
                  <c:v>0.5183426135418393</c:v>
                </c:pt>
                <c:pt idx="42">
                  <c:v>0.51860351875662247</c:v>
                </c:pt>
                <c:pt idx="43">
                  <c:v>0.51889737104071265</c:v>
                </c:pt>
                <c:pt idx="44">
                  <c:v>0.51935564783443744</c:v>
                </c:pt>
                <c:pt idx="45">
                  <c:v>0.52000838913042058</c:v>
                </c:pt>
                <c:pt idx="46">
                  <c:v>0.52064516190640908</c:v>
                </c:pt>
                <c:pt idx="47">
                  <c:v>0.52133089349065098</c:v>
                </c:pt>
                <c:pt idx="48">
                  <c:v>0.52211594871209777</c:v>
                </c:pt>
                <c:pt idx="49">
                  <c:v>0.52293518883893009</c:v>
                </c:pt>
                <c:pt idx="50">
                  <c:v>0.52377712555070888</c:v>
                </c:pt>
                <c:pt idx="51">
                  <c:v>0.52437059675423658</c:v>
                </c:pt>
                <c:pt idx="52">
                  <c:v>0.52485898026379851</c:v>
                </c:pt>
                <c:pt idx="53">
                  <c:v>0.52537909710107167</c:v>
                </c:pt>
                <c:pt idx="54">
                  <c:v>0.52573723570940667</c:v>
                </c:pt>
                <c:pt idx="55">
                  <c:v>0.52577226747806516</c:v>
                </c:pt>
                <c:pt idx="56">
                  <c:v>0.52562741098696064</c:v>
                </c:pt>
                <c:pt idx="57">
                  <c:v>0.52554474865697942</c:v>
                </c:pt>
                <c:pt idx="58">
                  <c:v>0.52550242419475657</c:v>
                </c:pt>
                <c:pt idx="59">
                  <c:v>0.52535007466524941</c:v>
                </c:pt>
                <c:pt idx="60">
                  <c:v>0.52512351274154889</c:v>
                </c:pt>
                <c:pt idx="61">
                  <c:v>0.52473979568588514</c:v>
                </c:pt>
                <c:pt idx="62">
                  <c:v>0.5245087237712085</c:v>
                </c:pt>
                <c:pt idx="63">
                  <c:v>0.52438131081707351</c:v>
                </c:pt>
                <c:pt idx="64">
                  <c:v>0.52405664877303526</c:v>
                </c:pt>
                <c:pt idx="65">
                  <c:v>0.52372711893795321</c:v>
                </c:pt>
                <c:pt idx="66">
                  <c:v>0.52345274056194346</c:v>
                </c:pt>
                <c:pt idx="67">
                  <c:v>0.52321228336515879</c:v>
                </c:pt>
                <c:pt idx="68">
                  <c:v>0.52275300746380504</c:v>
                </c:pt>
                <c:pt idx="69">
                  <c:v>0.52226317534469036</c:v>
                </c:pt>
                <c:pt idx="70">
                  <c:v>0.52189275080250674</c:v>
                </c:pt>
                <c:pt idx="71">
                  <c:v>0.52165216593724639</c:v>
                </c:pt>
                <c:pt idx="72">
                  <c:v>0.52165844119701099</c:v>
                </c:pt>
                <c:pt idx="73">
                  <c:v>0.52190974010237612</c:v>
                </c:pt>
                <c:pt idx="74">
                  <c:v>0.5222080015152275</c:v>
                </c:pt>
                <c:pt idx="75">
                  <c:v>0.52263251183920711</c:v>
                </c:pt>
                <c:pt idx="76">
                  <c:v>0.52318002965159172</c:v>
                </c:pt>
                <c:pt idx="77">
                  <c:v>0.52362516017840832</c:v>
                </c:pt>
                <c:pt idx="78">
                  <c:v>0.52414126181219711</c:v>
                </c:pt>
                <c:pt idx="79">
                  <c:v>0.52487267088862943</c:v>
                </c:pt>
                <c:pt idx="80">
                  <c:v>0.52566076644808113</c:v>
                </c:pt>
                <c:pt idx="81">
                  <c:v>0.52639646122867312</c:v>
                </c:pt>
                <c:pt idx="82">
                  <c:v>0.5271062835832212</c:v>
                </c:pt>
                <c:pt idx="83">
                  <c:v>0.52780367002052009</c:v>
                </c:pt>
                <c:pt idx="84">
                  <c:v>0.5283370427676487</c:v>
                </c:pt>
                <c:pt idx="85">
                  <c:v>0.52877489433786318</c:v>
                </c:pt>
                <c:pt idx="86">
                  <c:v>0.52918988028198555</c:v>
                </c:pt>
                <c:pt idx="87">
                  <c:v>0.52958648162880528</c:v>
                </c:pt>
                <c:pt idx="88">
                  <c:v>0.5300465614576918</c:v>
                </c:pt>
                <c:pt idx="89">
                  <c:v>0.5303748616564623</c:v>
                </c:pt>
                <c:pt idx="90">
                  <c:v>0.53064903843808875</c:v>
                </c:pt>
                <c:pt idx="91">
                  <c:v>0.53084368331622789</c:v>
                </c:pt>
                <c:pt idx="92">
                  <c:v>0.53095416491626846</c:v>
                </c:pt>
                <c:pt idx="93">
                  <c:v>0.53098988295243277</c:v>
                </c:pt>
                <c:pt idx="94">
                  <c:v>0.53087464729245792</c:v>
                </c:pt>
                <c:pt idx="95">
                  <c:v>0.53070445172062219</c:v>
                </c:pt>
                <c:pt idx="96">
                  <c:v>0.53060281566183409</c:v>
                </c:pt>
                <c:pt idx="97">
                  <c:v>0.53045637665390855</c:v>
                </c:pt>
                <c:pt idx="98">
                  <c:v>0.53026487096310893</c:v>
                </c:pt>
                <c:pt idx="99">
                  <c:v>0.53012227847221138</c:v>
                </c:pt>
                <c:pt idx="100">
                  <c:v>0.53013368520880266</c:v>
                </c:pt>
                <c:pt idx="101">
                  <c:v>0.53011095071488024</c:v>
                </c:pt>
                <c:pt idx="102">
                  <c:v>0.53010719401359241</c:v>
                </c:pt>
                <c:pt idx="103">
                  <c:v>0.53013465220835354</c:v>
                </c:pt>
                <c:pt idx="104">
                  <c:v>0.53010109022369112</c:v>
                </c:pt>
                <c:pt idx="105">
                  <c:v>0.53009585606017351</c:v>
                </c:pt>
                <c:pt idx="106">
                  <c:v>0.53010812328891133</c:v>
                </c:pt>
                <c:pt idx="107">
                  <c:v>0.53004769715625455</c:v>
                </c:pt>
                <c:pt idx="108">
                  <c:v>0.5300602489512426</c:v>
                </c:pt>
                <c:pt idx="109">
                  <c:v>0.53003149448240539</c:v>
                </c:pt>
                <c:pt idx="110">
                  <c:v>0.52993652874604991</c:v>
                </c:pt>
                <c:pt idx="111">
                  <c:v>0.52972778205254911</c:v>
                </c:pt>
                <c:pt idx="112">
                  <c:v>0.5295565519542772</c:v>
                </c:pt>
                <c:pt idx="113">
                  <c:v>0.52937535605663255</c:v>
                </c:pt>
                <c:pt idx="114">
                  <c:v>0.52916698267498996</c:v>
                </c:pt>
                <c:pt idx="115">
                  <c:v>0.52896888724704061</c:v>
                </c:pt>
                <c:pt idx="116">
                  <c:v>0.5287830479850868</c:v>
                </c:pt>
                <c:pt idx="117">
                  <c:v>0.52867244624527443</c:v>
                </c:pt>
                <c:pt idx="118">
                  <c:v>0.52864994152819622</c:v>
                </c:pt>
                <c:pt idx="119">
                  <c:v>0.52858474916173626</c:v>
                </c:pt>
                <c:pt idx="120">
                  <c:v>0.52856365676822048</c:v>
                </c:pt>
                <c:pt idx="121">
                  <c:v>0.52861103211446447</c:v>
                </c:pt>
                <c:pt idx="122">
                  <c:v>0.5286736261785111</c:v>
                </c:pt>
                <c:pt idx="123">
                  <c:v>0.52868155213706125</c:v>
                </c:pt>
                <c:pt idx="124">
                  <c:v>0.52865170267922712</c:v>
                </c:pt>
                <c:pt idx="125">
                  <c:v>0.52861939315813633</c:v>
                </c:pt>
                <c:pt idx="126">
                  <c:v>0.52862332886988239</c:v>
                </c:pt>
                <c:pt idx="127">
                  <c:v>0.52861626818857399</c:v>
                </c:pt>
                <c:pt idx="128">
                  <c:v>0.52857994265078456</c:v>
                </c:pt>
                <c:pt idx="129">
                  <c:v>0.52854897040826421</c:v>
                </c:pt>
                <c:pt idx="130">
                  <c:v>0.52850322073970957</c:v>
                </c:pt>
                <c:pt idx="131">
                  <c:v>0.52845155598780547</c:v>
                </c:pt>
                <c:pt idx="132">
                  <c:v>0.52832540371695857</c:v>
                </c:pt>
                <c:pt idx="133">
                  <c:v>0.52811166725127368</c:v>
                </c:pt>
                <c:pt idx="134">
                  <c:v>0.52790662493896467</c:v>
                </c:pt>
                <c:pt idx="135">
                  <c:v>0.52777108772343406</c:v>
                </c:pt>
                <c:pt idx="136">
                  <c:v>0.52765719335948802</c:v>
                </c:pt>
                <c:pt idx="137">
                  <c:v>0.52758438522254059</c:v>
                </c:pt>
                <c:pt idx="138">
                  <c:v>0.52755547367440059</c:v>
                </c:pt>
                <c:pt idx="139">
                  <c:v>0.52753839424412075</c:v>
                </c:pt>
                <c:pt idx="140">
                  <c:v>0.52751126723779107</c:v>
                </c:pt>
                <c:pt idx="141">
                  <c:v>0.52754669538184584</c:v>
                </c:pt>
                <c:pt idx="142">
                  <c:v>0.52759968072916363</c:v>
                </c:pt>
                <c:pt idx="143">
                  <c:v>0.52770031488136404</c:v>
                </c:pt>
                <c:pt idx="144">
                  <c:v>0.52786423515917424</c:v>
                </c:pt>
                <c:pt idx="145">
                  <c:v>0.52806145217490774</c:v>
                </c:pt>
                <c:pt idx="146">
                  <c:v>0.52828213749587549</c:v>
                </c:pt>
                <c:pt idx="147">
                  <c:v>0.52852901155275667</c:v>
                </c:pt>
                <c:pt idx="148">
                  <c:v>0.52877639124768416</c:v>
                </c:pt>
                <c:pt idx="149">
                  <c:v>0.52902479521008772</c:v>
                </c:pt>
                <c:pt idx="150">
                  <c:v>0.52932033837152836</c:v>
                </c:pt>
                <c:pt idx="151">
                  <c:v>0.5296439075617958</c:v>
                </c:pt>
                <c:pt idx="152">
                  <c:v>0.52994694098773432</c:v>
                </c:pt>
                <c:pt idx="153">
                  <c:v>0.53023725059098592</c:v>
                </c:pt>
                <c:pt idx="154">
                  <c:v>0.53050657412774183</c:v>
                </c:pt>
                <c:pt idx="155">
                  <c:v>0.53082116968014759</c:v>
                </c:pt>
                <c:pt idx="156">
                  <c:v>0.53108601277114909</c:v>
                </c:pt>
                <c:pt idx="157">
                  <c:v>0.53121495382328499</c:v>
                </c:pt>
                <c:pt idx="158">
                  <c:v>0.53127694108596279</c:v>
                </c:pt>
                <c:pt idx="159">
                  <c:v>0.53128979824366251</c:v>
                </c:pt>
                <c:pt idx="160">
                  <c:v>0.53131231013994673</c:v>
                </c:pt>
                <c:pt idx="161">
                  <c:v>0.53129695997937754</c:v>
                </c:pt>
                <c:pt idx="162">
                  <c:v>0.53121297567454084</c:v>
                </c:pt>
                <c:pt idx="163">
                  <c:v>0.5310373035313507</c:v>
                </c:pt>
                <c:pt idx="164">
                  <c:v>0.53086715514106042</c:v>
                </c:pt>
                <c:pt idx="165">
                  <c:v>0.53073625560368021</c:v>
                </c:pt>
                <c:pt idx="166">
                  <c:v>0.53063116873876026</c:v>
                </c:pt>
                <c:pt idx="167">
                  <c:v>0.53055461791949576</c:v>
                </c:pt>
                <c:pt idx="168">
                  <c:v>0.53052567406502993</c:v>
                </c:pt>
                <c:pt idx="169">
                  <c:v>0.53049664962467213</c:v>
                </c:pt>
                <c:pt idx="170">
                  <c:v>0.53048492252082746</c:v>
                </c:pt>
                <c:pt idx="171">
                  <c:v>0.53044863097586648</c:v>
                </c:pt>
                <c:pt idx="172">
                  <c:v>0.53036635747483396</c:v>
                </c:pt>
                <c:pt idx="173">
                  <c:v>0.53029940858505953</c:v>
                </c:pt>
                <c:pt idx="174">
                  <c:v>0.53022661094101964</c:v>
                </c:pt>
                <c:pt idx="175">
                  <c:v>0.53010436204789713</c:v>
                </c:pt>
                <c:pt idx="176">
                  <c:v>0.5299898122002028</c:v>
                </c:pt>
                <c:pt idx="177">
                  <c:v>0.52992236129392922</c:v>
                </c:pt>
                <c:pt idx="178">
                  <c:v>0.52990222959191524</c:v>
                </c:pt>
                <c:pt idx="179">
                  <c:v>0.52990953959040377</c:v>
                </c:pt>
                <c:pt idx="180">
                  <c:v>0.52994505543260884</c:v>
                </c:pt>
                <c:pt idx="181">
                  <c:v>0.53000252564778283</c:v>
                </c:pt>
                <c:pt idx="182">
                  <c:v>0.53003183872226611</c:v>
                </c:pt>
                <c:pt idx="183">
                  <c:v>0.53007688669591502</c:v>
                </c:pt>
                <c:pt idx="184">
                  <c:v>0.53011070396427717</c:v>
                </c:pt>
                <c:pt idx="185">
                  <c:v>0.53015640650812113</c:v>
                </c:pt>
                <c:pt idx="186">
                  <c:v>0.53026459985629726</c:v>
                </c:pt>
                <c:pt idx="187">
                  <c:v>0.5303663951488371</c:v>
                </c:pt>
                <c:pt idx="188">
                  <c:v>0.53037462125003065</c:v>
                </c:pt>
                <c:pt idx="189">
                  <c:v>0.53033170759650883</c:v>
                </c:pt>
                <c:pt idx="190">
                  <c:v>0.53028384458457378</c:v>
                </c:pt>
                <c:pt idx="191">
                  <c:v>0.53025115280653667</c:v>
                </c:pt>
                <c:pt idx="192">
                  <c:v>0.53024306206336191</c:v>
                </c:pt>
                <c:pt idx="193">
                  <c:v>0.53034721342856594</c:v>
                </c:pt>
                <c:pt idx="194">
                  <c:v>0.53051493790598725</c:v>
                </c:pt>
                <c:pt idx="195">
                  <c:v>0.53064971782522397</c:v>
                </c:pt>
                <c:pt idx="196">
                  <c:v>0.53082678696929597</c:v>
                </c:pt>
                <c:pt idx="197">
                  <c:v>0.5310198351985872</c:v>
                </c:pt>
                <c:pt idx="198">
                  <c:v>0.53119872795874712</c:v>
                </c:pt>
                <c:pt idx="199">
                  <c:v>0.53136580328047911</c:v>
                </c:pt>
                <c:pt idx="200">
                  <c:v>0.53152378124894695</c:v>
                </c:pt>
                <c:pt idx="201">
                  <c:v>0.53167879957413422</c:v>
                </c:pt>
                <c:pt idx="202">
                  <c:v>0.53180730841902679</c:v>
                </c:pt>
                <c:pt idx="203">
                  <c:v>0.53190578103811648</c:v>
                </c:pt>
                <c:pt idx="204">
                  <c:v>0.53195970511332991</c:v>
                </c:pt>
                <c:pt idx="205">
                  <c:v>0.5319856928046035</c:v>
                </c:pt>
                <c:pt idx="206">
                  <c:v>0.53203620854252598</c:v>
                </c:pt>
                <c:pt idx="207">
                  <c:v>0.53207256538426162</c:v>
                </c:pt>
                <c:pt idx="208">
                  <c:v>0.53204055346793777</c:v>
                </c:pt>
                <c:pt idx="209">
                  <c:v>0.53200928690913007</c:v>
                </c:pt>
                <c:pt idx="210">
                  <c:v>0.53200687910526157</c:v>
                </c:pt>
                <c:pt idx="211">
                  <c:v>0.53204438784210328</c:v>
                </c:pt>
                <c:pt idx="212">
                  <c:v>0.53208040765844733</c:v>
                </c:pt>
                <c:pt idx="213">
                  <c:v>0.53210792636327253</c:v>
                </c:pt>
                <c:pt idx="214">
                  <c:v>0.53213293297002018</c:v>
                </c:pt>
                <c:pt idx="215">
                  <c:v>0.53211714031949109</c:v>
                </c:pt>
                <c:pt idx="216">
                  <c:v>0.53205701129417493</c:v>
                </c:pt>
                <c:pt idx="217">
                  <c:v>0.53198983434836666</c:v>
                </c:pt>
                <c:pt idx="218">
                  <c:v>0.5319301926063702</c:v>
                </c:pt>
                <c:pt idx="219">
                  <c:v>0.53189013163385312</c:v>
                </c:pt>
                <c:pt idx="220">
                  <c:v>0.53179984678600811</c:v>
                </c:pt>
                <c:pt idx="221">
                  <c:v>0.53166163060985994</c:v>
                </c:pt>
                <c:pt idx="222">
                  <c:v>0.53146322892532372</c:v>
                </c:pt>
                <c:pt idx="223">
                  <c:v>0.53124672690377739</c:v>
                </c:pt>
                <c:pt idx="224">
                  <c:v>0.53107816877729119</c:v>
                </c:pt>
                <c:pt idx="225">
                  <c:v>0.53086498622686351</c:v>
                </c:pt>
                <c:pt idx="226">
                  <c:v>0.53062022428225708</c:v>
                </c:pt>
                <c:pt idx="227">
                  <c:v>0.53037474162480969</c:v>
                </c:pt>
                <c:pt idx="228">
                  <c:v>0.53015332992670039</c:v>
                </c:pt>
                <c:pt idx="229">
                  <c:v>0.52994298658320815</c:v>
                </c:pt>
                <c:pt idx="230">
                  <c:v>0.52978687325349016</c:v>
                </c:pt>
                <c:pt idx="231">
                  <c:v>0.52970999797819329</c:v>
                </c:pt>
                <c:pt idx="232">
                  <c:v>0.52964935167662874</c:v>
                </c:pt>
                <c:pt idx="233">
                  <c:v>0.52960444842161591</c:v>
                </c:pt>
                <c:pt idx="234">
                  <c:v>0.52956788791458564</c:v>
                </c:pt>
                <c:pt idx="235">
                  <c:v>0.52951688550795051</c:v>
                </c:pt>
                <c:pt idx="236">
                  <c:v>0.52949764077563288</c:v>
                </c:pt>
                <c:pt idx="237">
                  <c:v>0.52950665395002894</c:v>
                </c:pt>
                <c:pt idx="238">
                  <c:v>0.52952950295376888</c:v>
                </c:pt>
                <c:pt idx="239">
                  <c:v>0.52955463917667212</c:v>
                </c:pt>
                <c:pt idx="240">
                  <c:v>0.52956052304677736</c:v>
                </c:pt>
                <c:pt idx="241">
                  <c:v>0.52954281502752576</c:v>
                </c:pt>
                <c:pt idx="242">
                  <c:v>0.52949164151331718</c:v>
                </c:pt>
                <c:pt idx="243">
                  <c:v>0.52943555869813663</c:v>
                </c:pt>
                <c:pt idx="244">
                  <c:v>0.52938473657249496</c:v>
                </c:pt>
                <c:pt idx="245">
                  <c:v>0.52934134465623761</c:v>
                </c:pt>
                <c:pt idx="246">
                  <c:v>0.52928970803593889</c:v>
                </c:pt>
                <c:pt idx="247">
                  <c:v>0.52926507383236954</c:v>
                </c:pt>
                <c:pt idx="248">
                  <c:v>0.52924074272464727</c:v>
                </c:pt>
                <c:pt idx="249">
                  <c:v>0.52923733229762815</c:v>
                </c:pt>
                <c:pt idx="250">
                  <c:v>0.52922692734290899</c:v>
                </c:pt>
                <c:pt idx="251">
                  <c:v>0.52921165994599917</c:v>
                </c:pt>
                <c:pt idx="252">
                  <c:v>0.52917052681307586</c:v>
                </c:pt>
                <c:pt idx="253">
                  <c:v>0.52910913594935527</c:v>
                </c:pt>
                <c:pt idx="254">
                  <c:v>0.52905602224552939</c:v>
                </c:pt>
                <c:pt idx="255">
                  <c:v>0.52900602350772674</c:v>
                </c:pt>
                <c:pt idx="256">
                  <c:v>0.52893425143567196</c:v>
                </c:pt>
                <c:pt idx="257">
                  <c:v>0.52887398806480479</c:v>
                </c:pt>
                <c:pt idx="258">
                  <c:v>0.52878948067399667</c:v>
                </c:pt>
                <c:pt idx="259">
                  <c:v>0.52871098593215793</c:v>
                </c:pt>
                <c:pt idx="260">
                  <c:v>0.5286283002505997</c:v>
                </c:pt>
                <c:pt idx="261">
                  <c:v>0.52856537061449638</c:v>
                </c:pt>
                <c:pt idx="262">
                  <c:v>0.52849471143059967</c:v>
                </c:pt>
                <c:pt idx="263">
                  <c:v>0.52842830985980371</c:v>
                </c:pt>
                <c:pt idx="264">
                  <c:v>0.52836096690624879</c:v>
                </c:pt>
                <c:pt idx="265">
                  <c:v>0.52829297656796281</c:v>
                </c:pt>
                <c:pt idx="266">
                  <c:v>0.5282055657000313</c:v>
                </c:pt>
                <c:pt idx="267">
                  <c:v>0.52810795571747138</c:v>
                </c:pt>
                <c:pt idx="268">
                  <c:v>0.52800121164514147</c:v>
                </c:pt>
                <c:pt idx="269">
                  <c:v>0.52790391604502584</c:v>
                </c:pt>
                <c:pt idx="270">
                  <c:v>0.52781623417162393</c:v>
                </c:pt>
                <c:pt idx="271">
                  <c:v>0.52771030542444197</c:v>
                </c:pt>
                <c:pt idx="272">
                  <c:v>0.52755174125414339</c:v>
                </c:pt>
                <c:pt idx="273">
                  <c:v>0.52739573343848467</c:v>
                </c:pt>
                <c:pt idx="274">
                  <c:v>0.52728507409375447</c:v>
                </c:pt>
                <c:pt idx="275">
                  <c:v>0.5272302746941665</c:v>
                </c:pt>
                <c:pt idx="276">
                  <c:v>0.52721180483552565</c:v>
                </c:pt>
                <c:pt idx="277">
                  <c:v>0.52723859683292662</c:v>
                </c:pt>
                <c:pt idx="278">
                  <c:v>0.52730451468682715</c:v>
                </c:pt>
                <c:pt idx="279">
                  <c:v>0.52736434579429547</c:v>
                </c:pt>
                <c:pt idx="280">
                  <c:v>0.52741142802154062</c:v>
                </c:pt>
                <c:pt idx="281">
                  <c:v>0.52745314425539547</c:v>
                </c:pt>
                <c:pt idx="282">
                  <c:v>0.52751934168729164</c:v>
                </c:pt>
                <c:pt idx="283">
                  <c:v>0.52761036010427842</c:v>
                </c:pt>
                <c:pt idx="284">
                  <c:v>0.52769145799225936</c:v>
                </c:pt>
                <c:pt idx="285">
                  <c:v>0.5277559483413794</c:v>
                </c:pt>
                <c:pt idx="286">
                  <c:v>0.52779911177776795</c:v>
                </c:pt>
                <c:pt idx="287">
                  <c:v>0.52781530932185072</c:v>
                </c:pt>
                <c:pt idx="288">
                  <c:v>0.52781192810958799</c:v>
                </c:pt>
                <c:pt idx="289">
                  <c:v>0.52781046879897309</c:v>
                </c:pt>
                <c:pt idx="290">
                  <c:v>0.5278207054662194</c:v>
                </c:pt>
                <c:pt idx="291">
                  <c:v>0.52782953765988938</c:v>
                </c:pt>
                <c:pt idx="292">
                  <c:v>0.52784671981287867</c:v>
                </c:pt>
                <c:pt idx="293">
                  <c:v>0.5278697160147825</c:v>
                </c:pt>
                <c:pt idx="294">
                  <c:v>0.52788599132329839</c:v>
                </c:pt>
                <c:pt idx="295">
                  <c:v>0.5279157112003765</c:v>
                </c:pt>
                <c:pt idx="296">
                  <c:v>0.52793767854611862</c:v>
                </c:pt>
                <c:pt idx="297">
                  <c:v>0.52799876900534481</c:v>
                </c:pt>
                <c:pt idx="298">
                  <c:v>0.52808706791933235</c:v>
                </c:pt>
                <c:pt idx="299">
                  <c:v>0.52818741432944194</c:v>
                </c:pt>
                <c:pt idx="300">
                  <c:v>0.52828464931932095</c:v>
                </c:pt>
                <c:pt idx="301">
                  <c:v>0.5283738966780761</c:v>
                </c:pt>
                <c:pt idx="302">
                  <c:v>0.52849041888386683</c:v>
                </c:pt>
                <c:pt idx="303">
                  <c:v>0.52860346383790524</c:v>
                </c:pt>
                <c:pt idx="304">
                  <c:v>0.52869855685837641</c:v>
                </c:pt>
                <c:pt idx="305">
                  <c:v>0.52877758888251114</c:v>
                </c:pt>
                <c:pt idx="306">
                  <c:v>0.5288632670043617</c:v>
                </c:pt>
                <c:pt idx="307">
                  <c:v>0.52894402901315452</c:v>
                </c:pt>
                <c:pt idx="308">
                  <c:v>0.52898158461916744</c:v>
                </c:pt>
                <c:pt idx="309">
                  <c:v>0.52899340686497787</c:v>
                </c:pt>
                <c:pt idx="310">
                  <c:v>0.52900604422239705</c:v>
                </c:pt>
                <c:pt idx="311">
                  <c:v>0.52900478491802361</c:v>
                </c:pt>
                <c:pt idx="312">
                  <c:v>0.52900712494185487</c:v>
                </c:pt>
                <c:pt idx="313">
                  <c:v>0.52900991357997618</c:v>
                </c:pt>
                <c:pt idx="314">
                  <c:v>0.52901165629056568</c:v>
                </c:pt>
                <c:pt idx="315">
                  <c:v>0.529018266245324</c:v>
                </c:pt>
                <c:pt idx="316">
                  <c:v>0.52905028696645762</c:v>
                </c:pt>
                <c:pt idx="317">
                  <c:v>0.52908070666156748</c:v>
                </c:pt>
                <c:pt idx="318">
                  <c:v>0.52911897725021162</c:v>
                </c:pt>
                <c:pt idx="319">
                  <c:v>0.52914607845104455</c:v>
                </c:pt>
                <c:pt idx="320">
                  <c:v>0.52917530783757771</c:v>
                </c:pt>
                <c:pt idx="321">
                  <c:v>0.52919035038932283</c:v>
                </c:pt>
                <c:pt idx="322">
                  <c:v>0.52922622935303576</c:v>
                </c:pt>
                <c:pt idx="323">
                  <c:v>0.52927116705954935</c:v>
                </c:pt>
                <c:pt idx="324">
                  <c:v>0.52930705383183918</c:v>
                </c:pt>
                <c:pt idx="325">
                  <c:v>0.5293543571607594</c:v>
                </c:pt>
                <c:pt idx="326">
                  <c:v>0.52940103551079432</c:v>
                </c:pt>
                <c:pt idx="327">
                  <c:v>0.52944814698141307</c:v>
                </c:pt>
                <c:pt idx="328">
                  <c:v>0.52949073842029437</c:v>
                </c:pt>
                <c:pt idx="329">
                  <c:v>0.52951096363014516</c:v>
                </c:pt>
                <c:pt idx="330">
                  <c:v>0.52953634467318533</c:v>
                </c:pt>
                <c:pt idx="331">
                  <c:v>0.5295502496746044</c:v>
                </c:pt>
                <c:pt idx="332">
                  <c:v>0.52955726554677607</c:v>
                </c:pt>
                <c:pt idx="333">
                  <c:v>0.52953925422530002</c:v>
                </c:pt>
                <c:pt idx="334">
                  <c:v>0.52953338150539053</c:v>
                </c:pt>
                <c:pt idx="335">
                  <c:v>0.52951821579149927</c:v>
                </c:pt>
                <c:pt idx="336">
                  <c:v>0.5294611933819876</c:v>
                </c:pt>
                <c:pt idx="337">
                  <c:v>0.52938508086558422</c:v>
                </c:pt>
                <c:pt idx="338">
                  <c:v>0.52931133848873846</c:v>
                </c:pt>
                <c:pt idx="339">
                  <c:v>0.52925893821091796</c:v>
                </c:pt>
                <c:pt idx="340">
                  <c:v>0.5292123616865575</c:v>
                </c:pt>
                <c:pt idx="341">
                  <c:v>0.52913760204905036</c:v>
                </c:pt>
                <c:pt idx="342">
                  <c:v>0.5290378512047802</c:v>
                </c:pt>
                <c:pt idx="343">
                  <c:v>0.52893081556314736</c:v>
                </c:pt>
                <c:pt idx="344">
                  <c:v>0.52881552004128396</c:v>
                </c:pt>
                <c:pt idx="345">
                  <c:v>0.52864943582642887</c:v>
                </c:pt>
                <c:pt idx="346">
                  <c:v>0.52846057274542146</c:v>
                </c:pt>
                <c:pt idx="347">
                  <c:v>0.5282940154113942</c:v>
                </c:pt>
                <c:pt idx="348">
                  <c:v>0.52812740064880836</c:v>
                </c:pt>
                <c:pt idx="349">
                  <c:v>0.52793744046505908</c:v>
                </c:pt>
                <c:pt idx="350">
                  <c:v>0.52772792218544595</c:v>
                </c:pt>
                <c:pt idx="351">
                  <c:v>0.52751337013707911</c:v>
                </c:pt>
                <c:pt idx="352">
                  <c:v>0.52733994913787807</c:v>
                </c:pt>
                <c:pt idx="353">
                  <c:v>0.52721321931851961</c:v>
                </c:pt>
                <c:pt idx="354">
                  <c:v>0.52707282382532628</c:v>
                </c:pt>
                <c:pt idx="355">
                  <c:v>0.52693141011349698</c:v>
                </c:pt>
                <c:pt idx="356">
                  <c:v>0.52680647101418621</c:v>
                </c:pt>
                <c:pt idx="357">
                  <c:v>0.52667722373198356</c:v>
                </c:pt>
                <c:pt idx="358">
                  <c:v>0.52653964978658441</c:v>
                </c:pt>
                <c:pt idx="359">
                  <c:v>0.52641525956447321</c:v>
                </c:pt>
                <c:pt idx="360">
                  <c:v>0.52629187282833734</c:v>
                </c:pt>
                <c:pt idx="361">
                  <c:v>0.52615755203072334</c:v>
                </c:pt>
                <c:pt idx="362">
                  <c:v>0.52602453237900226</c:v>
                </c:pt>
                <c:pt idx="363">
                  <c:v>0.52588335218726556</c:v>
                </c:pt>
                <c:pt idx="364">
                  <c:v>0.52573431357329681</c:v>
                </c:pt>
                <c:pt idx="365">
                  <c:v>0.52561664922387585</c:v>
                </c:pt>
                <c:pt idx="366">
                  <c:v>0.52553676414795325</c:v>
                </c:pt>
                <c:pt idx="367">
                  <c:v>0.52545979587314162</c:v>
                </c:pt>
                <c:pt idx="368">
                  <c:v>0.52538802080469382</c:v>
                </c:pt>
                <c:pt idx="369">
                  <c:v>0.52535929877412268</c:v>
                </c:pt>
                <c:pt idx="370">
                  <c:v>0.52536866737326193</c:v>
                </c:pt>
                <c:pt idx="371">
                  <c:v>0.52539699159294018</c:v>
                </c:pt>
                <c:pt idx="372">
                  <c:v>0.52543898105744735</c:v>
                </c:pt>
                <c:pt idx="373">
                  <c:v>0.52548533520099494</c:v>
                </c:pt>
                <c:pt idx="374">
                  <c:v>0.52553005210904502</c:v>
                </c:pt>
                <c:pt idx="375">
                  <c:v>0.52558619662247985</c:v>
                </c:pt>
                <c:pt idx="376">
                  <c:v>0.52564978837311027</c:v>
                </c:pt>
                <c:pt idx="377">
                  <c:v>0.5257030802424798</c:v>
                </c:pt>
                <c:pt idx="378">
                  <c:v>0.52577213134090817</c:v>
                </c:pt>
                <c:pt idx="379">
                  <c:v>0.52586136996994981</c:v>
                </c:pt>
                <c:pt idx="380">
                  <c:v>0.52593767323304053</c:v>
                </c:pt>
                <c:pt idx="381">
                  <c:v>0.52599586794361686</c:v>
                </c:pt>
                <c:pt idx="382">
                  <c:v>0.5260489131108993</c:v>
                </c:pt>
                <c:pt idx="383">
                  <c:v>0.52609462622371239</c:v>
                </c:pt>
                <c:pt idx="384">
                  <c:v>0.52615096539907835</c:v>
                </c:pt>
                <c:pt idx="385">
                  <c:v>0.52621001709317283</c:v>
                </c:pt>
                <c:pt idx="386">
                  <c:v>0.52625880236690481</c:v>
                </c:pt>
                <c:pt idx="387">
                  <c:v>0.52628708173395666</c:v>
                </c:pt>
                <c:pt idx="388">
                  <c:v>0.5263111577296713</c:v>
                </c:pt>
                <c:pt idx="389">
                  <c:v>0.52634165200524918</c:v>
                </c:pt>
                <c:pt idx="390">
                  <c:v>0.5263764617274117</c:v>
                </c:pt>
                <c:pt idx="391">
                  <c:v>0.52638569677013514</c:v>
                </c:pt>
                <c:pt idx="392">
                  <c:v>0.52639426958911184</c:v>
                </c:pt>
                <c:pt idx="393">
                  <c:v>0.52641661545403418</c:v>
                </c:pt>
                <c:pt idx="394">
                  <c:v>0.5264549348442894</c:v>
                </c:pt>
                <c:pt idx="395">
                  <c:v>0.52650190511096162</c:v>
                </c:pt>
                <c:pt idx="396">
                  <c:v>0.52655316628057136</c:v>
                </c:pt>
                <c:pt idx="397">
                  <c:v>0.52660813560240272</c:v>
                </c:pt>
                <c:pt idx="398">
                  <c:v>0.52668120648391603</c:v>
                </c:pt>
                <c:pt idx="399">
                  <c:v>0.52675374582314127</c:v>
                </c:pt>
                <c:pt idx="400">
                  <c:v>0.5268119346539174</c:v>
                </c:pt>
                <c:pt idx="401">
                  <c:v>0.52686445952071315</c:v>
                </c:pt>
                <c:pt idx="402">
                  <c:v>0.52693051129061808</c:v>
                </c:pt>
                <c:pt idx="403">
                  <c:v>0.52696253547386807</c:v>
                </c:pt>
                <c:pt idx="404">
                  <c:v>0.52700010657410379</c:v>
                </c:pt>
                <c:pt idx="405">
                  <c:v>0.52703994310689184</c:v>
                </c:pt>
                <c:pt idx="406">
                  <c:v>0.52706097590937528</c:v>
                </c:pt>
                <c:pt idx="407">
                  <c:v>0.52705072059920133</c:v>
                </c:pt>
                <c:pt idx="408">
                  <c:v>0.52702826364242861</c:v>
                </c:pt>
                <c:pt idx="409">
                  <c:v>0.5269887965314709</c:v>
                </c:pt>
                <c:pt idx="410">
                  <c:v>0.52695217017594387</c:v>
                </c:pt>
                <c:pt idx="411">
                  <c:v>0.52693537041972338</c:v>
                </c:pt>
                <c:pt idx="412">
                  <c:v>0.52692517585037379</c:v>
                </c:pt>
                <c:pt idx="413">
                  <c:v>0.52690508749316356</c:v>
                </c:pt>
                <c:pt idx="414">
                  <c:v>0.52690683480472655</c:v>
                </c:pt>
                <c:pt idx="415">
                  <c:v>0.52690333737064876</c:v>
                </c:pt>
                <c:pt idx="416">
                  <c:v>0.52688934658807007</c:v>
                </c:pt>
                <c:pt idx="417">
                  <c:v>0.52689096078739661</c:v>
                </c:pt>
                <c:pt idx="418">
                  <c:v>0.52692485353849683</c:v>
                </c:pt>
                <c:pt idx="419">
                  <c:v>0.52697577078384195</c:v>
                </c:pt>
                <c:pt idx="420">
                  <c:v>0.5270347467528419</c:v>
                </c:pt>
                <c:pt idx="421">
                  <c:v>0.52709072560192838</c:v>
                </c:pt>
                <c:pt idx="422">
                  <c:v>0.52712307883114284</c:v>
                </c:pt>
                <c:pt idx="423">
                  <c:v>0.52712277797084628</c:v>
                </c:pt>
                <c:pt idx="424">
                  <c:v>0.52711321705902203</c:v>
                </c:pt>
                <c:pt idx="425">
                  <c:v>0.52711099214348556</c:v>
                </c:pt>
                <c:pt idx="426">
                  <c:v>0.52709852731362028</c:v>
                </c:pt>
                <c:pt idx="427">
                  <c:v>0.52709699116810882</c:v>
                </c:pt>
                <c:pt idx="428">
                  <c:v>0.52708204898779532</c:v>
                </c:pt>
                <c:pt idx="429">
                  <c:v>0.52705837333631889</c:v>
                </c:pt>
                <c:pt idx="430">
                  <c:v>0.52703764859658186</c:v>
                </c:pt>
                <c:pt idx="431">
                  <c:v>0.5270069242622839</c:v>
                </c:pt>
                <c:pt idx="432">
                  <c:v>0.52699174067157761</c:v>
                </c:pt>
                <c:pt idx="433">
                  <c:v>0.52697548101545888</c:v>
                </c:pt>
                <c:pt idx="434">
                  <c:v>0.52696614663452024</c:v>
                </c:pt>
                <c:pt idx="435">
                  <c:v>0.52697441696423641</c:v>
                </c:pt>
                <c:pt idx="436">
                  <c:v>0.52698580136850215</c:v>
                </c:pt>
                <c:pt idx="437">
                  <c:v>0.52699614152581775</c:v>
                </c:pt>
                <c:pt idx="438">
                  <c:v>0.52699388969930083</c:v>
                </c:pt>
                <c:pt idx="439">
                  <c:v>0.52701008564632346</c:v>
                </c:pt>
                <c:pt idx="440">
                  <c:v>0.52702290649965444</c:v>
                </c:pt>
                <c:pt idx="441">
                  <c:v>0.52702487831620082</c:v>
                </c:pt>
                <c:pt idx="442">
                  <c:v>0.52702001001832421</c:v>
                </c:pt>
                <c:pt idx="443">
                  <c:v>0.52698330062223431</c:v>
                </c:pt>
                <c:pt idx="444">
                  <c:v>0.52694533222954854</c:v>
                </c:pt>
                <c:pt idx="445">
                  <c:v>0.52692873522296335</c:v>
                </c:pt>
                <c:pt idx="446">
                  <c:v>0.52693558765158188</c:v>
                </c:pt>
                <c:pt idx="447">
                  <c:v>0.52696211176728791</c:v>
                </c:pt>
                <c:pt idx="448">
                  <c:v>0.52699718327544776</c:v>
                </c:pt>
                <c:pt idx="449">
                  <c:v>0.52702451348534651</c:v>
                </c:pt>
                <c:pt idx="450">
                  <c:v>0.52702410006650946</c:v>
                </c:pt>
                <c:pt idx="451">
                  <c:v>0.52701707247018659</c:v>
                </c:pt>
                <c:pt idx="452">
                  <c:v>0.52699755687736671</c:v>
                </c:pt>
                <c:pt idx="453">
                  <c:v>0.52699251625554766</c:v>
                </c:pt>
                <c:pt idx="454">
                  <c:v>0.52700290744080514</c:v>
                </c:pt>
                <c:pt idx="455">
                  <c:v>0.5270158437551834</c:v>
                </c:pt>
                <c:pt idx="456">
                  <c:v>0.52702274334838817</c:v>
                </c:pt>
                <c:pt idx="457">
                  <c:v>0.52700072696179889</c:v>
                </c:pt>
                <c:pt idx="458">
                  <c:v>0.52696530743405656</c:v>
                </c:pt>
                <c:pt idx="459">
                  <c:v>0.52695165255905507</c:v>
                </c:pt>
                <c:pt idx="460">
                  <c:v>0.52698522844020179</c:v>
                </c:pt>
                <c:pt idx="461">
                  <c:v>0.52705728478267255</c:v>
                </c:pt>
                <c:pt idx="462">
                  <c:v>0.52714224717560898</c:v>
                </c:pt>
                <c:pt idx="463">
                  <c:v>0.52723180725114061</c:v>
                </c:pt>
                <c:pt idx="464">
                  <c:v>0.52730676367305562</c:v>
                </c:pt>
                <c:pt idx="465">
                  <c:v>0.527375032619392</c:v>
                </c:pt>
                <c:pt idx="466">
                  <c:v>0.52744057508586173</c:v>
                </c:pt>
                <c:pt idx="467">
                  <c:v>0.52749793088129393</c:v>
                </c:pt>
                <c:pt idx="468">
                  <c:v>0.52757715726699372</c:v>
                </c:pt>
                <c:pt idx="469">
                  <c:v>0.52765198516515643</c:v>
                </c:pt>
                <c:pt idx="470">
                  <c:v>0.52769642950069739</c:v>
                </c:pt>
                <c:pt idx="471">
                  <c:v>0.52769410997451605</c:v>
                </c:pt>
                <c:pt idx="472">
                  <c:v>0.52766295882471193</c:v>
                </c:pt>
                <c:pt idx="473">
                  <c:v>0.52763507152605127</c:v>
                </c:pt>
                <c:pt idx="474">
                  <c:v>0.52760320449519083</c:v>
                </c:pt>
                <c:pt idx="475">
                  <c:v>0.52758545829661729</c:v>
                </c:pt>
                <c:pt idx="476">
                  <c:v>0.52757694400930266</c:v>
                </c:pt>
                <c:pt idx="477">
                  <c:v>0.527578256882829</c:v>
                </c:pt>
                <c:pt idx="478">
                  <c:v>0.52759371390039222</c:v>
                </c:pt>
                <c:pt idx="479">
                  <c:v>0.52759916558466624</c:v>
                </c:pt>
                <c:pt idx="480">
                  <c:v>0.52760362407279759</c:v>
                </c:pt>
                <c:pt idx="481">
                  <c:v>0.52762254013417553</c:v>
                </c:pt>
                <c:pt idx="482">
                  <c:v>0.52765933974643253</c:v>
                </c:pt>
                <c:pt idx="483">
                  <c:v>0.5277000654596794</c:v>
                </c:pt>
                <c:pt idx="484">
                  <c:v>0.52773728022382604</c:v>
                </c:pt>
                <c:pt idx="485">
                  <c:v>0.52779177543748468</c:v>
                </c:pt>
                <c:pt idx="486">
                  <c:v>0.5278662111378587</c:v>
                </c:pt>
                <c:pt idx="487">
                  <c:v>0.52794763265017841</c:v>
                </c:pt>
                <c:pt idx="488">
                  <c:v>0.52803828700498157</c:v>
                </c:pt>
                <c:pt idx="489">
                  <c:v>0.52812414373403582</c:v>
                </c:pt>
                <c:pt idx="490">
                  <c:v>0.52820083631793746</c:v>
                </c:pt>
                <c:pt idx="491">
                  <c:v>0.52828287786843786</c:v>
                </c:pt>
                <c:pt idx="492">
                  <c:v>0.52837941387744414</c:v>
                </c:pt>
                <c:pt idx="493">
                  <c:v>0.52848690965656286</c:v>
                </c:pt>
                <c:pt idx="494">
                  <c:v>0.52860759893521914</c:v>
                </c:pt>
                <c:pt idx="495">
                  <c:v>0.52872199306568779</c:v>
                </c:pt>
                <c:pt idx="496">
                  <c:v>0.52883149787742623</c:v>
                </c:pt>
                <c:pt idx="497">
                  <c:v>0.52893003355395851</c:v>
                </c:pt>
                <c:pt idx="498">
                  <c:v>0.52902244530861309</c:v>
                </c:pt>
                <c:pt idx="499">
                  <c:v>0.52908006735484259</c:v>
                </c:pt>
                <c:pt idx="500">
                  <c:v>0.52912331077632802</c:v>
                </c:pt>
                <c:pt idx="501">
                  <c:v>0.5291566271774033</c:v>
                </c:pt>
                <c:pt idx="502">
                  <c:v>0.52915381421252006</c:v>
                </c:pt>
                <c:pt idx="503">
                  <c:v>0.52912381314779744</c:v>
                </c:pt>
                <c:pt idx="504">
                  <c:v>0.52907944102319526</c:v>
                </c:pt>
                <c:pt idx="505">
                  <c:v>0.52901836331936036</c:v>
                </c:pt>
                <c:pt idx="506">
                  <c:v>0.52896582541990211</c:v>
                </c:pt>
                <c:pt idx="507">
                  <c:v>0.52892582253360798</c:v>
                </c:pt>
                <c:pt idx="508">
                  <c:v>0.52887977776009254</c:v>
                </c:pt>
                <c:pt idx="509">
                  <c:v>0.52883223205505181</c:v>
                </c:pt>
                <c:pt idx="510">
                  <c:v>0.52879932185076717</c:v>
                </c:pt>
                <c:pt idx="511">
                  <c:v>0.52878986972370812</c:v>
                </c:pt>
                <c:pt idx="512">
                  <c:v>0.5287871806994453</c:v>
                </c:pt>
                <c:pt idx="513">
                  <c:v>0.52878735173276858</c:v>
                </c:pt>
                <c:pt idx="514">
                  <c:v>0.52878107459086532</c:v>
                </c:pt>
                <c:pt idx="515">
                  <c:v>0.52877563326074983</c:v>
                </c:pt>
                <c:pt idx="516">
                  <c:v>0.52876496107480331</c:v>
                </c:pt>
                <c:pt idx="517">
                  <c:v>0.5287383652416664</c:v>
                </c:pt>
                <c:pt idx="518">
                  <c:v>0.52870090827925553</c:v>
                </c:pt>
                <c:pt idx="519">
                  <c:v>0.52866087067875855</c:v>
                </c:pt>
                <c:pt idx="520">
                  <c:v>0.52862475758397076</c:v>
                </c:pt>
                <c:pt idx="521">
                  <c:v>0.5285890562577984</c:v>
                </c:pt>
                <c:pt idx="522">
                  <c:v>0.52853701448416812</c:v>
                </c:pt>
                <c:pt idx="523">
                  <c:v>0.52848463849708849</c:v>
                </c:pt>
                <c:pt idx="524">
                  <c:v>0.52844292522730263</c:v>
                </c:pt>
                <c:pt idx="525">
                  <c:v>0.52840731374365224</c:v>
                </c:pt>
                <c:pt idx="526">
                  <c:v>0.52835890892634163</c:v>
                </c:pt>
                <c:pt idx="527">
                  <c:v>0.52832867585084109</c:v>
                </c:pt>
                <c:pt idx="528">
                  <c:v>0.52831804352310952</c:v>
                </c:pt>
                <c:pt idx="529">
                  <c:v>0.5283118383777069</c:v>
                </c:pt>
                <c:pt idx="530">
                  <c:v>0.52829614803801872</c:v>
                </c:pt>
                <c:pt idx="531">
                  <c:v>0.52826655003326373</c:v>
                </c:pt>
                <c:pt idx="532">
                  <c:v>0.52824914025434433</c:v>
                </c:pt>
                <c:pt idx="533">
                  <c:v>0.52825421913869541</c:v>
                </c:pt>
                <c:pt idx="534">
                  <c:v>0.52827412421662023</c:v>
                </c:pt>
                <c:pt idx="535">
                  <c:v>0.52831929715143067</c:v>
                </c:pt>
                <c:pt idx="536">
                  <c:v>0.52837882383669665</c:v>
                </c:pt>
                <c:pt idx="537">
                  <c:v>0.52845755118738547</c:v>
                </c:pt>
                <c:pt idx="538">
                  <c:v>0.52852581111801011</c:v>
                </c:pt>
                <c:pt idx="539">
                  <c:v>0.52857831977213909</c:v>
                </c:pt>
                <c:pt idx="540">
                  <c:v>0.52862615949290637</c:v>
                </c:pt>
                <c:pt idx="541">
                  <c:v>0.52868855818292992</c:v>
                </c:pt>
                <c:pt idx="542">
                  <c:v>0.52874812234346191</c:v>
                </c:pt>
                <c:pt idx="543">
                  <c:v>0.52880294285603646</c:v>
                </c:pt>
                <c:pt idx="544">
                  <c:v>0.52885118371819595</c:v>
                </c:pt>
                <c:pt idx="545">
                  <c:v>0.52888452632754035</c:v>
                </c:pt>
                <c:pt idx="546">
                  <c:v>0.52889823724435348</c:v>
                </c:pt>
                <c:pt idx="547">
                  <c:v>0.52891237235306143</c:v>
                </c:pt>
                <c:pt idx="548">
                  <c:v>0.52891728884067013</c:v>
                </c:pt>
                <c:pt idx="549">
                  <c:v>0.52891051739964856</c:v>
                </c:pt>
                <c:pt idx="550">
                  <c:v>0.52890614537886982</c:v>
                </c:pt>
                <c:pt idx="551">
                  <c:v>0.52890492660009203</c:v>
                </c:pt>
                <c:pt idx="552">
                  <c:v>0.52889783581585481</c:v>
                </c:pt>
                <c:pt idx="553">
                  <c:v>0.52891220569021791</c:v>
                </c:pt>
                <c:pt idx="554">
                  <c:v>0.52892372857828707</c:v>
                </c:pt>
                <c:pt idx="555">
                  <c:v>0.52891423847841346</c:v>
                </c:pt>
                <c:pt idx="556">
                  <c:v>0.52891880696181692</c:v>
                </c:pt>
                <c:pt idx="557">
                  <c:v>0.52892881350310117</c:v>
                </c:pt>
                <c:pt idx="558">
                  <c:v>0.52892294420729591</c:v>
                </c:pt>
                <c:pt idx="559">
                  <c:v>0.52891390892202295</c:v>
                </c:pt>
                <c:pt idx="560">
                  <c:v>0.52892855648066217</c:v>
                </c:pt>
                <c:pt idx="561">
                  <c:v>0.52894627726071397</c:v>
                </c:pt>
                <c:pt idx="562">
                  <c:v>0.52896064164889356</c:v>
                </c:pt>
                <c:pt idx="563">
                  <c:v>0.52898829373699841</c:v>
                </c:pt>
                <c:pt idx="564">
                  <c:v>0.52900031640464662</c:v>
                </c:pt>
                <c:pt idx="565">
                  <c:v>0.52900873949260785</c:v>
                </c:pt>
                <c:pt idx="566">
                  <c:v>0.52904244162930958</c:v>
                </c:pt>
                <c:pt idx="567">
                  <c:v>0.52906556585512898</c:v>
                </c:pt>
                <c:pt idx="568">
                  <c:v>0.52908049346493591</c:v>
                </c:pt>
                <c:pt idx="569">
                  <c:v>0.52909878219820405</c:v>
                </c:pt>
                <c:pt idx="570">
                  <c:v>0.52911250820358346</c:v>
                </c:pt>
                <c:pt idx="571">
                  <c:v>0.52909964753457073</c:v>
                </c:pt>
                <c:pt idx="572">
                  <c:v>0.52907522833282239</c:v>
                </c:pt>
                <c:pt idx="573">
                  <c:v>0.52904855586252431</c:v>
                </c:pt>
                <c:pt idx="574">
                  <c:v>0.52899780269240571</c:v>
                </c:pt>
                <c:pt idx="575">
                  <c:v>0.52895349992030194</c:v>
                </c:pt>
                <c:pt idx="576">
                  <c:v>0.5289257961902728</c:v>
                </c:pt>
                <c:pt idx="577">
                  <c:v>0.52888238100263718</c:v>
                </c:pt>
                <c:pt idx="578">
                  <c:v>0.52883573523294991</c:v>
                </c:pt>
                <c:pt idx="579">
                  <c:v>0.52878726138459842</c:v>
                </c:pt>
                <c:pt idx="580">
                  <c:v>0.52872742702012521</c:v>
                </c:pt>
                <c:pt idx="581">
                  <c:v>0.52868203818893411</c:v>
                </c:pt>
                <c:pt idx="582">
                  <c:v>0.52864728053703958</c:v>
                </c:pt>
                <c:pt idx="583">
                  <c:v>0.52861992903299571</c:v>
                </c:pt>
                <c:pt idx="584">
                  <c:v>0.52860204748630124</c:v>
                </c:pt>
                <c:pt idx="585">
                  <c:v>0.52858978233044607</c:v>
                </c:pt>
                <c:pt idx="586">
                  <c:v>0.52856107983339584</c:v>
                </c:pt>
                <c:pt idx="587">
                  <c:v>0.52850976858844601</c:v>
                </c:pt>
                <c:pt idx="588">
                  <c:v>0.5284616303784726</c:v>
                </c:pt>
                <c:pt idx="589">
                  <c:v>0.52842659158135741</c:v>
                </c:pt>
                <c:pt idx="590">
                  <c:v>0.52839100962308683</c:v>
                </c:pt>
                <c:pt idx="591">
                  <c:v>0.52837087726158827</c:v>
                </c:pt>
                <c:pt idx="592">
                  <c:v>0.5283479546436266</c:v>
                </c:pt>
                <c:pt idx="593">
                  <c:v>0.52832548715433536</c:v>
                </c:pt>
                <c:pt idx="594">
                  <c:v>0.52830098763481514</c:v>
                </c:pt>
                <c:pt idx="595">
                  <c:v>0.52826779608098251</c:v>
                </c:pt>
                <c:pt idx="596">
                  <c:v>0.52823723273649115</c:v>
                </c:pt>
                <c:pt idx="597">
                  <c:v>0.52821833055455469</c:v>
                </c:pt>
                <c:pt idx="598">
                  <c:v>0.52820038874669539</c:v>
                </c:pt>
                <c:pt idx="599">
                  <c:v>0.52817913683994278</c:v>
                </c:pt>
                <c:pt idx="600">
                  <c:v>0.52814704660078649</c:v>
                </c:pt>
                <c:pt idx="601">
                  <c:v>0.52812994741900499</c:v>
                </c:pt>
                <c:pt idx="602">
                  <c:v>0.52811633770117894</c:v>
                </c:pt>
                <c:pt idx="603">
                  <c:v>0.52809273359702835</c:v>
                </c:pt>
                <c:pt idx="604">
                  <c:v>0.52806927007324878</c:v>
                </c:pt>
                <c:pt idx="605">
                  <c:v>0.52805630393924519</c:v>
                </c:pt>
                <c:pt idx="606">
                  <c:v>0.52804562553373213</c:v>
                </c:pt>
                <c:pt idx="607">
                  <c:v>0.52804413556378127</c:v>
                </c:pt>
                <c:pt idx="608">
                  <c:v>0.52804970943733709</c:v>
                </c:pt>
                <c:pt idx="609">
                  <c:v>0.52805418978245544</c:v>
                </c:pt>
                <c:pt idx="610">
                  <c:v>0.52805913184734488</c:v>
                </c:pt>
                <c:pt idx="611">
                  <c:v>0.52806122204204864</c:v>
                </c:pt>
                <c:pt idx="612">
                  <c:v>0.52803569616694801</c:v>
                </c:pt>
                <c:pt idx="613">
                  <c:v>0.52799244573455584</c:v>
                </c:pt>
                <c:pt idx="614">
                  <c:v>0.52796294135713151</c:v>
                </c:pt>
                <c:pt idx="615">
                  <c:v>0.52794859323996823</c:v>
                </c:pt>
                <c:pt idx="616">
                  <c:v>0.52792996029217865</c:v>
                </c:pt>
                <c:pt idx="617">
                  <c:v>0.52791648957808246</c:v>
                </c:pt>
                <c:pt idx="618">
                  <c:v>0.52789898637660182</c:v>
                </c:pt>
                <c:pt idx="619">
                  <c:v>0.52787765800647912</c:v>
                </c:pt>
                <c:pt idx="620">
                  <c:v>0.52785664502440344</c:v>
                </c:pt>
                <c:pt idx="621">
                  <c:v>0.52782186250733831</c:v>
                </c:pt>
                <c:pt idx="622">
                  <c:v>0.52780342638867672</c:v>
                </c:pt>
                <c:pt idx="623">
                  <c:v>0.52782712056601933</c:v>
                </c:pt>
                <c:pt idx="624">
                  <c:v>0.5278678026673318</c:v>
                </c:pt>
                <c:pt idx="625">
                  <c:v>0.52790407473794065</c:v>
                </c:pt>
                <c:pt idx="626">
                  <c:v>0.52791830666247408</c:v>
                </c:pt>
                <c:pt idx="627">
                  <c:v>0.52794030378243906</c:v>
                </c:pt>
                <c:pt idx="628">
                  <c:v>0.52795754104702552</c:v>
                </c:pt>
                <c:pt idx="629">
                  <c:v>0.52796857363229632</c:v>
                </c:pt>
                <c:pt idx="630">
                  <c:v>0.5279734853396616</c:v>
                </c:pt>
                <c:pt idx="631">
                  <c:v>0.52797779310160053</c:v>
                </c:pt>
                <c:pt idx="632">
                  <c:v>0.52800703191440657</c:v>
                </c:pt>
                <c:pt idx="633">
                  <c:v>0.52803802703045133</c:v>
                </c:pt>
                <c:pt idx="634">
                  <c:v>0.52806290819752655</c:v>
                </c:pt>
                <c:pt idx="635">
                  <c:v>0.52808372268396875</c:v>
                </c:pt>
                <c:pt idx="636">
                  <c:v>0.52808709479508797</c:v>
                </c:pt>
                <c:pt idx="637">
                  <c:v>0.52809303984975109</c:v>
                </c:pt>
                <c:pt idx="638">
                  <c:v>0.52809208267782082</c:v>
                </c:pt>
                <c:pt idx="639">
                  <c:v>0.52808652821604685</c:v>
                </c:pt>
                <c:pt idx="640">
                  <c:v>0.52807625390109481</c:v>
                </c:pt>
                <c:pt idx="641">
                  <c:v>0.52806185983650977</c:v>
                </c:pt>
                <c:pt idx="642">
                  <c:v>0.52805262175696044</c:v>
                </c:pt>
                <c:pt idx="643">
                  <c:v>0.52803142948977055</c:v>
                </c:pt>
                <c:pt idx="644">
                  <c:v>0.52799740350340529</c:v>
                </c:pt>
                <c:pt idx="645">
                  <c:v>0.52795347991555197</c:v>
                </c:pt>
                <c:pt idx="646">
                  <c:v>0.52790498021577725</c:v>
                </c:pt>
                <c:pt idx="647">
                  <c:v>0.52787541720093112</c:v>
                </c:pt>
                <c:pt idx="648">
                  <c:v>0.52784987721861132</c:v>
                </c:pt>
                <c:pt idx="649">
                  <c:v>0.52782629214315124</c:v>
                </c:pt>
                <c:pt idx="650">
                  <c:v>0.52780066493208</c:v>
                </c:pt>
                <c:pt idx="651">
                  <c:v>0.52777665576889632</c:v>
                </c:pt>
                <c:pt idx="652">
                  <c:v>0.52775015788216662</c:v>
                </c:pt>
                <c:pt idx="653">
                  <c:v>0.52771852885427495</c:v>
                </c:pt>
                <c:pt idx="654">
                  <c:v>0.52768653990216885</c:v>
                </c:pt>
                <c:pt idx="655">
                  <c:v>0.52766363480466838</c:v>
                </c:pt>
                <c:pt idx="656">
                  <c:v>0.52763610655542681</c:v>
                </c:pt>
                <c:pt idx="657">
                  <c:v>0.52762550571289646</c:v>
                </c:pt>
                <c:pt idx="658">
                  <c:v>0.52761887690385145</c:v>
                </c:pt>
                <c:pt idx="659">
                  <c:v>0.52761372369143844</c:v>
                </c:pt>
                <c:pt idx="660">
                  <c:v>0.52760196410278293</c:v>
                </c:pt>
                <c:pt idx="661">
                  <c:v>0.52758814215272376</c:v>
                </c:pt>
                <c:pt idx="662">
                  <c:v>0.52757874524418846</c:v>
                </c:pt>
                <c:pt idx="663">
                  <c:v>0.52757763075218278</c:v>
                </c:pt>
                <c:pt idx="664">
                  <c:v>0.52757996561441489</c:v>
                </c:pt>
                <c:pt idx="665">
                  <c:v>0.52758411261825078</c:v>
                </c:pt>
                <c:pt idx="666">
                  <c:v>0.52759670118206836</c:v>
                </c:pt>
                <c:pt idx="667">
                  <c:v>0.52761772664459261</c:v>
                </c:pt>
                <c:pt idx="668">
                  <c:v>0.52762875479894233</c:v>
                </c:pt>
                <c:pt idx="669">
                  <c:v>0.52762845351293197</c:v>
                </c:pt>
                <c:pt idx="670">
                  <c:v>0.52763053068526078</c:v>
                </c:pt>
                <c:pt idx="671">
                  <c:v>0.52764475747436557</c:v>
                </c:pt>
                <c:pt idx="672">
                  <c:v>0.52765591297595416</c:v>
                </c:pt>
                <c:pt idx="673">
                  <c:v>0.52765832898080101</c:v>
                </c:pt>
                <c:pt idx="674">
                  <c:v>0.52767425968559156</c:v>
                </c:pt>
                <c:pt idx="675">
                  <c:v>0.52769354933094348</c:v>
                </c:pt>
                <c:pt idx="676">
                  <c:v>0.52772379286625093</c:v>
                </c:pt>
                <c:pt idx="677">
                  <c:v>0.52774066829588451</c:v>
                </c:pt>
                <c:pt idx="678">
                  <c:v>0.52774960763054746</c:v>
                </c:pt>
                <c:pt idx="679">
                  <c:v>0.52776758198604956</c:v>
                </c:pt>
                <c:pt idx="680">
                  <c:v>0.52779450713588372</c:v>
                </c:pt>
                <c:pt idx="681">
                  <c:v>0.52782447599493443</c:v>
                </c:pt>
                <c:pt idx="682">
                  <c:v>0.52785447627840854</c:v>
                </c:pt>
                <c:pt idx="683">
                  <c:v>0.52789369939981545</c:v>
                </c:pt>
                <c:pt idx="684">
                  <c:v>0.52794862643531593</c:v>
                </c:pt>
                <c:pt idx="685">
                  <c:v>0.52798484346075203</c:v>
                </c:pt>
                <c:pt idx="686">
                  <c:v>0.52802079990295681</c:v>
                </c:pt>
                <c:pt idx="687">
                  <c:v>0.52804912926327008</c:v>
                </c:pt>
                <c:pt idx="688">
                  <c:v>0.5280773192176117</c:v>
                </c:pt>
                <c:pt idx="689">
                  <c:v>0.52810199977555905</c:v>
                </c:pt>
                <c:pt idx="690">
                  <c:v>0.52812055338229846</c:v>
                </c:pt>
                <c:pt idx="691">
                  <c:v>0.52813593457799946</c:v>
                </c:pt>
                <c:pt idx="692">
                  <c:v>0.52815493455072415</c:v>
                </c:pt>
                <c:pt idx="693">
                  <c:v>0.52817805922337513</c:v>
                </c:pt>
                <c:pt idx="694">
                  <c:v>0.52820396451837359</c:v>
                </c:pt>
                <c:pt idx="695">
                  <c:v>0.52823314736240268</c:v>
                </c:pt>
                <c:pt idx="696">
                  <c:v>0.52828094207574161</c:v>
                </c:pt>
                <c:pt idx="697">
                  <c:v>0.52834368726156411</c:v>
                </c:pt>
                <c:pt idx="698">
                  <c:v>0.52842058212541454</c:v>
                </c:pt>
                <c:pt idx="699">
                  <c:v>0.52850054236214883</c:v>
                </c:pt>
                <c:pt idx="700">
                  <c:v>0.52858922022188337</c:v>
                </c:pt>
                <c:pt idx="701">
                  <c:v>0.52867576335558086</c:v>
                </c:pt>
                <c:pt idx="702">
                  <c:v>0.5287604489654627</c:v>
                </c:pt>
                <c:pt idx="703">
                  <c:v>0.5288318210669547</c:v>
                </c:pt>
                <c:pt idx="704">
                  <c:v>0.52888882386395641</c:v>
                </c:pt>
                <c:pt idx="705">
                  <c:v>0.52894290131112809</c:v>
                </c:pt>
                <c:pt idx="706">
                  <c:v>0.52899549909193488</c:v>
                </c:pt>
                <c:pt idx="707">
                  <c:v>0.52904040024128085</c:v>
                </c:pt>
                <c:pt idx="708">
                  <c:v>0.52907759780424857</c:v>
                </c:pt>
                <c:pt idx="709">
                  <c:v>0.52909959623102953</c:v>
                </c:pt>
                <c:pt idx="710">
                  <c:v>0.52911128556110232</c:v>
                </c:pt>
                <c:pt idx="711">
                  <c:v>0.52911068429403896</c:v>
                </c:pt>
                <c:pt idx="712">
                  <c:v>0.52909593472819794</c:v>
                </c:pt>
                <c:pt idx="713">
                  <c:v>0.52907730149490684</c:v>
                </c:pt>
                <c:pt idx="714">
                  <c:v>0.5290592563105283</c:v>
                </c:pt>
                <c:pt idx="715">
                  <c:v>0.52904580345214669</c:v>
                </c:pt>
                <c:pt idx="716">
                  <c:v>0.52904523447167695</c:v>
                </c:pt>
                <c:pt idx="717">
                  <c:v>0.529050113960714</c:v>
                </c:pt>
                <c:pt idx="718">
                  <c:v>0.52906568789860831</c:v>
                </c:pt>
                <c:pt idx="719">
                  <c:v>0.52908309290572864</c:v>
                </c:pt>
                <c:pt idx="720">
                  <c:v>0.5290984676538345</c:v>
                </c:pt>
                <c:pt idx="721">
                  <c:v>0.52911359568229421</c:v>
                </c:pt>
                <c:pt idx="722">
                  <c:v>0.52912954334233364</c:v>
                </c:pt>
                <c:pt idx="723">
                  <c:v>0.52915001244001492</c:v>
                </c:pt>
                <c:pt idx="724">
                  <c:v>0.52918047035941485</c:v>
                </c:pt>
                <c:pt idx="725">
                  <c:v>0.52921913459559711</c:v>
                </c:pt>
                <c:pt idx="726">
                  <c:v>0.52923410972284202</c:v>
                </c:pt>
                <c:pt idx="727">
                  <c:v>0.52921627154386841</c:v>
                </c:pt>
                <c:pt idx="728">
                  <c:v>0.52917786781905152</c:v>
                </c:pt>
                <c:pt idx="729">
                  <c:v>0.52911985438272213</c:v>
                </c:pt>
                <c:pt idx="730">
                  <c:v>0.52904928052433886</c:v>
                </c:pt>
                <c:pt idx="731">
                  <c:v>0.52897946306601729</c:v>
                </c:pt>
                <c:pt idx="732">
                  <c:v>0.52891767275681623</c:v>
                </c:pt>
                <c:pt idx="733">
                  <c:v>0.52886306363325464</c:v>
                </c:pt>
                <c:pt idx="734">
                  <c:v>0.52881510240920915</c:v>
                </c:pt>
                <c:pt idx="735">
                  <c:v>0.5287666200009441</c:v>
                </c:pt>
                <c:pt idx="736">
                  <c:v>0.52871597548989213</c:v>
                </c:pt>
                <c:pt idx="737">
                  <c:v>0.52869226776552758</c:v>
                </c:pt>
                <c:pt idx="738">
                  <c:v>0.52869541223485383</c:v>
                </c:pt>
                <c:pt idx="739">
                  <c:v>0.52870792024632762</c:v>
                </c:pt>
                <c:pt idx="740">
                  <c:v>0.5287195844585596</c:v>
                </c:pt>
                <c:pt idx="741">
                  <c:v>0.52873403958127119</c:v>
                </c:pt>
                <c:pt idx="742">
                  <c:v>0.52874975784545597</c:v>
                </c:pt>
                <c:pt idx="743">
                  <c:v>0.52877004285124951</c:v>
                </c:pt>
                <c:pt idx="744">
                  <c:v>0.52879335966061491</c:v>
                </c:pt>
                <c:pt idx="745">
                  <c:v>0.52881270938400626</c:v>
                </c:pt>
                <c:pt idx="746">
                  <c:v>0.52882483281349357</c:v>
                </c:pt>
                <c:pt idx="747">
                  <c:v>0.52883896610086734</c:v>
                </c:pt>
                <c:pt idx="748">
                  <c:v>0.52885493728208899</c:v>
                </c:pt>
                <c:pt idx="749">
                  <c:v>0.52886173205772791</c:v>
                </c:pt>
                <c:pt idx="750">
                  <c:v>0.52886895231706721</c:v>
                </c:pt>
                <c:pt idx="751">
                  <c:v>0.52888719560932007</c:v>
                </c:pt>
                <c:pt idx="752">
                  <c:v>0.52891207135671281</c:v>
                </c:pt>
                <c:pt idx="753">
                  <c:v>0.52893636593125004</c:v>
                </c:pt>
                <c:pt idx="754">
                  <c:v>0.5289553073064126</c:v>
                </c:pt>
                <c:pt idx="755">
                  <c:v>0.52896714633432407</c:v>
                </c:pt>
                <c:pt idx="756">
                  <c:v>0.5289824115664401</c:v>
                </c:pt>
                <c:pt idx="757">
                  <c:v>0.52900337432141498</c:v>
                </c:pt>
                <c:pt idx="758">
                  <c:v>0.52901919743570247</c:v>
                </c:pt>
                <c:pt idx="759">
                  <c:v>0.52902440305733867</c:v>
                </c:pt>
                <c:pt idx="760">
                  <c:v>0.52904310279099154</c:v>
                </c:pt>
                <c:pt idx="761">
                  <c:v>0.52906251970593132</c:v>
                </c:pt>
                <c:pt idx="762">
                  <c:v>0.52908132330078261</c:v>
                </c:pt>
                <c:pt idx="763">
                  <c:v>0.52909001021842128</c:v>
                </c:pt>
                <c:pt idx="764">
                  <c:v>0.52909122682421938</c:v>
                </c:pt>
                <c:pt idx="765">
                  <c:v>0.52907874199011629</c:v>
                </c:pt>
                <c:pt idx="766">
                  <c:v>0.52906349068961578</c:v>
                </c:pt>
                <c:pt idx="767">
                  <c:v>0.52904766545843984</c:v>
                </c:pt>
                <c:pt idx="768">
                  <c:v>0.5290302553880899</c:v>
                </c:pt>
                <c:pt idx="769">
                  <c:v>0.52902379533492694</c:v>
                </c:pt>
                <c:pt idx="770">
                  <c:v>0.52902079863337148</c:v>
                </c:pt>
                <c:pt idx="771">
                  <c:v>0.52900341679655638</c:v>
                </c:pt>
                <c:pt idx="772">
                  <c:v>0.52898375838139922</c:v>
                </c:pt>
                <c:pt idx="773">
                  <c:v>0.52896383501257627</c:v>
                </c:pt>
                <c:pt idx="774">
                  <c:v>0.52894423878903618</c:v>
                </c:pt>
                <c:pt idx="775">
                  <c:v>0.52892042605598022</c:v>
                </c:pt>
                <c:pt idx="776">
                  <c:v>0.52890468793054213</c:v>
                </c:pt>
                <c:pt idx="777">
                  <c:v>0.52889911737227857</c:v>
                </c:pt>
                <c:pt idx="778">
                  <c:v>0.52889558593993047</c:v>
                </c:pt>
                <c:pt idx="779">
                  <c:v>0.52888959838923977</c:v>
                </c:pt>
                <c:pt idx="780">
                  <c:v>0.52887541110938829</c:v>
                </c:pt>
                <c:pt idx="781">
                  <c:v>0.52886164986840345</c:v>
                </c:pt>
                <c:pt idx="782">
                  <c:v>0.52885449060819889</c:v>
                </c:pt>
                <c:pt idx="783">
                  <c:v>0.52884256653162776</c:v>
                </c:pt>
                <c:pt idx="784">
                  <c:v>0.52882142615703032</c:v>
                </c:pt>
                <c:pt idx="785">
                  <c:v>0.528806225805597</c:v>
                </c:pt>
                <c:pt idx="786">
                  <c:v>0.52880499987843732</c:v>
                </c:pt>
                <c:pt idx="787">
                  <c:v>0.52881093214218244</c:v>
                </c:pt>
                <c:pt idx="788">
                  <c:v>0.52880843327973526</c:v>
                </c:pt>
                <c:pt idx="789">
                  <c:v>0.52880297768159168</c:v>
                </c:pt>
                <c:pt idx="790">
                  <c:v>0.52880063586944448</c:v>
                </c:pt>
                <c:pt idx="791">
                  <c:v>0.528797645243821</c:v>
                </c:pt>
                <c:pt idx="792">
                  <c:v>0.52880202144045219</c:v>
                </c:pt>
                <c:pt idx="793">
                  <c:v>0.52879961512880647</c:v>
                </c:pt>
                <c:pt idx="794">
                  <c:v>0.52879892671395778</c:v>
                </c:pt>
                <c:pt idx="795">
                  <c:v>0.52880620454944982</c:v>
                </c:pt>
                <c:pt idx="796">
                  <c:v>0.52881706212061741</c:v>
                </c:pt>
                <c:pt idx="797">
                  <c:v>0.52883287547128566</c:v>
                </c:pt>
                <c:pt idx="798">
                  <c:v>0.52885476150500599</c:v>
                </c:pt>
                <c:pt idx="799">
                  <c:v>0.52888696663638757</c:v>
                </c:pt>
                <c:pt idx="800">
                  <c:v>0.52891682355440872</c:v>
                </c:pt>
                <c:pt idx="801">
                  <c:v>0.52894930321390154</c:v>
                </c:pt>
                <c:pt idx="802">
                  <c:v>0.52899482178609181</c:v>
                </c:pt>
                <c:pt idx="803">
                  <c:v>0.52903392259085613</c:v>
                </c:pt>
                <c:pt idx="804">
                  <c:v>0.52907549842793433</c:v>
                </c:pt>
                <c:pt idx="805">
                  <c:v>0.52911976138068939</c:v>
                </c:pt>
                <c:pt idx="806">
                  <c:v>0.52917001147584886</c:v>
                </c:pt>
                <c:pt idx="807">
                  <c:v>0.52923084722280489</c:v>
                </c:pt>
                <c:pt idx="808">
                  <c:v>0.52929436677058916</c:v>
                </c:pt>
                <c:pt idx="809">
                  <c:v>0.52935887242734536</c:v>
                </c:pt>
                <c:pt idx="810">
                  <c:v>0.52942126464323069</c:v>
                </c:pt>
                <c:pt idx="811">
                  <c:v>0.5294862086509935</c:v>
                </c:pt>
                <c:pt idx="812">
                  <c:v>0.52954360731675476</c:v>
                </c:pt>
                <c:pt idx="813">
                  <c:v>0.5295819287144633</c:v>
                </c:pt>
                <c:pt idx="814">
                  <c:v>0.52961246062203948</c:v>
                </c:pt>
                <c:pt idx="815">
                  <c:v>0.52964121943635079</c:v>
                </c:pt>
                <c:pt idx="816">
                  <c:v>0.52966614412247681</c:v>
                </c:pt>
                <c:pt idx="817">
                  <c:v>0.52967986498694308</c:v>
                </c:pt>
                <c:pt idx="818">
                  <c:v>0.52967492969695362</c:v>
                </c:pt>
                <c:pt idx="819">
                  <c:v>0.52965948923238715</c:v>
                </c:pt>
                <c:pt idx="820">
                  <c:v>0.52962726172468377</c:v>
                </c:pt>
                <c:pt idx="821">
                  <c:v>0.52959839936295128</c:v>
                </c:pt>
                <c:pt idx="822">
                  <c:v>0.52957122996429229</c:v>
                </c:pt>
                <c:pt idx="823">
                  <c:v>0.52954743706066021</c:v>
                </c:pt>
                <c:pt idx="824">
                  <c:v>0.52953248909624118</c:v>
                </c:pt>
                <c:pt idx="825">
                  <c:v>0.52952612834244117</c:v>
                </c:pt>
                <c:pt idx="826">
                  <c:v>0.52952354325463313</c:v>
                </c:pt>
                <c:pt idx="827">
                  <c:v>0.52952205312064493</c:v>
                </c:pt>
                <c:pt idx="828">
                  <c:v>0.52952348695501683</c:v>
                </c:pt>
                <c:pt idx="829">
                  <c:v>0.52953127579804893</c:v>
                </c:pt>
                <c:pt idx="830">
                  <c:v>0.52953608478490521</c:v>
                </c:pt>
                <c:pt idx="831">
                  <c:v>0.52955032865410334</c:v>
                </c:pt>
                <c:pt idx="832">
                  <c:v>0.52956184887930668</c:v>
                </c:pt>
                <c:pt idx="833">
                  <c:v>0.52956720423692427</c:v>
                </c:pt>
                <c:pt idx="834">
                  <c:v>0.52957423700784756</c:v>
                </c:pt>
                <c:pt idx="835">
                  <c:v>0.52957744502257853</c:v>
                </c:pt>
                <c:pt idx="836">
                  <c:v>0.52957572642437412</c:v>
                </c:pt>
                <c:pt idx="837">
                  <c:v>0.52957118526189673</c:v>
                </c:pt>
                <c:pt idx="838">
                  <c:v>0.52957060157458258</c:v>
                </c:pt>
                <c:pt idx="839">
                  <c:v>0.52957129679368653</c:v>
                </c:pt>
                <c:pt idx="840">
                  <c:v>0.52957234046160617</c:v>
                </c:pt>
                <c:pt idx="841">
                  <c:v>0.5295720778816162</c:v>
                </c:pt>
                <c:pt idx="842">
                  <c:v>0.52956696988475749</c:v>
                </c:pt>
                <c:pt idx="843">
                  <c:v>0.52955588159824607</c:v>
                </c:pt>
                <c:pt idx="844">
                  <c:v>0.52955213307263016</c:v>
                </c:pt>
                <c:pt idx="845">
                  <c:v>0.52953560002136912</c:v>
                </c:pt>
                <c:pt idx="846">
                  <c:v>0.52951605373001154</c:v>
                </c:pt>
                <c:pt idx="847">
                  <c:v>0.52948807924091068</c:v>
                </c:pt>
                <c:pt idx="848">
                  <c:v>0.52945734947794165</c:v>
                </c:pt>
                <c:pt idx="849">
                  <c:v>0.52941602919777198</c:v>
                </c:pt>
                <c:pt idx="850">
                  <c:v>0.52936922297778743</c:v>
                </c:pt>
                <c:pt idx="851">
                  <c:v>0.52931465871266592</c:v>
                </c:pt>
                <c:pt idx="852">
                  <c:v>0.52926196631856159</c:v>
                </c:pt>
                <c:pt idx="853">
                  <c:v>0.52920367783765798</c:v>
                </c:pt>
                <c:pt idx="854">
                  <c:v>0.52913689620183701</c:v>
                </c:pt>
                <c:pt idx="855">
                  <c:v>0.52906755085735613</c:v>
                </c:pt>
                <c:pt idx="856">
                  <c:v>0.52901922769156962</c:v>
                </c:pt>
                <c:pt idx="857">
                  <c:v>0.52898164862958597</c:v>
                </c:pt>
                <c:pt idx="858">
                  <c:v>0.52895664484409188</c:v>
                </c:pt>
                <c:pt idx="859">
                  <c:v>0.52893277629970836</c:v>
                </c:pt>
                <c:pt idx="860">
                  <c:v>0.52891030054028321</c:v>
                </c:pt>
                <c:pt idx="861">
                  <c:v>0.52889789268339293</c:v>
                </c:pt>
                <c:pt idx="862">
                  <c:v>0.5288993923395201</c:v>
                </c:pt>
                <c:pt idx="863">
                  <c:v>0.52890007615109869</c:v>
                </c:pt>
                <c:pt idx="864">
                  <c:v>0.52890756292208385</c:v>
                </c:pt>
                <c:pt idx="865">
                  <c:v>0.52892263316009835</c:v>
                </c:pt>
                <c:pt idx="866">
                  <c:v>0.5289329381770419</c:v>
                </c:pt>
                <c:pt idx="867">
                  <c:v>0.52893566374912393</c:v>
                </c:pt>
                <c:pt idx="868">
                  <c:v>0.5289328104535248</c:v>
                </c:pt>
                <c:pt idx="869">
                  <c:v>0.52892039993003648</c:v>
                </c:pt>
                <c:pt idx="870">
                  <c:v>0.52890540028864486</c:v>
                </c:pt>
                <c:pt idx="871">
                  <c:v>0.52889690575737225</c:v>
                </c:pt>
                <c:pt idx="872">
                  <c:v>0.52888282113209728</c:v>
                </c:pt>
                <c:pt idx="873">
                  <c:v>0.52886293769107917</c:v>
                </c:pt>
                <c:pt idx="874">
                  <c:v>0.52884456167910276</c:v>
                </c:pt>
                <c:pt idx="875">
                  <c:v>0.52882972441210019</c:v>
                </c:pt>
                <c:pt idx="876">
                  <c:v>0.52881814586314391</c:v>
                </c:pt>
                <c:pt idx="877">
                  <c:v>0.52881022039826886</c:v>
                </c:pt>
                <c:pt idx="878">
                  <c:v>0.5287938453673694</c:v>
                </c:pt>
                <c:pt idx="879">
                  <c:v>0.52877680743843114</c:v>
                </c:pt>
                <c:pt idx="880">
                  <c:v>0.52876031407767332</c:v>
                </c:pt>
                <c:pt idx="881">
                  <c:v>0.52874583150625221</c:v>
                </c:pt>
                <c:pt idx="882">
                  <c:v>0.5287396900926119</c:v>
                </c:pt>
                <c:pt idx="883">
                  <c:v>0.52874339905895174</c:v>
                </c:pt>
                <c:pt idx="884">
                  <c:v>0.52874673832436991</c:v>
                </c:pt>
                <c:pt idx="885">
                  <c:v>0.52875455503926905</c:v>
                </c:pt>
                <c:pt idx="886">
                  <c:v>0.52875245735133525</c:v>
                </c:pt>
                <c:pt idx="887">
                  <c:v>0.52874941931154296</c:v>
                </c:pt>
                <c:pt idx="888">
                  <c:v>0.52874658501717409</c:v>
                </c:pt>
                <c:pt idx="889">
                  <c:v>0.5287537150621332</c:v>
                </c:pt>
                <c:pt idx="890">
                  <c:v>0.52877283314542856</c:v>
                </c:pt>
                <c:pt idx="891">
                  <c:v>0.52879662984754361</c:v>
                </c:pt>
                <c:pt idx="892">
                  <c:v>0.52881965346896742</c:v>
                </c:pt>
                <c:pt idx="893">
                  <c:v>0.52883283864433606</c:v>
                </c:pt>
                <c:pt idx="894">
                  <c:v>0.5288418067915942</c:v>
                </c:pt>
                <c:pt idx="895">
                  <c:v>0.52886193291733019</c:v>
                </c:pt>
                <c:pt idx="896">
                  <c:v>0.5288828908551142</c:v>
                </c:pt>
                <c:pt idx="897">
                  <c:v>0.52891292226579856</c:v>
                </c:pt>
                <c:pt idx="898">
                  <c:v>0.52893476634064118</c:v>
                </c:pt>
                <c:pt idx="899">
                  <c:v>0.5289603945376381</c:v>
                </c:pt>
                <c:pt idx="900">
                  <c:v>0.52897308166517432</c:v>
                </c:pt>
                <c:pt idx="901">
                  <c:v>0.52897618487174192</c:v>
                </c:pt>
                <c:pt idx="902">
                  <c:v>0.52899715937406466</c:v>
                </c:pt>
                <c:pt idx="903">
                  <c:v>0.52903227773012496</c:v>
                </c:pt>
                <c:pt idx="904">
                  <c:v>0.52907195169618848</c:v>
                </c:pt>
                <c:pt idx="905">
                  <c:v>0.52910950817835278</c:v>
                </c:pt>
                <c:pt idx="906">
                  <c:v>0.52913957494503527</c:v>
                </c:pt>
                <c:pt idx="907">
                  <c:v>0.52916979573148137</c:v>
                </c:pt>
                <c:pt idx="908">
                  <c:v>0.52919447402942676</c:v>
                </c:pt>
                <c:pt idx="909">
                  <c:v>0.52921323790409869</c:v>
                </c:pt>
                <c:pt idx="910">
                  <c:v>0.52922266062524104</c:v>
                </c:pt>
                <c:pt idx="911">
                  <c:v>0.5292340202274981</c:v>
                </c:pt>
                <c:pt idx="912">
                  <c:v>0.52923848107999172</c:v>
                </c:pt>
                <c:pt idx="913">
                  <c:v>0.52921800188027501</c:v>
                </c:pt>
                <c:pt idx="914">
                  <c:v>0.52918283559166734</c:v>
                </c:pt>
                <c:pt idx="915">
                  <c:v>0.52914606490356131</c:v>
                </c:pt>
                <c:pt idx="916">
                  <c:v>0.52910231850198131</c:v>
                </c:pt>
                <c:pt idx="917">
                  <c:v>0.5290466219204224</c:v>
                </c:pt>
                <c:pt idx="918">
                  <c:v>0.52898480207695386</c:v>
                </c:pt>
                <c:pt idx="919">
                  <c:v>0.52891991629873647</c:v>
                </c:pt>
                <c:pt idx="920">
                  <c:v>0.52886471460758111</c:v>
                </c:pt>
                <c:pt idx="921">
                  <c:v>0.5288103639447802</c:v>
                </c:pt>
                <c:pt idx="922">
                  <c:v>0.5287538824299417</c:v>
                </c:pt>
                <c:pt idx="923">
                  <c:v>0.52869149065607501</c:v>
                </c:pt>
                <c:pt idx="924">
                  <c:v>0.5286338999473329</c:v>
                </c:pt>
                <c:pt idx="925">
                  <c:v>0.52858225234685474</c:v>
                </c:pt>
                <c:pt idx="926">
                  <c:v>0.52853848178348428</c:v>
                </c:pt>
                <c:pt idx="927">
                  <c:v>0.5285029408795342</c:v>
                </c:pt>
                <c:pt idx="928">
                  <c:v>0.5284839195599198</c:v>
                </c:pt>
                <c:pt idx="929">
                  <c:v>0.52847726219616431</c:v>
                </c:pt>
                <c:pt idx="930">
                  <c:v>0.52847743797876978</c:v>
                </c:pt>
                <c:pt idx="931">
                  <c:v>0.52848077681813244</c:v>
                </c:pt>
                <c:pt idx="932">
                  <c:v>0.52849289652932296</c:v>
                </c:pt>
                <c:pt idx="933">
                  <c:v>0.52850698798917772</c:v>
                </c:pt>
                <c:pt idx="934">
                  <c:v>0.5285300870879367</c:v>
                </c:pt>
                <c:pt idx="935">
                  <c:v>0.52855743566908608</c:v>
                </c:pt>
                <c:pt idx="936">
                  <c:v>0.52857948493037288</c:v>
                </c:pt>
                <c:pt idx="937">
                  <c:v>0.52860070401644854</c:v>
                </c:pt>
                <c:pt idx="938">
                  <c:v>0.52862937288306378</c:v>
                </c:pt>
                <c:pt idx="939">
                  <c:v>0.52864505624420288</c:v>
                </c:pt>
                <c:pt idx="940">
                  <c:v>0.52864406440589229</c:v>
                </c:pt>
                <c:pt idx="941">
                  <c:v>0.52864639478688658</c:v>
                </c:pt>
                <c:pt idx="942">
                  <c:v>0.52864635559088624</c:v>
                </c:pt>
                <c:pt idx="943">
                  <c:v>0.52863912324637363</c:v>
                </c:pt>
                <c:pt idx="944">
                  <c:v>0.52863624997204928</c:v>
                </c:pt>
                <c:pt idx="945">
                  <c:v>0.52863370768019491</c:v>
                </c:pt>
                <c:pt idx="946">
                  <c:v>0.52862788068054867</c:v>
                </c:pt>
                <c:pt idx="947">
                  <c:v>0.52862329814096476</c:v>
                </c:pt>
                <c:pt idx="948">
                  <c:v>0.52860211010623159</c:v>
                </c:pt>
                <c:pt idx="949">
                  <c:v>0.528559319927565</c:v>
                </c:pt>
                <c:pt idx="950">
                  <c:v>0.52851050115951415</c:v>
                </c:pt>
                <c:pt idx="951">
                  <c:v>0.52847028278551278</c:v>
                </c:pt>
                <c:pt idx="952">
                  <c:v>0.52843180300396719</c:v>
                </c:pt>
                <c:pt idx="953">
                  <c:v>0.52839625198508178</c:v>
                </c:pt>
                <c:pt idx="954">
                  <c:v>0.52836019331590511</c:v>
                </c:pt>
                <c:pt idx="955">
                  <c:v>0.52832861168604373</c:v>
                </c:pt>
                <c:pt idx="956">
                  <c:v>0.52830230650620502</c:v>
                </c:pt>
                <c:pt idx="957">
                  <c:v>0.52828136783509794</c:v>
                </c:pt>
                <c:pt idx="958">
                  <c:v>0.52826544228113004</c:v>
                </c:pt>
                <c:pt idx="959">
                  <c:v>0.52826266376233533</c:v>
                </c:pt>
                <c:pt idx="960">
                  <c:v>0.52828196442808872</c:v>
                </c:pt>
                <c:pt idx="961">
                  <c:v>0.52831496501873065</c:v>
                </c:pt>
                <c:pt idx="962">
                  <c:v>0.52834893064586363</c:v>
                </c:pt>
                <c:pt idx="963">
                  <c:v>0.52838022137305185</c:v>
                </c:pt>
                <c:pt idx="964">
                  <c:v>0.52841438152217113</c:v>
                </c:pt>
                <c:pt idx="965">
                  <c:v>0.52845272735913695</c:v>
                </c:pt>
                <c:pt idx="966">
                  <c:v>0.52848500763328543</c:v>
                </c:pt>
                <c:pt idx="967">
                  <c:v>0.52851928135153836</c:v>
                </c:pt>
                <c:pt idx="968">
                  <c:v>0.52855026113385473</c:v>
                </c:pt>
                <c:pt idx="969">
                  <c:v>0.52858385806459285</c:v>
                </c:pt>
                <c:pt idx="970">
                  <c:v>0.52861297684605413</c:v>
                </c:pt>
                <c:pt idx="971">
                  <c:v>0.52862673745970579</c:v>
                </c:pt>
                <c:pt idx="972">
                  <c:v>0.52863523990730465</c:v>
                </c:pt>
                <c:pt idx="973">
                  <c:v>0.5286417688956635</c:v>
                </c:pt>
                <c:pt idx="974">
                  <c:v>0.52864540117049252</c:v>
                </c:pt>
                <c:pt idx="975">
                  <c:v>0.5286420313109873</c:v>
                </c:pt>
                <c:pt idx="976">
                  <c:v>0.52864023217651279</c:v>
                </c:pt>
                <c:pt idx="977">
                  <c:v>0.52863588474108458</c:v>
                </c:pt>
                <c:pt idx="978">
                  <c:v>0.52862558286628192</c:v>
                </c:pt>
                <c:pt idx="979">
                  <c:v>0.52861293256875985</c:v>
                </c:pt>
                <c:pt idx="980">
                  <c:v>0.52859163328132808</c:v>
                </c:pt>
                <c:pt idx="981">
                  <c:v>0.52856693695663659</c:v>
                </c:pt>
                <c:pt idx="982">
                  <c:v>0.52853952126984749</c:v>
                </c:pt>
                <c:pt idx="983">
                  <c:v>0.52850218729729737</c:v>
                </c:pt>
                <c:pt idx="984">
                  <c:v>0.52845630094029927</c:v>
                </c:pt>
                <c:pt idx="985">
                  <c:v>0.52840410089411705</c:v>
                </c:pt>
                <c:pt idx="986">
                  <c:v>0.52835438098631171</c:v>
                </c:pt>
                <c:pt idx="987">
                  <c:v>0.52830159515316355</c:v>
                </c:pt>
                <c:pt idx="988">
                  <c:v>0.52825710473156373</c:v>
                </c:pt>
                <c:pt idx="989">
                  <c:v>0.52821586730722414</c:v>
                </c:pt>
                <c:pt idx="990">
                  <c:v>0.5281779725948238</c:v>
                </c:pt>
                <c:pt idx="991">
                  <c:v>0.52814516137294731</c:v>
                </c:pt>
                <c:pt idx="992">
                  <c:v>0.52811813206407665</c:v>
                </c:pt>
                <c:pt idx="993">
                  <c:v>0.52809730365651963</c:v>
                </c:pt>
                <c:pt idx="994">
                  <c:v>0.52808956932358142</c:v>
                </c:pt>
                <c:pt idx="995">
                  <c:v>0.52809931529771081</c:v>
                </c:pt>
                <c:pt idx="996">
                  <c:v>0.52812484946006066</c:v>
                </c:pt>
                <c:pt idx="997">
                  <c:v>0.52815694502934984</c:v>
                </c:pt>
                <c:pt idx="998">
                  <c:v>0.52819450981335858</c:v>
                </c:pt>
                <c:pt idx="999">
                  <c:v>0.52822703340939503</c:v>
                </c:pt>
                <c:pt idx="1000">
                  <c:v>0.52826001343978002</c:v>
                </c:pt>
                <c:pt idx="1001">
                  <c:v>0.52829334530538041</c:v>
                </c:pt>
                <c:pt idx="1002">
                  <c:v>0.52832451575507033</c:v>
                </c:pt>
                <c:pt idx="1003">
                  <c:v>0.52835159952686761</c:v>
                </c:pt>
                <c:pt idx="1004">
                  <c:v>0.52838097968581543</c:v>
                </c:pt>
                <c:pt idx="1005">
                  <c:v>0.52840382476376024</c:v>
                </c:pt>
                <c:pt idx="1006">
                  <c:v>0.52841216646139089</c:v>
                </c:pt>
                <c:pt idx="1007">
                  <c:v>0.52841375388620881</c:v>
                </c:pt>
                <c:pt idx="1008">
                  <c:v>0.52840979655285858</c:v>
                </c:pt>
                <c:pt idx="1009">
                  <c:v>0.52840445861698937</c:v>
                </c:pt>
                <c:pt idx="1010">
                  <c:v>0.52839851425033924</c:v>
                </c:pt>
                <c:pt idx="1011">
                  <c:v>0.52837813742986606</c:v>
                </c:pt>
                <c:pt idx="1012">
                  <c:v>0.52835357408375849</c:v>
                </c:pt>
                <c:pt idx="1013">
                  <c:v>0.52833083996228225</c:v>
                </c:pt>
                <c:pt idx="1014">
                  <c:v>0.52830042759375295</c:v>
                </c:pt>
                <c:pt idx="1015">
                  <c:v>0.52825726345221535</c:v>
                </c:pt>
                <c:pt idx="1016">
                  <c:v>0.52821490009201921</c:v>
                </c:pt>
                <c:pt idx="1017">
                  <c:v>0.52817969548319799</c:v>
                </c:pt>
                <c:pt idx="1018">
                  <c:v>0.52814329360246681</c:v>
                </c:pt>
                <c:pt idx="1019">
                  <c:v>0.52810660057756609</c:v>
                </c:pt>
                <c:pt idx="1020">
                  <c:v>0.52806507861472529</c:v>
                </c:pt>
                <c:pt idx="1021">
                  <c:v>0.52802613235724549</c:v>
                </c:pt>
                <c:pt idx="1022">
                  <c:v>0.52800810278672461</c:v>
                </c:pt>
                <c:pt idx="1023">
                  <c:v>0.52799768867164498</c:v>
                </c:pt>
                <c:pt idx="1024">
                  <c:v>0.52798336482977948</c:v>
                </c:pt>
                <c:pt idx="1025">
                  <c:v>0.52797749919149328</c:v>
                </c:pt>
                <c:pt idx="1026">
                  <c:v>0.52798389757817288</c:v>
                </c:pt>
                <c:pt idx="1027">
                  <c:v>0.52798878365400403</c:v>
                </c:pt>
                <c:pt idx="1028">
                  <c:v>0.52798375633469707</c:v>
                </c:pt>
                <c:pt idx="1029">
                  <c:v>0.52797301559736887</c:v>
                </c:pt>
                <c:pt idx="1030">
                  <c:v>0.52796258032334287</c:v>
                </c:pt>
                <c:pt idx="1031">
                  <c:v>0.52796173662701829</c:v>
                </c:pt>
                <c:pt idx="1032">
                  <c:v>0.52796445034395412</c:v>
                </c:pt>
                <c:pt idx="1033">
                  <c:v>0.52795247393365707</c:v>
                </c:pt>
                <c:pt idx="1034">
                  <c:v>0.52793339661641447</c:v>
                </c:pt>
                <c:pt idx="1035">
                  <c:v>0.52791521632927596</c:v>
                </c:pt>
                <c:pt idx="1036">
                  <c:v>0.52789814215396236</c:v>
                </c:pt>
                <c:pt idx="1037">
                  <c:v>0.52788106265735624</c:v>
                </c:pt>
                <c:pt idx="1038">
                  <c:v>0.52786554161326371</c:v>
                </c:pt>
                <c:pt idx="1039">
                  <c:v>0.52785308409262865</c:v>
                </c:pt>
                <c:pt idx="1040">
                  <c:v>0.52783865582260614</c:v>
                </c:pt>
                <c:pt idx="1041">
                  <c:v>0.52782147258551404</c:v>
                </c:pt>
                <c:pt idx="1042">
                  <c:v>0.52779311063976586</c:v>
                </c:pt>
                <c:pt idx="1043">
                  <c:v>0.52776004905231488</c:v>
                </c:pt>
                <c:pt idx="1044">
                  <c:v>0.52772680729364729</c:v>
                </c:pt>
                <c:pt idx="1045">
                  <c:v>0.52768893482827928</c:v>
                </c:pt>
                <c:pt idx="1046">
                  <c:v>0.52764758808519352</c:v>
                </c:pt>
                <c:pt idx="1047">
                  <c:v>0.52760801587637218</c:v>
                </c:pt>
                <c:pt idx="1048">
                  <c:v>0.52757012972070949</c:v>
                </c:pt>
                <c:pt idx="1049">
                  <c:v>0.52752942074879816</c:v>
                </c:pt>
                <c:pt idx="1050">
                  <c:v>0.52749027140318561</c:v>
                </c:pt>
                <c:pt idx="1051">
                  <c:v>0.5274592956296692</c:v>
                </c:pt>
                <c:pt idx="1052">
                  <c:v>0.527431341722295</c:v>
                </c:pt>
                <c:pt idx="1053">
                  <c:v>0.52741295877468675</c:v>
                </c:pt>
                <c:pt idx="1054">
                  <c:v>0.52738984564325619</c:v>
                </c:pt>
                <c:pt idx="1055">
                  <c:v>0.52736302704145477</c:v>
                </c:pt>
                <c:pt idx="1056">
                  <c:v>0.52734055100587096</c:v>
                </c:pt>
                <c:pt idx="1057">
                  <c:v>0.52731707825087004</c:v>
                </c:pt>
                <c:pt idx="1058">
                  <c:v>0.52728461481553701</c:v>
                </c:pt>
                <c:pt idx="1059">
                  <c:v>0.52724286403611476</c:v>
                </c:pt>
                <c:pt idx="1060">
                  <c:v>0.52720193401530502</c:v>
                </c:pt>
                <c:pt idx="1061">
                  <c:v>0.52716316419064779</c:v>
                </c:pt>
                <c:pt idx="1062">
                  <c:v>0.52711467690010883</c:v>
                </c:pt>
                <c:pt idx="1063">
                  <c:v>0.52706234584731348</c:v>
                </c:pt>
                <c:pt idx="1064">
                  <c:v>0.52700256370213328</c:v>
                </c:pt>
                <c:pt idx="1065">
                  <c:v>0.52694809748007743</c:v>
                </c:pt>
                <c:pt idx="1066">
                  <c:v>0.52689847342512908</c:v>
                </c:pt>
                <c:pt idx="1067">
                  <c:v>0.52684511191904393</c:v>
                </c:pt>
                <c:pt idx="1068">
                  <c:v>0.52680352218094428</c:v>
                </c:pt>
                <c:pt idx="1069">
                  <c:v>0.52677234231536196</c:v>
                </c:pt>
                <c:pt idx="1070">
                  <c:v>0.52674585069248991</c:v>
                </c:pt>
                <c:pt idx="1071">
                  <c:v>0.52672418004995014</c:v>
                </c:pt>
                <c:pt idx="1072">
                  <c:v>0.52670041037253856</c:v>
                </c:pt>
                <c:pt idx="1073">
                  <c:v>0.52667276413030484</c:v>
                </c:pt>
                <c:pt idx="1074">
                  <c:v>0.52664479204141057</c:v>
                </c:pt>
                <c:pt idx="1075">
                  <c:v>0.52662542969236148</c:v>
                </c:pt>
                <c:pt idx="1076">
                  <c:v>0.52660648167640989</c:v>
                </c:pt>
                <c:pt idx="1077">
                  <c:v>0.52658562999368175</c:v>
                </c:pt>
                <c:pt idx="1078">
                  <c:v>0.52657277901332278</c:v>
                </c:pt>
                <c:pt idx="1079">
                  <c:v>0.52656141006954515</c:v>
                </c:pt>
                <c:pt idx="1080">
                  <c:v>0.52655235898943287</c:v>
                </c:pt>
                <c:pt idx="1081">
                  <c:v>0.52655057589237853</c:v>
                </c:pt>
                <c:pt idx="1082">
                  <c:v>0.52654641787320677</c:v>
                </c:pt>
                <c:pt idx="1083">
                  <c:v>0.52653867963101275</c:v>
                </c:pt>
                <c:pt idx="1084">
                  <c:v>0.52654316675865609</c:v>
                </c:pt>
                <c:pt idx="1085">
                  <c:v>0.52655055778101545</c:v>
                </c:pt>
                <c:pt idx="1086">
                  <c:v>0.52654575039028184</c:v>
                </c:pt>
                <c:pt idx="1087">
                  <c:v>0.52653447315723878</c:v>
                </c:pt>
                <c:pt idx="1088">
                  <c:v>0.52652627779092243</c:v>
                </c:pt>
                <c:pt idx="1089">
                  <c:v>0.52652258807089536</c:v>
                </c:pt>
                <c:pt idx="1090">
                  <c:v>0.52651562653328599</c:v>
                </c:pt>
                <c:pt idx="1091">
                  <c:v>0.5264990172198476</c:v>
                </c:pt>
                <c:pt idx="1092">
                  <c:v>0.52647113108261834</c:v>
                </c:pt>
                <c:pt idx="1093">
                  <c:v>0.52644846181592198</c:v>
                </c:pt>
                <c:pt idx="1094">
                  <c:v>0.5264311635206661</c:v>
                </c:pt>
                <c:pt idx="1095">
                  <c:v>0.52640275781734147</c:v>
                </c:pt>
                <c:pt idx="1096">
                  <c:v>0.52637152438400514</c:v>
                </c:pt>
                <c:pt idx="1097">
                  <c:v>0.52635000315173786</c:v>
                </c:pt>
                <c:pt idx="1098">
                  <c:v>0.52633150381300808</c:v>
                </c:pt>
                <c:pt idx="1099">
                  <c:v>0.52631963269183324</c:v>
                </c:pt>
                <c:pt idx="1100">
                  <c:v>0.52629624110910278</c:v>
                </c:pt>
                <c:pt idx="1101">
                  <c:v>0.52626582814086664</c:v>
                </c:pt>
                <c:pt idx="1102">
                  <c:v>0.5262407200992536</c:v>
                </c:pt>
                <c:pt idx="1103">
                  <c:v>0.52622206282534811</c:v>
                </c:pt>
                <c:pt idx="1104">
                  <c:v>0.52620416826452054</c:v>
                </c:pt>
                <c:pt idx="1105">
                  <c:v>0.52618549843256202</c:v>
                </c:pt>
                <c:pt idx="1106">
                  <c:v>0.52617612033314509</c:v>
                </c:pt>
                <c:pt idx="1107">
                  <c:v>0.52616669263711657</c:v>
                </c:pt>
                <c:pt idx="1108">
                  <c:v>0.5261517773758615</c:v>
                </c:pt>
                <c:pt idx="1109">
                  <c:v>0.52613949283031824</c:v>
                </c:pt>
                <c:pt idx="1110">
                  <c:v>0.52612696079038423</c:v>
                </c:pt>
                <c:pt idx="1111">
                  <c:v>0.52611427625380613</c:v>
                </c:pt>
                <c:pt idx="1112">
                  <c:v>0.526100536243435</c:v>
                </c:pt>
                <c:pt idx="1113">
                  <c:v>0.52608616253988871</c:v>
                </c:pt>
                <c:pt idx="1114">
                  <c:v>0.52607139075152665</c:v>
                </c:pt>
                <c:pt idx="1115">
                  <c:v>0.52605555695291584</c:v>
                </c:pt>
                <c:pt idx="1116">
                  <c:v>0.52604312837849576</c:v>
                </c:pt>
                <c:pt idx="1117">
                  <c:v>0.52603094233082903</c:v>
                </c:pt>
                <c:pt idx="1118">
                  <c:v>0.52602350781011553</c:v>
                </c:pt>
                <c:pt idx="1119">
                  <c:v>0.52602165618559937</c:v>
                </c:pt>
                <c:pt idx="1120">
                  <c:v>0.52601860416070989</c:v>
                </c:pt>
                <c:pt idx="1121">
                  <c:v>0.52601002739237734</c:v>
                </c:pt>
                <c:pt idx="1122">
                  <c:v>0.52600928782831391</c:v>
                </c:pt>
                <c:pt idx="1123">
                  <c:v>0.5260158513702119</c:v>
                </c:pt>
                <c:pt idx="1124">
                  <c:v>0.52602673586454463</c:v>
                </c:pt>
                <c:pt idx="1125">
                  <c:v>0.52602919588485608</c:v>
                </c:pt>
                <c:pt idx="1126">
                  <c:v>0.52602425883346127</c:v>
                </c:pt>
                <c:pt idx="1127">
                  <c:v>0.52601447011758518</c:v>
                </c:pt>
                <c:pt idx="1128">
                  <c:v>0.52600473626399913</c:v>
                </c:pt>
                <c:pt idx="1129">
                  <c:v>0.52599210584381928</c:v>
                </c:pt>
                <c:pt idx="1130">
                  <c:v>0.52597149431754109</c:v>
                </c:pt>
                <c:pt idx="1131">
                  <c:v>0.52595409327634846</c:v>
                </c:pt>
                <c:pt idx="1132">
                  <c:v>0.52594224364524034</c:v>
                </c:pt>
                <c:pt idx="1133">
                  <c:v>0.52593010965837395</c:v>
                </c:pt>
                <c:pt idx="1134">
                  <c:v>0.52591236674661612</c:v>
                </c:pt>
                <c:pt idx="1135">
                  <c:v>0.52588951401303108</c:v>
                </c:pt>
                <c:pt idx="1136">
                  <c:v>0.52586890867642944</c:v>
                </c:pt>
                <c:pt idx="1137">
                  <c:v>0.52585018662298444</c:v>
                </c:pt>
                <c:pt idx="1138">
                  <c:v>0.52583428061111814</c:v>
                </c:pt>
                <c:pt idx="1139">
                  <c:v>0.52581604950596461</c:v>
                </c:pt>
                <c:pt idx="1140">
                  <c:v>0.52579745547375101</c:v>
                </c:pt>
                <c:pt idx="1141">
                  <c:v>0.525788056529231</c:v>
                </c:pt>
                <c:pt idx="1142">
                  <c:v>0.5257767603436091</c:v>
                </c:pt>
                <c:pt idx="1143">
                  <c:v>0.52576485862802713</c:v>
                </c:pt>
                <c:pt idx="1144">
                  <c:v>0.52574705311718994</c:v>
                </c:pt>
                <c:pt idx="1145">
                  <c:v>0.52573865828855015</c:v>
                </c:pt>
                <c:pt idx="1146">
                  <c:v>0.52573544867025579</c:v>
                </c:pt>
                <c:pt idx="1147">
                  <c:v>0.52573630095612611</c:v>
                </c:pt>
                <c:pt idx="1148">
                  <c:v>0.52573598551257383</c:v>
                </c:pt>
                <c:pt idx="1149">
                  <c:v>0.52573393587310024</c:v>
                </c:pt>
                <c:pt idx="1150">
                  <c:v>0.52573301229864655</c:v>
                </c:pt>
                <c:pt idx="1151">
                  <c:v>0.52572704092905265</c:v>
                </c:pt>
                <c:pt idx="1152">
                  <c:v>0.52571676027449032</c:v>
                </c:pt>
                <c:pt idx="1153">
                  <c:v>0.52570895653920624</c:v>
                </c:pt>
                <c:pt idx="1154">
                  <c:v>0.52569951613409771</c:v>
                </c:pt>
                <c:pt idx="1155">
                  <c:v>0.52569579632009222</c:v>
                </c:pt>
                <c:pt idx="1156">
                  <c:v>0.52568332719810695</c:v>
                </c:pt>
                <c:pt idx="1157">
                  <c:v>0.52566887314118771</c:v>
                </c:pt>
                <c:pt idx="1158">
                  <c:v>0.52566193745589895</c:v>
                </c:pt>
                <c:pt idx="1159">
                  <c:v>0.52566020216669473</c:v>
                </c:pt>
                <c:pt idx="1160">
                  <c:v>0.52566271279498855</c:v>
                </c:pt>
                <c:pt idx="1161">
                  <c:v>0.52566871559470063</c:v>
                </c:pt>
                <c:pt idx="1162">
                  <c:v>0.52568587050282356</c:v>
                </c:pt>
                <c:pt idx="1163">
                  <c:v>0.52570716932328754</c:v>
                </c:pt>
                <c:pt idx="1164">
                  <c:v>0.52572602678726976</c:v>
                </c:pt>
                <c:pt idx="1165">
                  <c:v>0.52573932163792447</c:v>
                </c:pt>
                <c:pt idx="1166">
                  <c:v>0.52575146337328471</c:v>
                </c:pt>
                <c:pt idx="1167">
                  <c:v>0.52577184887538897</c:v>
                </c:pt>
                <c:pt idx="1168">
                  <c:v>0.5257918749272259</c:v>
                </c:pt>
                <c:pt idx="1169">
                  <c:v>0.52580924326370149</c:v>
                </c:pt>
                <c:pt idx="1170">
                  <c:v>0.52582500262440357</c:v>
                </c:pt>
                <c:pt idx="1171">
                  <c:v>0.52583530718679228</c:v>
                </c:pt>
                <c:pt idx="1172">
                  <c:v>0.52583944368491653</c:v>
                </c:pt>
                <c:pt idx="1173">
                  <c:v>0.52583832715915557</c:v>
                </c:pt>
                <c:pt idx="1174">
                  <c:v>0.52583603460342709</c:v>
                </c:pt>
                <c:pt idx="1175">
                  <c:v>0.52583283732009778</c:v>
                </c:pt>
                <c:pt idx="1176">
                  <c:v>0.52583130183683846</c:v>
                </c:pt>
                <c:pt idx="1177">
                  <c:v>0.52582952848006781</c:v>
                </c:pt>
                <c:pt idx="1178">
                  <c:v>0.52582570147705021</c:v>
                </c:pt>
                <c:pt idx="1179">
                  <c:v>0.5258312469347648</c:v>
                </c:pt>
                <c:pt idx="1180">
                  <c:v>0.52583742104426534</c:v>
                </c:pt>
                <c:pt idx="1181">
                  <c:v>0.52584262507068424</c:v>
                </c:pt>
                <c:pt idx="1182">
                  <c:v>0.52585389942159744</c:v>
                </c:pt>
                <c:pt idx="1183">
                  <c:v>0.52587171997074045</c:v>
                </c:pt>
                <c:pt idx="1184">
                  <c:v>0.52588851455237695</c:v>
                </c:pt>
                <c:pt idx="1185">
                  <c:v>0.52590220238731888</c:v>
                </c:pt>
                <c:pt idx="1186">
                  <c:v>0.52591571506627122</c:v>
                </c:pt>
                <c:pt idx="1187">
                  <c:v>0.52592227470572961</c:v>
                </c:pt>
                <c:pt idx="1188">
                  <c:v>0.52592323413303754</c:v>
                </c:pt>
                <c:pt idx="1189">
                  <c:v>0.52592244213113615</c:v>
                </c:pt>
                <c:pt idx="1190">
                  <c:v>0.52591226999853935</c:v>
                </c:pt>
                <c:pt idx="1191">
                  <c:v>0.52590413948375625</c:v>
                </c:pt>
                <c:pt idx="1192">
                  <c:v>0.52590239639508163</c:v>
                </c:pt>
                <c:pt idx="1193">
                  <c:v>0.52589627122733995</c:v>
                </c:pt>
                <c:pt idx="1194">
                  <c:v>0.52588655116344707</c:v>
                </c:pt>
                <c:pt idx="1195">
                  <c:v>0.52587701995748926</c:v>
                </c:pt>
                <c:pt idx="1196">
                  <c:v>0.52586060617788266</c:v>
                </c:pt>
                <c:pt idx="1197">
                  <c:v>0.5258459300601348</c:v>
                </c:pt>
                <c:pt idx="1198">
                  <c:v>0.52584385512809328</c:v>
                </c:pt>
                <c:pt idx="1199">
                  <c:v>0.52585096469083548</c:v>
                </c:pt>
                <c:pt idx="1200">
                  <c:v>0.52585746531604771</c:v>
                </c:pt>
                <c:pt idx="1201">
                  <c:v>0.52585749996437059</c:v>
                </c:pt>
                <c:pt idx="1202">
                  <c:v>0.52584449459181415</c:v>
                </c:pt>
                <c:pt idx="1203">
                  <c:v>0.52582695789277711</c:v>
                </c:pt>
                <c:pt idx="1204">
                  <c:v>0.52581200140664686</c:v>
                </c:pt>
                <c:pt idx="1205">
                  <c:v>0.5257954021559692</c:v>
                </c:pt>
                <c:pt idx="1206">
                  <c:v>0.52578804004037216</c:v>
                </c:pt>
                <c:pt idx="1207">
                  <c:v>0.52578938520479568</c:v>
                </c:pt>
                <c:pt idx="1208">
                  <c:v>0.52578650663102844</c:v>
                </c:pt>
                <c:pt idx="1209">
                  <c:v>0.52577130931123772</c:v>
                </c:pt>
                <c:pt idx="1210">
                  <c:v>0.52575176212785368</c:v>
                </c:pt>
                <c:pt idx="1211">
                  <c:v>0.5257295698577068</c:v>
                </c:pt>
                <c:pt idx="1212">
                  <c:v>0.52570983365356083</c:v>
                </c:pt>
                <c:pt idx="1213">
                  <c:v>0.52569739448693553</c:v>
                </c:pt>
                <c:pt idx="1214">
                  <c:v>0.52568397320009785</c:v>
                </c:pt>
                <c:pt idx="1215">
                  <c:v>0.52567399375361612</c:v>
                </c:pt>
                <c:pt idx="1216">
                  <c:v>0.52567464383509699</c:v>
                </c:pt>
                <c:pt idx="1217">
                  <c:v>0.52567067184184502</c:v>
                </c:pt>
                <c:pt idx="1218">
                  <c:v>0.52566862597161268</c:v>
                </c:pt>
                <c:pt idx="1219">
                  <c:v>0.52567237225302021</c:v>
                </c:pt>
                <c:pt idx="1220">
                  <c:v>0.5256800375496179</c:v>
                </c:pt>
                <c:pt idx="1221">
                  <c:v>0.52568486139395876</c:v>
                </c:pt>
                <c:pt idx="1222">
                  <c:v>0.5256826980673891</c:v>
                </c:pt>
                <c:pt idx="1223">
                  <c:v>0.52568415733174156</c:v>
                </c:pt>
                <c:pt idx="1224">
                  <c:v>0.52568793500290245</c:v>
                </c:pt>
                <c:pt idx="1225">
                  <c:v>0.5256910124807892</c:v>
                </c:pt>
                <c:pt idx="1226">
                  <c:v>0.52569099491865401</c:v>
                </c:pt>
                <c:pt idx="1227">
                  <c:v>0.52568600531290732</c:v>
                </c:pt>
                <c:pt idx="1228">
                  <c:v>0.52568306999204373</c:v>
                </c:pt>
                <c:pt idx="1229">
                  <c:v>0.52567213455650741</c:v>
                </c:pt>
                <c:pt idx="1230">
                  <c:v>0.52566601764378906</c:v>
                </c:pt>
                <c:pt idx="1231">
                  <c:v>0.52567441620494748</c:v>
                </c:pt>
                <c:pt idx="1232">
                  <c:v>0.52569095679092115</c:v>
                </c:pt>
                <c:pt idx="1233">
                  <c:v>0.52571565873310544</c:v>
                </c:pt>
                <c:pt idx="1234">
                  <c:v>0.52573922839216269</c:v>
                </c:pt>
                <c:pt idx="1235">
                  <c:v>0.52575526875343881</c:v>
                </c:pt>
                <c:pt idx="1236">
                  <c:v>0.52576775556184452</c:v>
                </c:pt>
                <c:pt idx="1237">
                  <c:v>0.52577281497234463</c:v>
                </c:pt>
                <c:pt idx="1238">
                  <c:v>0.52577619383153718</c:v>
                </c:pt>
                <c:pt idx="1239">
                  <c:v>0.52577808340067111</c:v>
                </c:pt>
                <c:pt idx="1240">
                  <c:v>0.5257853841011858</c:v>
                </c:pt>
                <c:pt idx="1241">
                  <c:v>0.52578868076478968</c:v>
                </c:pt>
                <c:pt idx="1242">
                  <c:v>0.5257869024329328</c:v>
                </c:pt>
                <c:pt idx="1243">
                  <c:v>0.52577647900601043</c:v>
                </c:pt>
                <c:pt idx="1244">
                  <c:v>0.52576537489122444</c:v>
                </c:pt>
                <c:pt idx="1245">
                  <c:v>0.52575782770996771</c:v>
                </c:pt>
                <c:pt idx="1246">
                  <c:v>0.52576076362021318</c:v>
                </c:pt>
                <c:pt idx="1247">
                  <c:v>0.52577900058517413</c:v>
                </c:pt>
                <c:pt idx="1248">
                  <c:v>0.52580411123337611</c:v>
                </c:pt>
                <c:pt idx="1249">
                  <c:v>0.52582656093683111</c:v>
                </c:pt>
                <c:pt idx="1250">
                  <c:v>0.52584348598328912</c:v>
                </c:pt>
                <c:pt idx="1251">
                  <c:v>0.5258637723180023</c:v>
                </c:pt>
                <c:pt idx="1252">
                  <c:v>0.52588173382557624</c:v>
                </c:pt>
                <c:pt idx="1253">
                  <c:v>0.52589343444052172</c:v>
                </c:pt>
                <c:pt idx="1254">
                  <c:v>0.52590925062418925</c:v>
                </c:pt>
                <c:pt idx="1255">
                  <c:v>0.52592176817077008</c:v>
                </c:pt>
                <c:pt idx="1256">
                  <c:v>0.52592022992350473</c:v>
                </c:pt>
                <c:pt idx="1257">
                  <c:v>0.52591716979487835</c:v>
                </c:pt>
                <c:pt idx="1258">
                  <c:v>0.52591229833854802</c:v>
                </c:pt>
                <c:pt idx="1259">
                  <c:v>0.52590678727297591</c:v>
                </c:pt>
                <c:pt idx="1260">
                  <c:v>0.52590519881648456</c:v>
                </c:pt>
                <c:pt idx="1261">
                  <c:v>0.52591096564847972</c:v>
                </c:pt>
                <c:pt idx="1262">
                  <c:v>0.52590869468040069</c:v>
                </c:pt>
                <c:pt idx="1263">
                  <c:v>0.52590450437354397</c:v>
                </c:pt>
                <c:pt idx="1264">
                  <c:v>0.5259071758216014</c:v>
                </c:pt>
                <c:pt idx="1265">
                  <c:v>0.52591093488209639</c:v>
                </c:pt>
                <c:pt idx="1266">
                  <c:v>0.52591984900136479</c:v>
                </c:pt>
                <c:pt idx="1267">
                  <c:v>0.5259404603322082</c:v>
                </c:pt>
                <c:pt idx="1268">
                  <c:v>0.52595427852833065</c:v>
                </c:pt>
                <c:pt idx="1269">
                  <c:v>0.52596172046154399</c:v>
                </c:pt>
                <c:pt idx="1270">
                  <c:v>0.52597333260642187</c:v>
                </c:pt>
                <c:pt idx="1271">
                  <c:v>0.52598527352108071</c:v>
                </c:pt>
                <c:pt idx="1272">
                  <c:v>0.52599206257257658</c:v>
                </c:pt>
                <c:pt idx="1273">
                  <c:v>0.52599806996107901</c:v>
                </c:pt>
                <c:pt idx="1274">
                  <c:v>0.52600275281954134</c:v>
                </c:pt>
                <c:pt idx="1275">
                  <c:v>0.52600731623676278</c:v>
                </c:pt>
                <c:pt idx="1276">
                  <c:v>0.52601592183597146</c:v>
                </c:pt>
                <c:pt idx="1277">
                  <c:v>0.52602200745402294</c:v>
                </c:pt>
                <c:pt idx="1278">
                  <c:v>0.52602137764838552</c:v>
                </c:pt>
                <c:pt idx="1279">
                  <c:v>0.52602132484644193</c:v>
                </c:pt>
                <c:pt idx="1280">
                  <c:v>0.5260215252147179</c:v>
                </c:pt>
                <c:pt idx="1281">
                  <c:v>0.52601474381582236</c:v>
                </c:pt>
                <c:pt idx="1282">
                  <c:v>0.52600854593553725</c:v>
                </c:pt>
                <c:pt idx="1283">
                  <c:v>0.52600555089210155</c:v>
                </c:pt>
                <c:pt idx="1284">
                  <c:v>0.52600724528797393</c:v>
                </c:pt>
                <c:pt idx="1285">
                  <c:v>0.52601335287573869</c:v>
                </c:pt>
                <c:pt idx="1286">
                  <c:v>0.52601836042906558</c:v>
                </c:pt>
                <c:pt idx="1287">
                  <c:v>0.52601789885551831</c:v>
                </c:pt>
                <c:pt idx="1288">
                  <c:v>0.52601662660528847</c:v>
                </c:pt>
                <c:pt idx="1289">
                  <c:v>0.52602125549792822</c:v>
                </c:pt>
                <c:pt idx="1290">
                  <c:v>0.52603309058125258</c:v>
                </c:pt>
                <c:pt idx="1291">
                  <c:v>0.52604072419823222</c:v>
                </c:pt>
                <c:pt idx="1292">
                  <c:v>0.52605022992211148</c:v>
                </c:pt>
                <c:pt idx="1293">
                  <c:v>0.5260547657710426</c:v>
                </c:pt>
                <c:pt idx="1294">
                  <c:v>0.5260590919201632</c:v>
                </c:pt>
                <c:pt idx="1295">
                  <c:v>0.52606364489936708</c:v>
                </c:pt>
                <c:pt idx="1296">
                  <c:v>0.52606637062637562</c:v>
                </c:pt>
                <c:pt idx="1297">
                  <c:v>0.52607068694871861</c:v>
                </c:pt>
                <c:pt idx="1298">
                  <c:v>0.5260694555778227</c:v>
                </c:pt>
                <c:pt idx="1299">
                  <c:v>0.5260680722543809</c:v>
                </c:pt>
                <c:pt idx="1300">
                  <c:v>0.52606364904285396</c:v>
                </c:pt>
                <c:pt idx="1301">
                  <c:v>0.526054843840432</c:v>
                </c:pt>
                <c:pt idx="1302">
                  <c:v>0.52604464162511833</c:v>
                </c:pt>
                <c:pt idx="1303">
                  <c:v>0.52603182548389205</c:v>
                </c:pt>
                <c:pt idx="1304">
                  <c:v>0.5260193283828104</c:v>
                </c:pt>
                <c:pt idx="1305">
                  <c:v>0.52599973818285517</c:v>
                </c:pt>
                <c:pt idx="1306">
                  <c:v>0.52597732633681293</c:v>
                </c:pt>
                <c:pt idx="1307">
                  <c:v>0.52595789298531592</c:v>
                </c:pt>
                <c:pt idx="1308">
                  <c:v>0.52593376401468428</c:v>
                </c:pt>
                <c:pt idx="1309">
                  <c:v>0.52592039093283904</c:v>
                </c:pt>
                <c:pt idx="1310">
                  <c:v>0.52591059259886952</c:v>
                </c:pt>
                <c:pt idx="1311">
                  <c:v>0.52590230240666835</c:v>
                </c:pt>
                <c:pt idx="1312">
                  <c:v>0.52589676169980859</c:v>
                </c:pt>
                <c:pt idx="1313">
                  <c:v>0.52589695779260537</c:v>
                </c:pt>
                <c:pt idx="1314">
                  <c:v>0.52589808266439886</c:v>
                </c:pt>
                <c:pt idx="1315">
                  <c:v>0.52590054757746396</c:v>
                </c:pt>
                <c:pt idx="1316">
                  <c:v>0.52590866176902951</c:v>
                </c:pt>
                <c:pt idx="1317">
                  <c:v>0.52592184097369166</c:v>
                </c:pt>
                <c:pt idx="1318">
                  <c:v>0.52593412981262844</c:v>
                </c:pt>
                <c:pt idx="1319">
                  <c:v>0.52594732605779837</c:v>
                </c:pt>
                <c:pt idx="1320">
                  <c:v>0.52594940992104955</c:v>
                </c:pt>
                <c:pt idx="1321">
                  <c:v>0.52595026735510608</c:v>
                </c:pt>
                <c:pt idx="1322">
                  <c:v>0.5259555508318251</c:v>
                </c:pt>
                <c:pt idx="1323">
                  <c:v>0.52595370714120093</c:v>
                </c:pt>
                <c:pt idx="1324">
                  <c:v>0.52593804434224678</c:v>
                </c:pt>
                <c:pt idx="1325">
                  <c:v>0.52592398841142962</c:v>
                </c:pt>
                <c:pt idx="1326">
                  <c:v>0.52591421027103735</c:v>
                </c:pt>
                <c:pt idx="1327">
                  <c:v>0.525910905470382</c:v>
                </c:pt>
                <c:pt idx="1328">
                  <c:v>0.52590876272538256</c:v>
                </c:pt>
                <c:pt idx="1329">
                  <c:v>0.52590558335090687</c:v>
                </c:pt>
                <c:pt idx="1330">
                  <c:v>0.52590021855023228</c:v>
                </c:pt>
                <c:pt idx="1331">
                  <c:v>0.52590128557097271</c:v>
                </c:pt>
                <c:pt idx="1332">
                  <c:v>0.52590370670868847</c:v>
                </c:pt>
                <c:pt idx="1333">
                  <c:v>0.52590320726022954</c:v>
                </c:pt>
                <c:pt idx="1334">
                  <c:v>0.52590628886953594</c:v>
                </c:pt>
                <c:pt idx="1335">
                  <c:v>0.5259184348333118</c:v>
                </c:pt>
                <c:pt idx="1336">
                  <c:v>0.52592909426901524</c:v>
                </c:pt>
                <c:pt idx="1337">
                  <c:v>0.52593358282653291</c:v>
                </c:pt>
                <c:pt idx="1338">
                  <c:v>0.52593103815212272</c:v>
                </c:pt>
                <c:pt idx="1339">
                  <c:v>0.52593020430742021</c:v>
                </c:pt>
                <c:pt idx="1340">
                  <c:v>0.52593233502156156</c:v>
                </c:pt>
                <c:pt idx="1341">
                  <c:v>0.5259361439657062</c:v>
                </c:pt>
                <c:pt idx="1342">
                  <c:v>0.52593968653484702</c:v>
                </c:pt>
                <c:pt idx="1343">
                  <c:v>0.5259436246399003</c:v>
                </c:pt>
                <c:pt idx="1344">
                  <c:v>0.52594986872552985</c:v>
                </c:pt>
                <c:pt idx="1345">
                  <c:v>0.52595595588395139</c:v>
                </c:pt>
                <c:pt idx="1346">
                  <c:v>0.52596200169247898</c:v>
                </c:pt>
                <c:pt idx="1347">
                  <c:v>0.52597089143934295</c:v>
                </c:pt>
                <c:pt idx="1348">
                  <c:v>0.5259862573199664</c:v>
                </c:pt>
                <c:pt idx="1349">
                  <c:v>0.52600026653255372</c:v>
                </c:pt>
                <c:pt idx="1350">
                  <c:v>0.52600876255104623</c:v>
                </c:pt>
                <c:pt idx="1351">
                  <c:v>0.52601182152257475</c:v>
                </c:pt>
                <c:pt idx="1352">
                  <c:v>0.5260061288201503</c:v>
                </c:pt>
                <c:pt idx="1353">
                  <c:v>0.52599193106157671</c:v>
                </c:pt>
                <c:pt idx="1354">
                  <c:v>0.52597111883903092</c:v>
                </c:pt>
                <c:pt idx="1355">
                  <c:v>0.52594682972551665</c:v>
                </c:pt>
                <c:pt idx="1356">
                  <c:v>0.52592063808808043</c:v>
                </c:pt>
                <c:pt idx="1357">
                  <c:v>0.52589355439517083</c:v>
                </c:pt>
                <c:pt idx="1358">
                  <c:v>0.52586853434125702</c:v>
                </c:pt>
                <c:pt idx="1359">
                  <c:v>0.52584390487284072</c:v>
                </c:pt>
                <c:pt idx="1360">
                  <c:v>0.5258257689203093</c:v>
                </c:pt>
                <c:pt idx="1361">
                  <c:v>0.52581200370870385</c:v>
                </c:pt>
                <c:pt idx="1362">
                  <c:v>0.52580364257937784</c:v>
                </c:pt>
                <c:pt idx="1363">
                  <c:v>0.52580229341530915</c:v>
                </c:pt>
                <c:pt idx="1364">
                  <c:v>0.52581110284080845</c:v>
                </c:pt>
                <c:pt idx="1365">
                  <c:v>0.52582544160203826</c:v>
                </c:pt>
                <c:pt idx="1366">
                  <c:v>0.52583793337576934</c:v>
                </c:pt>
                <c:pt idx="1367">
                  <c:v>0.52584905356888068</c:v>
                </c:pt>
                <c:pt idx="1368">
                  <c:v>0.52586669306309941</c:v>
                </c:pt>
                <c:pt idx="1369">
                  <c:v>0.52588354363332479</c:v>
                </c:pt>
                <c:pt idx="1370">
                  <c:v>0.52589602348914666</c:v>
                </c:pt>
                <c:pt idx="1371">
                  <c:v>0.52590353019386105</c:v>
                </c:pt>
                <c:pt idx="1372">
                  <c:v>0.5259057611317367</c:v>
                </c:pt>
                <c:pt idx="1373">
                  <c:v>0.52590065978945055</c:v>
                </c:pt>
                <c:pt idx="1374">
                  <c:v>0.52589513883592953</c:v>
                </c:pt>
                <c:pt idx="1375">
                  <c:v>0.5258954987248754</c:v>
                </c:pt>
                <c:pt idx="1376">
                  <c:v>0.52589684769524414</c:v>
                </c:pt>
                <c:pt idx="1377">
                  <c:v>0.52590373914411426</c:v>
                </c:pt>
                <c:pt idx="1378">
                  <c:v>0.52591681778360888</c:v>
                </c:pt>
                <c:pt idx="1379">
                  <c:v>0.52592515455767685</c:v>
                </c:pt>
                <c:pt idx="1380">
                  <c:v>0.52592875159372865</c:v>
                </c:pt>
                <c:pt idx="1381">
                  <c:v>0.52592783365635587</c:v>
                </c:pt>
                <c:pt idx="1382">
                  <c:v>0.52592519172479513</c:v>
                </c:pt>
                <c:pt idx="1383">
                  <c:v>0.52592453002550721</c:v>
                </c:pt>
                <c:pt idx="1384">
                  <c:v>0.52592687709780706</c:v>
                </c:pt>
                <c:pt idx="1385">
                  <c:v>0.52592711062224062</c:v>
                </c:pt>
                <c:pt idx="1386">
                  <c:v>0.52591792223804434</c:v>
                </c:pt>
                <c:pt idx="1387">
                  <c:v>0.52591028213580138</c:v>
                </c:pt>
                <c:pt idx="1388">
                  <c:v>0.52590568095156109</c:v>
                </c:pt>
                <c:pt idx="1389">
                  <c:v>0.52590845543591136</c:v>
                </c:pt>
                <c:pt idx="1390">
                  <c:v>0.52591005843656269</c:v>
                </c:pt>
                <c:pt idx="1391">
                  <c:v>0.52591458258997159</c:v>
                </c:pt>
                <c:pt idx="1392">
                  <c:v>0.52591937973856495</c:v>
                </c:pt>
                <c:pt idx="1393">
                  <c:v>0.525921923874618</c:v>
                </c:pt>
                <c:pt idx="1394">
                  <c:v>0.52593282019837373</c:v>
                </c:pt>
                <c:pt idx="1395">
                  <c:v>0.5259528656808693</c:v>
                </c:pt>
                <c:pt idx="1396">
                  <c:v>0.52597922941436726</c:v>
                </c:pt>
                <c:pt idx="1397">
                  <c:v>0.52601208803677446</c:v>
                </c:pt>
                <c:pt idx="1398">
                  <c:v>0.52604199589562972</c:v>
                </c:pt>
                <c:pt idx="1399">
                  <c:v>0.52606607620634416</c:v>
                </c:pt>
                <c:pt idx="1400">
                  <c:v>0.52608187954323149</c:v>
                </c:pt>
                <c:pt idx="1401">
                  <c:v>0.5260993448703859</c:v>
                </c:pt>
                <c:pt idx="1402">
                  <c:v>0.52611542998198624</c:v>
                </c:pt>
                <c:pt idx="1403">
                  <c:v>0.52613912771549876</c:v>
                </c:pt>
                <c:pt idx="1404">
                  <c:v>0.52616904157393496</c:v>
                </c:pt>
                <c:pt idx="1405">
                  <c:v>0.52619356149563223</c:v>
                </c:pt>
                <c:pt idx="1406">
                  <c:v>0.52621335087481247</c:v>
                </c:pt>
                <c:pt idx="1407">
                  <c:v>0.52623212898723226</c:v>
                </c:pt>
                <c:pt idx="1408">
                  <c:v>0.52624812579358426</c:v>
                </c:pt>
                <c:pt idx="1409">
                  <c:v>0.52626610645770444</c:v>
                </c:pt>
                <c:pt idx="1410">
                  <c:v>0.52628502680576983</c:v>
                </c:pt>
                <c:pt idx="1411">
                  <c:v>0.52630128780087349</c:v>
                </c:pt>
                <c:pt idx="1412">
                  <c:v>0.52631576736123953</c:v>
                </c:pt>
                <c:pt idx="1413">
                  <c:v>0.52632706541690621</c:v>
                </c:pt>
                <c:pt idx="1414">
                  <c:v>0.52633456775667387</c:v>
                </c:pt>
                <c:pt idx="1415">
                  <c:v>0.52633664699396843</c:v>
                </c:pt>
                <c:pt idx="1416">
                  <c:v>0.52633292176696989</c:v>
                </c:pt>
                <c:pt idx="1417">
                  <c:v>0.52633197061710935</c:v>
                </c:pt>
                <c:pt idx="1418">
                  <c:v>0.52633463344451303</c:v>
                </c:pt>
                <c:pt idx="1419">
                  <c:v>0.52633756755219208</c:v>
                </c:pt>
                <c:pt idx="1420">
                  <c:v>0.52633323250051511</c:v>
                </c:pt>
                <c:pt idx="1421">
                  <c:v>0.52632386219277405</c:v>
                </c:pt>
                <c:pt idx="1422">
                  <c:v>0.52631595209862803</c:v>
                </c:pt>
                <c:pt idx="1423">
                  <c:v>0.52631596201032815</c:v>
                </c:pt>
                <c:pt idx="1424">
                  <c:v>0.52632172053401061</c:v>
                </c:pt>
                <c:pt idx="1425">
                  <c:v>0.52632764383502451</c:v>
                </c:pt>
                <c:pt idx="1426">
                  <c:v>0.52634312277839035</c:v>
                </c:pt>
                <c:pt idx="1427">
                  <c:v>0.5263606308465848</c:v>
                </c:pt>
                <c:pt idx="1428">
                  <c:v>0.52637141671609711</c:v>
                </c:pt>
                <c:pt idx="1429">
                  <c:v>0.52637473245667343</c:v>
                </c:pt>
                <c:pt idx="1430">
                  <c:v>0.52637583129055543</c:v>
                </c:pt>
                <c:pt idx="1431">
                  <c:v>0.52638048015350936</c:v>
                </c:pt>
                <c:pt idx="1432">
                  <c:v>0.52638683593793401</c:v>
                </c:pt>
                <c:pt idx="1433">
                  <c:v>0.52638847234390174</c:v>
                </c:pt>
                <c:pt idx="1434">
                  <c:v>0.52638430543956971</c:v>
                </c:pt>
                <c:pt idx="1435">
                  <c:v>0.52637764240875162</c:v>
                </c:pt>
                <c:pt idx="1436">
                  <c:v>0.52636848121425994</c:v>
                </c:pt>
                <c:pt idx="1437">
                  <c:v>0.52635237237252186</c:v>
                </c:pt>
                <c:pt idx="1438">
                  <c:v>0.526337226567686</c:v>
                </c:pt>
                <c:pt idx="1439">
                  <c:v>0.52632390776239035</c:v>
                </c:pt>
                <c:pt idx="1440">
                  <c:v>0.52631055142767114</c:v>
                </c:pt>
                <c:pt idx="1441">
                  <c:v>0.52629472625526719</c:v>
                </c:pt>
                <c:pt idx="1442">
                  <c:v>0.52627812075915581</c:v>
                </c:pt>
                <c:pt idx="1443">
                  <c:v>0.52625896235513681</c:v>
                </c:pt>
                <c:pt idx="1444">
                  <c:v>0.52624480013067232</c:v>
                </c:pt>
                <c:pt idx="1445">
                  <c:v>0.526225900790391</c:v>
                </c:pt>
                <c:pt idx="1446">
                  <c:v>0.52620942040692387</c:v>
                </c:pt>
                <c:pt idx="1447">
                  <c:v>0.52619744170255456</c:v>
                </c:pt>
                <c:pt idx="1448">
                  <c:v>0.52618213081335408</c:v>
                </c:pt>
                <c:pt idx="1449">
                  <c:v>0.5261657905514735</c:v>
                </c:pt>
                <c:pt idx="1450">
                  <c:v>0.52614668414785448</c:v>
                </c:pt>
                <c:pt idx="1451">
                  <c:v>0.52612740603112973</c:v>
                </c:pt>
                <c:pt idx="1452">
                  <c:v>0.5261125093626543</c:v>
                </c:pt>
                <c:pt idx="1453">
                  <c:v>0.526100789575349</c:v>
                </c:pt>
                <c:pt idx="1454">
                  <c:v>0.52609649535043901</c:v>
                </c:pt>
                <c:pt idx="1455">
                  <c:v>0.52609885800301825</c:v>
                </c:pt>
                <c:pt idx="1456">
                  <c:v>0.5261058713615302</c:v>
                </c:pt>
                <c:pt idx="1457">
                  <c:v>0.52610975329238441</c:v>
                </c:pt>
                <c:pt idx="1458">
                  <c:v>0.52611330004394907</c:v>
                </c:pt>
                <c:pt idx="1459">
                  <c:v>0.52612072450224057</c:v>
                </c:pt>
                <c:pt idx="1460">
                  <c:v>0.52612731159114456</c:v>
                </c:pt>
                <c:pt idx="1461">
                  <c:v>0.52613249278743934</c:v>
                </c:pt>
                <c:pt idx="1462">
                  <c:v>0.52613912447208167</c:v>
                </c:pt>
                <c:pt idx="1463">
                  <c:v>0.52614793517233904</c:v>
                </c:pt>
                <c:pt idx="1464">
                  <c:v>0.52616004581768183</c:v>
                </c:pt>
                <c:pt idx="1465">
                  <c:v>0.52617172060527462</c:v>
                </c:pt>
                <c:pt idx="1466">
                  <c:v>0.52617574972077152</c:v>
                </c:pt>
                <c:pt idx="1467">
                  <c:v>0.52618044054860735</c:v>
                </c:pt>
                <c:pt idx="1468">
                  <c:v>0.52618488691567511</c:v>
                </c:pt>
                <c:pt idx="1469">
                  <c:v>0.52618937131631327</c:v>
                </c:pt>
                <c:pt idx="1470">
                  <c:v>0.52619280581742356</c:v>
                </c:pt>
                <c:pt idx="1471">
                  <c:v>0.52619554693826065</c:v>
                </c:pt>
                <c:pt idx="1472">
                  <c:v>0.52620259698748439</c:v>
                </c:pt>
                <c:pt idx="1473">
                  <c:v>0.52620978893710824</c:v>
                </c:pt>
                <c:pt idx="1474">
                  <c:v>0.52621157059138068</c:v>
                </c:pt>
                <c:pt idx="1475">
                  <c:v>0.52621227895828893</c:v>
                </c:pt>
                <c:pt idx="1476">
                  <c:v>0.5262129454525557</c:v>
                </c:pt>
                <c:pt idx="1477">
                  <c:v>0.52622101645474406</c:v>
                </c:pt>
                <c:pt idx="1478">
                  <c:v>0.52622809590686914</c:v>
                </c:pt>
                <c:pt idx="1479">
                  <c:v>0.52623605092145442</c:v>
                </c:pt>
                <c:pt idx="1480">
                  <c:v>0.52624549450539626</c:v>
                </c:pt>
                <c:pt idx="1481">
                  <c:v>0.52625692956081604</c:v>
                </c:pt>
                <c:pt idx="1482">
                  <c:v>0.52626570766648595</c:v>
                </c:pt>
                <c:pt idx="1483">
                  <c:v>0.52627172161239288</c:v>
                </c:pt>
                <c:pt idx="1484">
                  <c:v>0.52628048242735104</c:v>
                </c:pt>
                <c:pt idx="1485">
                  <c:v>0.52629174276347512</c:v>
                </c:pt>
                <c:pt idx="1486">
                  <c:v>0.52629923835548909</c:v>
                </c:pt>
                <c:pt idx="1487">
                  <c:v>0.52630132423773446</c:v>
                </c:pt>
                <c:pt idx="1488">
                  <c:v>0.52629189578624669</c:v>
                </c:pt>
                <c:pt idx="1489">
                  <c:v>0.52628258492392777</c:v>
                </c:pt>
                <c:pt idx="1490">
                  <c:v>0.52627637892277657</c:v>
                </c:pt>
                <c:pt idx="1491">
                  <c:v>0.5262712175700659</c:v>
                </c:pt>
                <c:pt idx="1492">
                  <c:v>0.52626599286255415</c:v>
                </c:pt>
                <c:pt idx="1493">
                  <c:v>0.52626520988860837</c:v>
                </c:pt>
                <c:pt idx="1494">
                  <c:v>0.52626334029233235</c:v>
                </c:pt>
                <c:pt idx="1495">
                  <c:v>0.52625225543017384</c:v>
                </c:pt>
                <c:pt idx="1496">
                  <c:v>0.52623703778834841</c:v>
                </c:pt>
                <c:pt idx="1497">
                  <c:v>0.52622101181315817</c:v>
                </c:pt>
                <c:pt idx="1498">
                  <c:v>0.52620670015138049</c:v>
                </c:pt>
                <c:pt idx="1499">
                  <c:v>0.5261975322015171</c:v>
                </c:pt>
                <c:pt idx="1500">
                  <c:v>0.52618308394897406</c:v>
                </c:pt>
                <c:pt idx="1501">
                  <c:v>0.52617064970185357</c:v>
                </c:pt>
                <c:pt idx="1502">
                  <c:v>0.52616025391682808</c:v>
                </c:pt>
                <c:pt idx="1503">
                  <c:v>0.52615217081750332</c:v>
                </c:pt>
                <c:pt idx="1504">
                  <c:v>0.52614518209041039</c:v>
                </c:pt>
                <c:pt idx="1505">
                  <c:v>0.52614064149882889</c:v>
                </c:pt>
                <c:pt idx="1506">
                  <c:v>0.52613967304045339</c:v>
                </c:pt>
                <c:pt idx="1507">
                  <c:v>0.52614093049922273</c:v>
                </c:pt>
                <c:pt idx="1508">
                  <c:v>0.52614330514870866</c:v>
                </c:pt>
                <c:pt idx="1509">
                  <c:v>0.52614383622163141</c:v>
                </c:pt>
                <c:pt idx="1510">
                  <c:v>0.52614420859564681</c:v>
                </c:pt>
                <c:pt idx="1511">
                  <c:v>0.52614989653751276</c:v>
                </c:pt>
                <c:pt idx="1512">
                  <c:v>0.52615042851369342</c:v>
                </c:pt>
                <c:pt idx="1513">
                  <c:v>0.52614713597149043</c:v>
                </c:pt>
                <c:pt idx="1514">
                  <c:v>0.52614551923932307</c:v>
                </c:pt>
                <c:pt idx="1515">
                  <c:v>0.52614569456053162</c:v>
                </c:pt>
                <c:pt idx="1516">
                  <c:v>0.52614432305621306</c:v>
                </c:pt>
                <c:pt idx="1517">
                  <c:v>0.52614636994434916</c:v>
                </c:pt>
                <c:pt idx="1518">
                  <c:v>0.52615085803542028</c:v>
                </c:pt>
                <c:pt idx="1519">
                  <c:v>0.52615776534900038</c:v>
                </c:pt>
                <c:pt idx="1520">
                  <c:v>0.5261653992399945</c:v>
                </c:pt>
                <c:pt idx="1521">
                  <c:v>0.52617466272378366</c:v>
                </c:pt>
                <c:pt idx="1522">
                  <c:v>0.52618073468713666</c:v>
                </c:pt>
                <c:pt idx="1523">
                  <c:v>0.52619085415325695</c:v>
                </c:pt>
                <c:pt idx="1524">
                  <c:v>0.52619760496214774</c:v>
                </c:pt>
                <c:pt idx="1525">
                  <c:v>0.52620902570740646</c:v>
                </c:pt>
                <c:pt idx="1526">
                  <c:v>0.52622478025074926</c:v>
                </c:pt>
                <c:pt idx="1527">
                  <c:v>0.52624217998914624</c:v>
                </c:pt>
                <c:pt idx="1528">
                  <c:v>0.52625641145296953</c:v>
                </c:pt>
                <c:pt idx="1529">
                  <c:v>0.52626867192127791</c:v>
                </c:pt>
                <c:pt idx="1530">
                  <c:v>0.52627673680559794</c:v>
                </c:pt>
                <c:pt idx="1531">
                  <c:v>0.52628787196173976</c:v>
                </c:pt>
                <c:pt idx="1532">
                  <c:v>0.52629942144321984</c:v>
                </c:pt>
                <c:pt idx="1533">
                  <c:v>0.52631009617716829</c:v>
                </c:pt>
                <c:pt idx="1534">
                  <c:v>0.52632269298835577</c:v>
                </c:pt>
                <c:pt idx="1535">
                  <c:v>0.52634062928662106</c:v>
                </c:pt>
                <c:pt idx="1536">
                  <c:v>0.52634906830995254</c:v>
                </c:pt>
                <c:pt idx="1537">
                  <c:v>0.5263484283051032</c:v>
                </c:pt>
                <c:pt idx="1538">
                  <c:v>0.52634729434081295</c:v>
                </c:pt>
                <c:pt idx="1539">
                  <c:v>0.52634701410525198</c:v>
                </c:pt>
                <c:pt idx="1540">
                  <c:v>0.52634888077249731</c:v>
                </c:pt>
                <c:pt idx="1541">
                  <c:v>0.52634574341322571</c:v>
                </c:pt>
                <c:pt idx="1542">
                  <c:v>0.52633728734233876</c:v>
                </c:pt>
                <c:pt idx="1543">
                  <c:v>0.5263260361615244</c:v>
                </c:pt>
                <c:pt idx="1544">
                  <c:v>0.52631370753271822</c:v>
                </c:pt>
                <c:pt idx="1545">
                  <c:v>0.52629976959835778</c:v>
                </c:pt>
                <c:pt idx="1546">
                  <c:v>0.52628550726027845</c:v>
                </c:pt>
                <c:pt idx="1547">
                  <c:v>0.52627522497002432</c:v>
                </c:pt>
                <c:pt idx="1548">
                  <c:v>0.52626742482154154</c:v>
                </c:pt>
                <c:pt idx="1549">
                  <c:v>0.5262585483523381</c:v>
                </c:pt>
                <c:pt idx="1550">
                  <c:v>0.52625329780556984</c:v>
                </c:pt>
                <c:pt idx="1551">
                  <c:v>0.52624671104438281</c:v>
                </c:pt>
                <c:pt idx="1552">
                  <c:v>0.52624726642301922</c:v>
                </c:pt>
                <c:pt idx="1553">
                  <c:v>0.52625668306718043</c:v>
                </c:pt>
                <c:pt idx="1554">
                  <c:v>0.52626868178207853</c:v>
                </c:pt>
                <c:pt idx="1555">
                  <c:v>0.52628504755301675</c:v>
                </c:pt>
                <c:pt idx="1556">
                  <c:v>0.52630499931800157</c:v>
                </c:pt>
                <c:pt idx="1557">
                  <c:v>0.52632562504112823</c:v>
                </c:pt>
                <c:pt idx="1558">
                  <c:v>0.52634052942405751</c:v>
                </c:pt>
                <c:pt idx="1559">
                  <c:v>0.52634871125731042</c:v>
                </c:pt>
                <c:pt idx="1560">
                  <c:v>0.52636086867033671</c:v>
                </c:pt>
                <c:pt idx="1561">
                  <c:v>0.52637344101641004</c:v>
                </c:pt>
                <c:pt idx="1562">
                  <c:v>0.52638529293757619</c:v>
                </c:pt>
                <c:pt idx="1563">
                  <c:v>0.52639250460086229</c:v>
                </c:pt>
                <c:pt idx="1564">
                  <c:v>0.52639681029075203</c:v>
                </c:pt>
                <c:pt idx="1565">
                  <c:v>0.52640186536140809</c:v>
                </c:pt>
                <c:pt idx="1566">
                  <c:v>0.52640210018544242</c:v>
                </c:pt>
                <c:pt idx="1567">
                  <c:v>0.52639150432949389</c:v>
                </c:pt>
                <c:pt idx="1568">
                  <c:v>0.52637477291158574</c:v>
                </c:pt>
                <c:pt idx="1569">
                  <c:v>0.52636399136469025</c:v>
                </c:pt>
                <c:pt idx="1570">
                  <c:v>0.52636007634010429</c:v>
                </c:pt>
                <c:pt idx="1571">
                  <c:v>0.52635743379407196</c:v>
                </c:pt>
                <c:pt idx="1572">
                  <c:v>0.5263527352298305</c:v>
                </c:pt>
                <c:pt idx="1573">
                  <c:v>0.52635350063615771</c:v>
                </c:pt>
                <c:pt idx="1574">
                  <c:v>0.52635712422972591</c:v>
                </c:pt>
                <c:pt idx="1575">
                  <c:v>0.52635763225792254</c:v>
                </c:pt>
                <c:pt idx="1576">
                  <c:v>0.52635575579407812</c:v>
                </c:pt>
                <c:pt idx="1577">
                  <c:v>0.52636363221108451</c:v>
                </c:pt>
                <c:pt idx="1578">
                  <c:v>0.52637872115826267</c:v>
                </c:pt>
                <c:pt idx="1579">
                  <c:v>0.52639627097045971</c:v>
                </c:pt>
                <c:pt idx="1580">
                  <c:v>0.52640951786580181</c:v>
                </c:pt>
                <c:pt idx="1581">
                  <c:v>0.5264192496800314</c:v>
                </c:pt>
                <c:pt idx="1582">
                  <c:v>0.52642240636069448</c:v>
                </c:pt>
                <c:pt idx="1583">
                  <c:v>0.52642442167632308</c:v>
                </c:pt>
                <c:pt idx="1584">
                  <c:v>0.5264174942369414</c:v>
                </c:pt>
                <c:pt idx="1585">
                  <c:v>0.52640729708314982</c:v>
                </c:pt>
                <c:pt idx="1586">
                  <c:v>0.5263942854452518</c:v>
                </c:pt>
                <c:pt idx="1587">
                  <c:v>0.52637750414611595</c:v>
                </c:pt>
                <c:pt idx="1588">
                  <c:v>0.52635685466527504</c:v>
                </c:pt>
                <c:pt idx="1589">
                  <c:v>0.52633369223005988</c:v>
                </c:pt>
                <c:pt idx="1590">
                  <c:v>0.52631049013892173</c:v>
                </c:pt>
                <c:pt idx="1591">
                  <c:v>0.52628672107041041</c:v>
                </c:pt>
                <c:pt idx="1592">
                  <c:v>0.52626495353312697</c:v>
                </c:pt>
                <c:pt idx="1593">
                  <c:v>0.52624549832412526</c:v>
                </c:pt>
                <c:pt idx="1594">
                  <c:v>0.52622915592705877</c:v>
                </c:pt>
                <c:pt idx="1595">
                  <c:v>0.52621683038366474</c:v>
                </c:pt>
                <c:pt idx="1596">
                  <c:v>0.52621046037896957</c:v>
                </c:pt>
                <c:pt idx="1597">
                  <c:v>0.52620364439610512</c:v>
                </c:pt>
                <c:pt idx="1598">
                  <c:v>0.52619645462385156</c:v>
                </c:pt>
                <c:pt idx="1599">
                  <c:v>0.52618820057217885</c:v>
                </c:pt>
                <c:pt idx="1600">
                  <c:v>0.52617740587924378</c:v>
                </c:pt>
                <c:pt idx="1601">
                  <c:v>0.52615990357998532</c:v>
                </c:pt>
                <c:pt idx="1602">
                  <c:v>0.52614155033888477</c:v>
                </c:pt>
                <c:pt idx="1603">
                  <c:v>0.52612169831122935</c:v>
                </c:pt>
                <c:pt idx="1604">
                  <c:v>0.52610443809186858</c:v>
                </c:pt>
                <c:pt idx="1605">
                  <c:v>0.52609065342617722</c:v>
                </c:pt>
                <c:pt idx="1606">
                  <c:v>0.5260752780168082</c:v>
                </c:pt>
                <c:pt idx="1607">
                  <c:v>0.52605692048415653</c:v>
                </c:pt>
                <c:pt idx="1608">
                  <c:v>0.52604560524120081</c:v>
                </c:pt>
                <c:pt idx="1609">
                  <c:v>0.52604430879630815</c:v>
                </c:pt>
                <c:pt idx="1610">
                  <c:v>0.52604852292838344</c:v>
                </c:pt>
                <c:pt idx="1611">
                  <c:v>0.52605817619689121</c:v>
                </c:pt>
                <c:pt idx="1612">
                  <c:v>0.52607611643641572</c:v>
                </c:pt>
                <c:pt idx="1613">
                  <c:v>0.52609684878985175</c:v>
                </c:pt>
                <c:pt idx="1614">
                  <c:v>0.52612464191261987</c:v>
                </c:pt>
                <c:pt idx="1615">
                  <c:v>0.52615115297339776</c:v>
                </c:pt>
                <c:pt idx="1616">
                  <c:v>0.52617263343478615</c:v>
                </c:pt>
                <c:pt idx="1617">
                  <c:v>0.52619563528524094</c:v>
                </c:pt>
                <c:pt idx="1618">
                  <c:v>0.52622044429563797</c:v>
                </c:pt>
                <c:pt idx="1619">
                  <c:v>0.52624364567847226</c:v>
                </c:pt>
                <c:pt idx="1620">
                  <c:v>0.52625787218444864</c:v>
                </c:pt>
                <c:pt idx="1621">
                  <c:v>0.52626861729671726</c:v>
                </c:pt>
                <c:pt idx="1622">
                  <c:v>0.52628065718349348</c:v>
                </c:pt>
                <c:pt idx="1623">
                  <c:v>0.52629545844515091</c:v>
                </c:pt>
                <c:pt idx="1624">
                  <c:v>0.52631294934151363</c:v>
                </c:pt>
                <c:pt idx="1625">
                  <c:v>0.52632531302035135</c:v>
                </c:pt>
                <c:pt idx="1626">
                  <c:v>0.52633523431025042</c:v>
                </c:pt>
                <c:pt idx="1627">
                  <c:v>0.5263391019878908</c:v>
                </c:pt>
                <c:pt idx="1628">
                  <c:v>0.52634424098848676</c:v>
                </c:pt>
                <c:pt idx="1629">
                  <c:v>0.52634982692690813</c:v>
                </c:pt>
                <c:pt idx="1630">
                  <c:v>0.52635209099115976</c:v>
                </c:pt>
                <c:pt idx="1631">
                  <c:v>0.52635072201113042</c:v>
                </c:pt>
                <c:pt idx="1632">
                  <c:v>0.52634835588532336</c:v>
                </c:pt>
                <c:pt idx="1633">
                  <c:v>0.52634165746717132</c:v>
                </c:pt>
                <c:pt idx="1634">
                  <c:v>0.52632824338797812</c:v>
                </c:pt>
                <c:pt idx="1635">
                  <c:v>0.52631509251196307</c:v>
                </c:pt>
                <c:pt idx="1636">
                  <c:v>0.52630573685242465</c:v>
                </c:pt>
                <c:pt idx="1637">
                  <c:v>0.52630166769452247</c:v>
                </c:pt>
                <c:pt idx="1638">
                  <c:v>0.52630517623619177</c:v>
                </c:pt>
                <c:pt idx="1639">
                  <c:v>0.52630766763013692</c:v>
                </c:pt>
                <c:pt idx="1640">
                  <c:v>0.52631078944920462</c:v>
                </c:pt>
                <c:pt idx="1641">
                  <c:v>0.52631497091536206</c:v>
                </c:pt>
                <c:pt idx="1642">
                  <c:v>0.52632348431705689</c:v>
                </c:pt>
                <c:pt idx="1643">
                  <c:v>0.52633460662562037</c:v>
                </c:pt>
                <c:pt idx="1644">
                  <c:v>0.52634659327591282</c:v>
                </c:pt>
                <c:pt idx="1645">
                  <c:v>0.52636356454737931</c:v>
                </c:pt>
                <c:pt idx="1646">
                  <c:v>0.52637890769844398</c:v>
                </c:pt>
                <c:pt idx="1647">
                  <c:v>0.52639044848796501</c:v>
                </c:pt>
                <c:pt idx="1648">
                  <c:v>0.52639719799371976</c:v>
                </c:pt>
                <c:pt idx="1649">
                  <c:v>0.52639846586307637</c:v>
                </c:pt>
                <c:pt idx="1650">
                  <c:v>0.52639973663389616</c:v>
                </c:pt>
                <c:pt idx="1651">
                  <c:v>0.5264011834407657</c:v>
                </c:pt>
                <c:pt idx="1652">
                  <c:v>0.52640084639562468</c:v>
                </c:pt>
                <c:pt idx="1653">
                  <c:v>0.52640033662833696</c:v>
                </c:pt>
                <c:pt idx="1654">
                  <c:v>0.52639857181271354</c:v>
                </c:pt>
                <c:pt idx="1655">
                  <c:v>0.52640055233068039</c:v>
                </c:pt>
                <c:pt idx="1656">
                  <c:v>0.52640088749328917</c:v>
                </c:pt>
                <c:pt idx="1657">
                  <c:v>0.52639565099699193</c:v>
                </c:pt>
                <c:pt idx="1658">
                  <c:v>0.52639135122131409</c:v>
                </c:pt>
                <c:pt idx="1659">
                  <c:v>0.52638797291965767</c:v>
                </c:pt>
                <c:pt idx="1660">
                  <c:v>0.52638271465796183</c:v>
                </c:pt>
                <c:pt idx="1661">
                  <c:v>0.52638037808252125</c:v>
                </c:pt>
                <c:pt idx="1662">
                  <c:v>0.52637727653272659</c:v>
                </c:pt>
                <c:pt idx="1663">
                  <c:v>0.52637942786672409</c:v>
                </c:pt>
                <c:pt idx="1664">
                  <c:v>0.52638171213881668</c:v>
                </c:pt>
                <c:pt idx="1665">
                  <c:v>0.52638091245668039</c:v>
                </c:pt>
                <c:pt idx="1666">
                  <c:v>0.52637791503567299</c:v>
                </c:pt>
                <c:pt idx="1667">
                  <c:v>0.52638115019731313</c:v>
                </c:pt>
                <c:pt idx="1668">
                  <c:v>0.52638928614928737</c:v>
                </c:pt>
                <c:pt idx="1669">
                  <c:v>0.52639539216695008</c:v>
                </c:pt>
                <c:pt idx="1670">
                  <c:v>0.52639929278062503</c:v>
                </c:pt>
                <c:pt idx="1671">
                  <c:v>0.52640852760627976</c:v>
                </c:pt>
                <c:pt idx="1672">
                  <c:v>0.52641564087349635</c:v>
                </c:pt>
                <c:pt idx="1673">
                  <c:v>0.52642385088507215</c:v>
                </c:pt>
                <c:pt idx="1674">
                  <c:v>0.52642974878051652</c:v>
                </c:pt>
                <c:pt idx="1675">
                  <c:v>0.52643872488386956</c:v>
                </c:pt>
                <c:pt idx="1676">
                  <c:v>0.52644736884469812</c:v>
                </c:pt>
                <c:pt idx="1677">
                  <c:v>0.52645040782609953</c:v>
                </c:pt>
                <c:pt idx="1678">
                  <c:v>0.52644607798463605</c:v>
                </c:pt>
                <c:pt idx="1679">
                  <c:v>0.52644064749547614</c:v>
                </c:pt>
                <c:pt idx="1680">
                  <c:v>0.52643275090653985</c:v>
                </c:pt>
                <c:pt idx="1681">
                  <c:v>0.52642711439124446</c:v>
                </c:pt>
                <c:pt idx="1682">
                  <c:v>0.5264217963314054</c:v>
                </c:pt>
                <c:pt idx="1683">
                  <c:v>0.52641646546756038</c:v>
                </c:pt>
                <c:pt idx="1684">
                  <c:v>0.52640964849868443</c:v>
                </c:pt>
                <c:pt idx="1685">
                  <c:v>0.52639932898246888</c:v>
                </c:pt>
                <c:pt idx="1686">
                  <c:v>0.52638257072455918</c:v>
                </c:pt>
                <c:pt idx="1687">
                  <c:v>0.5263636512224722</c:v>
                </c:pt>
                <c:pt idx="1688">
                  <c:v>0.52635266852111517</c:v>
                </c:pt>
                <c:pt idx="1689">
                  <c:v>0.52634315048682467</c:v>
                </c:pt>
                <c:pt idx="1690">
                  <c:v>0.52633122348455086</c:v>
                </c:pt>
                <c:pt idx="1691">
                  <c:v>0.5263252433283282</c:v>
                </c:pt>
                <c:pt idx="1692">
                  <c:v>0.5263200391600682</c:v>
                </c:pt>
                <c:pt idx="1693">
                  <c:v>0.52631867600130455</c:v>
                </c:pt>
                <c:pt idx="1694">
                  <c:v>0.52631824124284432</c:v>
                </c:pt>
                <c:pt idx="1695">
                  <c:v>0.52631536847028204</c:v>
                </c:pt>
                <c:pt idx="1696">
                  <c:v>0.52631790699242531</c:v>
                </c:pt>
                <c:pt idx="1697">
                  <c:v>0.52632892008098164</c:v>
                </c:pt>
                <c:pt idx="1698">
                  <c:v>0.52634682624006501</c:v>
                </c:pt>
                <c:pt idx="1699">
                  <c:v>0.52635871291209468</c:v>
                </c:pt>
                <c:pt idx="1700">
                  <c:v>0.52637458849844709</c:v>
                </c:pt>
                <c:pt idx="1701">
                  <c:v>0.52639459345622464</c:v>
                </c:pt>
                <c:pt idx="1702">
                  <c:v>0.52640981889713501</c:v>
                </c:pt>
                <c:pt idx="1703">
                  <c:v>0.52641929301885781</c:v>
                </c:pt>
                <c:pt idx="1704">
                  <c:v>0.5264245423910402</c:v>
                </c:pt>
                <c:pt idx="1705">
                  <c:v>0.52642504032701876</c:v>
                </c:pt>
                <c:pt idx="1706">
                  <c:v>0.52642680113840645</c:v>
                </c:pt>
                <c:pt idx="1707">
                  <c:v>0.52642389868174366</c:v>
                </c:pt>
                <c:pt idx="1708">
                  <c:v>0.5264201452438817</c:v>
                </c:pt>
                <c:pt idx="1709">
                  <c:v>0.52641371172932427</c:v>
                </c:pt>
                <c:pt idx="1710">
                  <c:v>0.52640819845770359</c:v>
                </c:pt>
                <c:pt idx="1711">
                  <c:v>0.52639892658925358</c:v>
                </c:pt>
                <c:pt idx="1712">
                  <c:v>0.52638807469785298</c:v>
                </c:pt>
                <c:pt idx="1713">
                  <c:v>0.52637399975284904</c:v>
                </c:pt>
                <c:pt idx="1714">
                  <c:v>0.52636065988134995</c:v>
                </c:pt>
                <c:pt idx="1715">
                  <c:v>0.52634881822670521</c:v>
                </c:pt>
                <c:pt idx="1716">
                  <c:v>0.52633855264448248</c:v>
                </c:pt>
                <c:pt idx="1717">
                  <c:v>0.5263248585376008</c:v>
                </c:pt>
                <c:pt idx="1718">
                  <c:v>0.52631265279232342</c:v>
                </c:pt>
                <c:pt idx="1719">
                  <c:v>0.52629832537855881</c:v>
                </c:pt>
                <c:pt idx="1720">
                  <c:v>0.52627665356431264</c:v>
                </c:pt>
                <c:pt idx="1721">
                  <c:v>0.52624995837817989</c:v>
                </c:pt>
                <c:pt idx="1722">
                  <c:v>0.52621956684268933</c:v>
                </c:pt>
                <c:pt idx="1723">
                  <c:v>0.52619089519350082</c:v>
                </c:pt>
                <c:pt idx="1724">
                  <c:v>0.52616294025255506</c:v>
                </c:pt>
                <c:pt idx="1725">
                  <c:v>0.52613802661472675</c:v>
                </c:pt>
                <c:pt idx="1726">
                  <c:v>0.52611076696583237</c:v>
                </c:pt>
                <c:pt idx="1727">
                  <c:v>0.52608285019350409</c:v>
                </c:pt>
                <c:pt idx="1728">
                  <c:v>0.52605803086756631</c:v>
                </c:pt>
                <c:pt idx="1729">
                  <c:v>0.52603136898491842</c:v>
                </c:pt>
                <c:pt idx="1730">
                  <c:v>0.52600329949921276</c:v>
                </c:pt>
                <c:pt idx="1731">
                  <c:v>0.52598190071115059</c:v>
                </c:pt>
                <c:pt idx="1732">
                  <c:v>0.52596431161719992</c:v>
                </c:pt>
                <c:pt idx="1733">
                  <c:v>0.52594946451189428</c:v>
                </c:pt>
                <c:pt idx="1734">
                  <c:v>0.52593030172691779</c:v>
                </c:pt>
                <c:pt idx="1735">
                  <c:v>0.52591898663632031</c:v>
                </c:pt>
                <c:pt idx="1736">
                  <c:v>0.52590641639484281</c:v>
                </c:pt>
                <c:pt idx="1737">
                  <c:v>0.52589367003269338</c:v>
                </c:pt>
                <c:pt idx="1738">
                  <c:v>0.5258825893001251</c:v>
                </c:pt>
                <c:pt idx="1739">
                  <c:v>0.52587084402552309</c:v>
                </c:pt>
                <c:pt idx="1740">
                  <c:v>0.52586228960243397</c:v>
                </c:pt>
                <c:pt idx="1741">
                  <c:v>0.52585716089968393</c:v>
                </c:pt>
                <c:pt idx="1742">
                  <c:v>0.52585665766547951</c:v>
                </c:pt>
                <c:pt idx="1743">
                  <c:v>0.52585650846401122</c:v>
                </c:pt>
                <c:pt idx="1744">
                  <c:v>0.52585339691981359</c:v>
                </c:pt>
                <c:pt idx="1745">
                  <c:v>0.52584545452803699</c:v>
                </c:pt>
                <c:pt idx="1746">
                  <c:v>0.52583411995524854</c:v>
                </c:pt>
                <c:pt idx="1747">
                  <c:v>0.52582491486985428</c:v>
                </c:pt>
                <c:pt idx="1748">
                  <c:v>0.52581836813113325</c:v>
                </c:pt>
                <c:pt idx="1749">
                  <c:v>0.52580763028348221</c:v>
                </c:pt>
                <c:pt idx="1750">
                  <c:v>0.52580071508694348</c:v>
                </c:pt>
                <c:pt idx="1751">
                  <c:v>0.52580019594653582</c:v>
                </c:pt>
                <c:pt idx="1752">
                  <c:v>0.52579943735628987</c:v>
                </c:pt>
                <c:pt idx="1753">
                  <c:v>0.52579839478354229</c:v>
                </c:pt>
                <c:pt idx="1754">
                  <c:v>0.52579959526035835</c:v>
                </c:pt>
                <c:pt idx="1755">
                  <c:v>0.52580687832359552</c:v>
                </c:pt>
                <c:pt idx="1756">
                  <c:v>0.52582985235957258</c:v>
                </c:pt>
                <c:pt idx="1757">
                  <c:v>0.52585791329504206</c:v>
                </c:pt>
                <c:pt idx="1758">
                  <c:v>0.52589161047601851</c:v>
                </c:pt>
                <c:pt idx="1759">
                  <c:v>0.52592610793468009</c:v>
                </c:pt>
                <c:pt idx="1760">
                  <c:v>0.52596465547414095</c:v>
                </c:pt>
                <c:pt idx="1761">
                  <c:v>0.52600276442626492</c:v>
                </c:pt>
                <c:pt idx="1762">
                  <c:v>0.52603515674839552</c:v>
                </c:pt>
                <c:pt idx="1763">
                  <c:v>0.52606718831032395</c:v>
                </c:pt>
                <c:pt idx="1764">
                  <c:v>0.5260976008336693</c:v>
                </c:pt>
                <c:pt idx="1765">
                  <c:v>0.52612728719100343</c:v>
                </c:pt>
                <c:pt idx="1766">
                  <c:v>0.5261533458603439</c:v>
                </c:pt>
                <c:pt idx="1767">
                  <c:v>0.52617061164450696</c:v>
                </c:pt>
                <c:pt idx="1768">
                  <c:v>0.52618121868112677</c:v>
                </c:pt>
                <c:pt idx="1769">
                  <c:v>0.52618369995716741</c:v>
                </c:pt>
                <c:pt idx="1770">
                  <c:v>0.52617844679878345</c:v>
                </c:pt>
                <c:pt idx="1771">
                  <c:v>0.52617108172088745</c:v>
                </c:pt>
                <c:pt idx="1772">
                  <c:v>0.52616294248410622</c:v>
                </c:pt>
                <c:pt idx="1773">
                  <c:v>0.52615989024169185</c:v>
                </c:pt>
                <c:pt idx="1774">
                  <c:v>0.52616143553847639</c:v>
                </c:pt>
                <c:pt idx="1775">
                  <c:v>0.52616064051750322</c:v>
                </c:pt>
                <c:pt idx="1776">
                  <c:v>0.52615809631517529</c:v>
                </c:pt>
                <c:pt idx="1777">
                  <c:v>0.52615544728646535</c:v>
                </c:pt>
                <c:pt idx="1778">
                  <c:v>0.52615288908899849</c:v>
                </c:pt>
                <c:pt idx="1779">
                  <c:v>0.52615379979578103</c:v>
                </c:pt>
                <c:pt idx="1780">
                  <c:v>0.52615488338361727</c:v>
                </c:pt>
                <c:pt idx="1781">
                  <c:v>0.52615979243118893</c:v>
                </c:pt>
                <c:pt idx="1782">
                  <c:v>0.52616530837702236</c:v>
                </c:pt>
                <c:pt idx="1783">
                  <c:v>0.52616881626608425</c:v>
                </c:pt>
                <c:pt idx="1784">
                  <c:v>0.52616907486457376</c:v>
                </c:pt>
                <c:pt idx="1785">
                  <c:v>0.52616499731840138</c:v>
                </c:pt>
                <c:pt idx="1786">
                  <c:v>0.52616093086509619</c:v>
                </c:pt>
                <c:pt idx="1787">
                  <c:v>0.52615999030467675</c:v>
                </c:pt>
                <c:pt idx="1788">
                  <c:v>0.52616248276470012</c:v>
                </c:pt>
                <c:pt idx="1789">
                  <c:v>0.52616346284176774</c:v>
                </c:pt>
                <c:pt idx="1790">
                  <c:v>0.52616482401088671</c:v>
                </c:pt>
                <c:pt idx="1791">
                  <c:v>0.52617368397078856</c:v>
                </c:pt>
                <c:pt idx="1792">
                  <c:v>0.52618519208985315</c:v>
                </c:pt>
                <c:pt idx="1793">
                  <c:v>0.52619754725176449</c:v>
                </c:pt>
                <c:pt idx="1794">
                  <c:v>0.52620766905773042</c:v>
                </c:pt>
                <c:pt idx="1795">
                  <c:v>0.52621001186030691</c:v>
                </c:pt>
                <c:pt idx="1796">
                  <c:v>0.52620535988813621</c:v>
                </c:pt>
                <c:pt idx="1797">
                  <c:v>0.52620072608196511</c:v>
                </c:pt>
                <c:pt idx="1798">
                  <c:v>0.52620042698879099</c:v>
                </c:pt>
                <c:pt idx="1799">
                  <c:v>0.52619842088162316</c:v>
                </c:pt>
                <c:pt idx="1800">
                  <c:v>0.52619678099267042</c:v>
                </c:pt>
                <c:pt idx="1801">
                  <c:v>0.52619156187140204</c:v>
                </c:pt>
                <c:pt idx="1802">
                  <c:v>0.52618401733326692</c:v>
                </c:pt>
                <c:pt idx="1803">
                  <c:v>0.52617273306300771</c:v>
                </c:pt>
                <c:pt idx="1804">
                  <c:v>0.52616341275642597</c:v>
                </c:pt>
                <c:pt idx="1805">
                  <c:v>0.52615674429793313</c:v>
                </c:pt>
                <c:pt idx="1806">
                  <c:v>0.52615466424974511</c:v>
                </c:pt>
                <c:pt idx="1807">
                  <c:v>0.52616088974727393</c:v>
                </c:pt>
                <c:pt idx="1808">
                  <c:v>0.52616871752088457</c:v>
                </c:pt>
                <c:pt idx="1809">
                  <c:v>0.52616838377112907</c:v>
                </c:pt>
                <c:pt idx="1810">
                  <c:v>0.52616242600362562</c:v>
                </c:pt>
                <c:pt idx="1811">
                  <c:v>0.52615615192366794</c:v>
                </c:pt>
                <c:pt idx="1812">
                  <c:v>0.52615324685859255</c:v>
                </c:pt>
                <c:pt idx="1813">
                  <c:v>0.52615072623228043</c:v>
                </c:pt>
                <c:pt idx="1814">
                  <c:v>0.52614798831771392</c:v>
                </c:pt>
                <c:pt idx="1815">
                  <c:v>0.52614410865219063</c:v>
                </c:pt>
                <c:pt idx="1816">
                  <c:v>0.52614405318532409</c:v>
                </c:pt>
                <c:pt idx="1817">
                  <c:v>0.52614378807409479</c:v>
                </c:pt>
                <c:pt idx="1818">
                  <c:v>0.52614042832521224</c:v>
                </c:pt>
                <c:pt idx="1819">
                  <c:v>0.52613845292325923</c:v>
                </c:pt>
                <c:pt idx="1820">
                  <c:v>0.52614267951621152</c:v>
                </c:pt>
                <c:pt idx="1821">
                  <c:v>0.52614843683003809</c:v>
                </c:pt>
                <c:pt idx="1822">
                  <c:v>0.52615259425637106</c:v>
                </c:pt>
                <c:pt idx="1823">
                  <c:v>0.52615119786766562</c:v>
                </c:pt>
                <c:pt idx="1824">
                  <c:v>0.52614148636421365</c:v>
                </c:pt>
                <c:pt idx="1825">
                  <c:v>0.52613224584194918</c:v>
                </c:pt>
                <c:pt idx="1826">
                  <c:v>0.52612166190926402</c:v>
                </c:pt>
                <c:pt idx="1827">
                  <c:v>0.5261078584713984</c:v>
                </c:pt>
                <c:pt idx="1828">
                  <c:v>0.52609251520386946</c:v>
                </c:pt>
                <c:pt idx="1829">
                  <c:v>0.52607444728801178</c:v>
                </c:pt>
                <c:pt idx="1830">
                  <c:v>0.52605415106378262</c:v>
                </c:pt>
                <c:pt idx="1831">
                  <c:v>0.52603125201737833</c:v>
                </c:pt>
                <c:pt idx="1832">
                  <c:v>0.52601477987358081</c:v>
                </c:pt>
                <c:pt idx="1833">
                  <c:v>0.52600161721986571</c:v>
                </c:pt>
                <c:pt idx="1834">
                  <c:v>0.5259913234239002</c:v>
                </c:pt>
                <c:pt idx="1835">
                  <c:v>0.52598611560052377</c:v>
                </c:pt>
                <c:pt idx="1836">
                  <c:v>0.52598293176152666</c:v>
                </c:pt>
                <c:pt idx="1837">
                  <c:v>0.52598216310179313</c:v>
                </c:pt>
                <c:pt idx="1838">
                  <c:v>0.52598255446282638</c:v>
                </c:pt>
                <c:pt idx="1839">
                  <c:v>0.52598557641478572</c:v>
                </c:pt>
                <c:pt idx="1840">
                  <c:v>0.5259911158944558</c:v>
                </c:pt>
                <c:pt idx="1841">
                  <c:v>0.52599792188002459</c:v>
                </c:pt>
                <c:pt idx="1842">
                  <c:v>0.52600303030019357</c:v>
                </c:pt>
                <c:pt idx="1843">
                  <c:v>0.52599914424954763</c:v>
                </c:pt>
                <c:pt idx="1844">
                  <c:v>0.52599145248334311</c:v>
                </c:pt>
                <c:pt idx="1845">
                  <c:v>0.52597946054481559</c:v>
                </c:pt>
                <c:pt idx="1846">
                  <c:v>0.52596304495052126</c:v>
                </c:pt>
                <c:pt idx="1847">
                  <c:v>0.52594311605422928</c:v>
                </c:pt>
                <c:pt idx="1848">
                  <c:v>0.52592008104533694</c:v>
                </c:pt>
                <c:pt idx="1849">
                  <c:v>0.52589323165694513</c:v>
                </c:pt>
                <c:pt idx="1850">
                  <c:v>0.52586223472871418</c:v>
                </c:pt>
                <c:pt idx="1851">
                  <c:v>0.52583216595139348</c:v>
                </c:pt>
                <c:pt idx="1852">
                  <c:v>0.52580207527555178</c:v>
                </c:pt>
                <c:pt idx="1853">
                  <c:v>0.52577223413978758</c:v>
                </c:pt>
                <c:pt idx="1854">
                  <c:v>0.52574928108550179</c:v>
                </c:pt>
                <c:pt idx="1855">
                  <c:v>0.52573215961495767</c:v>
                </c:pt>
                <c:pt idx="1856">
                  <c:v>0.52572170470652957</c:v>
                </c:pt>
                <c:pt idx="1857">
                  <c:v>0.52571635089410462</c:v>
                </c:pt>
                <c:pt idx="1858">
                  <c:v>0.52571786401534404</c:v>
                </c:pt>
                <c:pt idx="1859">
                  <c:v>0.52572100017008916</c:v>
                </c:pt>
                <c:pt idx="1860">
                  <c:v>0.52572847892356567</c:v>
                </c:pt>
                <c:pt idx="1861">
                  <c:v>0.52574152615516689</c:v>
                </c:pt>
                <c:pt idx="1862">
                  <c:v>0.52575593517656349</c:v>
                </c:pt>
                <c:pt idx="1863">
                  <c:v>0.52576923263729891</c:v>
                </c:pt>
                <c:pt idx="1864">
                  <c:v>0.52578231287761579</c:v>
                </c:pt>
                <c:pt idx="1865">
                  <c:v>0.52579721020416303</c:v>
                </c:pt>
                <c:pt idx="1866">
                  <c:v>0.52581124761191367</c:v>
                </c:pt>
                <c:pt idx="1867">
                  <c:v>0.52582203706504727</c:v>
                </c:pt>
                <c:pt idx="1868">
                  <c:v>0.52583209931793362</c:v>
                </c:pt>
                <c:pt idx="1869">
                  <c:v>0.52583856230723114</c:v>
                </c:pt>
                <c:pt idx="1870">
                  <c:v>0.52584156885867639</c:v>
                </c:pt>
                <c:pt idx="1871">
                  <c:v>0.52584019263088333</c:v>
                </c:pt>
                <c:pt idx="1872">
                  <c:v>0.52583563610110773</c:v>
                </c:pt>
                <c:pt idx="1873">
                  <c:v>0.52582591556779712</c:v>
                </c:pt>
                <c:pt idx="1874">
                  <c:v>0.52581428873625569</c:v>
                </c:pt>
                <c:pt idx="1875">
                  <c:v>0.52580594637351508</c:v>
                </c:pt>
                <c:pt idx="1876">
                  <c:v>0.52579975912870902</c:v>
                </c:pt>
                <c:pt idx="1877">
                  <c:v>0.52579469159539494</c:v>
                </c:pt>
                <c:pt idx="1878">
                  <c:v>0.52579189431465667</c:v>
                </c:pt>
                <c:pt idx="1879">
                  <c:v>0.52578896107800233</c:v>
                </c:pt>
                <c:pt idx="1880">
                  <c:v>0.5257814688628577</c:v>
                </c:pt>
                <c:pt idx="1881">
                  <c:v>0.52577782448610078</c:v>
                </c:pt>
                <c:pt idx="1882">
                  <c:v>0.52577713148082272</c:v>
                </c:pt>
                <c:pt idx="1883">
                  <c:v>0.52577894467702879</c:v>
                </c:pt>
                <c:pt idx="1884">
                  <c:v>0.5257853606512457</c:v>
                </c:pt>
                <c:pt idx="1885">
                  <c:v>0.52579019651443282</c:v>
                </c:pt>
                <c:pt idx="1886">
                  <c:v>0.52578808285512446</c:v>
                </c:pt>
                <c:pt idx="1887">
                  <c:v>0.52577699128541289</c:v>
                </c:pt>
                <c:pt idx="1888">
                  <c:v>0.52576242763601455</c:v>
                </c:pt>
                <c:pt idx="1889">
                  <c:v>0.52574757945977635</c:v>
                </c:pt>
                <c:pt idx="1890">
                  <c:v>0.52573185863718597</c:v>
                </c:pt>
                <c:pt idx="1891">
                  <c:v>0.52571972447492088</c:v>
                </c:pt>
                <c:pt idx="1892">
                  <c:v>0.52570990800756989</c:v>
                </c:pt>
                <c:pt idx="1893">
                  <c:v>0.5257020840001414</c:v>
                </c:pt>
                <c:pt idx="1894">
                  <c:v>0.52569358042390968</c:v>
                </c:pt>
                <c:pt idx="1895">
                  <c:v>0.52568167707292801</c:v>
                </c:pt>
                <c:pt idx="1896">
                  <c:v>0.52567277112452793</c:v>
                </c:pt>
                <c:pt idx="1897">
                  <c:v>0.52566413445776816</c:v>
                </c:pt>
                <c:pt idx="1898">
                  <c:v>0.52565544296031619</c:v>
                </c:pt>
                <c:pt idx="1899">
                  <c:v>0.52564309623486805</c:v>
                </c:pt>
                <c:pt idx="1900">
                  <c:v>0.52562722538237583</c:v>
                </c:pt>
                <c:pt idx="1901">
                  <c:v>0.52561193473676349</c:v>
                </c:pt>
                <c:pt idx="1902">
                  <c:v>0.5255983818932598</c:v>
                </c:pt>
                <c:pt idx="1903">
                  <c:v>0.52558220737025396</c:v>
                </c:pt>
                <c:pt idx="1904">
                  <c:v>0.52556548248749169</c:v>
                </c:pt>
                <c:pt idx="1905">
                  <c:v>0.52554936412909081</c:v>
                </c:pt>
                <c:pt idx="1906">
                  <c:v>0.52553554220346055</c:v>
                </c:pt>
                <c:pt idx="1907">
                  <c:v>0.52552067912878653</c:v>
                </c:pt>
                <c:pt idx="1908">
                  <c:v>0.52551120786758598</c:v>
                </c:pt>
                <c:pt idx="1909">
                  <c:v>0.52550574584676946</c:v>
                </c:pt>
                <c:pt idx="1910">
                  <c:v>0.52550415408062912</c:v>
                </c:pt>
                <c:pt idx="1911">
                  <c:v>0.52550704675093662</c:v>
                </c:pt>
                <c:pt idx="1912">
                  <c:v>0.52551131581195432</c:v>
                </c:pt>
                <c:pt idx="1913">
                  <c:v>0.5255177451077897</c:v>
                </c:pt>
                <c:pt idx="1914">
                  <c:v>0.52552740202413983</c:v>
                </c:pt>
                <c:pt idx="1915">
                  <c:v>0.5255391181264123</c:v>
                </c:pt>
                <c:pt idx="1916">
                  <c:v>0.52555411278519126</c:v>
                </c:pt>
                <c:pt idx="1917">
                  <c:v>0.52557171356830679</c:v>
                </c:pt>
                <c:pt idx="1918">
                  <c:v>0.52559259784622347</c:v>
                </c:pt>
                <c:pt idx="1919">
                  <c:v>0.52561457347766494</c:v>
                </c:pt>
                <c:pt idx="1920">
                  <c:v>0.52564202900680812</c:v>
                </c:pt>
                <c:pt idx="1921">
                  <c:v>0.52567324644913582</c:v>
                </c:pt>
                <c:pt idx="1922">
                  <c:v>0.52570249633952815</c:v>
                </c:pt>
                <c:pt idx="1923">
                  <c:v>0.52572794490726349</c:v>
                </c:pt>
                <c:pt idx="1924">
                  <c:v>0.52575056965095945</c:v>
                </c:pt>
                <c:pt idx="1925">
                  <c:v>0.52577253810532687</c:v>
                </c:pt>
                <c:pt idx="1926">
                  <c:v>0.52578879682860091</c:v>
                </c:pt>
                <c:pt idx="1927">
                  <c:v>0.52580112969458304</c:v>
                </c:pt>
                <c:pt idx="1928">
                  <c:v>0.52580848364530197</c:v>
                </c:pt>
                <c:pt idx="1929">
                  <c:v>0.52581146835229997</c:v>
                </c:pt>
                <c:pt idx="1930">
                  <c:v>0.52581329963891832</c:v>
                </c:pt>
                <c:pt idx="1931">
                  <c:v>0.52581167910229287</c:v>
                </c:pt>
                <c:pt idx="1932">
                  <c:v>0.5258102744441524</c:v>
                </c:pt>
                <c:pt idx="1933">
                  <c:v>0.52581287180795011</c:v>
                </c:pt>
                <c:pt idx="1934">
                  <c:v>0.525819634634063</c:v>
                </c:pt>
                <c:pt idx="1935">
                  <c:v>0.5258232526633474</c:v>
                </c:pt>
                <c:pt idx="1936">
                  <c:v>0.5258247924433963</c:v>
                </c:pt>
                <c:pt idx="1937">
                  <c:v>0.52583237531438598</c:v>
                </c:pt>
                <c:pt idx="1938">
                  <c:v>0.52584430575451191</c:v>
                </c:pt>
                <c:pt idx="1939">
                  <c:v>0.5258594011490223</c:v>
                </c:pt>
                <c:pt idx="1940">
                  <c:v>0.52587780445693577</c:v>
                </c:pt>
                <c:pt idx="1941">
                  <c:v>0.52589674826428778</c:v>
                </c:pt>
                <c:pt idx="1942">
                  <c:v>0.52590882757599011</c:v>
                </c:pt>
                <c:pt idx="1943">
                  <c:v>0.52591596974168786</c:v>
                </c:pt>
                <c:pt idx="1944">
                  <c:v>0.525920327599395</c:v>
                </c:pt>
                <c:pt idx="1945">
                  <c:v>0.52592045237861174</c:v>
                </c:pt>
                <c:pt idx="1946">
                  <c:v>0.52592263541320328</c:v>
                </c:pt>
                <c:pt idx="1947">
                  <c:v>0.52591931792763791</c:v>
                </c:pt>
                <c:pt idx="1948">
                  <c:v>0.52591414038489126</c:v>
                </c:pt>
                <c:pt idx="1949">
                  <c:v>0.52590595727858414</c:v>
                </c:pt>
                <c:pt idx="1950">
                  <c:v>0.52589860331329707</c:v>
                </c:pt>
                <c:pt idx="1951">
                  <c:v>0.52589157730355174</c:v>
                </c:pt>
                <c:pt idx="1952">
                  <c:v>0.52588143698067091</c:v>
                </c:pt>
                <c:pt idx="1953">
                  <c:v>0.5258749590375541</c:v>
                </c:pt>
                <c:pt idx="1954">
                  <c:v>0.52586848839192946</c:v>
                </c:pt>
                <c:pt idx="1955">
                  <c:v>0.52586284161959884</c:v>
                </c:pt>
                <c:pt idx="1956">
                  <c:v>0.52585897033183515</c:v>
                </c:pt>
                <c:pt idx="1957">
                  <c:v>0.52585359456830505</c:v>
                </c:pt>
                <c:pt idx="1958">
                  <c:v>0.52585186389529148</c:v>
                </c:pt>
                <c:pt idx="1959">
                  <c:v>0.52584946377573349</c:v>
                </c:pt>
                <c:pt idx="1960">
                  <c:v>0.52584683210068361</c:v>
                </c:pt>
                <c:pt idx="1961">
                  <c:v>0.52584013094698911</c:v>
                </c:pt>
                <c:pt idx="1962">
                  <c:v>0.52583209236149486</c:v>
                </c:pt>
                <c:pt idx="1963">
                  <c:v>0.525827224720124</c:v>
                </c:pt>
                <c:pt idx="1964">
                  <c:v>0.52582370450149218</c:v>
                </c:pt>
                <c:pt idx="1965">
                  <c:v>0.52582197804401631</c:v>
                </c:pt>
                <c:pt idx="1966">
                  <c:v>0.52581888633246354</c:v>
                </c:pt>
                <c:pt idx="1967">
                  <c:v>0.52581726183187394</c:v>
                </c:pt>
                <c:pt idx="1968">
                  <c:v>0.5258152143315834</c:v>
                </c:pt>
                <c:pt idx="1969">
                  <c:v>0.52581530197817028</c:v>
                </c:pt>
                <c:pt idx="1970">
                  <c:v>0.52581230352092423</c:v>
                </c:pt>
                <c:pt idx="1971">
                  <c:v>0.52580926865503042</c:v>
                </c:pt>
                <c:pt idx="1972">
                  <c:v>0.52580578538097766</c:v>
                </c:pt>
                <c:pt idx="1973">
                  <c:v>0.52580293390191302</c:v>
                </c:pt>
                <c:pt idx="1974">
                  <c:v>0.52580103866911299</c:v>
                </c:pt>
                <c:pt idx="1975">
                  <c:v>0.52579684413011729</c:v>
                </c:pt>
                <c:pt idx="1976">
                  <c:v>0.52578837008623625</c:v>
                </c:pt>
                <c:pt idx="1977">
                  <c:v>0.52577796533568055</c:v>
                </c:pt>
                <c:pt idx="1978">
                  <c:v>0.52576906183910888</c:v>
                </c:pt>
                <c:pt idx="1979">
                  <c:v>0.52576209736733492</c:v>
                </c:pt>
                <c:pt idx="1980">
                  <c:v>0.52575169967840585</c:v>
                </c:pt>
                <c:pt idx="1981">
                  <c:v>0.52574184171187333</c:v>
                </c:pt>
                <c:pt idx="1982">
                  <c:v>0.52573098262676132</c:v>
                </c:pt>
                <c:pt idx="1983">
                  <c:v>0.52571842742969555</c:v>
                </c:pt>
                <c:pt idx="1984">
                  <c:v>0.52570315542327428</c:v>
                </c:pt>
                <c:pt idx="1985">
                  <c:v>0.52568726658417098</c:v>
                </c:pt>
                <c:pt idx="1986">
                  <c:v>0.52567747147398769</c:v>
                </c:pt>
                <c:pt idx="1987">
                  <c:v>0.5256717774974029</c:v>
                </c:pt>
                <c:pt idx="1988">
                  <c:v>0.52566660618151906</c:v>
                </c:pt>
                <c:pt idx="1989">
                  <c:v>0.52566410856638235</c:v>
                </c:pt>
                <c:pt idx="1990">
                  <c:v>0.52567055027957832</c:v>
                </c:pt>
                <c:pt idx="1991">
                  <c:v>0.52568165053016858</c:v>
                </c:pt>
                <c:pt idx="1992">
                  <c:v>0.52569485839065455</c:v>
                </c:pt>
                <c:pt idx="1993">
                  <c:v>0.52570936182776196</c:v>
                </c:pt>
                <c:pt idx="1994">
                  <c:v>0.52572641882971038</c:v>
                </c:pt>
                <c:pt idx="1995">
                  <c:v>0.52574566161535252</c:v>
                </c:pt>
                <c:pt idx="1996">
                  <c:v>0.52575834225286722</c:v>
                </c:pt>
                <c:pt idx="1997">
                  <c:v>0.52576213046254694</c:v>
                </c:pt>
                <c:pt idx="1998">
                  <c:v>0.52576384233441864</c:v>
                </c:pt>
                <c:pt idx="1999">
                  <c:v>0.52576668174707308</c:v>
                </c:pt>
                <c:pt idx="2000">
                  <c:v>0.52576328390634963</c:v>
                </c:pt>
                <c:pt idx="2001">
                  <c:v>0.52575024984918961</c:v>
                </c:pt>
                <c:pt idx="2002">
                  <c:v>0.52573166024808959</c:v>
                </c:pt>
                <c:pt idx="2003">
                  <c:v>0.5257133115974485</c:v>
                </c:pt>
                <c:pt idx="2004">
                  <c:v>0.52569502744950813</c:v>
                </c:pt>
                <c:pt idx="2005">
                  <c:v>0.52567955259859189</c:v>
                </c:pt>
                <c:pt idx="2006">
                  <c:v>0.52566553892832324</c:v>
                </c:pt>
                <c:pt idx="2007">
                  <c:v>0.52565561698172991</c:v>
                </c:pt>
                <c:pt idx="2008">
                  <c:v>0.52564877431205648</c:v>
                </c:pt>
                <c:pt idx="2009">
                  <c:v>0.52564315685584051</c:v>
                </c:pt>
                <c:pt idx="2010">
                  <c:v>0.52563647178307449</c:v>
                </c:pt>
                <c:pt idx="2011">
                  <c:v>0.52563141113339251</c:v>
                </c:pt>
                <c:pt idx="2012">
                  <c:v>0.52562860909208398</c:v>
                </c:pt>
                <c:pt idx="2013">
                  <c:v>0.52563440885069157</c:v>
                </c:pt>
                <c:pt idx="2014">
                  <c:v>0.52564232223478791</c:v>
                </c:pt>
                <c:pt idx="2015">
                  <c:v>0.52565076287341184</c:v>
                </c:pt>
                <c:pt idx="2016">
                  <c:v>0.5256599279181835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9A8-4C54-8543-D911A54654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31295"/>
        <c:axId val="1189931775"/>
      </c:scatterChart>
      <c:valAx>
        <c:axId val="11899312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31775"/>
        <c:crosses val="autoZero"/>
        <c:crossBetween val="midCat"/>
      </c:valAx>
      <c:valAx>
        <c:axId val="1189931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312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VytazenostMiestnostiB!$D$1</c:f>
              <c:strCache>
                <c:ptCount val="1"/>
                <c:pt idx="0">
                  <c:v>Welch vytazenost miestnost B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VytazenostMiestnostiB!$D$2:$D$2018</c:f>
              <c:numCache>
                <c:formatCode>General</c:formatCode>
                <c:ptCount val="2017"/>
                <c:pt idx="0">
                  <c:v>0.47004370747541807</c:v>
                </c:pt>
                <c:pt idx="1">
                  <c:v>0.51512295253903873</c:v>
                </c:pt>
                <c:pt idx="2">
                  <c:v>0.54130060837116867</c:v>
                </c:pt>
                <c:pt idx="3">
                  <c:v>0.55514841899763112</c:v>
                </c:pt>
                <c:pt idx="4">
                  <c:v>0.56369663224632649</c:v>
                </c:pt>
                <c:pt idx="5">
                  <c:v>0.56983081586008089</c:v>
                </c:pt>
                <c:pt idx="6">
                  <c:v>0.57475224654833545</c:v>
                </c:pt>
                <c:pt idx="7">
                  <c:v>0.57850222844266186</c:v>
                </c:pt>
                <c:pt idx="8">
                  <c:v>0.58139803911929733</c:v>
                </c:pt>
                <c:pt idx="9">
                  <c:v>0.58429459745644907</c:v>
                </c:pt>
                <c:pt idx="10">
                  <c:v>0.58670310755745048</c:v>
                </c:pt>
                <c:pt idx="11">
                  <c:v>0.58892755443325195</c:v>
                </c:pt>
                <c:pt idx="12">
                  <c:v>0.59113514608824858</c:v>
                </c:pt>
                <c:pt idx="13">
                  <c:v>0.59337356515181905</c:v>
                </c:pt>
                <c:pt idx="14">
                  <c:v>0.59571830716947372</c:v>
                </c:pt>
                <c:pt idx="15">
                  <c:v>0.5973964164626957</c:v>
                </c:pt>
                <c:pt idx="16">
                  <c:v>0.59894071246125702</c:v>
                </c:pt>
                <c:pt idx="17">
                  <c:v>0.60042654511582394</c:v>
                </c:pt>
                <c:pt idx="18">
                  <c:v>0.60191330635995799</c:v>
                </c:pt>
                <c:pt idx="19">
                  <c:v>0.60349031039025802</c:v>
                </c:pt>
                <c:pt idx="20">
                  <c:v>0.60489409011563633</c:v>
                </c:pt>
                <c:pt idx="21">
                  <c:v>0.60623677767540163</c:v>
                </c:pt>
                <c:pt idx="22">
                  <c:v>0.6074646761682736</c:v>
                </c:pt>
                <c:pt idx="23">
                  <c:v>0.60840961101822988</c:v>
                </c:pt>
                <c:pt idx="24">
                  <c:v>0.60940950124655913</c:v>
                </c:pt>
                <c:pt idx="25">
                  <c:v>0.61010471794386267</c:v>
                </c:pt>
                <c:pt idx="26">
                  <c:v>0.61077533600095746</c:v>
                </c:pt>
                <c:pt idx="27">
                  <c:v>0.61142483651502244</c:v>
                </c:pt>
                <c:pt idx="28">
                  <c:v>0.61211188473938327</c:v>
                </c:pt>
                <c:pt idx="29">
                  <c:v>0.61301391484715484</c:v>
                </c:pt>
                <c:pt idx="30">
                  <c:v>0.61376520442106508</c:v>
                </c:pt>
                <c:pt idx="31">
                  <c:v>0.6143878022983994</c:v>
                </c:pt>
                <c:pt idx="32">
                  <c:v>0.61486951525483413</c:v>
                </c:pt>
                <c:pt idx="33">
                  <c:v>0.61540895718968869</c:v>
                </c:pt>
                <c:pt idx="34">
                  <c:v>0.61617337716132525</c:v>
                </c:pt>
                <c:pt idx="35">
                  <c:v>0.61684447735652004</c:v>
                </c:pt>
                <c:pt idx="36">
                  <c:v>0.61747544648888375</c:v>
                </c:pt>
                <c:pt idx="37">
                  <c:v>0.61806625144593486</c:v>
                </c:pt>
                <c:pt idx="38">
                  <c:v>0.61875474059266411</c:v>
                </c:pt>
                <c:pt idx="39">
                  <c:v>0.61953549925934837</c:v>
                </c:pt>
                <c:pt idx="40">
                  <c:v>0.62021388703551794</c:v>
                </c:pt>
                <c:pt idx="41">
                  <c:v>0.62092281808579131</c:v>
                </c:pt>
                <c:pt idx="42">
                  <c:v>0.62158271683745359</c:v>
                </c:pt>
                <c:pt idx="43">
                  <c:v>0.62226719256055563</c:v>
                </c:pt>
                <c:pt idx="44">
                  <c:v>0.62278988194547213</c:v>
                </c:pt>
                <c:pt idx="45">
                  <c:v>0.62315950140030341</c:v>
                </c:pt>
                <c:pt idx="46">
                  <c:v>0.62353052842456524</c:v>
                </c:pt>
                <c:pt idx="47">
                  <c:v>0.62390346963481724</c:v>
                </c:pt>
                <c:pt idx="48">
                  <c:v>0.62432403414285986</c:v>
                </c:pt>
                <c:pt idx="49">
                  <c:v>0.62463789151395721</c:v>
                </c:pt>
                <c:pt idx="50">
                  <c:v>0.62481049088976115</c:v>
                </c:pt>
                <c:pt idx="51">
                  <c:v>0.62497443421389609</c:v>
                </c:pt>
                <c:pt idx="52">
                  <c:v>0.62508415107208171</c:v>
                </c:pt>
                <c:pt idx="53">
                  <c:v>0.62512052053490563</c:v>
                </c:pt>
                <c:pt idx="54">
                  <c:v>0.62517832586264366</c:v>
                </c:pt>
                <c:pt idx="55">
                  <c:v>0.62540906231520565</c:v>
                </c:pt>
                <c:pt idx="56">
                  <c:v>0.62568154568887158</c:v>
                </c:pt>
                <c:pt idx="57">
                  <c:v>0.62594253051031645</c:v>
                </c:pt>
                <c:pt idx="58">
                  <c:v>0.62616981347964284</c:v>
                </c:pt>
                <c:pt idx="59">
                  <c:v>0.62640078295760804</c:v>
                </c:pt>
                <c:pt idx="60">
                  <c:v>0.62664067372949672</c:v>
                </c:pt>
                <c:pt idx="61">
                  <c:v>0.62696348466859386</c:v>
                </c:pt>
                <c:pt idx="62">
                  <c:v>0.62728982477048667</c:v>
                </c:pt>
                <c:pt idx="63">
                  <c:v>0.62763357473752668</c:v>
                </c:pt>
                <c:pt idx="64">
                  <c:v>0.62815158211545097</c:v>
                </c:pt>
                <c:pt idx="65">
                  <c:v>0.6287432276624968</c:v>
                </c:pt>
                <c:pt idx="66">
                  <c:v>0.62929852483279969</c:v>
                </c:pt>
                <c:pt idx="67">
                  <c:v>0.62984464564779807</c:v>
                </c:pt>
                <c:pt idx="68">
                  <c:v>0.6304983319598273</c:v>
                </c:pt>
                <c:pt idx="69">
                  <c:v>0.63117787364847489</c:v>
                </c:pt>
                <c:pt idx="70">
                  <c:v>0.63178121100532481</c:v>
                </c:pt>
                <c:pt idx="71">
                  <c:v>0.63230736931157794</c:v>
                </c:pt>
                <c:pt idx="72">
                  <c:v>0.63274637016491631</c:v>
                </c:pt>
                <c:pt idx="73">
                  <c:v>0.63298973141588177</c:v>
                </c:pt>
                <c:pt idx="74">
                  <c:v>0.63317585383792441</c:v>
                </c:pt>
                <c:pt idx="75">
                  <c:v>0.63328136909582156</c:v>
                </c:pt>
                <c:pt idx="76">
                  <c:v>0.63325556117464432</c:v>
                </c:pt>
                <c:pt idx="77">
                  <c:v>0.63322578908792715</c:v>
                </c:pt>
                <c:pt idx="78">
                  <c:v>0.63308394990257211</c:v>
                </c:pt>
                <c:pt idx="79">
                  <c:v>0.63282609327210371</c:v>
                </c:pt>
                <c:pt idx="80">
                  <c:v>0.63250188214982395</c:v>
                </c:pt>
                <c:pt idx="81">
                  <c:v>0.63219984600393742</c:v>
                </c:pt>
                <c:pt idx="82">
                  <c:v>0.63192830813267198</c:v>
                </c:pt>
                <c:pt idx="83">
                  <c:v>0.63159327244206986</c:v>
                </c:pt>
                <c:pt idx="84">
                  <c:v>0.63136867973279909</c:v>
                </c:pt>
                <c:pt idx="85">
                  <c:v>0.63124589945649534</c:v>
                </c:pt>
                <c:pt idx="86">
                  <c:v>0.63111234275052364</c:v>
                </c:pt>
                <c:pt idx="87">
                  <c:v>0.63099517734479271</c:v>
                </c:pt>
                <c:pt idx="88">
                  <c:v>0.63083621535436196</c:v>
                </c:pt>
                <c:pt idx="89">
                  <c:v>0.6307780755093817</c:v>
                </c:pt>
                <c:pt idx="90">
                  <c:v>0.63072947715072991</c:v>
                </c:pt>
                <c:pt idx="91">
                  <c:v>0.63073765820381211</c:v>
                </c:pt>
                <c:pt idx="92">
                  <c:v>0.6308202070821457</c:v>
                </c:pt>
                <c:pt idx="93">
                  <c:v>0.63094785561078426</c:v>
                </c:pt>
                <c:pt idx="94">
                  <c:v>0.63115256751345961</c:v>
                </c:pt>
                <c:pt idx="95">
                  <c:v>0.63138440205110302</c:v>
                </c:pt>
                <c:pt idx="96">
                  <c:v>0.63149978590965106</c:v>
                </c:pt>
                <c:pt idx="97">
                  <c:v>0.63161480890939969</c:v>
                </c:pt>
                <c:pt idx="98">
                  <c:v>0.63172929842912595</c:v>
                </c:pt>
                <c:pt idx="99">
                  <c:v>0.63179691159629658</c:v>
                </c:pt>
                <c:pt idx="100">
                  <c:v>0.63175090911021314</c:v>
                </c:pt>
                <c:pt idx="101">
                  <c:v>0.63166321402956749</c:v>
                </c:pt>
                <c:pt idx="102">
                  <c:v>0.63150861290808746</c:v>
                </c:pt>
                <c:pt idx="103">
                  <c:v>0.63126483663331934</c:v>
                </c:pt>
                <c:pt idx="104">
                  <c:v>0.63101392917171417</c:v>
                </c:pt>
                <c:pt idx="105">
                  <c:v>0.63071783416671068</c:v>
                </c:pt>
                <c:pt idx="106">
                  <c:v>0.63034132484080496</c:v>
                </c:pt>
                <c:pt idx="107">
                  <c:v>0.62997149523416762</c:v>
                </c:pt>
                <c:pt idx="108">
                  <c:v>0.62953090459774075</c:v>
                </c:pt>
                <c:pt idx="109">
                  <c:v>0.62915146296934543</c:v>
                </c:pt>
                <c:pt idx="110">
                  <c:v>0.62890213426462149</c:v>
                </c:pt>
                <c:pt idx="111">
                  <c:v>0.62874334857597458</c:v>
                </c:pt>
                <c:pt idx="112">
                  <c:v>0.62857512552265637</c:v>
                </c:pt>
                <c:pt idx="113">
                  <c:v>0.62847311067103884</c:v>
                </c:pt>
                <c:pt idx="114">
                  <c:v>0.62844059838938382</c:v>
                </c:pt>
                <c:pt idx="115">
                  <c:v>0.62845496173069149</c:v>
                </c:pt>
                <c:pt idx="116">
                  <c:v>0.62853551502128979</c:v>
                </c:pt>
                <c:pt idx="117">
                  <c:v>0.62864407241045284</c:v>
                </c:pt>
                <c:pt idx="118">
                  <c:v>0.62875611466419334</c:v>
                </c:pt>
                <c:pt idx="119">
                  <c:v>0.62893008897070601</c:v>
                </c:pt>
                <c:pt idx="120">
                  <c:v>0.62903538889854271</c:v>
                </c:pt>
                <c:pt idx="121">
                  <c:v>0.62905230525486677</c:v>
                </c:pt>
                <c:pt idx="122">
                  <c:v>0.62905593175969943</c:v>
                </c:pt>
                <c:pt idx="123">
                  <c:v>0.6291171844023693</c:v>
                </c:pt>
                <c:pt idx="124">
                  <c:v>0.62917909826156437</c:v>
                </c:pt>
                <c:pt idx="125">
                  <c:v>0.62925549727713337</c:v>
                </c:pt>
                <c:pt idx="126">
                  <c:v>0.6293031259251175</c:v>
                </c:pt>
                <c:pt idx="127">
                  <c:v>0.62935236080481305</c:v>
                </c:pt>
                <c:pt idx="128">
                  <c:v>0.62937737056506682</c:v>
                </c:pt>
                <c:pt idx="129">
                  <c:v>0.62937734492310349</c:v>
                </c:pt>
                <c:pt idx="130">
                  <c:v>0.62938289063935571</c:v>
                </c:pt>
                <c:pt idx="131">
                  <c:v>0.6294196844894101</c:v>
                </c:pt>
                <c:pt idx="132">
                  <c:v>0.62948245127539437</c:v>
                </c:pt>
                <c:pt idx="133">
                  <c:v>0.6295534353323049</c:v>
                </c:pt>
                <c:pt idx="134">
                  <c:v>0.62958857922619904</c:v>
                </c:pt>
                <c:pt idx="135">
                  <c:v>0.62957800138692999</c:v>
                </c:pt>
                <c:pt idx="136">
                  <c:v>0.62950278249969593</c:v>
                </c:pt>
                <c:pt idx="137">
                  <c:v>0.62939372039133989</c:v>
                </c:pt>
                <c:pt idx="138">
                  <c:v>0.62924182530039818</c:v>
                </c:pt>
                <c:pt idx="139">
                  <c:v>0.62912170456031236</c:v>
                </c:pt>
                <c:pt idx="140">
                  <c:v>0.62904060654261995</c:v>
                </c:pt>
                <c:pt idx="141">
                  <c:v>0.62895071687282456</c:v>
                </c:pt>
                <c:pt idx="142">
                  <c:v>0.6288613241512806</c:v>
                </c:pt>
                <c:pt idx="143">
                  <c:v>0.62878676719134452</c:v>
                </c:pt>
                <c:pt idx="144">
                  <c:v>0.62873464083005071</c:v>
                </c:pt>
                <c:pt idx="145">
                  <c:v>0.62870722883449659</c:v>
                </c:pt>
                <c:pt idx="146">
                  <c:v>0.62871338255836018</c:v>
                </c:pt>
                <c:pt idx="147">
                  <c:v>0.62874967978236707</c:v>
                </c:pt>
                <c:pt idx="148">
                  <c:v>0.62878849206639587</c:v>
                </c:pt>
                <c:pt idx="149">
                  <c:v>0.62883764670869124</c:v>
                </c:pt>
                <c:pt idx="150">
                  <c:v>0.62886058972634917</c:v>
                </c:pt>
                <c:pt idx="151">
                  <c:v>0.62886653033992534</c:v>
                </c:pt>
                <c:pt idx="152">
                  <c:v>0.62888427076711217</c:v>
                </c:pt>
                <c:pt idx="153">
                  <c:v>0.6289250844191776</c:v>
                </c:pt>
                <c:pt idx="154">
                  <c:v>0.62898986349902475</c:v>
                </c:pt>
                <c:pt idx="155">
                  <c:v>0.62904256088481325</c:v>
                </c:pt>
                <c:pt idx="156">
                  <c:v>0.62909961666695169</c:v>
                </c:pt>
                <c:pt idx="157">
                  <c:v>0.62919612743681663</c:v>
                </c:pt>
                <c:pt idx="158">
                  <c:v>0.62931329672038905</c:v>
                </c:pt>
                <c:pt idx="159">
                  <c:v>0.62945945341898524</c:v>
                </c:pt>
                <c:pt idx="160">
                  <c:v>0.629581494297626</c:v>
                </c:pt>
                <c:pt idx="161">
                  <c:v>0.62967649898039524</c:v>
                </c:pt>
                <c:pt idx="162">
                  <c:v>0.62979669281980344</c:v>
                </c:pt>
                <c:pt idx="163">
                  <c:v>0.62996051251907503</c:v>
                </c:pt>
                <c:pt idx="164">
                  <c:v>0.63013824278090624</c:v>
                </c:pt>
                <c:pt idx="165">
                  <c:v>0.63029925012643284</c:v>
                </c:pt>
                <c:pt idx="166">
                  <c:v>0.63042723164326486</c:v>
                </c:pt>
                <c:pt idx="167">
                  <c:v>0.63055194599021236</c:v>
                </c:pt>
                <c:pt idx="168">
                  <c:v>0.63065414886923366</c:v>
                </c:pt>
                <c:pt idx="169">
                  <c:v>0.63073642378371442</c:v>
                </c:pt>
                <c:pt idx="170">
                  <c:v>0.63079046495922242</c:v>
                </c:pt>
                <c:pt idx="171">
                  <c:v>0.63085618105070285</c:v>
                </c:pt>
                <c:pt idx="172">
                  <c:v>0.63096634586578826</c:v>
                </c:pt>
                <c:pt idx="173">
                  <c:v>0.6310625756578947</c:v>
                </c:pt>
                <c:pt idx="174">
                  <c:v>0.63113981190861468</c:v>
                </c:pt>
                <c:pt idx="175">
                  <c:v>0.63118861768943868</c:v>
                </c:pt>
                <c:pt idx="176">
                  <c:v>0.63119282834624413</c:v>
                </c:pt>
                <c:pt idx="177">
                  <c:v>0.63117598983466527</c:v>
                </c:pt>
                <c:pt idx="178">
                  <c:v>0.63114801093492801</c:v>
                </c:pt>
                <c:pt idx="179">
                  <c:v>0.63113204018928337</c:v>
                </c:pt>
                <c:pt idx="180">
                  <c:v>0.63112261343224674</c:v>
                </c:pt>
                <c:pt idx="181">
                  <c:v>0.63109717399510934</c:v>
                </c:pt>
                <c:pt idx="182">
                  <c:v>0.63108478839792048</c:v>
                </c:pt>
                <c:pt idx="183">
                  <c:v>0.63108674668926179</c:v>
                </c:pt>
                <c:pt idx="184">
                  <c:v>0.63110594285640498</c:v>
                </c:pt>
                <c:pt idx="185">
                  <c:v>0.6311243040156872</c:v>
                </c:pt>
                <c:pt idx="186">
                  <c:v>0.63114501189684702</c:v>
                </c:pt>
                <c:pt idx="187">
                  <c:v>0.63116314687093478</c:v>
                </c:pt>
                <c:pt idx="188">
                  <c:v>0.63120286529243597</c:v>
                </c:pt>
                <c:pt idx="189">
                  <c:v>0.63124433315361084</c:v>
                </c:pt>
                <c:pt idx="190">
                  <c:v>0.63124888695598957</c:v>
                </c:pt>
                <c:pt idx="191">
                  <c:v>0.63122529448045561</c:v>
                </c:pt>
                <c:pt idx="192">
                  <c:v>0.63118672767525552</c:v>
                </c:pt>
                <c:pt idx="193">
                  <c:v>0.63109113852954946</c:v>
                </c:pt>
                <c:pt idx="194">
                  <c:v>0.63096927413651394</c:v>
                </c:pt>
                <c:pt idx="195">
                  <c:v>0.63089750841853698</c:v>
                </c:pt>
                <c:pt idx="196">
                  <c:v>0.63082491462363943</c:v>
                </c:pt>
                <c:pt idx="197">
                  <c:v>0.6307558689295546</c:v>
                </c:pt>
                <c:pt idx="198">
                  <c:v>0.63074118756033848</c:v>
                </c:pt>
                <c:pt idx="199">
                  <c:v>0.63077481342397634</c:v>
                </c:pt>
                <c:pt idx="200">
                  <c:v>0.63082804538845882</c:v>
                </c:pt>
                <c:pt idx="201">
                  <c:v>0.63090862289781879</c:v>
                </c:pt>
                <c:pt idx="202">
                  <c:v>0.63104090950048386</c:v>
                </c:pt>
                <c:pt idx="203">
                  <c:v>0.63122699936131588</c:v>
                </c:pt>
                <c:pt idx="204">
                  <c:v>0.63146315034026856</c:v>
                </c:pt>
                <c:pt idx="205">
                  <c:v>0.63173014103154523</c:v>
                </c:pt>
                <c:pt idx="206">
                  <c:v>0.63195105447134603</c:v>
                </c:pt>
                <c:pt idx="207">
                  <c:v>0.63216159554245577</c:v>
                </c:pt>
                <c:pt idx="208">
                  <c:v>0.63235723914014064</c:v>
                </c:pt>
                <c:pt idx="209">
                  <c:v>0.63249577032048665</c:v>
                </c:pt>
                <c:pt idx="210">
                  <c:v>0.63257769348804771</c:v>
                </c:pt>
                <c:pt idx="211">
                  <c:v>0.63261515046311401</c:v>
                </c:pt>
                <c:pt idx="212">
                  <c:v>0.63264447248515443</c:v>
                </c:pt>
                <c:pt idx="213">
                  <c:v>0.6326405437695527</c:v>
                </c:pt>
                <c:pt idx="214">
                  <c:v>0.63261606355608457</c:v>
                </c:pt>
                <c:pt idx="215">
                  <c:v>0.63260315235607401</c:v>
                </c:pt>
                <c:pt idx="216">
                  <c:v>0.63258408818561196</c:v>
                </c:pt>
                <c:pt idx="217">
                  <c:v>0.63256667272310907</c:v>
                </c:pt>
                <c:pt idx="218">
                  <c:v>0.63253836651329365</c:v>
                </c:pt>
                <c:pt idx="219">
                  <c:v>0.63251202586266331</c:v>
                </c:pt>
                <c:pt idx="220">
                  <c:v>0.63253975908741744</c:v>
                </c:pt>
                <c:pt idx="221">
                  <c:v>0.6326150897941214</c:v>
                </c:pt>
                <c:pt idx="222">
                  <c:v>0.63270924883985047</c:v>
                </c:pt>
                <c:pt idx="223">
                  <c:v>0.63279637840801539</c:v>
                </c:pt>
                <c:pt idx="224">
                  <c:v>0.63286888099845506</c:v>
                </c:pt>
                <c:pt idx="225">
                  <c:v>0.63298162082568432</c:v>
                </c:pt>
                <c:pt idx="226">
                  <c:v>0.63310244932031845</c:v>
                </c:pt>
                <c:pt idx="227">
                  <c:v>0.6332302445846214</c:v>
                </c:pt>
                <c:pt idx="228">
                  <c:v>0.63333590213809832</c:v>
                </c:pt>
                <c:pt idx="229">
                  <c:v>0.6334090506369221</c:v>
                </c:pt>
                <c:pt idx="230">
                  <c:v>0.63345082293017851</c:v>
                </c:pt>
                <c:pt idx="231">
                  <c:v>0.63343394821016064</c:v>
                </c:pt>
                <c:pt idx="232">
                  <c:v>0.63340962946785229</c:v>
                </c:pt>
                <c:pt idx="233">
                  <c:v>0.63342237914974275</c:v>
                </c:pt>
                <c:pt idx="234">
                  <c:v>0.63345409204360936</c:v>
                </c:pt>
                <c:pt idx="235">
                  <c:v>0.63350735908728695</c:v>
                </c:pt>
                <c:pt idx="236">
                  <c:v>0.63355866005335448</c:v>
                </c:pt>
                <c:pt idx="237">
                  <c:v>0.63362848752456158</c:v>
                </c:pt>
                <c:pt idx="238">
                  <c:v>0.63370371362865108</c:v>
                </c:pt>
                <c:pt idx="239">
                  <c:v>0.63378501688550193</c:v>
                </c:pt>
                <c:pt idx="240">
                  <c:v>0.63390463920044737</c:v>
                </c:pt>
                <c:pt idx="241">
                  <c:v>0.63404668749239379</c:v>
                </c:pt>
                <c:pt idx="242">
                  <c:v>0.63421746018113856</c:v>
                </c:pt>
                <c:pt idx="243">
                  <c:v>0.63439407371190693</c:v>
                </c:pt>
                <c:pt idx="244">
                  <c:v>0.63457057195651145</c:v>
                </c:pt>
                <c:pt idx="245">
                  <c:v>0.63474622716039364</c:v>
                </c:pt>
                <c:pt idx="246">
                  <c:v>0.63492907330182546</c:v>
                </c:pt>
                <c:pt idx="247">
                  <c:v>0.63509160869725312</c:v>
                </c:pt>
                <c:pt idx="248">
                  <c:v>0.63524033109276978</c:v>
                </c:pt>
                <c:pt idx="249">
                  <c:v>0.63537502954062031</c:v>
                </c:pt>
                <c:pt idx="250">
                  <c:v>0.6355019273676602</c:v>
                </c:pt>
                <c:pt idx="251">
                  <c:v>0.63561356890539666</c:v>
                </c:pt>
                <c:pt idx="252">
                  <c:v>0.63573732374582992</c:v>
                </c:pt>
                <c:pt idx="253">
                  <c:v>0.63586237265764156</c:v>
                </c:pt>
                <c:pt idx="254">
                  <c:v>0.63596407421924139</c:v>
                </c:pt>
                <c:pt idx="255">
                  <c:v>0.63604451435364551</c:v>
                </c:pt>
                <c:pt idx="256">
                  <c:v>0.63612905086126781</c:v>
                </c:pt>
                <c:pt idx="257">
                  <c:v>0.63618303504864682</c:v>
                </c:pt>
                <c:pt idx="258">
                  <c:v>0.63621169284450163</c:v>
                </c:pt>
                <c:pt idx="259">
                  <c:v>0.63620384626593962</c:v>
                </c:pt>
                <c:pt idx="260">
                  <c:v>0.63617588276632331</c:v>
                </c:pt>
                <c:pt idx="261">
                  <c:v>0.6361403067748429</c:v>
                </c:pt>
                <c:pt idx="262">
                  <c:v>0.63613434940051627</c:v>
                </c:pt>
                <c:pt idx="263">
                  <c:v>0.6361430134217364</c:v>
                </c:pt>
                <c:pt idx="264">
                  <c:v>0.63617643627680553</c:v>
                </c:pt>
                <c:pt idx="265">
                  <c:v>0.63621356351550584</c:v>
                </c:pt>
                <c:pt idx="266">
                  <c:v>0.63626016650380413</c:v>
                </c:pt>
                <c:pt idx="267">
                  <c:v>0.63632638953529508</c:v>
                </c:pt>
                <c:pt idx="268">
                  <c:v>0.63639791775619292</c:v>
                </c:pt>
                <c:pt idx="269">
                  <c:v>0.63646539489599996</c:v>
                </c:pt>
                <c:pt idx="270">
                  <c:v>0.6365223396731402</c:v>
                </c:pt>
                <c:pt idx="271">
                  <c:v>0.63658769362183265</c:v>
                </c:pt>
                <c:pt idx="272">
                  <c:v>0.63668891010071527</c:v>
                </c:pt>
                <c:pt idx="273">
                  <c:v>0.63675992050979846</c:v>
                </c:pt>
                <c:pt idx="274">
                  <c:v>0.6367649783492686</c:v>
                </c:pt>
                <c:pt idx="275">
                  <c:v>0.63671446630106332</c:v>
                </c:pt>
                <c:pt idx="276">
                  <c:v>0.6366430350193093</c:v>
                </c:pt>
                <c:pt idx="277">
                  <c:v>0.63653859288016112</c:v>
                </c:pt>
                <c:pt idx="278">
                  <c:v>0.6363800380590382</c:v>
                </c:pt>
                <c:pt idx="279">
                  <c:v>0.63622030056708634</c:v>
                </c:pt>
                <c:pt idx="280">
                  <c:v>0.63609280682758274</c:v>
                </c:pt>
                <c:pt idx="281">
                  <c:v>0.63599159575251007</c:v>
                </c:pt>
                <c:pt idx="282">
                  <c:v>0.63588525302503485</c:v>
                </c:pt>
                <c:pt idx="283">
                  <c:v>0.63577500814997367</c:v>
                </c:pt>
                <c:pt idx="284">
                  <c:v>0.6357003638357529</c:v>
                </c:pt>
                <c:pt idx="285">
                  <c:v>0.63566750785968162</c:v>
                </c:pt>
                <c:pt idx="286">
                  <c:v>0.63565426505762312</c:v>
                </c:pt>
                <c:pt idx="287">
                  <c:v>0.63564502944634649</c:v>
                </c:pt>
                <c:pt idx="288">
                  <c:v>0.63562794180672177</c:v>
                </c:pt>
                <c:pt idx="289">
                  <c:v>0.6356213723828662</c:v>
                </c:pt>
                <c:pt idx="290">
                  <c:v>0.63561890833237844</c:v>
                </c:pt>
                <c:pt idx="291">
                  <c:v>0.63560228552867071</c:v>
                </c:pt>
                <c:pt idx="292">
                  <c:v>0.63557924175892655</c:v>
                </c:pt>
                <c:pt idx="293">
                  <c:v>0.63556244673563345</c:v>
                </c:pt>
                <c:pt idx="294">
                  <c:v>0.63554774542928272</c:v>
                </c:pt>
                <c:pt idx="295">
                  <c:v>0.63552272771676821</c:v>
                </c:pt>
                <c:pt idx="296">
                  <c:v>0.6355115857512863</c:v>
                </c:pt>
                <c:pt idx="297">
                  <c:v>0.63549053781394416</c:v>
                </c:pt>
                <c:pt idx="298">
                  <c:v>0.63547816835063031</c:v>
                </c:pt>
                <c:pt idx="299">
                  <c:v>0.63549817689130239</c:v>
                </c:pt>
                <c:pt idx="300">
                  <c:v>0.63553817143676516</c:v>
                </c:pt>
                <c:pt idx="301">
                  <c:v>0.63560284387600574</c:v>
                </c:pt>
                <c:pt idx="302">
                  <c:v>0.635674304529945</c:v>
                </c:pt>
                <c:pt idx="303">
                  <c:v>0.63576610631952446</c:v>
                </c:pt>
                <c:pt idx="304">
                  <c:v>0.63588267775190621</c:v>
                </c:pt>
                <c:pt idx="305">
                  <c:v>0.63601135323118185</c:v>
                </c:pt>
                <c:pt idx="306">
                  <c:v>0.6361347616239037</c:v>
                </c:pt>
                <c:pt idx="307">
                  <c:v>0.63622829630014022</c:v>
                </c:pt>
                <c:pt idx="308">
                  <c:v>0.63631815168685602</c:v>
                </c:pt>
                <c:pt idx="309">
                  <c:v>0.63641286581804624</c:v>
                </c:pt>
                <c:pt idx="310">
                  <c:v>0.6365010731869688</c:v>
                </c:pt>
                <c:pt idx="311">
                  <c:v>0.63659733312381406</c:v>
                </c:pt>
                <c:pt idx="312">
                  <c:v>0.63667553994984283</c:v>
                </c:pt>
                <c:pt idx="313">
                  <c:v>0.63673527457580159</c:v>
                </c:pt>
                <c:pt idx="314">
                  <c:v>0.6367907773476178</c:v>
                </c:pt>
                <c:pt idx="315">
                  <c:v>0.63683779444704436</c:v>
                </c:pt>
                <c:pt idx="316">
                  <c:v>0.63687155521090633</c:v>
                </c:pt>
                <c:pt idx="317">
                  <c:v>0.63691161118764861</c:v>
                </c:pt>
                <c:pt idx="318">
                  <c:v>0.63696670743144901</c:v>
                </c:pt>
                <c:pt idx="319">
                  <c:v>0.63704112936433621</c:v>
                </c:pt>
                <c:pt idx="320">
                  <c:v>0.63712194791364019</c:v>
                </c:pt>
                <c:pt idx="321">
                  <c:v>0.63721361793459141</c:v>
                </c:pt>
                <c:pt idx="322">
                  <c:v>0.63728032760445297</c:v>
                </c:pt>
                <c:pt idx="323">
                  <c:v>0.63734741206271195</c:v>
                </c:pt>
                <c:pt idx="324">
                  <c:v>0.63742385788432654</c:v>
                </c:pt>
                <c:pt idx="325">
                  <c:v>0.6374803380446562</c:v>
                </c:pt>
                <c:pt idx="326">
                  <c:v>0.63752957709244673</c:v>
                </c:pt>
                <c:pt idx="327">
                  <c:v>0.63757162652731347</c:v>
                </c:pt>
                <c:pt idx="328">
                  <c:v>0.63760666635747987</c:v>
                </c:pt>
                <c:pt idx="329">
                  <c:v>0.63765407373732852</c:v>
                </c:pt>
                <c:pt idx="330">
                  <c:v>0.63770105417260181</c:v>
                </c:pt>
                <c:pt idx="331">
                  <c:v>0.63774314646792452</c:v>
                </c:pt>
                <c:pt idx="332">
                  <c:v>0.63779036396682198</c:v>
                </c:pt>
                <c:pt idx="333">
                  <c:v>0.63786228723022564</c:v>
                </c:pt>
                <c:pt idx="334">
                  <c:v>0.63792198768167951</c:v>
                </c:pt>
                <c:pt idx="335">
                  <c:v>0.63799147148590185</c:v>
                </c:pt>
                <c:pt idx="336">
                  <c:v>0.63808978969027141</c:v>
                </c:pt>
                <c:pt idx="337">
                  <c:v>0.63819612901764178</c:v>
                </c:pt>
                <c:pt idx="338">
                  <c:v>0.63829914536840093</c:v>
                </c:pt>
                <c:pt idx="339">
                  <c:v>0.63839670670638149</c:v>
                </c:pt>
                <c:pt idx="340">
                  <c:v>0.63849782493205354</c:v>
                </c:pt>
                <c:pt idx="341">
                  <c:v>0.63862105430631411</c:v>
                </c:pt>
                <c:pt idx="342">
                  <c:v>0.63877063441755599</c:v>
                </c:pt>
                <c:pt idx="343">
                  <c:v>0.63891685297908285</c:v>
                </c:pt>
                <c:pt idx="344">
                  <c:v>0.63905798841898398</c:v>
                </c:pt>
                <c:pt idx="345">
                  <c:v>0.6392267171383772</c:v>
                </c:pt>
                <c:pt idx="346">
                  <c:v>0.63939787529226166</c:v>
                </c:pt>
                <c:pt idx="347">
                  <c:v>0.63954232941606071</c:v>
                </c:pt>
                <c:pt idx="348">
                  <c:v>0.6396688730068214</c:v>
                </c:pt>
                <c:pt idx="349">
                  <c:v>0.63980738043797025</c:v>
                </c:pt>
                <c:pt idx="350">
                  <c:v>0.63995939090864418</c:v>
                </c:pt>
                <c:pt idx="351">
                  <c:v>0.64010743459710284</c:v>
                </c:pt>
                <c:pt idx="352">
                  <c:v>0.64022350652449111</c:v>
                </c:pt>
                <c:pt idx="353">
                  <c:v>0.64029111423825869</c:v>
                </c:pt>
                <c:pt idx="354">
                  <c:v>0.64035019820009254</c:v>
                </c:pt>
                <c:pt idx="355">
                  <c:v>0.64039393426449165</c:v>
                </c:pt>
                <c:pt idx="356">
                  <c:v>0.64040897378068762</c:v>
                </c:pt>
                <c:pt idx="357">
                  <c:v>0.64042304139704131</c:v>
                </c:pt>
                <c:pt idx="358">
                  <c:v>0.64043083962869363</c:v>
                </c:pt>
                <c:pt idx="359">
                  <c:v>0.64043929535265709</c:v>
                </c:pt>
                <c:pt idx="360">
                  <c:v>0.6404513266685643</c:v>
                </c:pt>
                <c:pt idx="361">
                  <c:v>0.64045938759491605</c:v>
                </c:pt>
                <c:pt idx="362">
                  <c:v>0.64046452535670118</c:v>
                </c:pt>
                <c:pt idx="363">
                  <c:v>0.64047475960249034</c:v>
                </c:pt>
                <c:pt idx="364">
                  <c:v>0.64049323721581142</c:v>
                </c:pt>
                <c:pt idx="365">
                  <c:v>0.64050062161465904</c:v>
                </c:pt>
                <c:pt idx="366">
                  <c:v>0.64050393845523412</c:v>
                </c:pt>
                <c:pt idx="367">
                  <c:v>0.64050952887176638</c:v>
                </c:pt>
                <c:pt idx="368">
                  <c:v>0.64051895080023302</c:v>
                </c:pt>
                <c:pt idx="369">
                  <c:v>0.64053610750998036</c:v>
                </c:pt>
                <c:pt idx="370">
                  <c:v>0.6405537626904757</c:v>
                </c:pt>
                <c:pt idx="371">
                  <c:v>0.64057433921245677</c:v>
                </c:pt>
                <c:pt idx="372">
                  <c:v>0.64060572532638682</c:v>
                </c:pt>
                <c:pt idx="373">
                  <c:v>0.64064549110289082</c:v>
                </c:pt>
                <c:pt idx="374">
                  <c:v>0.64070089847122302</c:v>
                </c:pt>
                <c:pt idx="375">
                  <c:v>0.64077001955010293</c:v>
                </c:pt>
                <c:pt idx="376">
                  <c:v>0.64084955611303518</c:v>
                </c:pt>
                <c:pt idx="377">
                  <c:v>0.64093071482605402</c:v>
                </c:pt>
                <c:pt idx="378">
                  <c:v>0.64100939577967908</c:v>
                </c:pt>
                <c:pt idx="379">
                  <c:v>0.64107416756391733</c:v>
                </c:pt>
                <c:pt idx="380">
                  <c:v>0.64113728408913984</c:v>
                </c:pt>
                <c:pt idx="381">
                  <c:v>0.64119922620905789</c:v>
                </c:pt>
                <c:pt idx="382">
                  <c:v>0.64123890417271034</c:v>
                </c:pt>
                <c:pt idx="383">
                  <c:v>0.64125672671808065</c:v>
                </c:pt>
                <c:pt idx="384">
                  <c:v>0.64126086545882888</c:v>
                </c:pt>
                <c:pt idx="385">
                  <c:v>0.64124841407470556</c:v>
                </c:pt>
                <c:pt idx="386">
                  <c:v>0.64123339672124713</c:v>
                </c:pt>
                <c:pt idx="387">
                  <c:v>0.64122529848212551</c:v>
                </c:pt>
                <c:pt idx="388">
                  <c:v>0.64122641769795552</c:v>
                </c:pt>
                <c:pt idx="389">
                  <c:v>0.64122698727992133</c:v>
                </c:pt>
                <c:pt idx="390">
                  <c:v>0.64123061439456774</c:v>
                </c:pt>
                <c:pt idx="391">
                  <c:v>0.64124532965943348</c:v>
                </c:pt>
                <c:pt idx="392">
                  <c:v>0.64125299299939409</c:v>
                </c:pt>
                <c:pt idx="393">
                  <c:v>0.6412617956452632</c:v>
                </c:pt>
                <c:pt idx="394">
                  <c:v>0.64127324075304282</c:v>
                </c:pt>
                <c:pt idx="395">
                  <c:v>0.6412806409271149</c:v>
                </c:pt>
                <c:pt idx="396">
                  <c:v>0.64128813373335236</c:v>
                </c:pt>
                <c:pt idx="397">
                  <c:v>0.64128770397530233</c:v>
                </c:pt>
                <c:pt idx="398">
                  <c:v>0.64127534344424786</c:v>
                </c:pt>
                <c:pt idx="399">
                  <c:v>0.64126218406873392</c:v>
                </c:pt>
                <c:pt idx="400">
                  <c:v>0.64126827374311546</c:v>
                </c:pt>
                <c:pt idx="401">
                  <c:v>0.64127765674854043</c:v>
                </c:pt>
                <c:pt idx="402">
                  <c:v>0.64127196475629167</c:v>
                </c:pt>
                <c:pt idx="403">
                  <c:v>0.6412768067245781</c:v>
                </c:pt>
                <c:pt idx="404">
                  <c:v>0.641271860064342</c:v>
                </c:pt>
                <c:pt idx="405">
                  <c:v>0.64125232485033823</c:v>
                </c:pt>
                <c:pt idx="406">
                  <c:v>0.64122000721157824</c:v>
                </c:pt>
                <c:pt idx="407">
                  <c:v>0.6411763220169463</c:v>
                </c:pt>
                <c:pt idx="408">
                  <c:v>0.64111783270592937</c:v>
                </c:pt>
                <c:pt idx="409">
                  <c:v>0.64106300210701761</c:v>
                </c:pt>
                <c:pt idx="410">
                  <c:v>0.64100651851095458</c:v>
                </c:pt>
                <c:pt idx="411">
                  <c:v>0.64093402965161694</c:v>
                </c:pt>
                <c:pt idx="412">
                  <c:v>0.6408525207946133</c:v>
                </c:pt>
                <c:pt idx="413">
                  <c:v>0.64077166962137277</c:v>
                </c:pt>
                <c:pt idx="414">
                  <c:v>0.64067793647941318</c:v>
                </c:pt>
                <c:pt idx="415">
                  <c:v>0.64058920901051863</c:v>
                </c:pt>
                <c:pt idx="416">
                  <c:v>0.64052336982534264</c:v>
                </c:pt>
                <c:pt idx="417">
                  <c:v>0.64047066217822879</c:v>
                </c:pt>
                <c:pt idx="418">
                  <c:v>0.64042486335475435</c:v>
                </c:pt>
                <c:pt idx="419">
                  <c:v>0.64038862187008716</c:v>
                </c:pt>
                <c:pt idx="420">
                  <c:v>0.64033973687831558</c:v>
                </c:pt>
                <c:pt idx="421">
                  <c:v>0.64028226427237045</c:v>
                </c:pt>
                <c:pt idx="422">
                  <c:v>0.64023024018362529</c:v>
                </c:pt>
                <c:pt idx="423">
                  <c:v>0.64018747721941083</c:v>
                </c:pt>
                <c:pt idx="424">
                  <c:v>0.6401626465030662</c:v>
                </c:pt>
                <c:pt idx="425">
                  <c:v>0.64014704990325655</c:v>
                </c:pt>
                <c:pt idx="426">
                  <c:v>0.64013302977218356</c:v>
                </c:pt>
                <c:pt idx="427">
                  <c:v>0.64009495939777561</c:v>
                </c:pt>
                <c:pt idx="428">
                  <c:v>0.64005606527268322</c:v>
                </c:pt>
                <c:pt idx="429">
                  <c:v>0.64002216958274305</c:v>
                </c:pt>
                <c:pt idx="430">
                  <c:v>0.6399715964059004</c:v>
                </c:pt>
                <c:pt idx="431">
                  <c:v>0.63991262299545759</c:v>
                </c:pt>
                <c:pt idx="432">
                  <c:v>0.63983524791587765</c:v>
                </c:pt>
                <c:pt idx="433">
                  <c:v>0.6397544135941714</c:v>
                </c:pt>
                <c:pt idx="434">
                  <c:v>0.63968075322857298</c:v>
                </c:pt>
                <c:pt idx="435">
                  <c:v>0.63959875880749872</c:v>
                </c:pt>
                <c:pt idx="436">
                  <c:v>0.63951664062915536</c:v>
                </c:pt>
                <c:pt idx="437">
                  <c:v>0.63944484988848438</c:v>
                </c:pt>
                <c:pt idx="438">
                  <c:v>0.63938646454523174</c:v>
                </c:pt>
                <c:pt idx="439">
                  <c:v>0.63932374389758606</c:v>
                </c:pt>
                <c:pt idx="440">
                  <c:v>0.63926600664763378</c:v>
                </c:pt>
                <c:pt idx="441">
                  <c:v>0.63923420549888665</c:v>
                </c:pt>
                <c:pt idx="442">
                  <c:v>0.63922185942789256</c:v>
                </c:pt>
                <c:pt idx="443">
                  <c:v>0.63924487118568829</c:v>
                </c:pt>
                <c:pt idx="444">
                  <c:v>0.63927757116394746</c:v>
                </c:pt>
                <c:pt idx="445">
                  <c:v>0.63929513769348245</c:v>
                </c:pt>
                <c:pt idx="446">
                  <c:v>0.63929863959292887</c:v>
                </c:pt>
                <c:pt idx="447">
                  <c:v>0.63929032920821127</c:v>
                </c:pt>
                <c:pt idx="448">
                  <c:v>0.63927956331174307</c:v>
                </c:pt>
                <c:pt idx="449">
                  <c:v>0.63927183091659634</c:v>
                </c:pt>
                <c:pt idx="450">
                  <c:v>0.6392760953925879</c:v>
                </c:pt>
                <c:pt idx="451">
                  <c:v>0.6392889073037693</c:v>
                </c:pt>
                <c:pt idx="452">
                  <c:v>0.63931908010263372</c:v>
                </c:pt>
                <c:pt idx="453">
                  <c:v>0.63935173706813342</c:v>
                </c:pt>
                <c:pt idx="454">
                  <c:v>0.63936549546809818</c:v>
                </c:pt>
                <c:pt idx="455">
                  <c:v>0.63936718366365597</c:v>
                </c:pt>
                <c:pt idx="456">
                  <c:v>0.63937331660049523</c:v>
                </c:pt>
                <c:pt idx="457">
                  <c:v>0.63939282820684518</c:v>
                </c:pt>
                <c:pt idx="458">
                  <c:v>0.63941864649716751</c:v>
                </c:pt>
                <c:pt idx="459">
                  <c:v>0.63941670313070409</c:v>
                </c:pt>
                <c:pt idx="460">
                  <c:v>0.63939184813467875</c:v>
                </c:pt>
                <c:pt idx="461">
                  <c:v>0.63934683556831762</c:v>
                </c:pt>
                <c:pt idx="462">
                  <c:v>0.63929094609353532</c:v>
                </c:pt>
                <c:pt idx="463">
                  <c:v>0.63922937916165423</c:v>
                </c:pt>
                <c:pt idx="464">
                  <c:v>0.63917819618441518</c:v>
                </c:pt>
                <c:pt idx="465">
                  <c:v>0.63914220855363313</c:v>
                </c:pt>
                <c:pt idx="466">
                  <c:v>0.63911270239101003</c:v>
                </c:pt>
                <c:pt idx="467">
                  <c:v>0.63908862838061054</c:v>
                </c:pt>
                <c:pt idx="468">
                  <c:v>0.63904358289051555</c:v>
                </c:pt>
                <c:pt idx="469">
                  <c:v>0.63898993578647389</c:v>
                </c:pt>
                <c:pt idx="470">
                  <c:v>0.63895437774474573</c:v>
                </c:pt>
                <c:pt idx="471">
                  <c:v>0.63893456954143235</c:v>
                </c:pt>
                <c:pt idx="472">
                  <c:v>0.63893019696917908</c:v>
                </c:pt>
                <c:pt idx="473">
                  <c:v>0.63892894424729796</c:v>
                </c:pt>
                <c:pt idx="474">
                  <c:v>0.63893415896394867</c:v>
                </c:pt>
                <c:pt idx="475">
                  <c:v>0.63893383207650567</c:v>
                </c:pt>
                <c:pt idx="476">
                  <c:v>0.63892689721658191</c:v>
                </c:pt>
                <c:pt idx="477">
                  <c:v>0.63891303973839231</c:v>
                </c:pt>
                <c:pt idx="478">
                  <c:v>0.63888465016747464</c:v>
                </c:pt>
                <c:pt idx="479">
                  <c:v>0.63885856289651599</c:v>
                </c:pt>
                <c:pt idx="480">
                  <c:v>0.63883786606855075</c:v>
                </c:pt>
                <c:pt idx="481">
                  <c:v>0.63882118314633562</c:v>
                </c:pt>
                <c:pt idx="482">
                  <c:v>0.6388133371821707</c:v>
                </c:pt>
                <c:pt idx="483">
                  <c:v>0.63880957281489603</c:v>
                </c:pt>
                <c:pt idx="484">
                  <c:v>0.63879968831955114</c:v>
                </c:pt>
                <c:pt idx="485">
                  <c:v>0.6387672714071837</c:v>
                </c:pt>
                <c:pt idx="486">
                  <c:v>0.63872030616475017</c:v>
                </c:pt>
                <c:pt idx="487">
                  <c:v>0.63866879380050012</c:v>
                </c:pt>
                <c:pt idx="488">
                  <c:v>0.6386190987457907</c:v>
                </c:pt>
                <c:pt idx="489">
                  <c:v>0.63857517554386356</c:v>
                </c:pt>
                <c:pt idx="490">
                  <c:v>0.63855025198824589</c:v>
                </c:pt>
                <c:pt idx="491">
                  <c:v>0.63852386288265706</c:v>
                </c:pt>
                <c:pt idx="492">
                  <c:v>0.63848115310140829</c:v>
                </c:pt>
                <c:pt idx="493">
                  <c:v>0.63842429399194023</c:v>
                </c:pt>
                <c:pt idx="494">
                  <c:v>0.63835666469461394</c:v>
                </c:pt>
                <c:pt idx="495">
                  <c:v>0.6382960203183522</c:v>
                </c:pt>
                <c:pt idx="496">
                  <c:v>0.63823544143395328</c:v>
                </c:pt>
                <c:pt idx="497">
                  <c:v>0.63817472304064438</c:v>
                </c:pt>
                <c:pt idx="498">
                  <c:v>0.63811021138455271</c:v>
                </c:pt>
                <c:pt idx="499">
                  <c:v>0.63805086061986216</c:v>
                </c:pt>
                <c:pt idx="500">
                  <c:v>0.63799377509776745</c:v>
                </c:pt>
                <c:pt idx="501">
                  <c:v>0.63793525692604103</c:v>
                </c:pt>
                <c:pt idx="502">
                  <c:v>0.63788737100119564</c:v>
                </c:pt>
                <c:pt idx="503">
                  <c:v>0.63785524988384656</c:v>
                </c:pt>
                <c:pt idx="504">
                  <c:v>0.6378331322804135</c:v>
                </c:pt>
                <c:pt idx="505">
                  <c:v>0.63782177567561682</c:v>
                </c:pt>
                <c:pt idx="506">
                  <c:v>0.6377999628717721</c:v>
                </c:pt>
                <c:pt idx="507">
                  <c:v>0.63776990143114665</c:v>
                </c:pt>
                <c:pt idx="508">
                  <c:v>0.63773983553019908</c:v>
                </c:pt>
                <c:pt idx="509">
                  <c:v>0.63771123119639739</c:v>
                </c:pt>
                <c:pt idx="510">
                  <c:v>0.63769229104020309</c:v>
                </c:pt>
                <c:pt idx="511">
                  <c:v>0.63767300514390657</c:v>
                </c:pt>
                <c:pt idx="512">
                  <c:v>0.63765253331470861</c:v>
                </c:pt>
                <c:pt idx="513">
                  <c:v>0.6376440082435213</c:v>
                </c:pt>
                <c:pt idx="514">
                  <c:v>0.63763928345410514</c:v>
                </c:pt>
                <c:pt idx="515">
                  <c:v>0.63762945190546649</c:v>
                </c:pt>
                <c:pt idx="516">
                  <c:v>0.63762099456608889</c:v>
                </c:pt>
                <c:pt idx="517">
                  <c:v>0.63762570849367184</c:v>
                </c:pt>
                <c:pt idx="518">
                  <c:v>0.63763884826876782</c:v>
                </c:pt>
                <c:pt idx="519">
                  <c:v>0.63766387081458176</c:v>
                </c:pt>
                <c:pt idx="520">
                  <c:v>0.63768961620651399</c:v>
                </c:pt>
                <c:pt idx="521">
                  <c:v>0.63770380380175196</c:v>
                </c:pt>
                <c:pt idx="522">
                  <c:v>0.63771305687750057</c:v>
                </c:pt>
                <c:pt idx="523">
                  <c:v>0.63771778316512884</c:v>
                </c:pt>
                <c:pt idx="524">
                  <c:v>0.63770999091657277</c:v>
                </c:pt>
                <c:pt idx="525">
                  <c:v>0.63768214891868924</c:v>
                </c:pt>
                <c:pt idx="526">
                  <c:v>0.63764807671845136</c:v>
                </c:pt>
                <c:pt idx="527">
                  <c:v>0.63760736498017911</c:v>
                </c:pt>
                <c:pt idx="528">
                  <c:v>0.63755992470810063</c:v>
                </c:pt>
                <c:pt idx="529">
                  <c:v>0.63751362698438485</c:v>
                </c:pt>
                <c:pt idx="530">
                  <c:v>0.63747450252730198</c:v>
                </c:pt>
                <c:pt idx="531">
                  <c:v>0.63745458058750115</c:v>
                </c:pt>
                <c:pt idx="532">
                  <c:v>0.63744027051424801</c:v>
                </c:pt>
                <c:pt idx="533">
                  <c:v>0.63740789643165296</c:v>
                </c:pt>
                <c:pt idx="534">
                  <c:v>0.63736850840590786</c:v>
                </c:pt>
                <c:pt idx="535">
                  <c:v>0.63732445003839111</c:v>
                </c:pt>
                <c:pt idx="536">
                  <c:v>0.6372941633343584</c:v>
                </c:pt>
                <c:pt idx="537">
                  <c:v>0.63728122427290357</c:v>
                </c:pt>
                <c:pt idx="538">
                  <c:v>0.63727665692320712</c:v>
                </c:pt>
                <c:pt idx="539">
                  <c:v>0.63728576309210361</c:v>
                </c:pt>
                <c:pt idx="540">
                  <c:v>0.63730363394343059</c:v>
                </c:pt>
                <c:pt idx="541">
                  <c:v>0.63731331145687764</c:v>
                </c:pt>
                <c:pt idx="542">
                  <c:v>0.63732107844644437</c:v>
                </c:pt>
                <c:pt idx="543">
                  <c:v>0.63732494056693956</c:v>
                </c:pt>
                <c:pt idx="544">
                  <c:v>0.63734759756555603</c:v>
                </c:pt>
                <c:pt idx="545">
                  <c:v>0.63738894791928324</c:v>
                </c:pt>
                <c:pt idx="546">
                  <c:v>0.63744162909984614</c:v>
                </c:pt>
                <c:pt idx="547">
                  <c:v>0.63748521688312276</c:v>
                </c:pt>
                <c:pt idx="548">
                  <c:v>0.63752064164870903</c:v>
                </c:pt>
                <c:pt idx="549">
                  <c:v>0.63755115645455962</c:v>
                </c:pt>
                <c:pt idx="550">
                  <c:v>0.63757089226031216</c:v>
                </c:pt>
                <c:pt idx="551">
                  <c:v>0.63757759010355619</c:v>
                </c:pt>
                <c:pt idx="552">
                  <c:v>0.63757414479615471</c:v>
                </c:pt>
                <c:pt idx="553">
                  <c:v>0.6375576823523077</c:v>
                </c:pt>
                <c:pt idx="554">
                  <c:v>0.63754916237144643</c:v>
                </c:pt>
                <c:pt idx="555">
                  <c:v>0.63755189134476808</c:v>
                </c:pt>
                <c:pt idx="556">
                  <c:v>0.63753655974546575</c:v>
                </c:pt>
                <c:pt idx="557">
                  <c:v>0.63750167279425451</c:v>
                </c:pt>
                <c:pt idx="558">
                  <c:v>0.63748030512666898</c:v>
                </c:pt>
                <c:pt idx="559">
                  <c:v>0.63746223710430838</c:v>
                </c:pt>
                <c:pt idx="560">
                  <c:v>0.63743177867230538</c:v>
                </c:pt>
                <c:pt idx="561">
                  <c:v>0.63739753920878617</c:v>
                </c:pt>
                <c:pt idx="562">
                  <c:v>0.63736868014229831</c:v>
                </c:pt>
                <c:pt idx="563">
                  <c:v>0.63733667287899043</c:v>
                </c:pt>
                <c:pt idx="564">
                  <c:v>0.63731070973620663</c:v>
                </c:pt>
                <c:pt idx="565">
                  <c:v>0.63728050295379746</c:v>
                </c:pt>
                <c:pt idx="566">
                  <c:v>0.63723184214803119</c:v>
                </c:pt>
                <c:pt idx="567">
                  <c:v>0.63720341690300808</c:v>
                </c:pt>
                <c:pt idx="568">
                  <c:v>0.63719220684206646</c:v>
                </c:pt>
                <c:pt idx="569">
                  <c:v>0.63717312431540585</c:v>
                </c:pt>
                <c:pt idx="570">
                  <c:v>0.63715898796849779</c:v>
                </c:pt>
                <c:pt idx="571">
                  <c:v>0.63716298845217512</c:v>
                </c:pt>
                <c:pt idx="572">
                  <c:v>0.63717059890167826</c:v>
                </c:pt>
                <c:pt idx="573">
                  <c:v>0.63717370300341047</c:v>
                </c:pt>
                <c:pt idx="574">
                  <c:v>0.63718807470832883</c:v>
                </c:pt>
                <c:pt idx="575">
                  <c:v>0.63719484101615975</c:v>
                </c:pt>
                <c:pt idx="576">
                  <c:v>0.63719431591791043</c:v>
                </c:pt>
                <c:pt idx="577">
                  <c:v>0.63720254257902387</c:v>
                </c:pt>
                <c:pt idx="578">
                  <c:v>0.63720547356414581</c:v>
                </c:pt>
                <c:pt idx="579">
                  <c:v>0.63720138757455269</c:v>
                </c:pt>
                <c:pt idx="580">
                  <c:v>0.63720985225809912</c:v>
                </c:pt>
                <c:pt idx="581">
                  <c:v>0.63721068041530549</c:v>
                </c:pt>
                <c:pt idx="582">
                  <c:v>0.6372098156771302</c:v>
                </c:pt>
                <c:pt idx="583">
                  <c:v>0.63721146940093731</c:v>
                </c:pt>
                <c:pt idx="584">
                  <c:v>0.63720481015645258</c:v>
                </c:pt>
                <c:pt idx="585">
                  <c:v>0.63718845713614392</c:v>
                </c:pt>
                <c:pt idx="586">
                  <c:v>0.6371668798902842</c:v>
                </c:pt>
                <c:pt idx="587">
                  <c:v>0.63713849553260504</c:v>
                </c:pt>
                <c:pt idx="588">
                  <c:v>0.63711015516869118</c:v>
                </c:pt>
                <c:pt idx="589">
                  <c:v>0.63707332834143626</c:v>
                </c:pt>
                <c:pt idx="590">
                  <c:v>0.63704293028498493</c:v>
                </c:pt>
                <c:pt idx="591">
                  <c:v>0.63700094992501755</c:v>
                </c:pt>
                <c:pt idx="592">
                  <c:v>0.63695883885826576</c:v>
                </c:pt>
                <c:pt idx="593">
                  <c:v>0.63691390214162147</c:v>
                </c:pt>
                <c:pt idx="594">
                  <c:v>0.63687554666321944</c:v>
                </c:pt>
                <c:pt idx="595">
                  <c:v>0.63685488900528697</c:v>
                </c:pt>
                <c:pt idx="596">
                  <c:v>0.63684596659999471</c:v>
                </c:pt>
                <c:pt idx="597">
                  <c:v>0.63684270790626174</c:v>
                </c:pt>
                <c:pt idx="598">
                  <c:v>0.63685997337267175</c:v>
                </c:pt>
                <c:pt idx="599">
                  <c:v>0.63688347249988575</c:v>
                </c:pt>
                <c:pt idx="600">
                  <c:v>0.63691669533707695</c:v>
                </c:pt>
                <c:pt idx="601">
                  <c:v>0.63695080466176934</c:v>
                </c:pt>
                <c:pt idx="602">
                  <c:v>0.63699427807592013</c:v>
                </c:pt>
                <c:pt idx="603">
                  <c:v>0.63705083060273204</c:v>
                </c:pt>
                <c:pt idx="604">
                  <c:v>0.63711082963978072</c:v>
                </c:pt>
                <c:pt idx="605">
                  <c:v>0.63716359826694402</c:v>
                </c:pt>
                <c:pt idx="606">
                  <c:v>0.63721625549709626</c:v>
                </c:pt>
                <c:pt idx="607">
                  <c:v>0.63726891136160446</c:v>
                </c:pt>
                <c:pt idx="608">
                  <c:v>0.63732520794069092</c:v>
                </c:pt>
                <c:pt idx="609">
                  <c:v>0.63738320328727238</c:v>
                </c:pt>
                <c:pt idx="610">
                  <c:v>0.63744135922094181</c:v>
                </c:pt>
                <c:pt idx="611">
                  <c:v>0.63749489220386546</c:v>
                </c:pt>
                <c:pt idx="612">
                  <c:v>0.63755713720312135</c:v>
                </c:pt>
                <c:pt idx="613">
                  <c:v>0.63762328077684571</c:v>
                </c:pt>
                <c:pt idx="614">
                  <c:v>0.6376785575941295</c:v>
                </c:pt>
                <c:pt idx="615">
                  <c:v>0.63771574250079344</c:v>
                </c:pt>
                <c:pt idx="616">
                  <c:v>0.63773583187549743</c:v>
                </c:pt>
                <c:pt idx="617">
                  <c:v>0.63774682837513685</c:v>
                </c:pt>
                <c:pt idx="618">
                  <c:v>0.63775941775690204</c:v>
                </c:pt>
                <c:pt idx="619">
                  <c:v>0.6377763300123851</c:v>
                </c:pt>
                <c:pt idx="620">
                  <c:v>0.63779701540239697</c:v>
                </c:pt>
                <c:pt idx="621">
                  <c:v>0.63783186699067984</c:v>
                </c:pt>
                <c:pt idx="622">
                  <c:v>0.63786858504617272</c:v>
                </c:pt>
                <c:pt idx="623">
                  <c:v>0.63788616791351105</c:v>
                </c:pt>
                <c:pt idx="624">
                  <c:v>0.63789754530899012</c:v>
                </c:pt>
                <c:pt idx="625">
                  <c:v>0.6379097231513825</c:v>
                </c:pt>
                <c:pt idx="626">
                  <c:v>0.63793962003121008</c:v>
                </c:pt>
                <c:pt idx="627">
                  <c:v>0.63797851347669199</c:v>
                </c:pt>
                <c:pt idx="628">
                  <c:v>0.63802033189090102</c:v>
                </c:pt>
                <c:pt idx="629">
                  <c:v>0.63805889510609248</c:v>
                </c:pt>
                <c:pt idx="630">
                  <c:v>0.63808566104373887</c:v>
                </c:pt>
                <c:pt idx="631">
                  <c:v>0.63810102641252342</c:v>
                </c:pt>
                <c:pt idx="632">
                  <c:v>0.63809278056082652</c:v>
                </c:pt>
                <c:pt idx="633">
                  <c:v>0.63807214559261138</c:v>
                </c:pt>
                <c:pt idx="634">
                  <c:v>0.63804453462313815</c:v>
                </c:pt>
                <c:pt idx="635">
                  <c:v>0.63801033596742396</c:v>
                </c:pt>
                <c:pt idx="636">
                  <c:v>0.63798701367315025</c:v>
                </c:pt>
                <c:pt idx="637">
                  <c:v>0.6379684648707159</c:v>
                </c:pt>
                <c:pt idx="638">
                  <c:v>0.63796067037985749</c:v>
                </c:pt>
                <c:pt idx="639">
                  <c:v>0.63796227182099852</c:v>
                </c:pt>
                <c:pt idx="640">
                  <c:v>0.63796937919537511</c:v>
                </c:pt>
                <c:pt idx="641">
                  <c:v>0.6379865032615768</c:v>
                </c:pt>
                <c:pt idx="642">
                  <c:v>0.63800292348560739</c:v>
                </c:pt>
                <c:pt idx="643">
                  <c:v>0.63802061663518006</c:v>
                </c:pt>
                <c:pt idx="644">
                  <c:v>0.63804905057016981</c:v>
                </c:pt>
                <c:pt idx="645">
                  <c:v>0.63808832264584092</c:v>
                </c:pt>
                <c:pt idx="646">
                  <c:v>0.63812879841474068</c:v>
                </c:pt>
                <c:pt idx="647">
                  <c:v>0.63814507595338577</c:v>
                </c:pt>
                <c:pt idx="648">
                  <c:v>0.63814633248950337</c:v>
                </c:pt>
                <c:pt idx="649">
                  <c:v>0.63813664507339063</c:v>
                </c:pt>
                <c:pt idx="650">
                  <c:v>0.63811560379543208</c:v>
                </c:pt>
                <c:pt idx="651">
                  <c:v>0.63808898694927718</c:v>
                </c:pt>
                <c:pt idx="652">
                  <c:v>0.63806304451399543</c:v>
                </c:pt>
                <c:pt idx="653">
                  <c:v>0.63804163254792112</c:v>
                </c:pt>
                <c:pt idx="654">
                  <c:v>0.6380211687943782</c:v>
                </c:pt>
                <c:pt idx="655">
                  <c:v>0.63800110769644092</c:v>
                </c:pt>
                <c:pt idx="656">
                  <c:v>0.63799201359728996</c:v>
                </c:pt>
                <c:pt idx="657">
                  <c:v>0.63798131598385077</c:v>
                </c:pt>
                <c:pt idx="658">
                  <c:v>0.63798049033602677</c:v>
                </c:pt>
                <c:pt idx="659">
                  <c:v>0.63798723386830902</c:v>
                </c:pt>
                <c:pt idx="660">
                  <c:v>0.6379979515169597</c:v>
                </c:pt>
                <c:pt idx="661">
                  <c:v>0.63801931355361363</c:v>
                </c:pt>
                <c:pt idx="662">
                  <c:v>0.63804848080082832</c:v>
                </c:pt>
                <c:pt idx="663">
                  <c:v>0.63808127776334655</c:v>
                </c:pt>
                <c:pt idx="664">
                  <c:v>0.63811237473630589</c:v>
                </c:pt>
                <c:pt idx="665">
                  <c:v>0.63814731139158765</c:v>
                </c:pt>
                <c:pt idx="666">
                  <c:v>0.63816756839997357</c:v>
                </c:pt>
                <c:pt idx="667">
                  <c:v>0.63816729940953409</c:v>
                </c:pt>
                <c:pt idx="668">
                  <c:v>0.63817159557883862</c:v>
                </c:pt>
                <c:pt idx="669">
                  <c:v>0.63818123540115035</c:v>
                </c:pt>
                <c:pt idx="670">
                  <c:v>0.6381891962969799</c:v>
                </c:pt>
                <c:pt idx="671">
                  <c:v>0.63819374173418286</c:v>
                </c:pt>
                <c:pt idx="672">
                  <c:v>0.63819857240887812</c:v>
                </c:pt>
                <c:pt idx="673">
                  <c:v>0.63820325456790261</c:v>
                </c:pt>
                <c:pt idx="674">
                  <c:v>0.63819565578692994</c:v>
                </c:pt>
                <c:pt idx="675">
                  <c:v>0.63818816396488698</c:v>
                </c:pt>
                <c:pt idx="676">
                  <c:v>0.63817367429323413</c:v>
                </c:pt>
                <c:pt idx="677">
                  <c:v>0.63817459686173461</c:v>
                </c:pt>
                <c:pt idx="678">
                  <c:v>0.63818737867326025</c:v>
                </c:pt>
                <c:pt idx="679">
                  <c:v>0.63819050864260896</c:v>
                </c:pt>
                <c:pt idx="680">
                  <c:v>0.63818578370419199</c:v>
                </c:pt>
                <c:pt idx="681">
                  <c:v>0.63817631374620198</c:v>
                </c:pt>
                <c:pt idx="682">
                  <c:v>0.63817046136307698</c:v>
                </c:pt>
                <c:pt idx="683">
                  <c:v>0.63815842564609215</c:v>
                </c:pt>
                <c:pt idx="684">
                  <c:v>0.6381379748922128</c:v>
                </c:pt>
                <c:pt idx="685">
                  <c:v>0.63813132111310822</c:v>
                </c:pt>
                <c:pt idx="686">
                  <c:v>0.63811960929574385</c:v>
                </c:pt>
                <c:pt idx="687">
                  <c:v>0.63810960968335051</c:v>
                </c:pt>
                <c:pt idx="688">
                  <c:v>0.63808832367233947</c:v>
                </c:pt>
                <c:pt idx="689">
                  <c:v>0.63806246712621439</c:v>
                </c:pt>
                <c:pt idx="690">
                  <c:v>0.63803826333867519</c:v>
                </c:pt>
                <c:pt idx="691">
                  <c:v>0.63801836669620016</c:v>
                </c:pt>
                <c:pt idx="692">
                  <c:v>0.63800324106800199</c:v>
                </c:pt>
                <c:pt idx="693">
                  <c:v>0.63798816783648604</c:v>
                </c:pt>
                <c:pt idx="694">
                  <c:v>0.63797764505426069</c:v>
                </c:pt>
                <c:pt idx="695">
                  <c:v>0.63796915340328164</c:v>
                </c:pt>
                <c:pt idx="696">
                  <c:v>0.63795331892716867</c:v>
                </c:pt>
                <c:pt idx="697">
                  <c:v>0.63794032889645524</c:v>
                </c:pt>
                <c:pt idx="698">
                  <c:v>0.6379301902630663</c:v>
                </c:pt>
                <c:pt idx="699">
                  <c:v>0.63793628861333629</c:v>
                </c:pt>
                <c:pt idx="700">
                  <c:v>0.63795142813014338</c:v>
                </c:pt>
                <c:pt idx="701">
                  <c:v>0.637977058260362</c:v>
                </c:pt>
                <c:pt idx="702">
                  <c:v>0.63800842845683181</c:v>
                </c:pt>
                <c:pt idx="703">
                  <c:v>0.63804305112662107</c:v>
                </c:pt>
                <c:pt idx="704">
                  <c:v>0.63807622277398246</c:v>
                </c:pt>
                <c:pt idx="705">
                  <c:v>0.63810896287920249</c:v>
                </c:pt>
                <c:pt idx="706">
                  <c:v>0.63813893615122419</c:v>
                </c:pt>
                <c:pt idx="707">
                  <c:v>0.63816444261671468</c:v>
                </c:pt>
                <c:pt idx="708">
                  <c:v>0.63817933290402751</c:v>
                </c:pt>
                <c:pt idx="709">
                  <c:v>0.63819188949032679</c:v>
                </c:pt>
                <c:pt idx="710">
                  <c:v>0.63819798678692841</c:v>
                </c:pt>
                <c:pt idx="711">
                  <c:v>0.63820167278157447</c:v>
                </c:pt>
                <c:pt idx="712">
                  <c:v>0.63820800964525448</c:v>
                </c:pt>
                <c:pt idx="713">
                  <c:v>0.63820970429613366</c:v>
                </c:pt>
                <c:pt idx="714">
                  <c:v>0.63820825521865587</c:v>
                </c:pt>
                <c:pt idx="715">
                  <c:v>0.63821046943642334</c:v>
                </c:pt>
                <c:pt idx="716">
                  <c:v>0.63820658367357086</c:v>
                </c:pt>
                <c:pt idx="717">
                  <c:v>0.63820064584821645</c:v>
                </c:pt>
                <c:pt idx="718">
                  <c:v>0.63819433091259514</c:v>
                </c:pt>
                <c:pt idx="719">
                  <c:v>0.63818908640852134</c:v>
                </c:pt>
                <c:pt idx="720">
                  <c:v>0.63818418390743148</c:v>
                </c:pt>
                <c:pt idx="721">
                  <c:v>0.63818157479126936</c:v>
                </c:pt>
                <c:pt idx="722">
                  <c:v>0.63818046550092999</c:v>
                </c:pt>
                <c:pt idx="723">
                  <c:v>0.63817490099774343</c:v>
                </c:pt>
                <c:pt idx="724">
                  <c:v>0.63816428421927351</c:v>
                </c:pt>
                <c:pt idx="725">
                  <c:v>0.63815236903786121</c:v>
                </c:pt>
                <c:pt idx="726">
                  <c:v>0.63814980988618142</c:v>
                </c:pt>
                <c:pt idx="727">
                  <c:v>0.63815923103929262</c:v>
                </c:pt>
                <c:pt idx="728">
                  <c:v>0.63816999756855042</c:v>
                </c:pt>
                <c:pt idx="729">
                  <c:v>0.6381789657136786</c:v>
                </c:pt>
                <c:pt idx="730">
                  <c:v>0.63819971743413084</c:v>
                </c:pt>
                <c:pt idx="731">
                  <c:v>0.63823024245136784</c:v>
                </c:pt>
                <c:pt idx="732">
                  <c:v>0.63826212372820523</c:v>
                </c:pt>
                <c:pt idx="733">
                  <c:v>0.63829505705607048</c:v>
                </c:pt>
                <c:pt idx="734">
                  <c:v>0.63833238724573116</c:v>
                </c:pt>
                <c:pt idx="735">
                  <c:v>0.63837681079089326</c:v>
                </c:pt>
                <c:pt idx="736">
                  <c:v>0.63842684953910522</c:v>
                </c:pt>
                <c:pt idx="737">
                  <c:v>0.63846995001978712</c:v>
                </c:pt>
                <c:pt idx="738">
                  <c:v>0.63850888116657112</c:v>
                </c:pt>
                <c:pt idx="739">
                  <c:v>0.63855589593335327</c:v>
                </c:pt>
                <c:pt idx="740">
                  <c:v>0.63861593382046533</c:v>
                </c:pt>
                <c:pt idx="741">
                  <c:v>0.63867253160927739</c:v>
                </c:pt>
                <c:pt idx="742">
                  <c:v>0.6387206638323355</c:v>
                </c:pt>
                <c:pt idx="743">
                  <c:v>0.63875647130838675</c:v>
                </c:pt>
                <c:pt idx="744">
                  <c:v>0.63879130367470116</c:v>
                </c:pt>
                <c:pt idx="745">
                  <c:v>0.63882401152425583</c:v>
                </c:pt>
                <c:pt idx="746">
                  <c:v>0.63885316317861474</c:v>
                </c:pt>
                <c:pt idx="747">
                  <c:v>0.63887329569377183</c:v>
                </c:pt>
                <c:pt idx="748">
                  <c:v>0.63888721472121501</c:v>
                </c:pt>
                <c:pt idx="749">
                  <c:v>0.63890468848747162</c:v>
                </c:pt>
                <c:pt idx="750">
                  <c:v>0.63892096559391087</c:v>
                </c:pt>
                <c:pt idx="751">
                  <c:v>0.63893104810729295</c:v>
                </c:pt>
                <c:pt idx="752">
                  <c:v>0.63894148197330969</c:v>
                </c:pt>
                <c:pt idx="753">
                  <c:v>0.63896023102710175</c:v>
                </c:pt>
                <c:pt idx="754">
                  <c:v>0.63898525624087776</c:v>
                </c:pt>
                <c:pt idx="755">
                  <c:v>0.63900862936991265</c:v>
                </c:pt>
                <c:pt idx="756">
                  <c:v>0.63902952292910886</c:v>
                </c:pt>
                <c:pt idx="757">
                  <c:v>0.63904499694208183</c:v>
                </c:pt>
                <c:pt idx="758">
                  <c:v>0.63906177275568699</c:v>
                </c:pt>
                <c:pt idx="759">
                  <c:v>0.63907986792390281</c:v>
                </c:pt>
                <c:pt idx="760">
                  <c:v>0.63907231108396878</c:v>
                </c:pt>
                <c:pt idx="761">
                  <c:v>0.63904634207842503</c:v>
                </c:pt>
                <c:pt idx="762">
                  <c:v>0.63901194247458637</c:v>
                </c:pt>
                <c:pt idx="763">
                  <c:v>0.63897708244326479</c:v>
                </c:pt>
                <c:pt idx="764">
                  <c:v>0.63893697827435136</c:v>
                </c:pt>
                <c:pt idx="765">
                  <c:v>0.63890474868680269</c:v>
                </c:pt>
                <c:pt idx="766">
                  <c:v>0.63887700288123761</c:v>
                </c:pt>
                <c:pt idx="767">
                  <c:v>0.63884958941859993</c:v>
                </c:pt>
                <c:pt idx="768">
                  <c:v>0.63883334668377489</c:v>
                </c:pt>
                <c:pt idx="769">
                  <c:v>0.63881839137162488</c:v>
                </c:pt>
                <c:pt idx="770">
                  <c:v>0.63880984585145251</c:v>
                </c:pt>
                <c:pt idx="771">
                  <c:v>0.63882752897105755</c:v>
                </c:pt>
                <c:pt idx="772">
                  <c:v>0.63886449007847856</c:v>
                </c:pt>
                <c:pt idx="773">
                  <c:v>0.63890755869307159</c:v>
                </c:pt>
                <c:pt idx="774">
                  <c:v>0.63895590589984785</c:v>
                </c:pt>
                <c:pt idx="775">
                  <c:v>0.63901444233558646</c:v>
                </c:pt>
                <c:pt idx="776">
                  <c:v>0.63907041608093507</c:v>
                </c:pt>
                <c:pt idx="777">
                  <c:v>0.63911369458271983</c:v>
                </c:pt>
                <c:pt idx="778">
                  <c:v>0.63915711257057406</c:v>
                </c:pt>
                <c:pt idx="779">
                  <c:v>0.63919878418608833</c:v>
                </c:pt>
                <c:pt idx="780">
                  <c:v>0.63924208057212428</c:v>
                </c:pt>
                <c:pt idx="781">
                  <c:v>0.63928026580875397</c:v>
                </c:pt>
                <c:pt idx="782">
                  <c:v>0.63930845193133812</c:v>
                </c:pt>
                <c:pt idx="783">
                  <c:v>0.63933193904450414</c:v>
                </c:pt>
                <c:pt idx="784">
                  <c:v>0.63936386378416443</c:v>
                </c:pt>
                <c:pt idx="785">
                  <c:v>0.63939708371022652</c:v>
                </c:pt>
                <c:pt idx="786">
                  <c:v>0.6394183970725138</c:v>
                </c:pt>
                <c:pt idx="787">
                  <c:v>0.63943411431421815</c:v>
                </c:pt>
                <c:pt idx="788">
                  <c:v>0.63945739600082974</c:v>
                </c:pt>
                <c:pt idx="789">
                  <c:v>0.63948280422603387</c:v>
                </c:pt>
                <c:pt idx="790">
                  <c:v>0.63950371757464586</c:v>
                </c:pt>
                <c:pt idx="791">
                  <c:v>0.6395180390422639</c:v>
                </c:pt>
                <c:pt idx="792">
                  <c:v>0.63952528394458996</c:v>
                </c:pt>
                <c:pt idx="793">
                  <c:v>0.63953612643923852</c:v>
                </c:pt>
                <c:pt idx="794">
                  <c:v>0.63955206097678163</c:v>
                </c:pt>
                <c:pt idx="795">
                  <c:v>0.63955949164237036</c:v>
                </c:pt>
                <c:pt idx="796">
                  <c:v>0.63955872356621735</c:v>
                </c:pt>
                <c:pt idx="797">
                  <c:v>0.63955396862368863</c:v>
                </c:pt>
                <c:pt idx="798">
                  <c:v>0.63954412373551306</c:v>
                </c:pt>
                <c:pt idx="799">
                  <c:v>0.6395220219413642</c:v>
                </c:pt>
                <c:pt idx="800">
                  <c:v>0.63949360487971574</c:v>
                </c:pt>
                <c:pt idx="801">
                  <c:v>0.63946159731796104</c:v>
                </c:pt>
                <c:pt idx="802">
                  <c:v>0.63942440696930103</c:v>
                </c:pt>
                <c:pt idx="803">
                  <c:v>0.63938897236239289</c:v>
                </c:pt>
                <c:pt idx="804">
                  <c:v>0.63935271639588531</c:v>
                </c:pt>
                <c:pt idx="805">
                  <c:v>0.63931495314556253</c:v>
                </c:pt>
                <c:pt idx="806">
                  <c:v>0.63927636217139749</c:v>
                </c:pt>
                <c:pt idx="807">
                  <c:v>0.63923258279688777</c:v>
                </c:pt>
                <c:pt idx="808">
                  <c:v>0.63918961322691892</c:v>
                </c:pt>
                <c:pt idx="809">
                  <c:v>0.63915265997422854</c:v>
                </c:pt>
                <c:pt idx="810">
                  <c:v>0.63912706219310023</c:v>
                </c:pt>
                <c:pt idx="811">
                  <c:v>0.63910209584359301</c:v>
                </c:pt>
                <c:pt idx="812">
                  <c:v>0.63908266925259738</c:v>
                </c:pt>
                <c:pt idx="813">
                  <c:v>0.63907235099589432</c:v>
                </c:pt>
                <c:pt idx="814">
                  <c:v>0.63906430401465686</c:v>
                </c:pt>
                <c:pt idx="815">
                  <c:v>0.63905216861056457</c:v>
                </c:pt>
                <c:pt idx="816">
                  <c:v>0.63903485232572887</c:v>
                </c:pt>
                <c:pt idx="817">
                  <c:v>0.63901429399794007</c:v>
                </c:pt>
                <c:pt idx="818">
                  <c:v>0.63899808762534627</c:v>
                </c:pt>
                <c:pt idx="819">
                  <c:v>0.63898515618298812</c:v>
                </c:pt>
                <c:pt idx="820">
                  <c:v>0.6389804658385756</c:v>
                </c:pt>
                <c:pt idx="821">
                  <c:v>0.63897342208218066</c:v>
                </c:pt>
                <c:pt idx="822">
                  <c:v>0.63897232860340958</c:v>
                </c:pt>
                <c:pt idx="823">
                  <c:v>0.63897240398519228</c:v>
                </c:pt>
                <c:pt idx="824">
                  <c:v>0.63897437709093652</c:v>
                </c:pt>
                <c:pt idx="825">
                  <c:v>0.63897888876623099</c:v>
                </c:pt>
                <c:pt idx="826">
                  <c:v>0.63897996425957804</c:v>
                </c:pt>
                <c:pt idx="827">
                  <c:v>0.63898081994709799</c:v>
                </c:pt>
                <c:pt idx="828">
                  <c:v>0.63898420439323012</c:v>
                </c:pt>
                <c:pt idx="829">
                  <c:v>0.63898508165373447</c:v>
                </c:pt>
                <c:pt idx="830">
                  <c:v>0.63898897236670715</c:v>
                </c:pt>
                <c:pt idx="831">
                  <c:v>0.63898306811167849</c:v>
                </c:pt>
                <c:pt idx="832">
                  <c:v>0.63897291937622491</c:v>
                </c:pt>
                <c:pt idx="833">
                  <c:v>0.63896232858858626</c:v>
                </c:pt>
                <c:pt idx="834">
                  <c:v>0.63894682088921828</c:v>
                </c:pt>
                <c:pt idx="835">
                  <c:v>0.63892465755044459</c:v>
                </c:pt>
                <c:pt idx="836">
                  <c:v>0.63889619844552159</c:v>
                </c:pt>
                <c:pt idx="837">
                  <c:v>0.63886767468946382</c:v>
                </c:pt>
                <c:pt idx="838">
                  <c:v>0.63884060269684251</c:v>
                </c:pt>
                <c:pt idx="839">
                  <c:v>0.63881966077827224</c:v>
                </c:pt>
                <c:pt idx="840">
                  <c:v>0.63880584762915571</c:v>
                </c:pt>
                <c:pt idx="841">
                  <c:v>0.6387920359793563</c:v>
                </c:pt>
                <c:pt idx="842">
                  <c:v>0.63877856465654725</c:v>
                </c:pt>
                <c:pt idx="843">
                  <c:v>0.63876961462876103</c:v>
                </c:pt>
                <c:pt idx="844">
                  <c:v>0.63875247552863634</c:v>
                </c:pt>
                <c:pt idx="845">
                  <c:v>0.63874231699049977</c:v>
                </c:pt>
                <c:pt idx="846">
                  <c:v>0.63873900328868871</c:v>
                </c:pt>
                <c:pt idx="847">
                  <c:v>0.6387474499884821</c:v>
                </c:pt>
                <c:pt idx="848">
                  <c:v>0.63875775620375574</c:v>
                </c:pt>
                <c:pt idx="849">
                  <c:v>0.63876713037881605</c:v>
                </c:pt>
                <c:pt idx="850">
                  <c:v>0.63877336860015932</c:v>
                </c:pt>
                <c:pt idx="851">
                  <c:v>0.63877696807223561</c:v>
                </c:pt>
                <c:pt idx="852">
                  <c:v>0.63877820305972299</c:v>
                </c:pt>
                <c:pt idx="853">
                  <c:v>0.63878849693701811</c:v>
                </c:pt>
                <c:pt idx="854">
                  <c:v>0.63881090950470198</c:v>
                </c:pt>
                <c:pt idx="855">
                  <c:v>0.63884157634279137</c:v>
                </c:pt>
                <c:pt idx="856">
                  <c:v>0.63886135030368019</c:v>
                </c:pt>
                <c:pt idx="857">
                  <c:v>0.6388736047963075</c:v>
                </c:pt>
                <c:pt idx="858">
                  <c:v>0.63887153903280847</c:v>
                </c:pt>
                <c:pt idx="859">
                  <c:v>0.63887209987239058</c:v>
                </c:pt>
                <c:pt idx="860">
                  <c:v>0.63888069424006322</c:v>
                </c:pt>
                <c:pt idx="861">
                  <c:v>0.63888857709718083</c:v>
                </c:pt>
                <c:pt idx="862">
                  <c:v>0.6388856846808959</c:v>
                </c:pt>
                <c:pt idx="863">
                  <c:v>0.63888231065755852</c:v>
                </c:pt>
                <c:pt idx="864">
                  <c:v>0.63887584118435137</c:v>
                </c:pt>
                <c:pt idx="865">
                  <c:v>0.63886240571519259</c:v>
                </c:pt>
                <c:pt idx="866">
                  <c:v>0.63885069800293115</c:v>
                </c:pt>
                <c:pt idx="867">
                  <c:v>0.63884486535080454</c:v>
                </c:pt>
                <c:pt idx="868">
                  <c:v>0.63884445967813974</c:v>
                </c:pt>
                <c:pt idx="869">
                  <c:v>0.63886092168524478</c:v>
                </c:pt>
                <c:pt idx="870">
                  <c:v>0.63888532509048779</c:v>
                </c:pt>
                <c:pt idx="871">
                  <c:v>0.63890214983932403</c:v>
                </c:pt>
                <c:pt idx="872">
                  <c:v>0.63891968832530499</c:v>
                </c:pt>
                <c:pt idx="873">
                  <c:v>0.63894501119248703</c:v>
                </c:pt>
                <c:pt idx="874">
                  <c:v>0.63896497903241534</c:v>
                </c:pt>
                <c:pt idx="875">
                  <c:v>0.63898201530135201</c:v>
                </c:pt>
                <c:pt idx="876">
                  <c:v>0.63899715455769623</c:v>
                </c:pt>
                <c:pt idx="877">
                  <c:v>0.63901345856088965</c:v>
                </c:pt>
                <c:pt idx="878">
                  <c:v>0.63903424665449582</c:v>
                </c:pt>
                <c:pt idx="879">
                  <c:v>0.63905759941906726</c:v>
                </c:pt>
                <c:pt idx="880">
                  <c:v>0.63908278773981331</c:v>
                </c:pt>
                <c:pt idx="881">
                  <c:v>0.63911172443497566</c:v>
                </c:pt>
                <c:pt idx="882">
                  <c:v>0.63914574738435193</c:v>
                </c:pt>
                <c:pt idx="883">
                  <c:v>0.63918059046626219</c:v>
                </c:pt>
                <c:pt idx="884">
                  <c:v>0.63921932680991267</c:v>
                </c:pt>
                <c:pt idx="885">
                  <c:v>0.63926256384215252</c:v>
                </c:pt>
                <c:pt idx="886">
                  <c:v>0.63931226378059114</c:v>
                </c:pt>
                <c:pt idx="887">
                  <c:v>0.63936177127857663</c:v>
                </c:pt>
                <c:pt idx="888">
                  <c:v>0.63940685653838769</c:v>
                </c:pt>
                <c:pt idx="889">
                  <c:v>0.63944669683468192</c:v>
                </c:pt>
                <c:pt idx="890">
                  <c:v>0.63947284624119538</c:v>
                </c:pt>
                <c:pt idx="891">
                  <c:v>0.63948859529870294</c:v>
                </c:pt>
                <c:pt idx="892">
                  <c:v>0.63949193261761572</c:v>
                </c:pt>
                <c:pt idx="893">
                  <c:v>0.63949412948396034</c:v>
                </c:pt>
                <c:pt idx="894">
                  <c:v>0.63948764607241171</c:v>
                </c:pt>
                <c:pt idx="895">
                  <c:v>0.63946339032590549</c:v>
                </c:pt>
                <c:pt idx="896">
                  <c:v>0.63943274565463615</c:v>
                </c:pt>
                <c:pt idx="897">
                  <c:v>0.6393889368925566</c:v>
                </c:pt>
                <c:pt idx="898">
                  <c:v>0.6393433406661676</c:v>
                </c:pt>
                <c:pt idx="899">
                  <c:v>0.63929398192579856</c:v>
                </c:pt>
                <c:pt idx="900">
                  <c:v>0.6392541420892045</c:v>
                </c:pt>
                <c:pt idx="901">
                  <c:v>0.63922741053600829</c:v>
                </c:pt>
                <c:pt idx="902">
                  <c:v>0.63919386549983237</c:v>
                </c:pt>
                <c:pt idx="903">
                  <c:v>0.63915214693193967</c:v>
                </c:pt>
                <c:pt idx="904">
                  <c:v>0.63910118485208744</c:v>
                </c:pt>
                <c:pt idx="905">
                  <c:v>0.63905254194492711</c:v>
                </c:pt>
                <c:pt idx="906">
                  <c:v>0.63901272411555832</c:v>
                </c:pt>
                <c:pt idx="907">
                  <c:v>0.63896476953734449</c:v>
                </c:pt>
                <c:pt idx="908">
                  <c:v>0.6389228958292329</c:v>
                </c:pt>
                <c:pt idx="909">
                  <c:v>0.63889067540535793</c:v>
                </c:pt>
                <c:pt idx="910">
                  <c:v>0.63886830903566194</c:v>
                </c:pt>
                <c:pt idx="911">
                  <c:v>0.63884667611973101</c:v>
                </c:pt>
                <c:pt idx="912">
                  <c:v>0.63882758896177971</c:v>
                </c:pt>
                <c:pt idx="913">
                  <c:v>0.63881998011541341</c:v>
                </c:pt>
                <c:pt idx="914">
                  <c:v>0.63882407173140321</c:v>
                </c:pt>
                <c:pt idx="915">
                  <c:v>0.63883321374196356</c:v>
                </c:pt>
                <c:pt idx="916">
                  <c:v>0.63884932832588237</c:v>
                </c:pt>
                <c:pt idx="917">
                  <c:v>0.63887239873987345</c:v>
                </c:pt>
                <c:pt idx="918">
                  <c:v>0.63891178634501966</c:v>
                </c:pt>
                <c:pt idx="919">
                  <c:v>0.63895326428112709</c:v>
                </c:pt>
                <c:pt idx="920">
                  <c:v>0.63898464070960304</c:v>
                </c:pt>
                <c:pt idx="921">
                  <c:v>0.63900880046715269</c:v>
                </c:pt>
                <c:pt idx="922">
                  <c:v>0.63902269557127578</c:v>
                </c:pt>
                <c:pt idx="923">
                  <c:v>0.63902935827265395</c:v>
                </c:pt>
                <c:pt idx="924">
                  <c:v>0.63902579516500357</c:v>
                </c:pt>
                <c:pt idx="925">
                  <c:v>0.6390149036003322</c:v>
                </c:pt>
                <c:pt idx="926">
                  <c:v>0.63899477645078795</c:v>
                </c:pt>
                <c:pt idx="927">
                  <c:v>0.63896881937562877</c:v>
                </c:pt>
                <c:pt idx="928">
                  <c:v>0.63893683518092292</c:v>
                </c:pt>
                <c:pt idx="929">
                  <c:v>0.63889484963028842</c:v>
                </c:pt>
                <c:pt idx="930">
                  <c:v>0.63884918120669731</c:v>
                </c:pt>
                <c:pt idx="931">
                  <c:v>0.63880412309020573</c:v>
                </c:pt>
                <c:pt idx="932">
                  <c:v>0.63875615640469763</c:v>
                </c:pt>
                <c:pt idx="933">
                  <c:v>0.6387130281139487</c:v>
                </c:pt>
                <c:pt idx="934">
                  <c:v>0.63866909177905828</c:v>
                </c:pt>
                <c:pt idx="935">
                  <c:v>0.63862623632322224</c:v>
                </c:pt>
                <c:pt idx="936">
                  <c:v>0.63858466093915078</c:v>
                </c:pt>
                <c:pt idx="937">
                  <c:v>0.63854305705573911</c:v>
                </c:pt>
                <c:pt idx="938">
                  <c:v>0.63849640112526473</c:v>
                </c:pt>
                <c:pt idx="939">
                  <c:v>0.638456778050702</c:v>
                </c:pt>
                <c:pt idx="940">
                  <c:v>0.63843192000746296</c:v>
                </c:pt>
                <c:pt idx="941">
                  <c:v>0.63840857969136333</c:v>
                </c:pt>
                <c:pt idx="942">
                  <c:v>0.6383886179933248</c:v>
                </c:pt>
                <c:pt idx="943">
                  <c:v>0.63837168636318042</c:v>
                </c:pt>
                <c:pt idx="944">
                  <c:v>0.63834631160642363</c:v>
                </c:pt>
                <c:pt idx="945">
                  <c:v>0.63832111260117086</c:v>
                </c:pt>
                <c:pt idx="946">
                  <c:v>0.63829852905776974</c:v>
                </c:pt>
                <c:pt idx="947">
                  <c:v>0.6382742189395606</c:v>
                </c:pt>
                <c:pt idx="948">
                  <c:v>0.63825935620748575</c:v>
                </c:pt>
                <c:pt idx="949">
                  <c:v>0.63825876239772372</c:v>
                </c:pt>
                <c:pt idx="950">
                  <c:v>0.63826348894781293</c:v>
                </c:pt>
                <c:pt idx="951">
                  <c:v>0.63826529263711917</c:v>
                </c:pt>
                <c:pt idx="952">
                  <c:v>0.63826602927017728</c:v>
                </c:pt>
                <c:pt idx="953">
                  <c:v>0.63826830423651415</c:v>
                </c:pt>
                <c:pt idx="954">
                  <c:v>0.63827559860669436</c:v>
                </c:pt>
                <c:pt idx="955">
                  <c:v>0.63828655245467225</c:v>
                </c:pt>
                <c:pt idx="956">
                  <c:v>0.6383015294035681</c:v>
                </c:pt>
                <c:pt idx="957">
                  <c:v>0.63832112284408116</c:v>
                </c:pt>
                <c:pt idx="958">
                  <c:v>0.6383500843095371</c:v>
                </c:pt>
                <c:pt idx="959">
                  <c:v>0.6383812722539165</c:v>
                </c:pt>
                <c:pt idx="960">
                  <c:v>0.63840292797217402</c:v>
                </c:pt>
                <c:pt idx="961">
                  <c:v>0.63841648168098708</c:v>
                </c:pt>
                <c:pt idx="962">
                  <c:v>0.63842802024197698</c:v>
                </c:pt>
                <c:pt idx="963">
                  <c:v>0.63844036524471448</c:v>
                </c:pt>
                <c:pt idx="964">
                  <c:v>0.63844149962767649</c:v>
                </c:pt>
                <c:pt idx="965">
                  <c:v>0.63842878625227317</c:v>
                </c:pt>
                <c:pt idx="966">
                  <c:v>0.63841792868041036</c:v>
                </c:pt>
                <c:pt idx="967">
                  <c:v>0.63840081790356773</c:v>
                </c:pt>
                <c:pt idx="968">
                  <c:v>0.63837640909599991</c:v>
                </c:pt>
                <c:pt idx="969">
                  <c:v>0.63834291628523199</c:v>
                </c:pt>
                <c:pt idx="970">
                  <c:v>0.63830525132106919</c:v>
                </c:pt>
                <c:pt idx="971">
                  <c:v>0.63827485695238628</c:v>
                </c:pt>
                <c:pt idx="972">
                  <c:v>0.63824548908695056</c:v>
                </c:pt>
                <c:pt idx="973">
                  <c:v>0.63821186459967283</c:v>
                </c:pt>
                <c:pt idx="974">
                  <c:v>0.63817607074112681</c:v>
                </c:pt>
                <c:pt idx="975">
                  <c:v>0.63814861397947265</c:v>
                </c:pt>
                <c:pt idx="976">
                  <c:v>0.6381274271754962</c:v>
                </c:pt>
                <c:pt idx="977">
                  <c:v>0.63811028453486829</c:v>
                </c:pt>
                <c:pt idx="978">
                  <c:v>0.63809859640571254</c:v>
                </c:pt>
                <c:pt idx="979">
                  <c:v>0.63809165453287608</c:v>
                </c:pt>
                <c:pt idx="980">
                  <c:v>0.63809396178521471</c:v>
                </c:pt>
                <c:pt idx="981">
                  <c:v>0.63810320073549442</c:v>
                </c:pt>
                <c:pt idx="982">
                  <c:v>0.63811177239652861</c:v>
                </c:pt>
                <c:pt idx="983">
                  <c:v>0.63812498741706103</c:v>
                </c:pt>
                <c:pt idx="984">
                  <c:v>0.63814361131930297</c:v>
                </c:pt>
                <c:pt idx="985">
                  <c:v>0.638165079605855</c:v>
                </c:pt>
                <c:pt idx="986">
                  <c:v>0.6381806467762754</c:v>
                </c:pt>
                <c:pt idx="987">
                  <c:v>0.63819805056957879</c:v>
                </c:pt>
                <c:pt idx="988">
                  <c:v>0.63820818905096854</c:v>
                </c:pt>
                <c:pt idx="989">
                  <c:v>0.63821615641998541</c:v>
                </c:pt>
                <c:pt idx="990">
                  <c:v>0.63822320115585385</c:v>
                </c:pt>
                <c:pt idx="991">
                  <c:v>0.63822332411628235</c:v>
                </c:pt>
                <c:pt idx="992">
                  <c:v>0.63821936542240376</c:v>
                </c:pt>
                <c:pt idx="993">
                  <c:v>0.63821041333837136</c:v>
                </c:pt>
                <c:pt idx="994">
                  <c:v>0.63819116086476602</c:v>
                </c:pt>
                <c:pt idx="995">
                  <c:v>0.63816352878240934</c:v>
                </c:pt>
                <c:pt idx="996">
                  <c:v>0.63812800115820156</c:v>
                </c:pt>
                <c:pt idx="997">
                  <c:v>0.63809765732163304</c:v>
                </c:pt>
                <c:pt idx="998">
                  <c:v>0.63806582620494434</c:v>
                </c:pt>
                <c:pt idx="999">
                  <c:v>0.63804269373068057</c:v>
                </c:pt>
                <c:pt idx="1000">
                  <c:v>0.6380204876213269</c:v>
                </c:pt>
                <c:pt idx="1001">
                  <c:v>0.63799558691558378</c:v>
                </c:pt>
                <c:pt idx="1002">
                  <c:v>0.63797896627230299</c:v>
                </c:pt>
                <c:pt idx="1003">
                  <c:v>0.63796587074318356</c:v>
                </c:pt>
                <c:pt idx="1004">
                  <c:v>0.63795136937129915</c:v>
                </c:pt>
                <c:pt idx="1005">
                  <c:v>0.63794524990128909</c:v>
                </c:pt>
                <c:pt idx="1006">
                  <c:v>0.63794687445914289</c:v>
                </c:pt>
                <c:pt idx="1007">
                  <c:v>0.63795330902653025</c:v>
                </c:pt>
                <c:pt idx="1008">
                  <c:v>0.63795760327850093</c:v>
                </c:pt>
                <c:pt idx="1009">
                  <c:v>0.63796181029072419</c:v>
                </c:pt>
                <c:pt idx="1010">
                  <c:v>0.63796209678336846</c:v>
                </c:pt>
                <c:pt idx="1011">
                  <c:v>0.63796571624663134</c:v>
                </c:pt>
                <c:pt idx="1012">
                  <c:v>0.63797200158354217</c:v>
                </c:pt>
                <c:pt idx="1013">
                  <c:v>0.63797188419314488</c:v>
                </c:pt>
                <c:pt idx="1014">
                  <c:v>0.63797347644442814</c:v>
                </c:pt>
                <c:pt idx="1015">
                  <c:v>0.6379794797351489</c:v>
                </c:pt>
                <c:pt idx="1016">
                  <c:v>0.63797632030925011</c:v>
                </c:pt>
                <c:pt idx="1017">
                  <c:v>0.63797058917222538</c:v>
                </c:pt>
                <c:pt idx="1018">
                  <c:v>0.63796594612923807</c:v>
                </c:pt>
                <c:pt idx="1019">
                  <c:v>0.63796282800353576</c:v>
                </c:pt>
                <c:pt idx="1020">
                  <c:v>0.63796903864758336</c:v>
                </c:pt>
                <c:pt idx="1021">
                  <c:v>0.63798026247814654</c:v>
                </c:pt>
                <c:pt idx="1022">
                  <c:v>0.63798663200551242</c:v>
                </c:pt>
                <c:pt idx="1023">
                  <c:v>0.63799441592136263</c:v>
                </c:pt>
                <c:pt idx="1024">
                  <c:v>0.63800587661672659</c:v>
                </c:pt>
                <c:pt idx="1025">
                  <c:v>0.63801030086747446</c:v>
                </c:pt>
                <c:pt idx="1026">
                  <c:v>0.63801140181534322</c:v>
                </c:pt>
                <c:pt idx="1027">
                  <c:v>0.63802157368177492</c:v>
                </c:pt>
                <c:pt idx="1028">
                  <c:v>0.63804092666131362</c:v>
                </c:pt>
                <c:pt idx="1029">
                  <c:v>0.63806762600303646</c:v>
                </c:pt>
                <c:pt idx="1030">
                  <c:v>0.63809498559582045</c:v>
                </c:pt>
                <c:pt idx="1031">
                  <c:v>0.63810980902103587</c:v>
                </c:pt>
                <c:pt idx="1032">
                  <c:v>0.63811448631544954</c:v>
                </c:pt>
                <c:pt idx="1033">
                  <c:v>0.63812307819482728</c:v>
                </c:pt>
                <c:pt idx="1034">
                  <c:v>0.63813567926248982</c:v>
                </c:pt>
                <c:pt idx="1035">
                  <c:v>0.63814995634899918</c:v>
                </c:pt>
                <c:pt idx="1036">
                  <c:v>0.63816480043034474</c:v>
                </c:pt>
                <c:pt idx="1037">
                  <c:v>0.63817839544429134</c:v>
                </c:pt>
                <c:pt idx="1038">
                  <c:v>0.63818877689808962</c:v>
                </c:pt>
                <c:pt idx="1039">
                  <c:v>0.63819023339889858</c:v>
                </c:pt>
                <c:pt idx="1040">
                  <c:v>0.63818942275974277</c:v>
                </c:pt>
                <c:pt idx="1041">
                  <c:v>0.6381898461393769</c:v>
                </c:pt>
                <c:pt idx="1042">
                  <c:v>0.63819497658507673</c:v>
                </c:pt>
                <c:pt idx="1043">
                  <c:v>0.63820302490605052</c:v>
                </c:pt>
                <c:pt idx="1044">
                  <c:v>0.63821267892148592</c:v>
                </c:pt>
                <c:pt idx="1045">
                  <c:v>0.63822216928837794</c:v>
                </c:pt>
                <c:pt idx="1046">
                  <c:v>0.63822904813398273</c:v>
                </c:pt>
                <c:pt idx="1047">
                  <c:v>0.63823502614428418</c:v>
                </c:pt>
                <c:pt idx="1048">
                  <c:v>0.63824211742138826</c:v>
                </c:pt>
                <c:pt idx="1049">
                  <c:v>0.63825034651996315</c:v>
                </c:pt>
                <c:pt idx="1050">
                  <c:v>0.63825649973837251</c:v>
                </c:pt>
                <c:pt idx="1051">
                  <c:v>0.63825686321372588</c:v>
                </c:pt>
                <c:pt idx="1052">
                  <c:v>0.63825571851943053</c:v>
                </c:pt>
                <c:pt idx="1053">
                  <c:v>0.63825381762331101</c:v>
                </c:pt>
                <c:pt idx="1054">
                  <c:v>0.63825921075167147</c:v>
                </c:pt>
                <c:pt idx="1055">
                  <c:v>0.63826614884937216</c:v>
                </c:pt>
                <c:pt idx="1056">
                  <c:v>0.6382713962930896</c:v>
                </c:pt>
                <c:pt idx="1057">
                  <c:v>0.63828201403900053</c:v>
                </c:pt>
                <c:pt idx="1058">
                  <c:v>0.63829920449723587</c:v>
                </c:pt>
                <c:pt idx="1059">
                  <c:v>0.63831894623440111</c:v>
                </c:pt>
                <c:pt idx="1060">
                  <c:v>0.63833966452782542</c:v>
                </c:pt>
                <c:pt idx="1061">
                  <c:v>0.63836424060789654</c:v>
                </c:pt>
                <c:pt idx="1062">
                  <c:v>0.63839459410011257</c:v>
                </c:pt>
                <c:pt idx="1063">
                  <c:v>0.63842550465062176</c:v>
                </c:pt>
                <c:pt idx="1064">
                  <c:v>0.63845705766727956</c:v>
                </c:pt>
                <c:pt idx="1065">
                  <c:v>0.6384802474135296</c:v>
                </c:pt>
                <c:pt idx="1066">
                  <c:v>0.63849909850005693</c:v>
                </c:pt>
                <c:pt idx="1067">
                  <c:v>0.63851870300135183</c:v>
                </c:pt>
                <c:pt idx="1068">
                  <c:v>0.6385281035425826</c:v>
                </c:pt>
                <c:pt idx="1069">
                  <c:v>0.63853194793743751</c:v>
                </c:pt>
                <c:pt idx="1070">
                  <c:v>0.63853721158419297</c:v>
                </c:pt>
                <c:pt idx="1071">
                  <c:v>0.63853983805195513</c:v>
                </c:pt>
                <c:pt idx="1072">
                  <c:v>0.63853880985023903</c:v>
                </c:pt>
                <c:pt idx="1073">
                  <c:v>0.6385403416734633</c:v>
                </c:pt>
                <c:pt idx="1074">
                  <c:v>0.63853775276348401</c:v>
                </c:pt>
                <c:pt idx="1075">
                  <c:v>0.63852518065316355</c:v>
                </c:pt>
                <c:pt idx="1076">
                  <c:v>0.63851296294125437</c:v>
                </c:pt>
                <c:pt idx="1077">
                  <c:v>0.63850529816505808</c:v>
                </c:pt>
                <c:pt idx="1078">
                  <c:v>0.63849109335679288</c:v>
                </c:pt>
                <c:pt idx="1079">
                  <c:v>0.63847875533513421</c:v>
                </c:pt>
                <c:pt idx="1080">
                  <c:v>0.63846252608648602</c:v>
                </c:pt>
                <c:pt idx="1081">
                  <c:v>0.63843364733720498</c:v>
                </c:pt>
                <c:pt idx="1082">
                  <c:v>0.63840382199351398</c:v>
                </c:pt>
                <c:pt idx="1083">
                  <c:v>0.63837985808457309</c:v>
                </c:pt>
                <c:pt idx="1084">
                  <c:v>0.63835126597340963</c:v>
                </c:pt>
                <c:pt idx="1085">
                  <c:v>0.63832639478532949</c:v>
                </c:pt>
                <c:pt idx="1086">
                  <c:v>0.63831746569166115</c:v>
                </c:pt>
                <c:pt idx="1087">
                  <c:v>0.63831673210975903</c:v>
                </c:pt>
                <c:pt idx="1088">
                  <c:v>0.6383156477793126</c:v>
                </c:pt>
                <c:pt idx="1089">
                  <c:v>0.63831719989868319</c:v>
                </c:pt>
                <c:pt idx="1090">
                  <c:v>0.63831696560398743</c:v>
                </c:pt>
                <c:pt idx="1091">
                  <c:v>0.63832456387205927</c:v>
                </c:pt>
                <c:pt idx="1092">
                  <c:v>0.6383452729870609</c:v>
                </c:pt>
                <c:pt idx="1093">
                  <c:v>0.63836795254255951</c:v>
                </c:pt>
                <c:pt idx="1094">
                  <c:v>0.63838930717454623</c:v>
                </c:pt>
                <c:pt idx="1095">
                  <c:v>0.63841035383142108</c:v>
                </c:pt>
                <c:pt idx="1096">
                  <c:v>0.6384312377748802</c:v>
                </c:pt>
                <c:pt idx="1097">
                  <c:v>0.63844275117615423</c:v>
                </c:pt>
                <c:pt idx="1098">
                  <c:v>0.63845135122725283</c:v>
                </c:pt>
                <c:pt idx="1099">
                  <c:v>0.63845362090929714</c:v>
                </c:pt>
                <c:pt idx="1100">
                  <c:v>0.63846168527664304</c:v>
                </c:pt>
                <c:pt idx="1101">
                  <c:v>0.63847876375533408</c:v>
                </c:pt>
                <c:pt idx="1102">
                  <c:v>0.63849505932089756</c:v>
                </c:pt>
                <c:pt idx="1103">
                  <c:v>0.63851170902207599</c:v>
                </c:pt>
                <c:pt idx="1104">
                  <c:v>0.63852766105729097</c:v>
                </c:pt>
                <c:pt idx="1105">
                  <c:v>0.63854358208261786</c:v>
                </c:pt>
                <c:pt idx="1106">
                  <c:v>0.63856001356322567</c:v>
                </c:pt>
                <c:pt idx="1107">
                  <c:v>0.63857653901998512</c:v>
                </c:pt>
                <c:pt idx="1108">
                  <c:v>0.63859505873160305</c:v>
                </c:pt>
                <c:pt idx="1109">
                  <c:v>0.63861003621983425</c:v>
                </c:pt>
                <c:pt idx="1110">
                  <c:v>0.63862615038318349</c:v>
                </c:pt>
                <c:pt idx="1111">
                  <c:v>0.6386426193770357</c:v>
                </c:pt>
                <c:pt idx="1112">
                  <c:v>0.63865418448994893</c:v>
                </c:pt>
                <c:pt idx="1113">
                  <c:v>0.63866087111267023</c:v>
                </c:pt>
                <c:pt idx="1114">
                  <c:v>0.63866762974002833</c:v>
                </c:pt>
                <c:pt idx="1115">
                  <c:v>0.63867629082396293</c:v>
                </c:pt>
                <c:pt idx="1116">
                  <c:v>0.63868601194317265</c:v>
                </c:pt>
                <c:pt idx="1117">
                  <c:v>0.63869776700531622</c:v>
                </c:pt>
                <c:pt idx="1118">
                  <c:v>0.63871316240711262</c:v>
                </c:pt>
                <c:pt idx="1119">
                  <c:v>0.63873128444438354</c:v>
                </c:pt>
                <c:pt idx="1120">
                  <c:v>0.63875524126175731</c:v>
                </c:pt>
                <c:pt idx="1121">
                  <c:v>0.63878255099724734</c:v>
                </c:pt>
                <c:pt idx="1122">
                  <c:v>0.6387964564055072</c:v>
                </c:pt>
                <c:pt idx="1123">
                  <c:v>0.63880619831185337</c:v>
                </c:pt>
                <c:pt idx="1124">
                  <c:v>0.6388160142133682</c:v>
                </c:pt>
                <c:pt idx="1125">
                  <c:v>0.6388261281264348</c:v>
                </c:pt>
                <c:pt idx="1126">
                  <c:v>0.63883368393258599</c:v>
                </c:pt>
                <c:pt idx="1127">
                  <c:v>0.6388356053983727</c:v>
                </c:pt>
                <c:pt idx="1128">
                  <c:v>0.6388339345995524</c:v>
                </c:pt>
                <c:pt idx="1129">
                  <c:v>0.63882848837071238</c:v>
                </c:pt>
                <c:pt idx="1130">
                  <c:v>0.63882469143272647</c:v>
                </c:pt>
                <c:pt idx="1131">
                  <c:v>0.63881456902350953</c:v>
                </c:pt>
                <c:pt idx="1132">
                  <c:v>0.63879818361114138</c:v>
                </c:pt>
                <c:pt idx="1133">
                  <c:v>0.63878594861748705</c:v>
                </c:pt>
                <c:pt idx="1134">
                  <c:v>0.63877552342551813</c:v>
                </c:pt>
                <c:pt idx="1135">
                  <c:v>0.63876850046351519</c:v>
                </c:pt>
                <c:pt idx="1136">
                  <c:v>0.63875933356131231</c:v>
                </c:pt>
                <c:pt idx="1137">
                  <c:v>0.63875538239181617</c:v>
                </c:pt>
                <c:pt idx="1138">
                  <c:v>0.63875394446944678</c:v>
                </c:pt>
                <c:pt idx="1139">
                  <c:v>0.63875281160589903</c:v>
                </c:pt>
                <c:pt idx="1140">
                  <c:v>0.63875051505450786</c:v>
                </c:pt>
                <c:pt idx="1141">
                  <c:v>0.63873877099836818</c:v>
                </c:pt>
                <c:pt idx="1142">
                  <c:v>0.63872915359722926</c:v>
                </c:pt>
                <c:pt idx="1143">
                  <c:v>0.6387222034738248</c:v>
                </c:pt>
                <c:pt idx="1144">
                  <c:v>0.63872150384352988</c:v>
                </c:pt>
                <c:pt idx="1145">
                  <c:v>0.6387180586228921</c:v>
                </c:pt>
                <c:pt idx="1146">
                  <c:v>0.63871047053816943</c:v>
                </c:pt>
                <c:pt idx="1147">
                  <c:v>0.63869903953579821</c:v>
                </c:pt>
                <c:pt idx="1148">
                  <c:v>0.63868458785919702</c:v>
                </c:pt>
                <c:pt idx="1149">
                  <c:v>0.63867333036936358</c:v>
                </c:pt>
                <c:pt idx="1150">
                  <c:v>0.63866262628477066</c:v>
                </c:pt>
                <c:pt idx="1151">
                  <c:v>0.63865646301708467</c:v>
                </c:pt>
                <c:pt idx="1152">
                  <c:v>0.63865677279837096</c:v>
                </c:pt>
                <c:pt idx="1153">
                  <c:v>0.63865412184725412</c:v>
                </c:pt>
                <c:pt idx="1154">
                  <c:v>0.63865189353691332</c:v>
                </c:pt>
                <c:pt idx="1155">
                  <c:v>0.63864954901659821</c:v>
                </c:pt>
                <c:pt idx="1156">
                  <c:v>0.63865957095938897</c:v>
                </c:pt>
                <c:pt idx="1157">
                  <c:v>0.638677204940445</c:v>
                </c:pt>
                <c:pt idx="1158">
                  <c:v>0.63869827085493269</c:v>
                </c:pt>
                <c:pt idx="1159">
                  <c:v>0.63872495117256023</c:v>
                </c:pt>
                <c:pt idx="1160">
                  <c:v>0.63875159293543682</c:v>
                </c:pt>
                <c:pt idx="1161">
                  <c:v>0.63877796487573779</c:v>
                </c:pt>
                <c:pt idx="1162">
                  <c:v>0.63879869473052142</c:v>
                </c:pt>
                <c:pt idx="1163">
                  <c:v>0.63881926800134459</c:v>
                </c:pt>
                <c:pt idx="1164">
                  <c:v>0.6388461519637586</c:v>
                </c:pt>
                <c:pt idx="1165">
                  <c:v>0.6388817648154983</c:v>
                </c:pt>
                <c:pt idx="1166">
                  <c:v>0.63891988065762362</c:v>
                </c:pt>
                <c:pt idx="1167">
                  <c:v>0.63894763924276765</c:v>
                </c:pt>
                <c:pt idx="1168">
                  <c:v>0.63896910269898088</c:v>
                </c:pt>
                <c:pt idx="1169">
                  <c:v>0.63898523120052542</c:v>
                </c:pt>
                <c:pt idx="1170">
                  <c:v>0.63899557545707308</c:v>
                </c:pt>
                <c:pt idx="1171">
                  <c:v>0.63900318550478152</c:v>
                </c:pt>
                <c:pt idx="1172">
                  <c:v>0.6390082929811115</c:v>
                </c:pt>
                <c:pt idx="1173">
                  <c:v>0.63901509628726927</c:v>
                </c:pt>
                <c:pt idx="1174">
                  <c:v>0.63902078911699978</c:v>
                </c:pt>
                <c:pt idx="1175">
                  <c:v>0.63902243992015828</c:v>
                </c:pt>
                <c:pt idx="1176">
                  <c:v>0.63901710178194349</c:v>
                </c:pt>
                <c:pt idx="1177">
                  <c:v>0.63901194268087269</c:v>
                </c:pt>
                <c:pt idx="1178">
                  <c:v>0.63900923031832846</c:v>
                </c:pt>
                <c:pt idx="1179">
                  <c:v>0.63900050958523091</c:v>
                </c:pt>
                <c:pt idx="1180">
                  <c:v>0.6389942346502383</c:v>
                </c:pt>
                <c:pt idx="1181">
                  <c:v>0.63899067540863652</c:v>
                </c:pt>
                <c:pt idx="1182">
                  <c:v>0.6389878861869932</c:v>
                </c:pt>
                <c:pt idx="1183">
                  <c:v>0.63898762684353849</c:v>
                </c:pt>
                <c:pt idx="1184">
                  <c:v>0.63898958175824572</c:v>
                </c:pt>
                <c:pt idx="1185">
                  <c:v>0.63899252229903469</c:v>
                </c:pt>
                <c:pt idx="1186">
                  <c:v>0.63899798809566088</c:v>
                </c:pt>
                <c:pt idx="1187">
                  <c:v>0.63901085257945855</c:v>
                </c:pt>
                <c:pt idx="1188">
                  <c:v>0.63902078752224001</c:v>
                </c:pt>
                <c:pt idx="1189">
                  <c:v>0.63902743860550171</c:v>
                </c:pt>
                <c:pt idx="1190">
                  <c:v>0.63903823952458849</c:v>
                </c:pt>
                <c:pt idx="1191">
                  <c:v>0.63904465882666461</c:v>
                </c:pt>
                <c:pt idx="1192">
                  <c:v>0.6390429224606905</c:v>
                </c:pt>
                <c:pt idx="1193">
                  <c:v>0.63904070349138109</c:v>
                </c:pt>
                <c:pt idx="1194">
                  <c:v>0.6390425323384995</c:v>
                </c:pt>
                <c:pt idx="1195">
                  <c:v>0.63905023385288073</c:v>
                </c:pt>
                <c:pt idx="1196">
                  <c:v>0.63906825799038536</c:v>
                </c:pt>
                <c:pt idx="1197">
                  <c:v>0.63908660987206012</c:v>
                </c:pt>
                <c:pt idx="1198">
                  <c:v>0.63909916216968476</c:v>
                </c:pt>
                <c:pt idx="1199">
                  <c:v>0.63910933760199307</c:v>
                </c:pt>
                <c:pt idx="1200">
                  <c:v>0.63911984532111366</c:v>
                </c:pt>
                <c:pt idx="1201">
                  <c:v>0.63913200935652448</c:v>
                </c:pt>
                <c:pt idx="1202">
                  <c:v>0.63915189359093982</c:v>
                </c:pt>
                <c:pt idx="1203">
                  <c:v>0.63917164091810763</c:v>
                </c:pt>
                <c:pt idx="1204">
                  <c:v>0.63918955212071615</c:v>
                </c:pt>
                <c:pt idx="1205">
                  <c:v>0.63920377820528274</c:v>
                </c:pt>
                <c:pt idx="1206">
                  <c:v>0.63920175867277429</c:v>
                </c:pt>
                <c:pt idx="1207">
                  <c:v>0.63918608704381663</c:v>
                </c:pt>
                <c:pt idx="1208">
                  <c:v>0.6391663702957614</c:v>
                </c:pt>
                <c:pt idx="1209">
                  <c:v>0.63914718240131685</c:v>
                </c:pt>
                <c:pt idx="1210">
                  <c:v>0.63912303879494425</c:v>
                </c:pt>
                <c:pt idx="1211">
                  <c:v>0.63909939981316399</c:v>
                </c:pt>
                <c:pt idx="1212">
                  <c:v>0.63907885412740306</c:v>
                </c:pt>
                <c:pt idx="1213">
                  <c:v>0.63905898891388702</c:v>
                </c:pt>
                <c:pt idx="1214">
                  <c:v>0.63904684170428017</c:v>
                </c:pt>
                <c:pt idx="1215">
                  <c:v>0.63903566573009085</c:v>
                </c:pt>
                <c:pt idx="1216">
                  <c:v>0.63902006500232578</c:v>
                </c:pt>
                <c:pt idx="1217">
                  <c:v>0.63900971371097115</c:v>
                </c:pt>
                <c:pt idx="1218">
                  <c:v>0.63900355275389209</c:v>
                </c:pt>
                <c:pt idx="1219">
                  <c:v>0.63899901235938661</c:v>
                </c:pt>
                <c:pt idx="1220">
                  <c:v>0.63899574030858131</c:v>
                </c:pt>
                <c:pt idx="1221">
                  <c:v>0.63900129781564419</c:v>
                </c:pt>
                <c:pt idx="1222">
                  <c:v>0.6390171176710665</c:v>
                </c:pt>
                <c:pt idx="1223">
                  <c:v>0.63903228572441972</c:v>
                </c:pt>
                <c:pt idx="1224">
                  <c:v>0.63904269400241309</c:v>
                </c:pt>
                <c:pt idx="1225">
                  <c:v>0.63904848461395147</c:v>
                </c:pt>
                <c:pt idx="1226">
                  <c:v>0.63905273119039574</c:v>
                </c:pt>
                <c:pt idx="1227">
                  <c:v>0.63906037310185837</c:v>
                </c:pt>
                <c:pt idx="1228">
                  <c:v>0.63907162678501295</c:v>
                </c:pt>
                <c:pt idx="1229">
                  <c:v>0.6390878051578841</c:v>
                </c:pt>
                <c:pt idx="1230">
                  <c:v>0.63910067541629623</c:v>
                </c:pt>
                <c:pt idx="1231">
                  <c:v>0.6391052387483892</c:v>
                </c:pt>
                <c:pt idx="1232">
                  <c:v>0.63910510366530771</c:v>
                </c:pt>
                <c:pt idx="1233">
                  <c:v>0.63909794292732347</c:v>
                </c:pt>
                <c:pt idx="1234">
                  <c:v>0.63908920468468911</c:v>
                </c:pt>
                <c:pt idx="1235">
                  <c:v>0.63908809533335043</c:v>
                </c:pt>
                <c:pt idx="1236">
                  <c:v>0.63909307485125244</c:v>
                </c:pt>
                <c:pt idx="1237">
                  <c:v>0.63910214434863577</c:v>
                </c:pt>
                <c:pt idx="1238">
                  <c:v>0.63910806135579024</c:v>
                </c:pt>
                <c:pt idx="1239">
                  <c:v>0.63911072921512513</c:v>
                </c:pt>
                <c:pt idx="1240">
                  <c:v>0.63910795146694444</c:v>
                </c:pt>
                <c:pt idx="1241">
                  <c:v>0.63910395516896612</c:v>
                </c:pt>
                <c:pt idx="1242">
                  <c:v>0.6391022247592949</c:v>
                </c:pt>
                <c:pt idx="1243">
                  <c:v>0.6391054651224809</c:v>
                </c:pt>
                <c:pt idx="1244">
                  <c:v>0.63910683530006807</c:v>
                </c:pt>
                <c:pt idx="1245">
                  <c:v>0.6391002195669131</c:v>
                </c:pt>
                <c:pt idx="1246">
                  <c:v>0.63908232701985657</c:v>
                </c:pt>
                <c:pt idx="1247">
                  <c:v>0.6390572697107012</c:v>
                </c:pt>
                <c:pt idx="1248">
                  <c:v>0.63903096277963056</c:v>
                </c:pt>
                <c:pt idx="1249">
                  <c:v>0.63900961224682462</c:v>
                </c:pt>
                <c:pt idx="1250">
                  <c:v>0.63899511229767691</c:v>
                </c:pt>
                <c:pt idx="1251">
                  <c:v>0.63897759511809671</c:v>
                </c:pt>
                <c:pt idx="1252">
                  <c:v>0.63895939848050121</c:v>
                </c:pt>
                <c:pt idx="1253">
                  <c:v>0.63894254468648737</c:v>
                </c:pt>
                <c:pt idx="1254">
                  <c:v>0.63891753328208145</c:v>
                </c:pt>
                <c:pt idx="1255">
                  <c:v>0.63888672093629661</c:v>
                </c:pt>
                <c:pt idx="1256">
                  <c:v>0.63886708637591916</c:v>
                </c:pt>
                <c:pt idx="1257">
                  <c:v>0.63885074089419003</c:v>
                </c:pt>
                <c:pt idx="1258">
                  <c:v>0.63883462753659981</c:v>
                </c:pt>
                <c:pt idx="1259">
                  <c:v>0.63881974194781277</c:v>
                </c:pt>
                <c:pt idx="1260">
                  <c:v>0.63880249412004586</c:v>
                </c:pt>
                <c:pt idx="1261">
                  <c:v>0.63877991063334083</c:v>
                </c:pt>
                <c:pt idx="1262">
                  <c:v>0.63876546737514339</c:v>
                </c:pt>
                <c:pt idx="1263">
                  <c:v>0.63876074462265575</c:v>
                </c:pt>
                <c:pt idx="1264">
                  <c:v>0.63875876088370631</c:v>
                </c:pt>
                <c:pt idx="1265">
                  <c:v>0.63876667844052004</c:v>
                </c:pt>
                <c:pt idx="1266">
                  <c:v>0.63878554931757492</c:v>
                </c:pt>
                <c:pt idx="1267">
                  <c:v>0.63880222603998627</c:v>
                </c:pt>
                <c:pt idx="1268">
                  <c:v>0.63882356583793487</c:v>
                </c:pt>
                <c:pt idx="1269">
                  <c:v>0.63884299655895904</c:v>
                </c:pt>
                <c:pt idx="1270">
                  <c:v>0.6388595388297148</c:v>
                </c:pt>
                <c:pt idx="1271">
                  <c:v>0.63887471022808007</c:v>
                </c:pt>
                <c:pt idx="1272">
                  <c:v>0.63888790056340294</c:v>
                </c:pt>
                <c:pt idx="1273">
                  <c:v>0.63889275915199195</c:v>
                </c:pt>
                <c:pt idx="1274">
                  <c:v>0.6388919685489749</c:v>
                </c:pt>
                <c:pt idx="1275">
                  <c:v>0.63888567246993389</c:v>
                </c:pt>
                <c:pt idx="1276">
                  <c:v>0.63886773631423843</c:v>
                </c:pt>
                <c:pt idx="1277">
                  <c:v>0.63884619934430598</c:v>
                </c:pt>
                <c:pt idx="1278">
                  <c:v>0.63882695873602602</c:v>
                </c:pt>
                <c:pt idx="1279">
                  <c:v>0.63880984972405164</c:v>
                </c:pt>
                <c:pt idx="1280">
                  <c:v>0.63879818991091286</c:v>
                </c:pt>
                <c:pt idx="1281">
                  <c:v>0.63879275784465206</c:v>
                </c:pt>
                <c:pt idx="1282">
                  <c:v>0.63879040376487084</c:v>
                </c:pt>
                <c:pt idx="1283">
                  <c:v>0.6387934004410466</c:v>
                </c:pt>
                <c:pt idx="1284">
                  <c:v>0.63880386303588255</c:v>
                </c:pt>
                <c:pt idx="1285">
                  <c:v>0.63881815126960495</c:v>
                </c:pt>
                <c:pt idx="1286">
                  <c:v>0.63883571554659757</c:v>
                </c:pt>
                <c:pt idx="1287">
                  <c:v>0.63885926906059598</c:v>
                </c:pt>
                <c:pt idx="1288">
                  <c:v>0.63888591770607817</c:v>
                </c:pt>
                <c:pt idx="1289">
                  <c:v>0.63891033155345567</c:v>
                </c:pt>
                <c:pt idx="1290">
                  <c:v>0.63892399989336202</c:v>
                </c:pt>
                <c:pt idx="1291">
                  <c:v>0.63893993365593049</c:v>
                </c:pt>
                <c:pt idx="1292">
                  <c:v>0.63895460124405079</c:v>
                </c:pt>
                <c:pt idx="1293">
                  <c:v>0.63897020611180078</c:v>
                </c:pt>
                <c:pt idx="1294">
                  <c:v>0.63898178032642039</c:v>
                </c:pt>
                <c:pt idx="1295">
                  <c:v>0.63898818276467173</c:v>
                </c:pt>
                <c:pt idx="1296">
                  <c:v>0.63899420464506196</c:v>
                </c:pt>
                <c:pt idx="1297">
                  <c:v>0.63899865360414176</c:v>
                </c:pt>
                <c:pt idx="1298">
                  <c:v>0.6390082891136325</c:v>
                </c:pt>
                <c:pt idx="1299">
                  <c:v>0.63901497268707907</c:v>
                </c:pt>
                <c:pt idx="1300">
                  <c:v>0.63902042743255072</c:v>
                </c:pt>
                <c:pt idx="1301">
                  <c:v>0.63902901926185485</c:v>
                </c:pt>
                <c:pt idx="1302">
                  <c:v>0.63903751307851675</c:v>
                </c:pt>
                <c:pt idx="1303">
                  <c:v>0.63904587736995755</c:v>
                </c:pt>
                <c:pt idx="1304">
                  <c:v>0.63905378384325429</c:v>
                </c:pt>
                <c:pt idx="1305">
                  <c:v>0.63906543488495959</c:v>
                </c:pt>
                <c:pt idx="1306">
                  <c:v>0.63907834148482678</c:v>
                </c:pt>
                <c:pt idx="1307">
                  <c:v>0.63908866668514352</c:v>
                </c:pt>
                <c:pt idx="1308">
                  <c:v>0.63910279717052554</c:v>
                </c:pt>
                <c:pt idx="1309">
                  <c:v>0.63910998868919855</c:v>
                </c:pt>
                <c:pt idx="1310">
                  <c:v>0.63911534230937483</c:v>
                </c:pt>
                <c:pt idx="1311">
                  <c:v>0.63912371482783548</c:v>
                </c:pt>
                <c:pt idx="1312">
                  <c:v>0.63913649399310168</c:v>
                </c:pt>
                <c:pt idx="1313">
                  <c:v>0.63914976941656942</c:v>
                </c:pt>
                <c:pt idx="1314">
                  <c:v>0.6391625150605148</c:v>
                </c:pt>
                <c:pt idx="1315">
                  <c:v>0.63917474545136477</c:v>
                </c:pt>
                <c:pt idx="1316">
                  <c:v>0.63918630381098185</c:v>
                </c:pt>
                <c:pt idx="1317">
                  <c:v>0.63919765778802029</c:v>
                </c:pt>
                <c:pt idx="1318">
                  <c:v>0.63920842087337726</c:v>
                </c:pt>
                <c:pt idx="1319">
                  <c:v>0.63921863066953022</c:v>
                </c:pt>
                <c:pt idx="1320">
                  <c:v>0.63923720540299156</c:v>
                </c:pt>
                <c:pt idx="1321">
                  <c:v>0.6392570112076732</c:v>
                </c:pt>
                <c:pt idx="1322">
                  <c:v>0.63927438475905785</c:v>
                </c:pt>
                <c:pt idx="1323">
                  <c:v>0.63929797896768892</c:v>
                </c:pt>
                <c:pt idx="1324">
                  <c:v>0.63932964558923644</c:v>
                </c:pt>
                <c:pt idx="1325">
                  <c:v>0.63936061231011532</c:v>
                </c:pt>
                <c:pt idx="1326">
                  <c:v>0.63938975572224865</c:v>
                </c:pt>
                <c:pt idx="1327">
                  <c:v>0.63941399940043453</c:v>
                </c:pt>
                <c:pt idx="1328">
                  <c:v>0.63943767356354231</c:v>
                </c:pt>
                <c:pt idx="1329">
                  <c:v>0.63946334044289987</c:v>
                </c:pt>
                <c:pt idx="1330">
                  <c:v>0.63948887216525108</c:v>
                </c:pt>
                <c:pt idx="1331">
                  <c:v>0.63950576942791859</c:v>
                </c:pt>
                <c:pt idx="1332">
                  <c:v>0.63952154853748033</c:v>
                </c:pt>
                <c:pt idx="1333">
                  <c:v>0.6395397522100692</c:v>
                </c:pt>
                <c:pt idx="1334">
                  <c:v>0.63955066489118773</c:v>
                </c:pt>
                <c:pt idx="1335">
                  <c:v>0.63954937363478426</c:v>
                </c:pt>
                <c:pt idx="1336">
                  <c:v>0.63954684271597795</c:v>
                </c:pt>
                <c:pt idx="1337">
                  <c:v>0.6395471645338251</c:v>
                </c:pt>
                <c:pt idx="1338">
                  <c:v>0.63954884740995688</c:v>
                </c:pt>
                <c:pt idx="1339">
                  <c:v>0.63954887170805719</c:v>
                </c:pt>
                <c:pt idx="1340">
                  <c:v>0.63954832314709542</c:v>
                </c:pt>
                <c:pt idx="1341">
                  <c:v>0.63954811334181805</c:v>
                </c:pt>
                <c:pt idx="1342">
                  <c:v>0.63955503949413428</c:v>
                </c:pt>
                <c:pt idx="1343">
                  <c:v>0.63956717410787833</c:v>
                </c:pt>
                <c:pt idx="1344">
                  <c:v>0.63958007293305286</c:v>
                </c:pt>
                <c:pt idx="1345">
                  <c:v>0.63959678058277669</c:v>
                </c:pt>
                <c:pt idx="1346">
                  <c:v>0.63961895316516049</c:v>
                </c:pt>
                <c:pt idx="1347">
                  <c:v>0.63963912705287784</c:v>
                </c:pt>
                <c:pt idx="1348">
                  <c:v>0.63965187447957261</c:v>
                </c:pt>
                <c:pt idx="1349">
                  <c:v>0.63966546750210052</c:v>
                </c:pt>
                <c:pt idx="1350">
                  <c:v>0.63967816932197152</c:v>
                </c:pt>
                <c:pt idx="1351">
                  <c:v>0.63968952883713015</c:v>
                </c:pt>
                <c:pt idx="1352">
                  <c:v>0.63970374804832475</c:v>
                </c:pt>
                <c:pt idx="1353">
                  <c:v>0.6397177504724012</c:v>
                </c:pt>
                <c:pt idx="1354">
                  <c:v>0.63973115443172091</c:v>
                </c:pt>
                <c:pt idx="1355">
                  <c:v>0.63973882141331362</c:v>
                </c:pt>
                <c:pt idx="1356">
                  <c:v>0.63974210668816778</c:v>
                </c:pt>
                <c:pt idx="1357">
                  <c:v>0.63974348376947077</c:v>
                </c:pt>
                <c:pt idx="1358">
                  <c:v>0.63974487459284224</c:v>
                </c:pt>
                <c:pt idx="1359">
                  <c:v>0.63974764836435927</c:v>
                </c:pt>
                <c:pt idx="1360">
                  <c:v>0.63974579873429305</c:v>
                </c:pt>
                <c:pt idx="1361">
                  <c:v>0.63974498886313935</c:v>
                </c:pt>
                <c:pt idx="1362">
                  <c:v>0.63974612555424759</c:v>
                </c:pt>
                <c:pt idx="1363">
                  <c:v>0.63974938736669495</c:v>
                </c:pt>
                <c:pt idx="1364">
                  <c:v>0.63975423577416879</c:v>
                </c:pt>
                <c:pt idx="1365">
                  <c:v>0.63976108465753467</c:v>
                </c:pt>
                <c:pt idx="1366">
                  <c:v>0.63977839353453403</c:v>
                </c:pt>
                <c:pt idx="1367">
                  <c:v>0.63980291514239973</c:v>
                </c:pt>
                <c:pt idx="1368">
                  <c:v>0.63982486071039002</c:v>
                </c:pt>
                <c:pt idx="1369">
                  <c:v>0.63984622391994128</c:v>
                </c:pt>
                <c:pt idx="1370">
                  <c:v>0.63986929065650466</c:v>
                </c:pt>
                <c:pt idx="1371">
                  <c:v>0.63990000376372291</c:v>
                </c:pt>
                <c:pt idx="1372">
                  <c:v>0.63993612117490606</c:v>
                </c:pt>
                <c:pt idx="1373">
                  <c:v>0.6399723884710572</c:v>
                </c:pt>
                <c:pt idx="1374">
                  <c:v>0.64000007212392052</c:v>
                </c:pt>
                <c:pt idx="1375">
                  <c:v>0.64001723217013673</c:v>
                </c:pt>
                <c:pt idx="1376">
                  <c:v>0.64002480051616206</c:v>
                </c:pt>
                <c:pt idx="1377">
                  <c:v>0.64002089132767026</c:v>
                </c:pt>
                <c:pt idx="1378">
                  <c:v>0.64000566803317882</c:v>
                </c:pt>
                <c:pt idx="1379">
                  <c:v>0.63998706574222863</c:v>
                </c:pt>
                <c:pt idx="1380">
                  <c:v>0.63996969367307766</c:v>
                </c:pt>
                <c:pt idx="1381">
                  <c:v>0.6399539948754831</c:v>
                </c:pt>
                <c:pt idx="1382">
                  <c:v>0.63993877527864196</c:v>
                </c:pt>
                <c:pt idx="1383">
                  <c:v>0.63992270273419127</c:v>
                </c:pt>
                <c:pt idx="1384">
                  <c:v>0.63990747415739435</c:v>
                </c:pt>
                <c:pt idx="1385">
                  <c:v>0.639901617126029</c:v>
                </c:pt>
                <c:pt idx="1386">
                  <c:v>0.63990433320850526</c:v>
                </c:pt>
                <c:pt idx="1387">
                  <c:v>0.63991109160990367</c:v>
                </c:pt>
                <c:pt idx="1388">
                  <c:v>0.63991664951839855</c:v>
                </c:pt>
                <c:pt idx="1389">
                  <c:v>0.63991780478625082</c:v>
                </c:pt>
                <c:pt idx="1390">
                  <c:v>0.63992015643670275</c:v>
                </c:pt>
                <c:pt idx="1391">
                  <c:v>0.6399206455175851</c:v>
                </c:pt>
                <c:pt idx="1392">
                  <c:v>0.6399224225557032</c:v>
                </c:pt>
                <c:pt idx="1393">
                  <c:v>0.63992367605914113</c:v>
                </c:pt>
                <c:pt idx="1394">
                  <c:v>0.63991764593117562</c:v>
                </c:pt>
                <c:pt idx="1395">
                  <c:v>0.63990302328225401</c:v>
                </c:pt>
                <c:pt idx="1396">
                  <c:v>0.63988139610650396</c:v>
                </c:pt>
                <c:pt idx="1397">
                  <c:v>0.63985420793029479</c:v>
                </c:pt>
                <c:pt idx="1398">
                  <c:v>0.63982623396264249</c:v>
                </c:pt>
                <c:pt idx="1399">
                  <c:v>0.63980294284019257</c:v>
                </c:pt>
                <c:pt idx="1400">
                  <c:v>0.63978803092472281</c:v>
                </c:pt>
                <c:pt idx="1401">
                  <c:v>0.63977965261233116</c:v>
                </c:pt>
                <c:pt idx="1402">
                  <c:v>0.63977533291912037</c:v>
                </c:pt>
                <c:pt idx="1403">
                  <c:v>0.63977023158900426</c:v>
                </c:pt>
                <c:pt idx="1404">
                  <c:v>0.63976384738181291</c:v>
                </c:pt>
                <c:pt idx="1405">
                  <c:v>0.63976131195042785</c:v>
                </c:pt>
                <c:pt idx="1406">
                  <c:v>0.63976522389566504</c:v>
                </c:pt>
                <c:pt idx="1407">
                  <c:v>0.63976964759983046</c:v>
                </c:pt>
                <c:pt idx="1408">
                  <c:v>0.63977633378905752</c:v>
                </c:pt>
                <c:pt idx="1409">
                  <c:v>0.63978047117569659</c:v>
                </c:pt>
                <c:pt idx="1410">
                  <c:v>0.63978221368542776</c:v>
                </c:pt>
                <c:pt idx="1411">
                  <c:v>0.63978612405798885</c:v>
                </c:pt>
                <c:pt idx="1412">
                  <c:v>0.63978839312355251</c:v>
                </c:pt>
                <c:pt idx="1413">
                  <c:v>0.63979104613828808</c:v>
                </c:pt>
                <c:pt idx="1414">
                  <c:v>0.63979010556742344</c:v>
                </c:pt>
                <c:pt idx="1415">
                  <c:v>0.63978813738010187</c:v>
                </c:pt>
                <c:pt idx="1416">
                  <c:v>0.63978771420820812</c:v>
                </c:pt>
                <c:pt idx="1417">
                  <c:v>0.63978127621709691</c:v>
                </c:pt>
                <c:pt idx="1418">
                  <c:v>0.63977010373891963</c:v>
                </c:pt>
                <c:pt idx="1419">
                  <c:v>0.63975676239007118</c:v>
                </c:pt>
                <c:pt idx="1420">
                  <c:v>0.63974941080223957</c:v>
                </c:pt>
                <c:pt idx="1421">
                  <c:v>0.63974356331285054</c:v>
                </c:pt>
                <c:pt idx="1422">
                  <c:v>0.63973238138786548</c:v>
                </c:pt>
                <c:pt idx="1423">
                  <c:v>0.63971281205332009</c:v>
                </c:pt>
                <c:pt idx="1424">
                  <c:v>0.63969115044576585</c:v>
                </c:pt>
                <c:pt idx="1425">
                  <c:v>0.63967393074329426</c:v>
                </c:pt>
                <c:pt idx="1426">
                  <c:v>0.63964975931343371</c:v>
                </c:pt>
                <c:pt idx="1427">
                  <c:v>0.63962141245574822</c:v>
                </c:pt>
                <c:pt idx="1428">
                  <c:v>0.63960123853594231</c:v>
                </c:pt>
                <c:pt idx="1429">
                  <c:v>0.63959099232175276</c:v>
                </c:pt>
                <c:pt idx="1430">
                  <c:v>0.63958551341728653</c:v>
                </c:pt>
                <c:pt idx="1431">
                  <c:v>0.63957998375776548</c:v>
                </c:pt>
                <c:pt idx="1432">
                  <c:v>0.6395801290008406</c:v>
                </c:pt>
                <c:pt idx="1433">
                  <c:v>0.63958954790368683</c:v>
                </c:pt>
                <c:pt idx="1434">
                  <c:v>0.63960585824272576</c:v>
                </c:pt>
                <c:pt idx="1435">
                  <c:v>0.63962334246216757</c:v>
                </c:pt>
                <c:pt idx="1436">
                  <c:v>0.639641017873957</c:v>
                </c:pt>
                <c:pt idx="1437">
                  <c:v>0.63966502268433401</c:v>
                </c:pt>
                <c:pt idx="1438">
                  <c:v>0.63968965297788327</c:v>
                </c:pt>
                <c:pt idx="1439">
                  <c:v>0.639708776154433</c:v>
                </c:pt>
                <c:pt idx="1440">
                  <c:v>0.63972045399964983</c:v>
                </c:pt>
                <c:pt idx="1441">
                  <c:v>0.63972728406772683</c:v>
                </c:pt>
                <c:pt idx="1442">
                  <c:v>0.63972585564139228</c:v>
                </c:pt>
                <c:pt idx="1443">
                  <c:v>0.63971779010666574</c:v>
                </c:pt>
                <c:pt idx="1444">
                  <c:v>0.63970128553672001</c:v>
                </c:pt>
                <c:pt idx="1445">
                  <c:v>0.6396840399199718</c:v>
                </c:pt>
                <c:pt idx="1446">
                  <c:v>0.63966248722872066</c:v>
                </c:pt>
                <c:pt idx="1447">
                  <c:v>0.63963441895045614</c:v>
                </c:pt>
                <c:pt idx="1448">
                  <c:v>0.63960632332880774</c:v>
                </c:pt>
                <c:pt idx="1449">
                  <c:v>0.63957881313119525</c:v>
                </c:pt>
                <c:pt idx="1450">
                  <c:v>0.63955087858829862</c:v>
                </c:pt>
                <c:pt idx="1451">
                  <c:v>0.63952545379133474</c:v>
                </c:pt>
                <c:pt idx="1452">
                  <c:v>0.63949923422813637</c:v>
                </c:pt>
                <c:pt idx="1453">
                  <c:v>0.63947591554602468</c:v>
                </c:pt>
                <c:pt idx="1454">
                  <c:v>0.63945286266930557</c:v>
                </c:pt>
                <c:pt idx="1455">
                  <c:v>0.63942688352473587</c:v>
                </c:pt>
                <c:pt idx="1456">
                  <c:v>0.63940210500151684</c:v>
                </c:pt>
                <c:pt idx="1457">
                  <c:v>0.63938283027123921</c:v>
                </c:pt>
                <c:pt idx="1458">
                  <c:v>0.63937059959487186</c:v>
                </c:pt>
                <c:pt idx="1459">
                  <c:v>0.63936382025263605</c:v>
                </c:pt>
                <c:pt idx="1460">
                  <c:v>0.63936372142528741</c:v>
                </c:pt>
                <c:pt idx="1461">
                  <c:v>0.63937100271747904</c:v>
                </c:pt>
                <c:pt idx="1462">
                  <c:v>0.63937919971699886</c:v>
                </c:pt>
                <c:pt idx="1463">
                  <c:v>0.63938789969444987</c:v>
                </c:pt>
                <c:pt idx="1464">
                  <c:v>0.63939531372896163</c:v>
                </c:pt>
                <c:pt idx="1465">
                  <c:v>0.63940244889586861</c:v>
                </c:pt>
                <c:pt idx="1466">
                  <c:v>0.63941665889918986</c:v>
                </c:pt>
                <c:pt idx="1467">
                  <c:v>0.63942568552407641</c:v>
                </c:pt>
                <c:pt idx="1468">
                  <c:v>0.63943019914383503</c:v>
                </c:pt>
                <c:pt idx="1469">
                  <c:v>0.63943000315297627</c:v>
                </c:pt>
                <c:pt idx="1470">
                  <c:v>0.6394263313126648</c:v>
                </c:pt>
                <c:pt idx="1471">
                  <c:v>0.63941872132878153</c:v>
                </c:pt>
                <c:pt idx="1472">
                  <c:v>0.63940612013239762</c:v>
                </c:pt>
                <c:pt idx="1473">
                  <c:v>0.63939274594011042</c:v>
                </c:pt>
                <c:pt idx="1474">
                  <c:v>0.63938316088704961</c:v>
                </c:pt>
                <c:pt idx="1475">
                  <c:v>0.63937258000686081</c:v>
                </c:pt>
                <c:pt idx="1476">
                  <c:v>0.63935842268970733</c:v>
                </c:pt>
                <c:pt idx="1477">
                  <c:v>0.63933716477447811</c:v>
                </c:pt>
                <c:pt idx="1478">
                  <c:v>0.63931764835940741</c:v>
                </c:pt>
                <c:pt idx="1479">
                  <c:v>0.63929936650046182</c:v>
                </c:pt>
                <c:pt idx="1480">
                  <c:v>0.63927920754956657</c:v>
                </c:pt>
                <c:pt idx="1481">
                  <c:v>0.63925199062060156</c:v>
                </c:pt>
                <c:pt idx="1482">
                  <c:v>0.63922421029721443</c:v>
                </c:pt>
                <c:pt idx="1483">
                  <c:v>0.63919873716022246</c:v>
                </c:pt>
                <c:pt idx="1484">
                  <c:v>0.63917036702185881</c:v>
                </c:pt>
                <c:pt idx="1485">
                  <c:v>0.63914018530844741</c:v>
                </c:pt>
                <c:pt idx="1486">
                  <c:v>0.63911537553357511</c:v>
                </c:pt>
                <c:pt idx="1487">
                  <c:v>0.63909646207843218</c:v>
                </c:pt>
                <c:pt idx="1488">
                  <c:v>0.63908667016839571</c:v>
                </c:pt>
                <c:pt idx="1489">
                  <c:v>0.63908119093146154</c:v>
                </c:pt>
                <c:pt idx="1490">
                  <c:v>0.63907861107601882</c:v>
                </c:pt>
                <c:pt idx="1491">
                  <c:v>0.63907957602478327</c:v>
                </c:pt>
                <c:pt idx="1492">
                  <c:v>0.63908536415412975</c:v>
                </c:pt>
                <c:pt idx="1493">
                  <c:v>0.63909090826331827</c:v>
                </c:pt>
                <c:pt idx="1494">
                  <c:v>0.63909760667533144</c:v>
                </c:pt>
                <c:pt idx="1495">
                  <c:v>0.63911313585379481</c:v>
                </c:pt>
                <c:pt idx="1496">
                  <c:v>0.63913184780682708</c:v>
                </c:pt>
                <c:pt idx="1497">
                  <c:v>0.63915007808785707</c:v>
                </c:pt>
                <c:pt idx="1498">
                  <c:v>0.63916784212407762</c:v>
                </c:pt>
                <c:pt idx="1499">
                  <c:v>0.63917970388000545</c:v>
                </c:pt>
                <c:pt idx="1500">
                  <c:v>0.63919128780439971</c:v>
                </c:pt>
                <c:pt idx="1501">
                  <c:v>0.63919643653000335</c:v>
                </c:pt>
                <c:pt idx="1502">
                  <c:v>0.63919828713417082</c:v>
                </c:pt>
                <c:pt idx="1503">
                  <c:v>0.63919861767133546</c:v>
                </c:pt>
                <c:pt idx="1504">
                  <c:v>0.63919631552856493</c:v>
                </c:pt>
                <c:pt idx="1505">
                  <c:v>0.63919247876881791</c:v>
                </c:pt>
                <c:pt idx="1506">
                  <c:v>0.63918761800244173</c:v>
                </c:pt>
                <c:pt idx="1507">
                  <c:v>0.63918344224311519</c:v>
                </c:pt>
                <c:pt idx="1508">
                  <c:v>0.6391785890215087</c:v>
                </c:pt>
                <c:pt idx="1509">
                  <c:v>0.63917136830888166</c:v>
                </c:pt>
                <c:pt idx="1510">
                  <c:v>0.63916673259456824</c:v>
                </c:pt>
                <c:pt idx="1511">
                  <c:v>0.63916343622476834</c:v>
                </c:pt>
                <c:pt idx="1512">
                  <c:v>0.63916812165933601</c:v>
                </c:pt>
                <c:pt idx="1513">
                  <c:v>0.63917614793033228</c:v>
                </c:pt>
                <c:pt idx="1514">
                  <c:v>0.63918347720587732</c:v>
                </c:pt>
                <c:pt idx="1515">
                  <c:v>0.63919046653183775</c:v>
                </c:pt>
                <c:pt idx="1516">
                  <c:v>0.63919747784960024</c:v>
                </c:pt>
                <c:pt idx="1517">
                  <c:v>0.63920129245485691</c:v>
                </c:pt>
                <c:pt idx="1518">
                  <c:v>0.63920037371168248</c:v>
                </c:pt>
                <c:pt idx="1519">
                  <c:v>0.63919708018178822</c:v>
                </c:pt>
                <c:pt idx="1520">
                  <c:v>0.63919371036900341</c:v>
                </c:pt>
                <c:pt idx="1521">
                  <c:v>0.63918381993254991</c:v>
                </c:pt>
                <c:pt idx="1522">
                  <c:v>0.63916994187867104</c:v>
                </c:pt>
                <c:pt idx="1523">
                  <c:v>0.63915165129530493</c:v>
                </c:pt>
                <c:pt idx="1524">
                  <c:v>0.63913780990369673</c:v>
                </c:pt>
                <c:pt idx="1525">
                  <c:v>0.63912262435906608</c:v>
                </c:pt>
                <c:pt idx="1526">
                  <c:v>0.63910734773891675</c:v>
                </c:pt>
                <c:pt idx="1527">
                  <c:v>0.63909107469348914</c:v>
                </c:pt>
                <c:pt idx="1528">
                  <c:v>0.63907296085484733</c:v>
                </c:pt>
                <c:pt idx="1529">
                  <c:v>0.63905627184033953</c:v>
                </c:pt>
                <c:pt idx="1530">
                  <c:v>0.63904361114915986</c:v>
                </c:pt>
                <c:pt idx="1531">
                  <c:v>0.6390347371535845</c:v>
                </c:pt>
                <c:pt idx="1532">
                  <c:v>0.63903397387076621</c:v>
                </c:pt>
                <c:pt idx="1533">
                  <c:v>0.63903866049805413</c:v>
                </c:pt>
                <c:pt idx="1534">
                  <c:v>0.63904259120251539</c:v>
                </c:pt>
                <c:pt idx="1535">
                  <c:v>0.63903916821520124</c:v>
                </c:pt>
                <c:pt idx="1536">
                  <c:v>0.63904092522724909</c:v>
                </c:pt>
                <c:pt idx="1537">
                  <c:v>0.63904624725654635</c:v>
                </c:pt>
                <c:pt idx="1538">
                  <c:v>0.63905229029880006</c:v>
                </c:pt>
                <c:pt idx="1539">
                  <c:v>0.63905946740705011</c:v>
                </c:pt>
                <c:pt idx="1540">
                  <c:v>0.63906543660694237</c:v>
                </c:pt>
                <c:pt idx="1541">
                  <c:v>0.639075045012646</c:v>
                </c:pt>
                <c:pt idx="1542">
                  <c:v>0.63908778656859366</c:v>
                </c:pt>
                <c:pt idx="1543">
                  <c:v>0.63909869068004455</c:v>
                </c:pt>
                <c:pt idx="1544">
                  <c:v>0.63910913976262973</c:v>
                </c:pt>
                <c:pt idx="1545">
                  <c:v>0.63911890267424887</c:v>
                </c:pt>
                <c:pt idx="1546">
                  <c:v>0.63912750404411023</c:v>
                </c:pt>
                <c:pt idx="1547">
                  <c:v>0.63912857765457864</c:v>
                </c:pt>
                <c:pt idx="1548">
                  <c:v>0.63912817015094747</c:v>
                </c:pt>
                <c:pt idx="1549">
                  <c:v>0.63913064837020428</c:v>
                </c:pt>
                <c:pt idx="1550">
                  <c:v>0.63913239990499171</c:v>
                </c:pt>
                <c:pt idx="1551">
                  <c:v>0.6391363537881728</c:v>
                </c:pt>
                <c:pt idx="1552">
                  <c:v>0.63913696453636026</c:v>
                </c:pt>
                <c:pt idx="1553">
                  <c:v>0.63912990988585427</c:v>
                </c:pt>
                <c:pt idx="1554">
                  <c:v>0.63912043213858205</c:v>
                </c:pt>
                <c:pt idx="1555">
                  <c:v>0.63910649677101494</c:v>
                </c:pt>
                <c:pt idx="1556">
                  <c:v>0.63909196210037555</c:v>
                </c:pt>
                <c:pt idx="1557">
                  <c:v>0.63908168839354085</c:v>
                </c:pt>
                <c:pt idx="1558">
                  <c:v>0.63908118578744333</c:v>
                </c:pt>
                <c:pt idx="1559">
                  <c:v>0.63908259220761932</c:v>
                </c:pt>
                <c:pt idx="1560">
                  <c:v>0.63907574112118781</c:v>
                </c:pt>
                <c:pt idx="1561">
                  <c:v>0.63906606561691293</c:v>
                </c:pt>
                <c:pt idx="1562">
                  <c:v>0.63905824255273025</c:v>
                </c:pt>
                <c:pt idx="1563">
                  <c:v>0.63905503117918538</c:v>
                </c:pt>
                <c:pt idx="1564">
                  <c:v>0.63905676047404902</c:v>
                </c:pt>
                <c:pt idx="1565">
                  <c:v>0.6390619659647746</c:v>
                </c:pt>
                <c:pt idx="1566">
                  <c:v>0.6390721115545559</c:v>
                </c:pt>
                <c:pt idx="1567">
                  <c:v>0.63908982257701463</c:v>
                </c:pt>
                <c:pt idx="1568">
                  <c:v>0.63910845874206468</c:v>
                </c:pt>
                <c:pt idx="1569">
                  <c:v>0.63912053093144483</c:v>
                </c:pt>
                <c:pt idx="1570">
                  <c:v>0.63913000239164053</c:v>
                </c:pt>
                <c:pt idx="1571">
                  <c:v>0.63913739294726202</c:v>
                </c:pt>
                <c:pt idx="1572">
                  <c:v>0.63914210735334764</c:v>
                </c:pt>
                <c:pt idx="1573">
                  <c:v>0.63913561171248923</c:v>
                </c:pt>
                <c:pt idx="1574">
                  <c:v>0.63912214680826962</c:v>
                </c:pt>
                <c:pt idx="1575">
                  <c:v>0.63910941318486814</c:v>
                </c:pt>
                <c:pt idx="1576">
                  <c:v>0.63909766517925004</c:v>
                </c:pt>
                <c:pt idx="1577">
                  <c:v>0.63907703839406815</c:v>
                </c:pt>
                <c:pt idx="1578">
                  <c:v>0.63904564005139608</c:v>
                </c:pt>
                <c:pt idx="1579">
                  <c:v>0.63901061609771159</c:v>
                </c:pt>
                <c:pt idx="1580">
                  <c:v>0.63897744641517673</c:v>
                </c:pt>
                <c:pt idx="1581">
                  <c:v>0.63894571282287582</c:v>
                </c:pt>
                <c:pt idx="1582">
                  <c:v>0.63892150478550314</c:v>
                </c:pt>
                <c:pt idx="1583">
                  <c:v>0.63890040659338865</c:v>
                </c:pt>
                <c:pt idx="1584">
                  <c:v>0.63888829187691298</c:v>
                </c:pt>
                <c:pt idx="1585">
                  <c:v>0.63888039828521925</c:v>
                </c:pt>
                <c:pt idx="1586">
                  <c:v>0.63887309200805664</c:v>
                </c:pt>
                <c:pt idx="1587">
                  <c:v>0.63886692020053293</c:v>
                </c:pt>
                <c:pt idx="1588">
                  <c:v>0.63886465207177701</c:v>
                </c:pt>
                <c:pt idx="1589">
                  <c:v>0.6388664637915491</c:v>
                </c:pt>
                <c:pt idx="1590">
                  <c:v>0.63887157245016413</c:v>
                </c:pt>
                <c:pt idx="1591">
                  <c:v>0.63887949921164044</c:v>
                </c:pt>
                <c:pt idx="1592">
                  <c:v>0.63888760118749077</c:v>
                </c:pt>
                <c:pt idx="1593">
                  <c:v>0.63889535822549814</c:v>
                </c:pt>
                <c:pt idx="1594">
                  <c:v>0.63890550707557325</c:v>
                </c:pt>
                <c:pt idx="1595">
                  <c:v>0.63891834000570202</c:v>
                </c:pt>
                <c:pt idx="1596">
                  <c:v>0.63893008943813168</c:v>
                </c:pt>
                <c:pt idx="1597">
                  <c:v>0.63894262382390465</c:v>
                </c:pt>
                <c:pt idx="1598">
                  <c:v>0.63895211866293566</c:v>
                </c:pt>
                <c:pt idx="1599">
                  <c:v>0.63896023497466514</c:v>
                </c:pt>
                <c:pt idx="1600">
                  <c:v>0.63896899253022965</c:v>
                </c:pt>
                <c:pt idx="1601">
                  <c:v>0.63898079645755967</c:v>
                </c:pt>
                <c:pt idx="1602">
                  <c:v>0.63899233596730065</c:v>
                </c:pt>
                <c:pt idx="1603">
                  <c:v>0.63900461083863991</c:v>
                </c:pt>
                <c:pt idx="1604">
                  <c:v>0.63901226464148442</c:v>
                </c:pt>
                <c:pt idx="1605">
                  <c:v>0.63901301172572822</c:v>
                </c:pt>
                <c:pt idx="1606">
                  <c:v>0.63901074895261389</c:v>
                </c:pt>
                <c:pt idx="1607">
                  <c:v>0.63901037984673525</c:v>
                </c:pt>
                <c:pt idx="1608">
                  <c:v>0.63900798905488498</c:v>
                </c:pt>
                <c:pt idx="1609">
                  <c:v>0.63900485231301551</c:v>
                </c:pt>
                <c:pt idx="1610">
                  <c:v>0.63900289107070818</c:v>
                </c:pt>
                <c:pt idx="1611">
                  <c:v>0.63900007368276557</c:v>
                </c:pt>
                <c:pt idx="1612">
                  <c:v>0.63899253102398157</c:v>
                </c:pt>
                <c:pt idx="1613">
                  <c:v>0.6389863591623981</c:v>
                </c:pt>
                <c:pt idx="1614">
                  <c:v>0.63897860350783064</c:v>
                </c:pt>
                <c:pt idx="1615">
                  <c:v>0.63897520697370525</c:v>
                </c:pt>
                <c:pt idx="1616">
                  <c:v>0.63897715451086945</c:v>
                </c:pt>
                <c:pt idx="1617">
                  <c:v>0.638977860507702</c:v>
                </c:pt>
                <c:pt idx="1618">
                  <c:v>0.63897311948279334</c:v>
                </c:pt>
                <c:pt idx="1619">
                  <c:v>0.63896342347791157</c:v>
                </c:pt>
                <c:pt idx="1620">
                  <c:v>0.63895496825072517</c:v>
                </c:pt>
                <c:pt idx="1621">
                  <c:v>0.6389459004660929</c:v>
                </c:pt>
                <c:pt idx="1622">
                  <c:v>0.63893851886672981</c:v>
                </c:pt>
                <c:pt idx="1623">
                  <c:v>0.63893197533475921</c:v>
                </c:pt>
                <c:pt idx="1624">
                  <c:v>0.63891893674049205</c:v>
                </c:pt>
                <c:pt idx="1625">
                  <c:v>0.63890685389042079</c:v>
                </c:pt>
                <c:pt idx="1626">
                  <c:v>0.63889641923263152</c:v>
                </c:pt>
                <c:pt idx="1627">
                  <c:v>0.63889029702027778</c:v>
                </c:pt>
                <c:pt idx="1628">
                  <c:v>0.63888488410291933</c:v>
                </c:pt>
                <c:pt idx="1629">
                  <c:v>0.63888078537733051</c:v>
                </c:pt>
                <c:pt idx="1630">
                  <c:v>0.63887683923264937</c:v>
                </c:pt>
                <c:pt idx="1631">
                  <c:v>0.63887516753810192</c:v>
                </c:pt>
                <c:pt idx="1632">
                  <c:v>0.63887298407504545</c:v>
                </c:pt>
                <c:pt idx="1633">
                  <c:v>0.63886616664068463</c:v>
                </c:pt>
                <c:pt idx="1634">
                  <c:v>0.63885654556162219</c:v>
                </c:pt>
                <c:pt idx="1635">
                  <c:v>0.63884438415890521</c:v>
                </c:pt>
                <c:pt idx="1636">
                  <c:v>0.63882587032366611</c:v>
                </c:pt>
                <c:pt idx="1637">
                  <c:v>0.63880325973100593</c:v>
                </c:pt>
                <c:pt idx="1638">
                  <c:v>0.63877601941662288</c:v>
                </c:pt>
                <c:pt idx="1639">
                  <c:v>0.63874644490585142</c:v>
                </c:pt>
                <c:pt idx="1640">
                  <c:v>0.63871874745033541</c:v>
                </c:pt>
                <c:pt idx="1641">
                  <c:v>0.6386967589215965</c:v>
                </c:pt>
                <c:pt idx="1642">
                  <c:v>0.63867715824237736</c:v>
                </c:pt>
                <c:pt idx="1643">
                  <c:v>0.63866156857403977</c:v>
                </c:pt>
                <c:pt idx="1644">
                  <c:v>0.63865322821256387</c:v>
                </c:pt>
                <c:pt idx="1645">
                  <c:v>0.63864882620153895</c:v>
                </c:pt>
                <c:pt idx="1646">
                  <c:v>0.63865138487163298</c:v>
                </c:pt>
                <c:pt idx="1647">
                  <c:v>0.63866200033985232</c:v>
                </c:pt>
                <c:pt idx="1648">
                  <c:v>0.63867505782626166</c:v>
                </c:pt>
                <c:pt idx="1649">
                  <c:v>0.63868875573609296</c:v>
                </c:pt>
                <c:pt idx="1650">
                  <c:v>0.63870142834940913</c:v>
                </c:pt>
                <c:pt idx="1651">
                  <c:v>0.63870925913859211</c:v>
                </c:pt>
                <c:pt idx="1652">
                  <c:v>0.63871582800950288</c:v>
                </c:pt>
                <c:pt idx="1653">
                  <c:v>0.63871965186777069</c:v>
                </c:pt>
                <c:pt idx="1654">
                  <c:v>0.63871935198611274</c:v>
                </c:pt>
                <c:pt idx="1655">
                  <c:v>0.63871549178543852</c:v>
                </c:pt>
                <c:pt idx="1656">
                  <c:v>0.63871230420386549</c:v>
                </c:pt>
                <c:pt idx="1657">
                  <c:v>0.63870999617294621</c:v>
                </c:pt>
                <c:pt idx="1658">
                  <c:v>0.63870206572425559</c:v>
                </c:pt>
                <c:pt idx="1659">
                  <c:v>0.6386912504703357</c:v>
                </c:pt>
                <c:pt idx="1660">
                  <c:v>0.63868403713785871</c:v>
                </c:pt>
                <c:pt idx="1661">
                  <c:v>0.63867772913260978</c:v>
                </c:pt>
                <c:pt idx="1662">
                  <c:v>0.6386757423582492</c:v>
                </c:pt>
                <c:pt idx="1663">
                  <c:v>0.63867145004729475</c:v>
                </c:pt>
                <c:pt idx="1664">
                  <c:v>0.63866922701523521</c:v>
                </c:pt>
                <c:pt idx="1665">
                  <c:v>0.63867289033687979</c:v>
                </c:pt>
                <c:pt idx="1666">
                  <c:v>0.63867582477097407</c:v>
                </c:pt>
                <c:pt idx="1667">
                  <c:v>0.63867290949668432</c:v>
                </c:pt>
                <c:pt idx="1668">
                  <c:v>0.63866575943112636</c:v>
                </c:pt>
                <c:pt idx="1669">
                  <c:v>0.63866370909337011</c:v>
                </c:pt>
                <c:pt idx="1670">
                  <c:v>0.63866613847880449</c:v>
                </c:pt>
                <c:pt idx="1671">
                  <c:v>0.63866639051465945</c:v>
                </c:pt>
                <c:pt idx="1672">
                  <c:v>0.63866875289301195</c:v>
                </c:pt>
                <c:pt idx="1673">
                  <c:v>0.63866996677670695</c:v>
                </c:pt>
                <c:pt idx="1674">
                  <c:v>0.63867398406351916</c:v>
                </c:pt>
                <c:pt idx="1675">
                  <c:v>0.63867212482124081</c:v>
                </c:pt>
                <c:pt idx="1676">
                  <c:v>0.6386664403849609</c:v>
                </c:pt>
                <c:pt idx="1677">
                  <c:v>0.63866155302895478</c:v>
                </c:pt>
                <c:pt idx="1678">
                  <c:v>0.63866093777979271</c:v>
                </c:pt>
                <c:pt idx="1679">
                  <c:v>0.63866179230718023</c:v>
                </c:pt>
                <c:pt idx="1680">
                  <c:v>0.63866525024570631</c:v>
                </c:pt>
                <c:pt idx="1681">
                  <c:v>0.63866721203355858</c:v>
                </c:pt>
                <c:pt idx="1682">
                  <c:v>0.63866638866653147</c:v>
                </c:pt>
                <c:pt idx="1683">
                  <c:v>0.6386626060715036</c:v>
                </c:pt>
                <c:pt idx="1684">
                  <c:v>0.63865419419920821</c:v>
                </c:pt>
                <c:pt idx="1685">
                  <c:v>0.63864633373430335</c:v>
                </c:pt>
                <c:pt idx="1686">
                  <c:v>0.63864198083742452</c:v>
                </c:pt>
                <c:pt idx="1687">
                  <c:v>0.63863723784942306</c:v>
                </c:pt>
                <c:pt idx="1688">
                  <c:v>0.63863070238569775</c:v>
                </c:pt>
                <c:pt idx="1689">
                  <c:v>0.63862284110734835</c:v>
                </c:pt>
                <c:pt idx="1690">
                  <c:v>0.63861648724057474</c:v>
                </c:pt>
                <c:pt idx="1691">
                  <c:v>0.63860383359919648</c:v>
                </c:pt>
                <c:pt idx="1692">
                  <c:v>0.63859080936815016</c:v>
                </c:pt>
                <c:pt idx="1693">
                  <c:v>0.63857722819634233</c:v>
                </c:pt>
                <c:pt idx="1694">
                  <c:v>0.63856490851773506</c:v>
                </c:pt>
                <c:pt idx="1695">
                  <c:v>0.63855869413895539</c:v>
                </c:pt>
                <c:pt idx="1696">
                  <c:v>0.63855233736319528</c:v>
                </c:pt>
                <c:pt idx="1697">
                  <c:v>0.6385460338412311</c:v>
                </c:pt>
                <c:pt idx="1698">
                  <c:v>0.63854161769407058</c:v>
                </c:pt>
                <c:pt idx="1699">
                  <c:v>0.63854135984711957</c:v>
                </c:pt>
                <c:pt idx="1700">
                  <c:v>0.63854190416467194</c:v>
                </c:pt>
                <c:pt idx="1701">
                  <c:v>0.63854229944823626</c:v>
                </c:pt>
                <c:pt idx="1702">
                  <c:v>0.63854584063440634</c:v>
                </c:pt>
                <c:pt idx="1703">
                  <c:v>0.63855264209984697</c:v>
                </c:pt>
                <c:pt idx="1704">
                  <c:v>0.63856104793829316</c:v>
                </c:pt>
                <c:pt idx="1705">
                  <c:v>0.63857401227872612</c:v>
                </c:pt>
                <c:pt idx="1706">
                  <c:v>0.63858724237675979</c:v>
                </c:pt>
                <c:pt idx="1707">
                  <c:v>0.63859844454004555</c:v>
                </c:pt>
                <c:pt idx="1708">
                  <c:v>0.63860724809851899</c:v>
                </c:pt>
                <c:pt idx="1709">
                  <c:v>0.63861517870445084</c:v>
                </c:pt>
                <c:pt idx="1710">
                  <c:v>0.63862140845169546</c:v>
                </c:pt>
                <c:pt idx="1711">
                  <c:v>0.63862813321397072</c:v>
                </c:pt>
                <c:pt idx="1712">
                  <c:v>0.63863453676856929</c:v>
                </c:pt>
                <c:pt idx="1713">
                  <c:v>0.63863731071656071</c:v>
                </c:pt>
                <c:pt idx="1714">
                  <c:v>0.63863337061061209</c:v>
                </c:pt>
                <c:pt idx="1715">
                  <c:v>0.63862812538333158</c:v>
                </c:pt>
                <c:pt idx="1716">
                  <c:v>0.63861883836590017</c:v>
                </c:pt>
                <c:pt idx="1717">
                  <c:v>0.63860703217059944</c:v>
                </c:pt>
                <c:pt idx="1718">
                  <c:v>0.6385943708934676</c:v>
                </c:pt>
                <c:pt idx="1719">
                  <c:v>0.63857934296161722</c:v>
                </c:pt>
                <c:pt idx="1720">
                  <c:v>0.63856636812397294</c:v>
                </c:pt>
                <c:pt idx="1721">
                  <c:v>0.6385581566538443</c:v>
                </c:pt>
                <c:pt idx="1722">
                  <c:v>0.63855275216688567</c:v>
                </c:pt>
                <c:pt idx="1723">
                  <c:v>0.63854818389884138</c:v>
                </c:pt>
                <c:pt idx="1724">
                  <c:v>0.63855200453270566</c:v>
                </c:pt>
                <c:pt idx="1725">
                  <c:v>0.63856053077469344</c:v>
                </c:pt>
                <c:pt idx="1726">
                  <c:v>0.63857190376286799</c:v>
                </c:pt>
                <c:pt idx="1727">
                  <c:v>0.63858621595587584</c:v>
                </c:pt>
                <c:pt idx="1728">
                  <c:v>0.63860335851961214</c:v>
                </c:pt>
                <c:pt idx="1729">
                  <c:v>0.63862327357761151</c:v>
                </c:pt>
                <c:pt idx="1730">
                  <c:v>0.63864488674389419</c:v>
                </c:pt>
                <c:pt idx="1731">
                  <c:v>0.6386625777821604</c:v>
                </c:pt>
                <c:pt idx="1732">
                  <c:v>0.63867417135077931</c:v>
                </c:pt>
                <c:pt idx="1733">
                  <c:v>0.63868315381812157</c:v>
                </c:pt>
                <c:pt idx="1734">
                  <c:v>0.63869382300156985</c:v>
                </c:pt>
                <c:pt idx="1735">
                  <c:v>0.63869730860752127</c:v>
                </c:pt>
                <c:pt idx="1736">
                  <c:v>0.6387011242296452</c:v>
                </c:pt>
                <c:pt idx="1737">
                  <c:v>0.63870647403538772</c:v>
                </c:pt>
                <c:pt idx="1738">
                  <c:v>0.63871182188333619</c:v>
                </c:pt>
                <c:pt idx="1739">
                  <c:v>0.6387185189014869</c:v>
                </c:pt>
                <c:pt idx="1740">
                  <c:v>0.63872549179568128</c:v>
                </c:pt>
                <c:pt idx="1741">
                  <c:v>0.63873370427318887</c:v>
                </c:pt>
                <c:pt idx="1742">
                  <c:v>0.63874047284027258</c:v>
                </c:pt>
                <c:pt idx="1743">
                  <c:v>0.63874763027934045</c:v>
                </c:pt>
                <c:pt idx="1744">
                  <c:v>0.6387521643084898</c:v>
                </c:pt>
                <c:pt idx="1745">
                  <c:v>0.63875469413994201</c:v>
                </c:pt>
                <c:pt idx="1746">
                  <c:v>0.63876039996533107</c:v>
                </c:pt>
                <c:pt idx="1747">
                  <c:v>0.6387669363107743</c:v>
                </c:pt>
                <c:pt idx="1748">
                  <c:v>0.63877288699717416</c:v>
                </c:pt>
                <c:pt idx="1749">
                  <c:v>0.63878134575041168</c:v>
                </c:pt>
                <c:pt idx="1750">
                  <c:v>0.6387858585934939</c:v>
                </c:pt>
                <c:pt idx="1751">
                  <c:v>0.63878472931161567</c:v>
                </c:pt>
                <c:pt idx="1752">
                  <c:v>0.63878233839083487</c:v>
                </c:pt>
                <c:pt idx="1753">
                  <c:v>0.63877895996032441</c:v>
                </c:pt>
                <c:pt idx="1754">
                  <c:v>0.63877623739569112</c:v>
                </c:pt>
                <c:pt idx="1755">
                  <c:v>0.63877389791458117</c:v>
                </c:pt>
                <c:pt idx="1756">
                  <c:v>0.63876501972165722</c:v>
                </c:pt>
                <c:pt idx="1757">
                  <c:v>0.6387509622373192</c:v>
                </c:pt>
                <c:pt idx="1758">
                  <c:v>0.63873080588555387</c:v>
                </c:pt>
                <c:pt idx="1759">
                  <c:v>0.63870917014081996</c:v>
                </c:pt>
                <c:pt idx="1760">
                  <c:v>0.6386845308815281</c:v>
                </c:pt>
                <c:pt idx="1761">
                  <c:v>0.63865923809560476</c:v>
                </c:pt>
                <c:pt idx="1762">
                  <c:v>0.63863632251205427</c:v>
                </c:pt>
                <c:pt idx="1763">
                  <c:v>0.63861428067906834</c:v>
                </c:pt>
                <c:pt idx="1764">
                  <c:v>0.6385967786632416</c:v>
                </c:pt>
                <c:pt idx="1765">
                  <c:v>0.63858075675770454</c:v>
                </c:pt>
                <c:pt idx="1766">
                  <c:v>0.63856764446554726</c:v>
                </c:pt>
                <c:pt idx="1767">
                  <c:v>0.63856008889236482</c:v>
                </c:pt>
                <c:pt idx="1768">
                  <c:v>0.63855903128399827</c:v>
                </c:pt>
                <c:pt idx="1769">
                  <c:v>0.63856345249757751</c:v>
                </c:pt>
                <c:pt idx="1770">
                  <c:v>0.63857013204211954</c:v>
                </c:pt>
                <c:pt idx="1771">
                  <c:v>0.63857754498541319</c:v>
                </c:pt>
                <c:pt idx="1772">
                  <c:v>0.63858524131824568</c:v>
                </c:pt>
                <c:pt idx="1773">
                  <c:v>0.63858969859704473</c:v>
                </c:pt>
                <c:pt idx="1774">
                  <c:v>0.63858730987550372</c:v>
                </c:pt>
                <c:pt idx="1775">
                  <c:v>0.63858243882267507</c:v>
                </c:pt>
                <c:pt idx="1776">
                  <c:v>0.63857550680767938</c:v>
                </c:pt>
                <c:pt idx="1777">
                  <c:v>0.63856264794840023</c:v>
                </c:pt>
                <c:pt idx="1778">
                  <c:v>0.63854748273970763</c:v>
                </c:pt>
                <c:pt idx="1779">
                  <c:v>0.63852914568779096</c:v>
                </c:pt>
                <c:pt idx="1780">
                  <c:v>0.63851118973372722</c:v>
                </c:pt>
                <c:pt idx="1781">
                  <c:v>0.63849090680973619</c:v>
                </c:pt>
                <c:pt idx="1782">
                  <c:v>0.63846852617164707</c:v>
                </c:pt>
                <c:pt idx="1783">
                  <c:v>0.63844707906146592</c:v>
                </c:pt>
                <c:pt idx="1784">
                  <c:v>0.63842708317435315</c:v>
                </c:pt>
                <c:pt idx="1785">
                  <c:v>0.6384125411037298</c:v>
                </c:pt>
                <c:pt idx="1786">
                  <c:v>0.63839803592321986</c:v>
                </c:pt>
                <c:pt idx="1787">
                  <c:v>0.63838496736031303</c:v>
                </c:pt>
                <c:pt idx="1788">
                  <c:v>0.63837472530549111</c:v>
                </c:pt>
                <c:pt idx="1789">
                  <c:v>0.63836828773911813</c:v>
                </c:pt>
                <c:pt idx="1790">
                  <c:v>0.63836108113226964</c:v>
                </c:pt>
                <c:pt idx="1791">
                  <c:v>0.63834953729807642</c:v>
                </c:pt>
                <c:pt idx="1792">
                  <c:v>0.63833649108639789</c:v>
                </c:pt>
                <c:pt idx="1793">
                  <c:v>0.63832427660151181</c:v>
                </c:pt>
                <c:pt idx="1794">
                  <c:v>0.63831404211519305</c:v>
                </c:pt>
                <c:pt idx="1795">
                  <c:v>0.63831132324361872</c:v>
                </c:pt>
                <c:pt idx="1796">
                  <c:v>0.63831564630135473</c:v>
                </c:pt>
                <c:pt idx="1797">
                  <c:v>0.63832225678937105</c:v>
                </c:pt>
                <c:pt idx="1798">
                  <c:v>0.63832397984928868</c:v>
                </c:pt>
                <c:pt idx="1799">
                  <c:v>0.63832659440262274</c:v>
                </c:pt>
                <c:pt idx="1800">
                  <c:v>0.63832531591294883</c:v>
                </c:pt>
                <c:pt idx="1801">
                  <c:v>0.63832478410896532</c:v>
                </c:pt>
                <c:pt idx="1802">
                  <c:v>0.63832367361365527</c:v>
                </c:pt>
                <c:pt idx="1803">
                  <c:v>0.63832449519445644</c:v>
                </c:pt>
                <c:pt idx="1804">
                  <c:v>0.63832742253585795</c:v>
                </c:pt>
                <c:pt idx="1805">
                  <c:v>0.63833381348172957</c:v>
                </c:pt>
                <c:pt idx="1806">
                  <c:v>0.63834099765287056</c:v>
                </c:pt>
                <c:pt idx="1807">
                  <c:v>0.63834178745236148</c:v>
                </c:pt>
                <c:pt idx="1808">
                  <c:v>0.63834076883193547</c:v>
                </c:pt>
                <c:pt idx="1809">
                  <c:v>0.63834405077344825</c:v>
                </c:pt>
                <c:pt idx="1810">
                  <c:v>0.63835217002663747</c:v>
                </c:pt>
                <c:pt idx="1811">
                  <c:v>0.63836686654447217</c:v>
                </c:pt>
                <c:pt idx="1812">
                  <c:v>0.6383808247399384</c:v>
                </c:pt>
                <c:pt idx="1813">
                  <c:v>0.63839307940982215</c:v>
                </c:pt>
                <c:pt idx="1814">
                  <c:v>0.6384008888319691</c:v>
                </c:pt>
                <c:pt idx="1815">
                  <c:v>0.63840613291479276</c:v>
                </c:pt>
                <c:pt idx="1816">
                  <c:v>0.63840601657448737</c:v>
                </c:pt>
                <c:pt idx="1817">
                  <c:v>0.63840220015152072</c:v>
                </c:pt>
                <c:pt idx="1818">
                  <c:v>0.63839962350125601</c:v>
                </c:pt>
                <c:pt idx="1819">
                  <c:v>0.63839745207986842</c:v>
                </c:pt>
                <c:pt idx="1820">
                  <c:v>0.63839481490905614</c:v>
                </c:pt>
                <c:pt idx="1821">
                  <c:v>0.63838936726788775</c:v>
                </c:pt>
                <c:pt idx="1822">
                  <c:v>0.6383811466757382</c:v>
                </c:pt>
                <c:pt idx="1823">
                  <c:v>0.63837280590298873</c:v>
                </c:pt>
                <c:pt idx="1824">
                  <c:v>0.6383692256522937</c:v>
                </c:pt>
                <c:pt idx="1825">
                  <c:v>0.63836933827725639</c:v>
                </c:pt>
                <c:pt idx="1826">
                  <c:v>0.63837118815227878</c:v>
                </c:pt>
                <c:pt idx="1827">
                  <c:v>0.63837561738039572</c:v>
                </c:pt>
                <c:pt idx="1828">
                  <c:v>0.63838363205811366</c:v>
                </c:pt>
                <c:pt idx="1829">
                  <c:v>0.6383919995134737</c:v>
                </c:pt>
                <c:pt idx="1830">
                  <c:v>0.63839892593621839</c:v>
                </c:pt>
                <c:pt idx="1831">
                  <c:v>0.63840698507731075</c:v>
                </c:pt>
                <c:pt idx="1832">
                  <c:v>0.63841387348543133</c:v>
                </c:pt>
                <c:pt idx="1833">
                  <c:v>0.638420886883729</c:v>
                </c:pt>
                <c:pt idx="1834">
                  <c:v>0.63842986484696618</c:v>
                </c:pt>
                <c:pt idx="1835">
                  <c:v>0.63843729342259248</c:v>
                </c:pt>
                <c:pt idx="1836">
                  <c:v>0.63844636938240384</c:v>
                </c:pt>
                <c:pt idx="1837">
                  <c:v>0.63845509196648786</c:v>
                </c:pt>
                <c:pt idx="1838">
                  <c:v>0.63846148679876413</c:v>
                </c:pt>
                <c:pt idx="1839">
                  <c:v>0.63846362019764435</c:v>
                </c:pt>
                <c:pt idx="1840">
                  <c:v>0.63846505015452937</c:v>
                </c:pt>
                <c:pt idx="1841">
                  <c:v>0.63846888325479967</c:v>
                </c:pt>
                <c:pt idx="1842">
                  <c:v>0.6384730911376173</c:v>
                </c:pt>
                <c:pt idx="1843">
                  <c:v>0.63847929649465784</c:v>
                </c:pt>
                <c:pt idx="1844">
                  <c:v>0.63848268050845458</c:v>
                </c:pt>
                <c:pt idx="1845">
                  <c:v>0.63848606295656118</c:v>
                </c:pt>
                <c:pt idx="1846">
                  <c:v>0.63849367607789498</c:v>
                </c:pt>
                <c:pt idx="1847">
                  <c:v>0.63850153849545599</c:v>
                </c:pt>
                <c:pt idx="1848">
                  <c:v>0.63850716904746629</c:v>
                </c:pt>
                <c:pt idx="1849">
                  <c:v>0.63851386935438359</c:v>
                </c:pt>
                <c:pt idx="1850">
                  <c:v>0.63851983609994478</c:v>
                </c:pt>
                <c:pt idx="1851">
                  <c:v>0.63852688146640602</c:v>
                </c:pt>
                <c:pt idx="1852">
                  <c:v>0.63853457784870138</c:v>
                </c:pt>
                <c:pt idx="1853">
                  <c:v>0.6385413015115784</c:v>
                </c:pt>
                <c:pt idx="1854">
                  <c:v>0.6385468239649722</c:v>
                </c:pt>
                <c:pt idx="1855">
                  <c:v>0.63855321222595274</c:v>
                </c:pt>
                <c:pt idx="1856">
                  <c:v>0.63855804684620432</c:v>
                </c:pt>
                <c:pt idx="1857">
                  <c:v>0.63856092154201105</c:v>
                </c:pt>
                <c:pt idx="1858">
                  <c:v>0.63856216146034939</c:v>
                </c:pt>
                <c:pt idx="1859">
                  <c:v>0.63856291793173103</c:v>
                </c:pt>
                <c:pt idx="1860">
                  <c:v>0.63856100951011541</c:v>
                </c:pt>
                <c:pt idx="1861">
                  <c:v>0.6385589270669576</c:v>
                </c:pt>
                <c:pt idx="1862">
                  <c:v>0.63855732002142163</c:v>
                </c:pt>
                <c:pt idx="1863">
                  <c:v>0.6385558111806614</c:v>
                </c:pt>
                <c:pt idx="1864">
                  <c:v>0.63855661329920688</c:v>
                </c:pt>
                <c:pt idx="1865">
                  <c:v>0.63855486281994411</c:v>
                </c:pt>
                <c:pt idx="1866">
                  <c:v>0.63855508523711879</c:v>
                </c:pt>
                <c:pt idx="1867">
                  <c:v>0.63855942736059124</c:v>
                </c:pt>
                <c:pt idx="1868">
                  <c:v>0.63856594337624706</c:v>
                </c:pt>
                <c:pt idx="1869">
                  <c:v>0.63857508149555631</c:v>
                </c:pt>
                <c:pt idx="1870">
                  <c:v>0.63858993095945493</c:v>
                </c:pt>
                <c:pt idx="1871">
                  <c:v>0.63860951616114481</c:v>
                </c:pt>
                <c:pt idx="1872">
                  <c:v>0.63863266681656738</c:v>
                </c:pt>
                <c:pt idx="1873">
                  <c:v>0.63865809819485175</c:v>
                </c:pt>
                <c:pt idx="1874">
                  <c:v>0.63868291962295798</c:v>
                </c:pt>
                <c:pt idx="1875">
                  <c:v>0.63870316831695451</c:v>
                </c:pt>
                <c:pt idx="1876">
                  <c:v>0.63872219071082892</c:v>
                </c:pt>
                <c:pt idx="1877">
                  <c:v>0.63873689051773708</c:v>
                </c:pt>
                <c:pt idx="1878">
                  <c:v>0.63874792133931246</c:v>
                </c:pt>
                <c:pt idx="1879">
                  <c:v>0.63875594824785853</c:v>
                </c:pt>
                <c:pt idx="1880">
                  <c:v>0.63876677418721783</c:v>
                </c:pt>
                <c:pt idx="1881">
                  <c:v>0.63877494103242816</c:v>
                </c:pt>
                <c:pt idx="1882">
                  <c:v>0.63877940910203934</c:v>
                </c:pt>
                <c:pt idx="1883">
                  <c:v>0.63878010206031077</c:v>
                </c:pt>
                <c:pt idx="1884">
                  <c:v>0.63877583349301514</c:v>
                </c:pt>
                <c:pt idx="1885">
                  <c:v>0.63877177256193474</c:v>
                </c:pt>
                <c:pt idx="1886">
                  <c:v>0.63877195159029043</c:v>
                </c:pt>
                <c:pt idx="1887">
                  <c:v>0.63877527859260319</c:v>
                </c:pt>
                <c:pt idx="1888">
                  <c:v>0.63878315438421185</c:v>
                </c:pt>
                <c:pt idx="1889">
                  <c:v>0.6387936213461608</c:v>
                </c:pt>
                <c:pt idx="1890">
                  <c:v>0.63880564845079579</c:v>
                </c:pt>
                <c:pt idx="1891">
                  <c:v>0.63881420759381391</c:v>
                </c:pt>
                <c:pt idx="1892">
                  <c:v>0.63882264931957511</c:v>
                </c:pt>
                <c:pt idx="1893">
                  <c:v>0.6388322038511054</c:v>
                </c:pt>
                <c:pt idx="1894">
                  <c:v>0.63884480115454911</c:v>
                </c:pt>
                <c:pt idx="1895">
                  <c:v>0.63886271100268555</c:v>
                </c:pt>
                <c:pt idx="1896">
                  <c:v>0.63888141399332399</c:v>
                </c:pt>
                <c:pt idx="1897">
                  <c:v>0.63889906298372834</c:v>
                </c:pt>
                <c:pt idx="1898">
                  <c:v>0.63891700126826489</c:v>
                </c:pt>
                <c:pt idx="1899">
                  <c:v>0.63893372274971993</c:v>
                </c:pt>
                <c:pt idx="1900">
                  <c:v>0.63894863478763853</c:v>
                </c:pt>
                <c:pt idx="1901">
                  <c:v>0.63896071663064802</c:v>
                </c:pt>
                <c:pt idx="1902">
                  <c:v>0.63896814606565711</c:v>
                </c:pt>
                <c:pt idx="1903">
                  <c:v>0.63897190182436558</c:v>
                </c:pt>
                <c:pt idx="1904">
                  <c:v>0.63897286990140834</c:v>
                </c:pt>
                <c:pt idx="1905">
                  <c:v>0.63896885701742379</c:v>
                </c:pt>
                <c:pt idx="1906">
                  <c:v>0.63895879414752443</c:v>
                </c:pt>
                <c:pt idx="1907">
                  <c:v>0.63894696972398002</c:v>
                </c:pt>
                <c:pt idx="1908">
                  <c:v>0.63893188556352254</c:v>
                </c:pt>
                <c:pt idx="1909">
                  <c:v>0.63891685400024822</c:v>
                </c:pt>
                <c:pt idx="1910">
                  <c:v>0.63890422155963689</c:v>
                </c:pt>
                <c:pt idx="1911">
                  <c:v>0.63889217253247765</c:v>
                </c:pt>
                <c:pt idx="1912">
                  <c:v>0.63888296835395719</c:v>
                </c:pt>
                <c:pt idx="1913">
                  <c:v>0.63887714082495051</c:v>
                </c:pt>
                <c:pt idx="1914">
                  <c:v>0.63887390837547942</c:v>
                </c:pt>
                <c:pt idx="1915">
                  <c:v>0.63887238822657533</c:v>
                </c:pt>
                <c:pt idx="1916">
                  <c:v>0.63887297463853365</c:v>
                </c:pt>
                <c:pt idx="1917">
                  <c:v>0.63887513991154765</c:v>
                </c:pt>
                <c:pt idx="1918">
                  <c:v>0.63887552399925185</c:v>
                </c:pt>
                <c:pt idx="1919">
                  <c:v>0.63887761532182819</c:v>
                </c:pt>
                <c:pt idx="1920">
                  <c:v>0.63887744670474378</c:v>
                </c:pt>
                <c:pt idx="1921">
                  <c:v>0.63887464219044776</c:v>
                </c:pt>
                <c:pt idx="1922">
                  <c:v>0.63887000580408648</c:v>
                </c:pt>
                <c:pt idx="1923">
                  <c:v>0.63886301301862569</c:v>
                </c:pt>
                <c:pt idx="1924">
                  <c:v>0.63885367128248649</c:v>
                </c:pt>
                <c:pt idx="1925">
                  <c:v>0.6388415964606543</c:v>
                </c:pt>
                <c:pt idx="1926">
                  <c:v>0.63883237798514469</c:v>
                </c:pt>
                <c:pt idx="1927">
                  <c:v>0.6388235279737815</c:v>
                </c:pt>
                <c:pt idx="1928">
                  <c:v>0.63881608624733233</c:v>
                </c:pt>
                <c:pt idx="1929">
                  <c:v>0.63881238400821705</c:v>
                </c:pt>
                <c:pt idx="1930">
                  <c:v>0.6388113475023276</c:v>
                </c:pt>
                <c:pt idx="1931">
                  <c:v>0.63881315801555438</c:v>
                </c:pt>
                <c:pt idx="1932">
                  <c:v>0.63881452928725979</c:v>
                </c:pt>
                <c:pt idx="1933">
                  <c:v>0.63881429744353857</c:v>
                </c:pt>
                <c:pt idx="1934">
                  <c:v>0.63881596960743314</c:v>
                </c:pt>
                <c:pt idx="1935">
                  <c:v>0.6388235331105685</c:v>
                </c:pt>
                <c:pt idx="1936">
                  <c:v>0.63883232673653145</c:v>
                </c:pt>
                <c:pt idx="1937">
                  <c:v>0.63883711259812537</c:v>
                </c:pt>
                <c:pt idx="1938">
                  <c:v>0.63883966171204765</c:v>
                </c:pt>
                <c:pt idx="1939">
                  <c:v>0.63883851420706883</c:v>
                </c:pt>
                <c:pt idx="1940">
                  <c:v>0.63883448284372368</c:v>
                </c:pt>
                <c:pt idx="1941">
                  <c:v>0.63882594986625862</c:v>
                </c:pt>
                <c:pt idx="1942">
                  <c:v>0.63881613469514731</c:v>
                </c:pt>
                <c:pt idx="1943">
                  <c:v>0.63880597824781715</c:v>
                </c:pt>
                <c:pt idx="1944">
                  <c:v>0.63879624427495341</c:v>
                </c:pt>
                <c:pt idx="1945">
                  <c:v>0.63878700478980466</c:v>
                </c:pt>
                <c:pt idx="1946">
                  <c:v>0.63877433168656028</c:v>
                </c:pt>
                <c:pt idx="1947">
                  <c:v>0.63876771346646422</c:v>
                </c:pt>
                <c:pt idx="1948">
                  <c:v>0.63876524704346105</c:v>
                </c:pt>
                <c:pt idx="1949">
                  <c:v>0.63876809085959363</c:v>
                </c:pt>
                <c:pt idx="1950">
                  <c:v>0.63877571821177226</c:v>
                </c:pt>
                <c:pt idx="1951">
                  <c:v>0.63878581126529577</c:v>
                </c:pt>
                <c:pt idx="1952">
                  <c:v>0.63880050871412564</c:v>
                </c:pt>
                <c:pt idx="1953">
                  <c:v>0.63881622657681647</c:v>
                </c:pt>
                <c:pt idx="1954">
                  <c:v>0.63883476029332131</c:v>
                </c:pt>
                <c:pt idx="1955">
                  <c:v>0.63885463375213547</c:v>
                </c:pt>
                <c:pt idx="1956">
                  <c:v>0.63887083197616157</c:v>
                </c:pt>
                <c:pt idx="1957">
                  <c:v>0.63888415119517328</c:v>
                </c:pt>
                <c:pt idx="1958">
                  <c:v>0.63888992926019528</c:v>
                </c:pt>
                <c:pt idx="1959">
                  <c:v>0.63888819984692136</c:v>
                </c:pt>
                <c:pt idx="1960">
                  <c:v>0.63888152918242092</c:v>
                </c:pt>
                <c:pt idx="1961">
                  <c:v>0.63887577010805263</c:v>
                </c:pt>
                <c:pt idx="1962">
                  <c:v>0.63886733155992881</c:v>
                </c:pt>
                <c:pt idx="1963">
                  <c:v>0.63885214212845265</c:v>
                </c:pt>
                <c:pt idx="1964">
                  <c:v>0.63883505353008874</c:v>
                </c:pt>
                <c:pt idx="1965">
                  <c:v>0.63881278526406804</c:v>
                </c:pt>
                <c:pt idx="1966">
                  <c:v>0.63878904559864413</c:v>
                </c:pt>
                <c:pt idx="1967">
                  <c:v>0.63876713633326243</c:v>
                </c:pt>
                <c:pt idx="1968">
                  <c:v>0.6387464117960836</c:v>
                </c:pt>
                <c:pt idx="1969">
                  <c:v>0.63872462114644912</c:v>
                </c:pt>
                <c:pt idx="1970">
                  <c:v>0.63870867570508871</c:v>
                </c:pt>
                <c:pt idx="1971">
                  <c:v>0.63869456299029903</c:v>
                </c:pt>
                <c:pt idx="1972">
                  <c:v>0.63867845405977541</c:v>
                </c:pt>
                <c:pt idx="1973">
                  <c:v>0.63866327126091171</c:v>
                </c:pt>
                <c:pt idx="1974">
                  <c:v>0.63864979069517203</c:v>
                </c:pt>
                <c:pt idx="1975">
                  <c:v>0.63863665175357909</c:v>
                </c:pt>
                <c:pt idx="1976">
                  <c:v>0.63862887119133616</c:v>
                </c:pt>
                <c:pt idx="1977">
                  <c:v>0.63862435874589274</c:v>
                </c:pt>
                <c:pt idx="1978">
                  <c:v>0.63861789237715072</c:v>
                </c:pt>
                <c:pt idx="1979">
                  <c:v>0.6386133601230326</c:v>
                </c:pt>
                <c:pt idx="1980">
                  <c:v>0.63861540212303813</c:v>
                </c:pt>
                <c:pt idx="1981">
                  <c:v>0.63861881253114727</c:v>
                </c:pt>
                <c:pt idx="1982">
                  <c:v>0.63862559108559713</c:v>
                </c:pt>
                <c:pt idx="1983">
                  <c:v>0.63863624747050585</c:v>
                </c:pt>
                <c:pt idx="1984">
                  <c:v>0.63864622033552676</c:v>
                </c:pt>
                <c:pt idx="1985">
                  <c:v>0.63865751332457643</c:v>
                </c:pt>
                <c:pt idx="1986">
                  <c:v>0.63866702854292179</c:v>
                </c:pt>
                <c:pt idx="1987">
                  <c:v>0.63867532684857986</c:v>
                </c:pt>
                <c:pt idx="1988">
                  <c:v>0.63868349848289241</c:v>
                </c:pt>
                <c:pt idx="1989">
                  <c:v>0.63869249692288055</c:v>
                </c:pt>
                <c:pt idx="1990">
                  <c:v>0.63869789465933069</c:v>
                </c:pt>
                <c:pt idx="1991">
                  <c:v>0.63870178421665647</c:v>
                </c:pt>
                <c:pt idx="1992">
                  <c:v>0.63870458926294493</c:v>
                </c:pt>
                <c:pt idx="1993">
                  <c:v>0.63870627622302278</c:v>
                </c:pt>
                <c:pt idx="1994">
                  <c:v>0.63870571171908808</c:v>
                </c:pt>
                <c:pt idx="1995">
                  <c:v>0.63870715324532334</c:v>
                </c:pt>
                <c:pt idx="1996">
                  <c:v>0.63871224540329519</c:v>
                </c:pt>
                <c:pt idx="1997">
                  <c:v>0.63872307740512935</c:v>
                </c:pt>
                <c:pt idx="1998">
                  <c:v>0.63873239151721972</c:v>
                </c:pt>
                <c:pt idx="1999">
                  <c:v>0.63873794783895188</c:v>
                </c:pt>
                <c:pt idx="2000">
                  <c:v>0.63874381487933374</c:v>
                </c:pt>
                <c:pt idx="2001">
                  <c:v>0.6387540676357889</c:v>
                </c:pt>
                <c:pt idx="2002">
                  <c:v>0.6387670768214111</c:v>
                </c:pt>
                <c:pt idx="2003">
                  <c:v>0.63877835783735437</c:v>
                </c:pt>
                <c:pt idx="2004">
                  <c:v>0.63878759973005383</c:v>
                </c:pt>
                <c:pt idx="2005">
                  <c:v>0.63879526229698924</c:v>
                </c:pt>
                <c:pt idx="2006">
                  <c:v>0.63880147003194032</c:v>
                </c:pt>
                <c:pt idx="2007">
                  <c:v>0.63880382990378015</c:v>
                </c:pt>
                <c:pt idx="2008">
                  <c:v>0.63880330766853866</c:v>
                </c:pt>
                <c:pt idx="2009">
                  <c:v>0.63880334510554104</c:v>
                </c:pt>
                <c:pt idx="2010">
                  <c:v>0.63880748626966544</c:v>
                </c:pt>
                <c:pt idx="2011">
                  <c:v>0.63881440797606903</c:v>
                </c:pt>
                <c:pt idx="2012">
                  <c:v>0.63882080851826983</c:v>
                </c:pt>
                <c:pt idx="2013">
                  <c:v>0.63882012276514832</c:v>
                </c:pt>
                <c:pt idx="2014">
                  <c:v>0.63882158216167151</c:v>
                </c:pt>
                <c:pt idx="2015">
                  <c:v>0.63882329470314314</c:v>
                </c:pt>
                <c:pt idx="2016">
                  <c:v>0.63882088503001622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015-4C53-9CC9-5E447AB134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16895"/>
        <c:axId val="1189937535"/>
      </c:scatterChart>
      <c:valAx>
        <c:axId val="11899168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37535"/>
        <c:crosses val="autoZero"/>
        <c:crossBetween val="midCat"/>
      </c:valAx>
      <c:valAx>
        <c:axId val="11899375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168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DlzkaRadVV!$D$1</c:f>
              <c:strCache>
                <c:ptCount val="1"/>
                <c:pt idx="0">
                  <c:v>Welch dlzka rad VV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DlzkaRadVV!$D$2:$D$2018</c:f>
              <c:numCache>
                <c:formatCode>General</c:formatCode>
                <c:ptCount val="2017"/>
                <c:pt idx="0">
                  <c:v>0.18450068692198932</c:v>
                </c:pt>
                <c:pt idx="1">
                  <c:v>0.2258197476657515</c:v>
                </c:pt>
                <c:pt idx="2">
                  <c:v>0.26771018886779224</c:v>
                </c:pt>
                <c:pt idx="3">
                  <c:v>0.30864113297644957</c:v>
                </c:pt>
                <c:pt idx="4">
                  <c:v>0.34489178624930023</c:v>
                </c:pt>
                <c:pt idx="5">
                  <c:v>0.37475818580043735</c:v>
                </c:pt>
                <c:pt idx="6">
                  <c:v>0.39702478678217018</c:v>
                </c:pt>
                <c:pt idx="7">
                  <c:v>0.41750800414579053</c:v>
                </c:pt>
                <c:pt idx="8">
                  <c:v>0.43439201616071021</c:v>
                </c:pt>
                <c:pt idx="9">
                  <c:v>0.44837542110264345</c:v>
                </c:pt>
                <c:pt idx="10">
                  <c:v>0.45618896635188766</c:v>
                </c:pt>
                <c:pt idx="11">
                  <c:v>0.46002707116225489</c:v>
                </c:pt>
                <c:pt idx="12">
                  <c:v>0.45985627463661599</c:v>
                </c:pt>
                <c:pt idx="13">
                  <c:v>0.45763527950401689</c:v>
                </c:pt>
                <c:pt idx="14">
                  <c:v>0.45518069695157126</c:v>
                </c:pt>
                <c:pt idx="15">
                  <c:v>0.45268862078063238</c:v>
                </c:pt>
                <c:pt idx="16">
                  <c:v>0.45144701024663658</c:v>
                </c:pt>
                <c:pt idx="17">
                  <c:v>0.45097550147857768</c:v>
                </c:pt>
                <c:pt idx="18">
                  <c:v>0.45095251196895558</c:v>
                </c:pt>
                <c:pt idx="19">
                  <c:v>0.45304040951706015</c:v>
                </c:pt>
                <c:pt idx="20">
                  <c:v>0.45701179637873257</c:v>
                </c:pt>
                <c:pt idx="21">
                  <c:v>0.45990316929445485</c:v>
                </c:pt>
                <c:pt idx="22">
                  <c:v>0.46293006602808012</c:v>
                </c:pt>
                <c:pt idx="23">
                  <c:v>0.46714777614815672</c:v>
                </c:pt>
                <c:pt idx="24">
                  <c:v>0.47255988758383666</c:v>
                </c:pt>
                <c:pt idx="25">
                  <c:v>0.47863441865495893</c:v>
                </c:pt>
                <c:pt idx="26">
                  <c:v>0.48677529987358531</c:v>
                </c:pt>
                <c:pt idx="27">
                  <c:v>0.49654197858163601</c:v>
                </c:pt>
                <c:pt idx="28">
                  <c:v>0.50709280938674539</c:v>
                </c:pt>
                <c:pt idx="29">
                  <c:v>0.51805325013158698</c:v>
                </c:pt>
                <c:pt idx="30">
                  <c:v>0.52756673539829324</c:v>
                </c:pt>
                <c:pt idx="31">
                  <c:v>0.53579482912418852</c:v>
                </c:pt>
                <c:pt idx="32">
                  <c:v>0.54313174801122655</c:v>
                </c:pt>
                <c:pt idx="33">
                  <c:v>0.54974948243146882</c:v>
                </c:pt>
                <c:pt idx="34">
                  <c:v>0.55579492750673498</c:v>
                </c:pt>
                <c:pt idx="35">
                  <c:v>0.55999542782604417</c:v>
                </c:pt>
                <c:pt idx="36">
                  <c:v>0.56193624077923243</c:v>
                </c:pt>
                <c:pt idx="37">
                  <c:v>0.56172890748179005</c:v>
                </c:pt>
                <c:pt idx="38">
                  <c:v>0.56088941167618789</c:v>
                </c:pt>
                <c:pt idx="39">
                  <c:v>0.56043594360190907</c:v>
                </c:pt>
                <c:pt idx="40">
                  <c:v>0.56011893494613363</c:v>
                </c:pt>
                <c:pt idx="41">
                  <c:v>0.560640880095579</c:v>
                </c:pt>
                <c:pt idx="42">
                  <c:v>0.56101452882118297</c:v>
                </c:pt>
                <c:pt idx="43">
                  <c:v>0.56175164711942083</c:v>
                </c:pt>
                <c:pt idx="44">
                  <c:v>0.56197902486578599</c:v>
                </c:pt>
                <c:pt idx="45">
                  <c:v>0.56192114721386899</c:v>
                </c:pt>
                <c:pt idx="46">
                  <c:v>0.56158063135059144</c:v>
                </c:pt>
                <c:pt idx="47">
                  <c:v>0.56119248868626925</c:v>
                </c:pt>
                <c:pt idx="48">
                  <c:v>0.56129591475612839</c:v>
                </c:pt>
                <c:pt idx="49">
                  <c:v>0.56135931278555506</c:v>
                </c:pt>
                <c:pt idx="50">
                  <c:v>0.56091368780555284</c:v>
                </c:pt>
                <c:pt idx="51">
                  <c:v>0.55969213998645495</c:v>
                </c:pt>
                <c:pt idx="52">
                  <c:v>0.55799995894971399</c:v>
                </c:pt>
                <c:pt idx="53">
                  <c:v>0.55630764990227732</c:v>
                </c:pt>
                <c:pt idx="54">
                  <c:v>0.55427256359498511</c:v>
                </c:pt>
                <c:pt idx="55">
                  <c:v>0.55257445795633719</c:v>
                </c:pt>
                <c:pt idx="56">
                  <c:v>0.55089494149360252</c:v>
                </c:pt>
                <c:pt idx="57">
                  <c:v>0.54978256931247327</c:v>
                </c:pt>
                <c:pt idx="58">
                  <c:v>0.54940196219237702</c:v>
                </c:pt>
                <c:pt idx="59">
                  <c:v>0.54928012854867792</c:v>
                </c:pt>
                <c:pt idx="60">
                  <c:v>0.54964201144836877</c:v>
                </c:pt>
                <c:pt idx="61">
                  <c:v>0.55073859318418394</c:v>
                </c:pt>
                <c:pt idx="62">
                  <c:v>0.5527634657840802</c:v>
                </c:pt>
                <c:pt idx="63">
                  <c:v>0.55561978992965255</c:v>
                </c:pt>
                <c:pt idx="64">
                  <c:v>0.55926155693897772</c:v>
                </c:pt>
                <c:pt idx="65">
                  <c:v>0.56319309205954404</c:v>
                </c:pt>
                <c:pt idx="66">
                  <c:v>0.56676735101158993</c:v>
                </c:pt>
                <c:pt idx="67">
                  <c:v>0.56997989805668492</c:v>
                </c:pt>
                <c:pt idx="68">
                  <c:v>0.5727755274229398</c:v>
                </c:pt>
                <c:pt idx="69">
                  <c:v>0.57528689734616545</c:v>
                </c:pt>
                <c:pt idx="70">
                  <c:v>0.57744034409486744</c:v>
                </c:pt>
                <c:pt idx="71">
                  <c:v>0.57926101878896818</c:v>
                </c:pt>
                <c:pt idx="72">
                  <c:v>0.58092324512435323</c:v>
                </c:pt>
                <c:pt idx="73">
                  <c:v>0.58183909991371641</c:v>
                </c:pt>
                <c:pt idx="74">
                  <c:v>0.58219195893101217</c:v>
                </c:pt>
                <c:pt idx="75">
                  <c:v>0.58174699375779559</c:v>
                </c:pt>
                <c:pt idx="76">
                  <c:v>0.58094656117339294</c:v>
                </c:pt>
                <c:pt idx="77">
                  <c:v>0.580022233321839</c:v>
                </c:pt>
                <c:pt idx="78">
                  <c:v>0.57902964470800344</c:v>
                </c:pt>
                <c:pt idx="79">
                  <c:v>0.57820912245860678</c:v>
                </c:pt>
                <c:pt idx="80">
                  <c:v>0.57730036581662181</c:v>
                </c:pt>
                <c:pt idx="81">
                  <c:v>0.57625857590717999</c:v>
                </c:pt>
                <c:pt idx="82">
                  <c:v>0.57500330285635382</c:v>
                </c:pt>
                <c:pt idx="83">
                  <c:v>0.57297172665113993</c:v>
                </c:pt>
                <c:pt idx="84">
                  <c:v>0.57067357876023861</c:v>
                </c:pt>
                <c:pt idx="85">
                  <c:v>0.56817412127067179</c:v>
                </c:pt>
                <c:pt idx="86">
                  <c:v>0.56564626739202073</c:v>
                </c:pt>
                <c:pt idx="87">
                  <c:v>0.56316289859260349</c:v>
                </c:pt>
                <c:pt idx="88">
                  <c:v>0.56083746683536284</c:v>
                </c:pt>
                <c:pt idx="89">
                  <c:v>0.55863638094732826</c:v>
                </c:pt>
                <c:pt idx="90">
                  <c:v>0.55634870101744871</c:v>
                </c:pt>
                <c:pt idx="91">
                  <c:v>0.554246987782403</c:v>
                </c:pt>
                <c:pt idx="92">
                  <c:v>0.5522205251174811</c:v>
                </c:pt>
                <c:pt idx="93">
                  <c:v>0.54998113240687796</c:v>
                </c:pt>
                <c:pt idx="94">
                  <c:v>0.54783940123021624</c:v>
                </c:pt>
                <c:pt idx="95">
                  <c:v>0.54581789306301653</c:v>
                </c:pt>
                <c:pt idx="96">
                  <c:v>0.54365535950933386</c:v>
                </c:pt>
                <c:pt idx="97">
                  <c:v>0.54147063760737957</c:v>
                </c:pt>
                <c:pt idx="98">
                  <c:v>0.53944008802507637</c:v>
                </c:pt>
                <c:pt idx="99">
                  <c:v>0.5376102033772453</c:v>
                </c:pt>
                <c:pt idx="100">
                  <c:v>0.53599983133997542</c:v>
                </c:pt>
                <c:pt idx="101">
                  <c:v>0.53448263803695439</c:v>
                </c:pt>
                <c:pt idx="102">
                  <c:v>0.53303092246173656</c:v>
                </c:pt>
                <c:pt idx="103">
                  <c:v>0.53163649635630728</c:v>
                </c:pt>
                <c:pt idx="104">
                  <c:v>0.53038400466943247</c:v>
                </c:pt>
                <c:pt idx="105">
                  <c:v>0.52904833339915358</c:v>
                </c:pt>
                <c:pt idx="106">
                  <c:v>0.52758703930650186</c:v>
                </c:pt>
                <c:pt idx="107">
                  <c:v>0.52604366116925949</c:v>
                </c:pt>
                <c:pt idx="108">
                  <c:v>0.52468825219730919</c:v>
                </c:pt>
                <c:pt idx="109">
                  <c:v>0.52358845241204799</c:v>
                </c:pt>
                <c:pt idx="110">
                  <c:v>0.52247135532025513</c:v>
                </c:pt>
                <c:pt idx="111">
                  <c:v>0.52112998822742862</c:v>
                </c:pt>
                <c:pt idx="112">
                  <c:v>0.51984765317000325</c:v>
                </c:pt>
                <c:pt idx="113">
                  <c:v>0.5185297207280033</c:v>
                </c:pt>
                <c:pt idx="114">
                  <c:v>0.51718825617562403</c:v>
                </c:pt>
                <c:pt idx="115">
                  <c:v>0.51588038303945738</c:v>
                </c:pt>
                <c:pt idx="116">
                  <c:v>0.51470348206492644</c:v>
                </c:pt>
                <c:pt idx="117">
                  <c:v>0.51365698793818637</c:v>
                </c:pt>
                <c:pt idx="118">
                  <c:v>0.51276463707699738</c:v>
                </c:pt>
                <c:pt idx="119">
                  <c:v>0.51192326622515505</c:v>
                </c:pt>
                <c:pt idx="120">
                  <c:v>0.51104808590451678</c:v>
                </c:pt>
                <c:pt idx="121">
                  <c:v>0.51047582036339323</c:v>
                </c:pt>
                <c:pt idx="122">
                  <c:v>0.51069838642005505</c:v>
                </c:pt>
                <c:pt idx="123">
                  <c:v>0.51122803596831801</c:v>
                </c:pt>
                <c:pt idx="124">
                  <c:v>0.51175646398019625</c:v>
                </c:pt>
                <c:pt idx="125">
                  <c:v>0.51226034168129042</c:v>
                </c:pt>
                <c:pt idx="126">
                  <c:v>0.5127160846637373</c:v>
                </c:pt>
                <c:pt idx="127">
                  <c:v>0.51323068688328499</c:v>
                </c:pt>
                <c:pt idx="128">
                  <c:v>0.51394990116638295</c:v>
                </c:pt>
                <c:pt idx="129">
                  <c:v>0.51491231982755892</c:v>
                </c:pt>
                <c:pt idx="130">
                  <c:v>0.51593453619824758</c:v>
                </c:pt>
                <c:pt idx="131">
                  <c:v>0.51696716528060083</c:v>
                </c:pt>
                <c:pt idx="132">
                  <c:v>0.51778576199560788</c:v>
                </c:pt>
                <c:pt idx="133">
                  <c:v>0.51800583954133839</c:v>
                </c:pt>
                <c:pt idx="134">
                  <c:v>0.51787832203585582</c:v>
                </c:pt>
                <c:pt idx="135">
                  <c:v>0.51782888437633434</c:v>
                </c:pt>
                <c:pt idx="136">
                  <c:v>0.51789823389139922</c:v>
                </c:pt>
                <c:pt idx="137">
                  <c:v>0.51796591217829135</c:v>
                </c:pt>
                <c:pt idx="138">
                  <c:v>0.5180092513985507</c:v>
                </c:pt>
                <c:pt idx="139">
                  <c:v>0.51795681722882769</c:v>
                </c:pt>
                <c:pt idx="140">
                  <c:v>0.5176124285461815</c:v>
                </c:pt>
                <c:pt idx="141">
                  <c:v>0.51714170375660629</c:v>
                </c:pt>
                <c:pt idx="142">
                  <c:v>0.51679993059430462</c:v>
                </c:pt>
                <c:pt idx="143">
                  <c:v>0.51680354648543714</c:v>
                </c:pt>
                <c:pt idx="144">
                  <c:v>0.51700509331552424</c:v>
                </c:pt>
                <c:pt idx="145">
                  <c:v>0.51744904517377743</c:v>
                </c:pt>
                <c:pt idx="146">
                  <c:v>0.51811598132039793</c:v>
                </c:pt>
                <c:pt idx="147">
                  <c:v>0.5189743195291352</c:v>
                </c:pt>
                <c:pt idx="148">
                  <c:v>0.52009643552852269</c:v>
                </c:pt>
                <c:pt idx="149">
                  <c:v>0.52128017850645236</c:v>
                </c:pt>
                <c:pt idx="150">
                  <c:v>0.52256552502139464</c:v>
                </c:pt>
                <c:pt idx="151">
                  <c:v>0.52423676471983549</c:v>
                </c:pt>
                <c:pt idx="152">
                  <c:v>0.52621641724360391</c:v>
                </c:pt>
                <c:pt idx="153">
                  <c:v>0.52812208819436901</c:v>
                </c:pt>
                <c:pt idx="154">
                  <c:v>0.52960297499924636</c:v>
                </c:pt>
                <c:pt idx="155">
                  <c:v>0.53086932899414097</c:v>
                </c:pt>
                <c:pt idx="156">
                  <c:v>0.53174455663298126</c:v>
                </c:pt>
                <c:pt idx="157">
                  <c:v>0.53229720720229079</c:v>
                </c:pt>
                <c:pt idx="158">
                  <c:v>0.53268899437737616</c:v>
                </c:pt>
                <c:pt idx="159">
                  <c:v>0.53296914597434031</c:v>
                </c:pt>
                <c:pt idx="160">
                  <c:v>0.53340007856860827</c:v>
                </c:pt>
                <c:pt idx="161">
                  <c:v>0.53368147585593395</c:v>
                </c:pt>
                <c:pt idx="162">
                  <c:v>0.533622497244714</c:v>
                </c:pt>
                <c:pt idx="163">
                  <c:v>0.53330345146420388</c:v>
                </c:pt>
                <c:pt idx="164">
                  <c:v>0.53314806750014554</c:v>
                </c:pt>
                <c:pt idx="165">
                  <c:v>0.53321640990844144</c:v>
                </c:pt>
                <c:pt idx="166">
                  <c:v>0.53348120840416935</c:v>
                </c:pt>
                <c:pt idx="167">
                  <c:v>0.5342310662742541</c:v>
                </c:pt>
                <c:pt idx="168">
                  <c:v>0.53522080029668584</c:v>
                </c:pt>
                <c:pt idx="169">
                  <c:v>0.53629192269163206</c:v>
                </c:pt>
                <c:pt idx="170">
                  <c:v>0.53743650242405783</c:v>
                </c:pt>
                <c:pt idx="171">
                  <c:v>0.53853130685247153</c:v>
                </c:pt>
                <c:pt idx="172">
                  <c:v>0.53971341280068885</c:v>
                </c:pt>
                <c:pt idx="173">
                  <c:v>0.5410119348475847</c:v>
                </c:pt>
                <c:pt idx="174">
                  <c:v>0.54234174725734074</c:v>
                </c:pt>
                <c:pt idx="175">
                  <c:v>0.54344119904361421</c:v>
                </c:pt>
                <c:pt idx="176">
                  <c:v>0.54434903250303213</c:v>
                </c:pt>
                <c:pt idx="177">
                  <c:v>0.54504590596207414</c:v>
                </c:pt>
                <c:pt idx="178">
                  <c:v>0.54544363603902957</c:v>
                </c:pt>
                <c:pt idx="179">
                  <c:v>0.54556288624986915</c:v>
                </c:pt>
                <c:pt idx="180">
                  <c:v>0.54553471789062502</c:v>
                </c:pt>
                <c:pt idx="181">
                  <c:v>0.54531187447706297</c:v>
                </c:pt>
                <c:pt idx="182">
                  <c:v>0.54482659244313725</c:v>
                </c:pt>
                <c:pt idx="183">
                  <c:v>0.54422754669464102</c:v>
                </c:pt>
                <c:pt idx="184">
                  <c:v>0.54356644417799937</c:v>
                </c:pt>
                <c:pt idx="185">
                  <c:v>0.54287039562719641</c:v>
                </c:pt>
                <c:pt idx="186">
                  <c:v>0.54229863793754829</c:v>
                </c:pt>
                <c:pt idx="187">
                  <c:v>0.54184803274491056</c:v>
                </c:pt>
                <c:pt idx="188">
                  <c:v>0.54160030535192605</c:v>
                </c:pt>
                <c:pt idx="189">
                  <c:v>0.54141120526680242</c:v>
                </c:pt>
                <c:pt idx="190">
                  <c:v>0.54140079231496097</c:v>
                </c:pt>
                <c:pt idx="191">
                  <c:v>0.5413993525831734</c:v>
                </c:pt>
                <c:pt idx="192">
                  <c:v>0.541350175154104</c:v>
                </c:pt>
                <c:pt idx="193">
                  <c:v>0.54131015275649175</c:v>
                </c:pt>
                <c:pt idx="194">
                  <c:v>0.54122971800537778</c:v>
                </c:pt>
                <c:pt idx="195">
                  <c:v>0.54115876700569299</c:v>
                </c:pt>
                <c:pt idx="196">
                  <c:v>0.54110568418796168</c:v>
                </c:pt>
                <c:pt idx="197">
                  <c:v>0.54100687285846027</c:v>
                </c:pt>
                <c:pt idx="198">
                  <c:v>0.54097466302216379</c:v>
                </c:pt>
                <c:pt idx="199">
                  <c:v>0.54087701118631426</c:v>
                </c:pt>
                <c:pt idx="200">
                  <c:v>0.54072412432885009</c:v>
                </c:pt>
                <c:pt idx="201">
                  <c:v>0.54046472416856817</c:v>
                </c:pt>
                <c:pt idx="202">
                  <c:v>0.54038908523923146</c:v>
                </c:pt>
                <c:pt idx="203">
                  <c:v>0.54077000709159873</c:v>
                </c:pt>
                <c:pt idx="204">
                  <c:v>0.54162582252111302</c:v>
                </c:pt>
                <c:pt idx="205">
                  <c:v>0.5429686932545672</c:v>
                </c:pt>
                <c:pt idx="206">
                  <c:v>0.54453562057423788</c:v>
                </c:pt>
                <c:pt idx="207">
                  <c:v>0.54610136483181959</c:v>
                </c:pt>
                <c:pt idx="208">
                  <c:v>0.5473537651325302</c:v>
                </c:pt>
                <c:pt idx="209">
                  <c:v>0.5482355719331008</c:v>
                </c:pt>
                <c:pt idx="210">
                  <c:v>0.5488826379329621</c:v>
                </c:pt>
                <c:pt idx="211">
                  <c:v>0.54940142865264463</c:v>
                </c:pt>
                <c:pt idx="212">
                  <c:v>0.54992768768614064</c:v>
                </c:pt>
                <c:pt idx="213">
                  <c:v>0.5503586015816655</c:v>
                </c:pt>
                <c:pt idx="214">
                  <c:v>0.55052516165893794</c:v>
                </c:pt>
                <c:pt idx="215">
                  <c:v>0.55034889924345365</c:v>
                </c:pt>
                <c:pt idx="216">
                  <c:v>0.549728039894543</c:v>
                </c:pt>
                <c:pt idx="217">
                  <c:v>0.54884941143263677</c:v>
                </c:pt>
                <c:pt idx="218">
                  <c:v>0.54785214298544027</c:v>
                </c:pt>
                <c:pt idx="219">
                  <c:v>0.54695516004886269</c:v>
                </c:pt>
                <c:pt idx="220">
                  <c:v>0.54620825345768342</c:v>
                </c:pt>
                <c:pt idx="221">
                  <c:v>0.54562170674785193</c:v>
                </c:pt>
                <c:pt idx="222">
                  <c:v>0.54504484635816686</c:v>
                </c:pt>
                <c:pt idx="223">
                  <c:v>0.54442266444482634</c:v>
                </c:pt>
                <c:pt idx="224">
                  <c:v>0.54368772487069794</c:v>
                </c:pt>
                <c:pt idx="225">
                  <c:v>0.54294218002187011</c:v>
                </c:pt>
                <c:pt idx="226">
                  <c:v>0.54221453066822456</c:v>
                </c:pt>
                <c:pt idx="227">
                  <c:v>0.54162926782961729</c:v>
                </c:pt>
                <c:pt idx="228">
                  <c:v>0.54137296510591359</c:v>
                </c:pt>
                <c:pt idx="229">
                  <c:v>0.54150885312195829</c:v>
                </c:pt>
                <c:pt idx="230">
                  <c:v>0.54198370501413495</c:v>
                </c:pt>
                <c:pt idx="231">
                  <c:v>0.54263964431430933</c:v>
                </c:pt>
                <c:pt idx="232">
                  <c:v>0.5435254875748311</c:v>
                </c:pt>
                <c:pt idx="233">
                  <c:v>0.54470442284964571</c:v>
                </c:pt>
                <c:pt idx="234">
                  <c:v>0.54612614366032408</c:v>
                </c:pt>
                <c:pt idx="235">
                  <c:v>0.54792945528143022</c:v>
                </c:pt>
                <c:pt idx="236">
                  <c:v>0.55001820244967792</c:v>
                </c:pt>
                <c:pt idx="237">
                  <c:v>0.55235543065522519</c:v>
                </c:pt>
                <c:pt idx="238">
                  <c:v>0.55484409979502758</c:v>
                </c:pt>
                <c:pt idx="239">
                  <c:v>0.55734521074264942</c:v>
                </c:pt>
                <c:pt idx="240">
                  <c:v>0.55969860408457306</c:v>
                </c:pt>
                <c:pt idx="241">
                  <c:v>0.56200876597006133</c:v>
                </c:pt>
                <c:pt idx="242">
                  <c:v>0.56432923060333695</c:v>
                </c:pt>
                <c:pt idx="243">
                  <c:v>0.5664726013838034</c:v>
                </c:pt>
                <c:pt idx="244">
                  <c:v>0.56839208746248537</c:v>
                </c:pt>
                <c:pt idx="245">
                  <c:v>0.57011529627845414</c:v>
                </c:pt>
                <c:pt idx="246">
                  <c:v>0.57153154820595231</c:v>
                </c:pt>
                <c:pt idx="247">
                  <c:v>0.57263465659886303</c:v>
                </c:pt>
                <c:pt idx="248">
                  <c:v>0.57340690292021734</c:v>
                </c:pt>
                <c:pt idx="249">
                  <c:v>0.57386400455176678</c:v>
                </c:pt>
                <c:pt idx="250">
                  <c:v>0.57391424265718516</c:v>
                </c:pt>
                <c:pt idx="251">
                  <c:v>0.57367425034397224</c:v>
                </c:pt>
                <c:pt idx="252">
                  <c:v>0.57311613874493372</c:v>
                </c:pt>
                <c:pt idx="253">
                  <c:v>0.57222484294003428</c:v>
                </c:pt>
                <c:pt idx="254">
                  <c:v>0.57114052914965707</c:v>
                </c:pt>
                <c:pt idx="255">
                  <c:v>0.57002346634319845</c:v>
                </c:pt>
                <c:pt idx="256">
                  <c:v>0.56894865880321499</c:v>
                </c:pt>
                <c:pt idx="257">
                  <c:v>0.56786842817796401</c:v>
                </c:pt>
                <c:pt idx="258">
                  <c:v>0.56672237678251658</c:v>
                </c:pt>
                <c:pt idx="259">
                  <c:v>0.56554495245517955</c:v>
                </c:pt>
                <c:pt idx="260">
                  <c:v>0.56444628549113063</c:v>
                </c:pt>
                <c:pt idx="261">
                  <c:v>0.56343620446074583</c:v>
                </c:pt>
                <c:pt idx="262">
                  <c:v>0.5626384944929822</c:v>
                </c:pt>
                <c:pt idx="263">
                  <c:v>0.56204336272141819</c:v>
                </c:pt>
                <c:pt idx="264">
                  <c:v>0.56167375888715021</c:v>
                </c:pt>
                <c:pt idx="265">
                  <c:v>0.5614756193233319</c:v>
                </c:pt>
                <c:pt idx="266">
                  <c:v>0.56144247306357586</c:v>
                </c:pt>
                <c:pt idx="267">
                  <c:v>0.56146289754945222</c:v>
                </c:pt>
                <c:pt idx="268">
                  <c:v>0.56146842608775238</c:v>
                </c:pt>
                <c:pt idx="269">
                  <c:v>0.56152369411555159</c:v>
                </c:pt>
                <c:pt idx="270">
                  <c:v>0.56161595140105136</c:v>
                </c:pt>
                <c:pt idx="271">
                  <c:v>0.56170437296075204</c:v>
                </c:pt>
                <c:pt idx="272">
                  <c:v>0.56183424436669349</c:v>
                </c:pt>
                <c:pt idx="273">
                  <c:v>0.56179711494526563</c:v>
                </c:pt>
                <c:pt idx="274">
                  <c:v>0.56155497674916655</c:v>
                </c:pt>
                <c:pt idx="275">
                  <c:v>0.5611835445621326</c:v>
                </c:pt>
                <c:pt idx="276">
                  <c:v>0.56073138296882907</c:v>
                </c:pt>
                <c:pt idx="277">
                  <c:v>0.56008023747871272</c:v>
                </c:pt>
                <c:pt idx="278">
                  <c:v>0.55926156695476881</c:v>
                </c:pt>
                <c:pt idx="279">
                  <c:v>0.55838608220908714</c:v>
                </c:pt>
                <c:pt idx="280">
                  <c:v>0.55756298790808334</c:v>
                </c:pt>
                <c:pt idx="281">
                  <c:v>0.55689179782340148</c:v>
                </c:pt>
                <c:pt idx="282">
                  <c:v>0.55639454169624414</c:v>
                </c:pt>
                <c:pt idx="283">
                  <c:v>0.55593748716161318</c:v>
                </c:pt>
                <c:pt idx="284">
                  <c:v>0.55555811704643443</c:v>
                </c:pt>
                <c:pt idx="285">
                  <c:v>0.55525648741773315</c:v>
                </c:pt>
                <c:pt idx="286">
                  <c:v>0.55500338824733175</c:v>
                </c:pt>
                <c:pt idx="287">
                  <c:v>0.55469199009985715</c:v>
                </c:pt>
                <c:pt idx="288">
                  <c:v>0.55437536193299652</c:v>
                </c:pt>
                <c:pt idx="289">
                  <c:v>0.55414103999491016</c:v>
                </c:pt>
                <c:pt idx="290">
                  <c:v>0.55401099172691903</c:v>
                </c:pt>
                <c:pt idx="291">
                  <c:v>0.55388632744661681</c:v>
                </c:pt>
                <c:pt idx="292">
                  <c:v>0.55373912319012719</c:v>
                </c:pt>
                <c:pt idx="293">
                  <c:v>0.55353566920672403</c:v>
                </c:pt>
                <c:pt idx="294">
                  <c:v>0.55345871328571383</c:v>
                </c:pt>
                <c:pt idx="295">
                  <c:v>0.55358967587905417</c:v>
                </c:pt>
                <c:pt idx="296">
                  <c:v>0.55391328273924789</c:v>
                </c:pt>
                <c:pt idx="297">
                  <c:v>0.55434728339603312</c:v>
                </c:pt>
                <c:pt idx="298">
                  <c:v>0.55499982285900629</c:v>
                </c:pt>
                <c:pt idx="299">
                  <c:v>0.55588930519645097</c:v>
                </c:pt>
                <c:pt idx="300">
                  <c:v>0.55699930356637894</c:v>
                </c:pt>
                <c:pt idx="301">
                  <c:v>0.55822568617583368</c:v>
                </c:pt>
                <c:pt idx="302">
                  <c:v>0.55951028287812654</c:v>
                </c:pt>
                <c:pt idx="303">
                  <c:v>0.56094529022323636</c:v>
                </c:pt>
                <c:pt idx="304">
                  <c:v>0.56246306195002882</c:v>
                </c:pt>
                <c:pt idx="305">
                  <c:v>0.56387853906989249</c:v>
                </c:pt>
                <c:pt idx="306">
                  <c:v>0.56506770957099506</c:v>
                </c:pt>
                <c:pt idx="307">
                  <c:v>0.56599772974061102</c:v>
                </c:pt>
                <c:pt idx="308">
                  <c:v>0.56672742421689881</c:v>
                </c:pt>
                <c:pt idx="309">
                  <c:v>0.56724908198135116</c:v>
                </c:pt>
                <c:pt idx="310">
                  <c:v>0.56763797692357465</c:v>
                </c:pt>
                <c:pt idx="311">
                  <c:v>0.56786029443316488</c:v>
                </c:pt>
                <c:pt idx="312">
                  <c:v>0.56791707535234492</c:v>
                </c:pt>
                <c:pt idx="313">
                  <c:v>0.56779902701354634</c:v>
                </c:pt>
                <c:pt idx="314">
                  <c:v>0.56744438395996877</c:v>
                </c:pt>
                <c:pt idx="315">
                  <c:v>0.56696560667475804</c:v>
                </c:pt>
                <c:pt idx="316">
                  <c:v>0.56647362461571382</c:v>
                </c:pt>
                <c:pt idx="317">
                  <c:v>0.56602606341454687</c:v>
                </c:pt>
                <c:pt idx="318">
                  <c:v>0.56558778320890812</c:v>
                </c:pt>
                <c:pt idx="319">
                  <c:v>0.56516922075871956</c:v>
                </c:pt>
                <c:pt idx="320">
                  <c:v>0.56485345403987475</c:v>
                </c:pt>
                <c:pt idx="321">
                  <c:v>0.56454782603844211</c:v>
                </c:pt>
                <c:pt idx="322">
                  <c:v>0.56427202642516205</c:v>
                </c:pt>
                <c:pt idx="323">
                  <c:v>0.56410598452883631</c:v>
                </c:pt>
                <c:pt idx="324">
                  <c:v>0.56410418350250735</c:v>
                </c:pt>
                <c:pt idx="325">
                  <c:v>0.564380682745795</c:v>
                </c:pt>
                <c:pt idx="326">
                  <c:v>0.56476760026710027</c:v>
                </c:pt>
                <c:pt idx="327">
                  <c:v>0.56528639939889957</c:v>
                </c:pt>
                <c:pt idx="328">
                  <c:v>0.56588350643523566</c:v>
                </c:pt>
                <c:pt idx="329">
                  <c:v>0.56666492507451161</c:v>
                </c:pt>
                <c:pt idx="330">
                  <c:v>0.56760799204408685</c:v>
                </c:pt>
                <c:pt idx="331">
                  <c:v>0.56854501864001727</c:v>
                </c:pt>
                <c:pt idx="332">
                  <c:v>0.56940229688300736</c:v>
                </c:pt>
                <c:pt idx="333">
                  <c:v>0.57015224148322463</c:v>
                </c:pt>
                <c:pt idx="334">
                  <c:v>0.57078948245154537</c:v>
                </c:pt>
                <c:pt idx="335">
                  <c:v>0.57135959568112515</c:v>
                </c:pt>
                <c:pt idx="336">
                  <c:v>0.57176213707981205</c:v>
                </c:pt>
                <c:pt idx="337">
                  <c:v>0.57209812404162375</c:v>
                </c:pt>
                <c:pt idx="338">
                  <c:v>0.57249277724671843</c:v>
                </c:pt>
                <c:pt idx="339">
                  <c:v>0.57306784913717823</c:v>
                </c:pt>
                <c:pt idx="340">
                  <c:v>0.57362907344882297</c:v>
                </c:pt>
                <c:pt idx="341">
                  <c:v>0.57412920372297349</c:v>
                </c:pt>
                <c:pt idx="342">
                  <c:v>0.57460876296210406</c:v>
                </c:pt>
                <c:pt idx="343">
                  <c:v>0.57513361682177344</c:v>
                </c:pt>
                <c:pt idx="344">
                  <c:v>0.5757112998952767</c:v>
                </c:pt>
                <c:pt idx="345">
                  <c:v>0.57629047260972943</c:v>
                </c:pt>
                <c:pt idx="346">
                  <c:v>0.57675694368758879</c:v>
                </c:pt>
                <c:pt idx="347">
                  <c:v>0.57705313575975425</c:v>
                </c:pt>
                <c:pt idx="348">
                  <c:v>0.57724912162199293</c:v>
                </c:pt>
                <c:pt idx="349">
                  <c:v>0.57723780017228277</c:v>
                </c:pt>
                <c:pt idx="350">
                  <c:v>0.57693080109807748</c:v>
                </c:pt>
                <c:pt idx="351">
                  <c:v>0.57649352734769821</c:v>
                </c:pt>
                <c:pt idx="352">
                  <c:v>0.57600696974251853</c:v>
                </c:pt>
                <c:pt idx="353">
                  <c:v>0.57551336261098518</c:v>
                </c:pt>
                <c:pt idx="354">
                  <c:v>0.5749905217557244</c:v>
                </c:pt>
                <c:pt idx="355">
                  <c:v>0.57440515192979313</c:v>
                </c:pt>
                <c:pt idx="356">
                  <c:v>0.57379888887458597</c:v>
                </c:pt>
                <c:pt idx="357">
                  <c:v>0.57320126993174947</c:v>
                </c:pt>
                <c:pt idx="358">
                  <c:v>0.57263542695111602</c:v>
                </c:pt>
                <c:pt idx="359">
                  <c:v>0.57205001066668038</c:v>
                </c:pt>
                <c:pt idx="360">
                  <c:v>0.57144076256304788</c:v>
                </c:pt>
                <c:pt idx="361">
                  <c:v>0.57080689844977994</c:v>
                </c:pt>
                <c:pt idx="362">
                  <c:v>0.57022907668670286</c:v>
                </c:pt>
                <c:pt idx="363">
                  <c:v>0.56976907352546668</c:v>
                </c:pt>
                <c:pt idx="364">
                  <c:v>0.56929129988753047</c:v>
                </c:pt>
                <c:pt idx="365">
                  <c:v>0.56881969970290824</c:v>
                </c:pt>
                <c:pt idx="366">
                  <c:v>0.56851681758483641</c:v>
                </c:pt>
                <c:pt idx="367">
                  <c:v>0.56844403769273921</c:v>
                </c:pt>
                <c:pt idx="368">
                  <c:v>0.56870397670096762</c:v>
                </c:pt>
                <c:pt idx="369">
                  <c:v>0.56929781053967998</c:v>
                </c:pt>
                <c:pt idx="370">
                  <c:v>0.57015356638881076</c:v>
                </c:pt>
                <c:pt idx="371">
                  <c:v>0.57124592415518149</c:v>
                </c:pt>
                <c:pt idx="372">
                  <c:v>0.57259785363062232</c:v>
                </c:pt>
                <c:pt idx="373">
                  <c:v>0.57421418857406281</c:v>
                </c:pt>
                <c:pt idx="374">
                  <c:v>0.57603743476639646</c:v>
                </c:pt>
                <c:pt idx="375">
                  <c:v>0.57808929554224953</c:v>
                </c:pt>
                <c:pt idx="376">
                  <c:v>0.58024967435733632</c:v>
                </c:pt>
                <c:pt idx="377">
                  <c:v>0.58232129083252182</c:v>
                </c:pt>
                <c:pt idx="378">
                  <c:v>0.58421112868303871</c:v>
                </c:pt>
                <c:pt idx="379">
                  <c:v>0.5858160195052784</c:v>
                </c:pt>
                <c:pt idx="380">
                  <c:v>0.58719638545077624</c:v>
                </c:pt>
                <c:pt idx="381">
                  <c:v>0.58834975126474598</c:v>
                </c:pt>
                <c:pt idx="382">
                  <c:v>0.58920804815821537</c:v>
                </c:pt>
                <c:pt idx="383">
                  <c:v>0.58982209646449568</c:v>
                </c:pt>
                <c:pt idx="384">
                  <c:v>0.59018105260129239</c:v>
                </c:pt>
                <c:pt idx="385">
                  <c:v>0.59027437825069407</c:v>
                </c:pt>
                <c:pt idx="386">
                  <c:v>0.59017238579913978</c:v>
                </c:pt>
                <c:pt idx="387">
                  <c:v>0.58993842776828354</c:v>
                </c:pt>
                <c:pt idx="388">
                  <c:v>0.58963207006708918</c:v>
                </c:pt>
                <c:pt idx="389">
                  <c:v>0.58927214737497136</c:v>
                </c:pt>
                <c:pt idx="390">
                  <c:v>0.58891022167739449</c:v>
                </c:pt>
                <c:pt idx="391">
                  <c:v>0.58846196826575836</c:v>
                </c:pt>
                <c:pt idx="392">
                  <c:v>0.58805130124345695</c:v>
                </c:pt>
                <c:pt idx="393">
                  <c:v>0.58770883301721399</c:v>
                </c:pt>
                <c:pt idx="394">
                  <c:v>0.58737996983803853</c:v>
                </c:pt>
                <c:pt idx="395">
                  <c:v>0.58696175374621573</c:v>
                </c:pt>
                <c:pt idx="396">
                  <c:v>0.58644276420025476</c:v>
                </c:pt>
                <c:pt idx="397">
                  <c:v>0.58583993467190509</c:v>
                </c:pt>
                <c:pt idx="398">
                  <c:v>0.58523851119611892</c:v>
                </c:pt>
                <c:pt idx="399">
                  <c:v>0.58463013847931478</c:v>
                </c:pt>
                <c:pt idx="400">
                  <c:v>0.58411315541208497</c:v>
                </c:pt>
                <c:pt idx="401">
                  <c:v>0.58367450177174884</c:v>
                </c:pt>
                <c:pt idx="402">
                  <c:v>0.58328201368299948</c:v>
                </c:pt>
                <c:pt idx="403">
                  <c:v>0.58286269878731212</c:v>
                </c:pt>
                <c:pt idx="404">
                  <c:v>0.5824716161356811</c:v>
                </c:pt>
                <c:pt idx="405">
                  <c:v>0.58206930217430664</c:v>
                </c:pt>
                <c:pt idx="406">
                  <c:v>0.58164824508022162</c:v>
                </c:pt>
                <c:pt idx="407">
                  <c:v>0.58118573595890655</c:v>
                </c:pt>
                <c:pt idx="408">
                  <c:v>0.58069256615078646</c:v>
                </c:pt>
                <c:pt idx="409">
                  <c:v>0.58019296603393233</c:v>
                </c:pt>
                <c:pt idx="410">
                  <c:v>0.57972788229849492</c:v>
                </c:pt>
                <c:pt idx="411">
                  <c:v>0.57924239428956326</c:v>
                </c:pt>
                <c:pt idx="412">
                  <c:v>0.57873892126349569</c:v>
                </c:pt>
                <c:pt idx="413">
                  <c:v>0.57825550960148364</c:v>
                </c:pt>
                <c:pt idx="414">
                  <c:v>0.57779684176114976</c:v>
                </c:pt>
                <c:pt idx="415">
                  <c:v>0.57733750713851439</c:v>
                </c:pt>
                <c:pt idx="416">
                  <c:v>0.57692976535865403</c:v>
                </c:pt>
                <c:pt idx="417">
                  <c:v>0.57658093490897311</c:v>
                </c:pt>
                <c:pt idx="418">
                  <c:v>0.57632649283236492</c:v>
                </c:pt>
                <c:pt idx="419">
                  <c:v>0.57612929235272026</c:v>
                </c:pt>
                <c:pt idx="420">
                  <c:v>0.57591375607958917</c:v>
                </c:pt>
                <c:pt idx="421">
                  <c:v>0.57565507200902399</c:v>
                </c:pt>
                <c:pt idx="422">
                  <c:v>0.57533916992590362</c:v>
                </c:pt>
                <c:pt idx="423">
                  <c:v>0.57490959663172603</c:v>
                </c:pt>
                <c:pt idx="424">
                  <c:v>0.57438063678554396</c:v>
                </c:pt>
                <c:pt idx="425">
                  <c:v>0.57381040306298836</c:v>
                </c:pt>
                <c:pt idx="426">
                  <c:v>0.57323906257583024</c:v>
                </c:pt>
                <c:pt idx="427">
                  <c:v>0.57265693046315314</c:v>
                </c:pt>
                <c:pt idx="428">
                  <c:v>0.57209163423483844</c:v>
                </c:pt>
                <c:pt idx="429">
                  <c:v>0.57149303517863159</c:v>
                </c:pt>
                <c:pt idx="430">
                  <c:v>0.57085975649283727</c:v>
                </c:pt>
                <c:pt idx="431">
                  <c:v>0.57020191915938012</c:v>
                </c:pt>
                <c:pt idx="432">
                  <c:v>0.56954567514658816</c:v>
                </c:pt>
                <c:pt idx="433">
                  <c:v>0.5689264367537149</c:v>
                </c:pt>
                <c:pt idx="434">
                  <c:v>0.56842811793560666</c:v>
                </c:pt>
                <c:pt idx="435">
                  <c:v>0.56815272345878298</c:v>
                </c:pt>
                <c:pt idx="436">
                  <c:v>0.56800169629012309</c:v>
                </c:pt>
                <c:pt idx="437">
                  <c:v>0.56792686916883306</c:v>
                </c:pt>
                <c:pt idx="438">
                  <c:v>0.56792249416371576</c:v>
                </c:pt>
                <c:pt idx="439">
                  <c:v>0.56798931984797263</c:v>
                </c:pt>
                <c:pt idx="440">
                  <c:v>0.56805826637553192</c:v>
                </c:pt>
                <c:pt idx="441">
                  <c:v>0.56814335271029259</c:v>
                </c:pt>
                <c:pt idx="442">
                  <c:v>0.56824684711970563</c:v>
                </c:pt>
                <c:pt idx="443">
                  <c:v>0.56838712995822993</c:v>
                </c:pt>
                <c:pt idx="444">
                  <c:v>0.56858043269460579</c:v>
                </c:pt>
                <c:pt idx="445">
                  <c:v>0.56882923131655316</c:v>
                </c:pt>
                <c:pt idx="446">
                  <c:v>0.56905514928544498</c:v>
                </c:pt>
                <c:pt idx="447">
                  <c:v>0.56921952238961704</c:v>
                </c:pt>
                <c:pt idx="448">
                  <c:v>0.56936737004437077</c:v>
                </c:pt>
                <c:pt idx="449">
                  <c:v>0.56944917306922915</c:v>
                </c:pt>
                <c:pt idx="450">
                  <c:v>0.56942328896700367</c:v>
                </c:pt>
                <c:pt idx="451">
                  <c:v>0.56944220564457448</c:v>
                </c:pt>
                <c:pt idx="452">
                  <c:v>0.56954286921283181</c:v>
                </c:pt>
                <c:pt idx="453">
                  <c:v>0.56976041870439309</c:v>
                </c:pt>
                <c:pt idx="454">
                  <c:v>0.56998967136191925</c:v>
                </c:pt>
                <c:pt idx="455">
                  <c:v>0.5701805988007731</c:v>
                </c:pt>
                <c:pt idx="456">
                  <c:v>0.57032927191495919</c:v>
                </c:pt>
                <c:pt idx="457">
                  <c:v>0.57037089006498232</c:v>
                </c:pt>
                <c:pt idx="458">
                  <c:v>0.57038356722995542</c:v>
                </c:pt>
                <c:pt idx="459">
                  <c:v>0.57032386458712458</c:v>
                </c:pt>
                <c:pt idx="460">
                  <c:v>0.57032841148298863</c:v>
                </c:pt>
                <c:pt idx="461">
                  <c:v>0.57043820630894704</c:v>
                </c:pt>
                <c:pt idx="462">
                  <c:v>0.57054174567003835</c:v>
                </c:pt>
                <c:pt idx="463">
                  <c:v>0.57056628743117932</c:v>
                </c:pt>
                <c:pt idx="464">
                  <c:v>0.57049356784316674</c:v>
                </c:pt>
                <c:pt idx="465">
                  <c:v>0.57042874744070926</c:v>
                </c:pt>
                <c:pt idx="466">
                  <c:v>0.57039144512925621</c:v>
                </c:pt>
                <c:pt idx="467">
                  <c:v>0.57036689722937661</c:v>
                </c:pt>
                <c:pt idx="468">
                  <c:v>0.570330662234667</c:v>
                </c:pt>
                <c:pt idx="469">
                  <c:v>0.57022655736036809</c:v>
                </c:pt>
                <c:pt idx="470">
                  <c:v>0.5700722664861857</c:v>
                </c:pt>
                <c:pt idx="471">
                  <c:v>0.56981080023768071</c:v>
                </c:pt>
                <c:pt idx="472">
                  <c:v>0.56947676653464818</c:v>
                </c:pt>
                <c:pt idx="473">
                  <c:v>0.56914828515951965</c:v>
                </c:pt>
                <c:pt idx="474">
                  <c:v>0.56888419471041063</c:v>
                </c:pt>
                <c:pt idx="475">
                  <c:v>0.56864852261943033</c:v>
                </c:pt>
                <c:pt idx="476">
                  <c:v>0.56837678968463179</c:v>
                </c:pt>
                <c:pt idx="477">
                  <c:v>0.56804808850479982</c:v>
                </c:pt>
                <c:pt idx="478">
                  <c:v>0.56764182168348831</c:v>
                </c:pt>
                <c:pt idx="479">
                  <c:v>0.56719430638863855</c:v>
                </c:pt>
                <c:pt idx="480">
                  <c:v>0.56679224834181774</c:v>
                </c:pt>
                <c:pt idx="481">
                  <c:v>0.56645259068086296</c:v>
                </c:pt>
                <c:pt idx="482">
                  <c:v>0.56616335134825657</c:v>
                </c:pt>
                <c:pt idx="483">
                  <c:v>0.56587010245102132</c:v>
                </c:pt>
                <c:pt idx="484">
                  <c:v>0.56555118718650899</c:v>
                </c:pt>
                <c:pt idx="485">
                  <c:v>0.56524712930009979</c:v>
                </c:pt>
                <c:pt idx="486">
                  <c:v>0.56500043703877978</c:v>
                </c:pt>
                <c:pt idx="487">
                  <c:v>0.56485963993621113</c:v>
                </c:pt>
                <c:pt idx="488">
                  <c:v>0.56483813581825515</c:v>
                </c:pt>
                <c:pt idx="489">
                  <c:v>0.56483868136201398</c:v>
                </c:pt>
                <c:pt idx="490">
                  <c:v>0.56486091251450621</c:v>
                </c:pt>
                <c:pt idx="491">
                  <c:v>0.56485031887016557</c:v>
                </c:pt>
                <c:pt idx="492">
                  <c:v>0.56478461677032432</c:v>
                </c:pt>
                <c:pt idx="493">
                  <c:v>0.56468481044938601</c:v>
                </c:pt>
                <c:pt idx="494">
                  <c:v>0.56458801645910117</c:v>
                </c:pt>
                <c:pt idx="495">
                  <c:v>0.56449816128118413</c:v>
                </c:pt>
                <c:pt idx="496">
                  <c:v>0.5643432420429888</c:v>
                </c:pt>
                <c:pt idx="497">
                  <c:v>0.56410844581412156</c:v>
                </c:pt>
                <c:pt idx="498">
                  <c:v>0.56377224640817725</c:v>
                </c:pt>
                <c:pt idx="499">
                  <c:v>0.56331742907524374</c:v>
                </c:pt>
                <c:pt idx="500">
                  <c:v>0.56283181222842216</c:v>
                </c:pt>
                <c:pt idx="501">
                  <c:v>0.56231681965200664</c:v>
                </c:pt>
                <c:pt idx="502">
                  <c:v>0.56180949038275496</c:v>
                </c:pt>
                <c:pt idx="503">
                  <c:v>0.56141125498216715</c:v>
                </c:pt>
                <c:pt idx="504">
                  <c:v>0.56112731316769748</c:v>
                </c:pt>
                <c:pt idx="505">
                  <c:v>0.56089669502179063</c:v>
                </c:pt>
                <c:pt idx="506">
                  <c:v>0.56070669054725475</c:v>
                </c:pt>
                <c:pt idx="507">
                  <c:v>0.56064037846159287</c:v>
                </c:pt>
                <c:pt idx="508">
                  <c:v>0.56069776359633627</c:v>
                </c:pt>
                <c:pt idx="509">
                  <c:v>0.56089248109096224</c:v>
                </c:pt>
                <c:pt idx="510">
                  <c:v>0.56119033890368386</c:v>
                </c:pt>
                <c:pt idx="511">
                  <c:v>0.5615675439723733</c:v>
                </c:pt>
                <c:pt idx="512">
                  <c:v>0.56197491447132197</c:v>
                </c:pt>
                <c:pt idx="513">
                  <c:v>0.5624199934420453</c:v>
                </c:pt>
                <c:pt idx="514">
                  <c:v>0.56285218139173798</c:v>
                </c:pt>
                <c:pt idx="515">
                  <c:v>0.56322507871174132</c:v>
                </c:pt>
                <c:pt idx="516">
                  <c:v>0.56358056552530611</c:v>
                </c:pt>
                <c:pt idx="517">
                  <c:v>0.56395192575127218</c:v>
                </c:pt>
                <c:pt idx="518">
                  <c:v>0.56426664962271544</c:v>
                </c:pt>
                <c:pt idx="519">
                  <c:v>0.56454614951673054</c:v>
                </c:pt>
                <c:pt idx="520">
                  <c:v>0.56471077852958451</c:v>
                </c:pt>
                <c:pt idx="521">
                  <c:v>0.56474806605790595</c:v>
                </c:pt>
                <c:pt idx="522">
                  <c:v>0.56468974040966013</c:v>
                </c:pt>
                <c:pt idx="523">
                  <c:v>0.56462676329458439</c:v>
                </c:pt>
                <c:pt idx="524">
                  <c:v>0.56450048496782901</c:v>
                </c:pt>
                <c:pt idx="525">
                  <c:v>0.56424414402316847</c:v>
                </c:pt>
                <c:pt idx="526">
                  <c:v>0.56391923566407254</c:v>
                </c:pt>
                <c:pt idx="527">
                  <c:v>0.56359230624627843</c:v>
                </c:pt>
                <c:pt idx="528">
                  <c:v>0.56322764145289417</c:v>
                </c:pt>
                <c:pt idx="529">
                  <c:v>0.56280559315124468</c:v>
                </c:pt>
                <c:pt idx="530">
                  <c:v>0.56232565435075366</c:v>
                </c:pt>
                <c:pt idx="531">
                  <c:v>0.56189619987691153</c:v>
                </c:pt>
                <c:pt idx="532">
                  <c:v>0.56153534312204767</c:v>
                </c:pt>
                <c:pt idx="533">
                  <c:v>0.56120329225664856</c:v>
                </c:pt>
                <c:pt idx="534">
                  <c:v>0.56088546334511757</c:v>
                </c:pt>
                <c:pt idx="535">
                  <c:v>0.56062887231315517</c:v>
                </c:pt>
                <c:pt idx="536">
                  <c:v>0.5604756927651583</c:v>
                </c:pt>
                <c:pt idx="537">
                  <c:v>0.56042727485894295</c:v>
                </c:pt>
                <c:pt idx="538">
                  <c:v>0.56042182603842183</c:v>
                </c:pt>
                <c:pt idx="539">
                  <c:v>0.56043354494179287</c:v>
                </c:pt>
                <c:pt idx="540">
                  <c:v>0.56045411425489311</c:v>
                </c:pt>
                <c:pt idx="541">
                  <c:v>0.56043936202008937</c:v>
                </c:pt>
                <c:pt idx="542">
                  <c:v>0.56037060844495634</c:v>
                </c:pt>
                <c:pt idx="543">
                  <c:v>0.56030894322331692</c:v>
                </c:pt>
                <c:pt idx="544">
                  <c:v>0.56031280105683212</c:v>
                </c:pt>
                <c:pt idx="545">
                  <c:v>0.5603983226586744</c:v>
                </c:pt>
                <c:pt idx="546">
                  <c:v>0.56057155471110132</c:v>
                </c:pt>
                <c:pt idx="547">
                  <c:v>0.56075385840434466</c:v>
                </c:pt>
                <c:pt idx="548">
                  <c:v>0.56091719799154693</c:v>
                </c:pt>
                <c:pt idx="549">
                  <c:v>0.56105456302102008</c:v>
                </c:pt>
                <c:pt idx="550">
                  <c:v>0.56124915861237479</c:v>
                </c:pt>
                <c:pt idx="551">
                  <c:v>0.56156380603891121</c:v>
                </c:pt>
                <c:pt idx="552">
                  <c:v>0.56197593664814016</c:v>
                </c:pt>
                <c:pt idx="553">
                  <c:v>0.56247889131411144</c:v>
                </c:pt>
                <c:pt idx="554">
                  <c:v>0.56301942270058836</c:v>
                </c:pt>
                <c:pt idx="555">
                  <c:v>0.56348732176219929</c:v>
                </c:pt>
                <c:pt idx="556">
                  <c:v>0.56382092988561172</c:v>
                </c:pt>
                <c:pt idx="557">
                  <c:v>0.56404290117205869</c:v>
                </c:pt>
                <c:pt idx="558">
                  <c:v>0.56428851340366604</c:v>
                </c:pt>
                <c:pt idx="559">
                  <c:v>0.56452328531578744</c:v>
                </c:pt>
                <c:pt idx="560">
                  <c:v>0.56481144624105939</c:v>
                </c:pt>
                <c:pt idx="561">
                  <c:v>0.56508833545404691</c:v>
                </c:pt>
                <c:pt idx="562">
                  <c:v>0.56527883925423483</c:v>
                </c:pt>
                <c:pt idx="563">
                  <c:v>0.56541519439750187</c:v>
                </c:pt>
                <c:pt idx="564">
                  <c:v>0.565503634861103</c:v>
                </c:pt>
                <c:pt idx="565">
                  <c:v>0.56556555160025901</c:v>
                </c:pt>
                <c:pt idx="566">
                  <c:v>0.56566130861790098</c:v>
                </c:pt>
                <c:pt idx="567">
                  <c:v>0.56583258917096602</c:v>
                </c:pt>
                <c:pt idx="568">
                  <c:v>0.56600467538550692</c:v>
                </c:pt>
                <c:pt idx="569">
                  <c:v>0.56606806048532976</c:v>
                </c:pt>
                <c:pt idx="570">
                  <c:v>0.56604892844985433</c:v>
                </c:pt>
                <c:pt idx="571">
                  <c:v>0.56589195840832562</c:v>
                </c:pt>
                <c:pt idx="572">
                  <c:v>0.56564250912728387</c:v>
                </c:pt>
                <c:pt idx="573">
                  <c:v>0.56536092148490524</c:v>
                </c:pt>
                <c:pt idx="574">
                  <c:v>0.56508968637313728</c:v>
                </c:pt>
                <c:pt idx="575">
                  <c:v>0.56481711071835317</c:v>
                </c:pt>
                <c:pt idx="576">
                  <c:v>0.56452875518056711</c:v>
                </c:pt>
                <c:pt idx="577">
                  <c:v>0.56424825660998035</c:v>
                </c:pt>
                <c:pt idx="578">
                  <c:v>0.56397430459440079</c:v>
                </c:pt>
                <c:pt idx="579">
                  <c:v>0.56372245652010988</c:v>
                </c:pt>
                <c:pt idx="580">
                  <c:v>0.56347969776617235</c:v>
                </c:pt>
                <c:pt idx="581">
                  <c:v>0.56326755704518983</c:v>
                </c:pt>
                <c:pt idx="582">
                  <c:v>0.56307576761717026</c:v>
                </c:pt>
                <c:pt idx="583">
                  <c:v>0.56286168818924009</c:v>
                </c:pt>
                <c:pt idx="584">
                  <c:v>0.56259879867706575</c:v>
                </c:pt>
                <c:pt idx="585">
                  <c:v>0.5622795228367472</c:v>
                </c:pt>
                <c:pt idx="586">
                  <c:v>0.5618997800338521</c:v>
                </c:pt>
                <c:pt idx="587">
                  <c:v>0.56147971178317224</c:v>
                </c:pt>
                <c:pt idx="588">
                  <c:v>0.56103917316469076</c:v>
                </c:pt>
                <c:pt idx="589">
                  <c:v>0.56056154540274128</c:v>
                </c:pt>
                <c:pt idx="590">
                  <c:v>0.56008240538230158</c:v>
                </c:pt>
                <c:pt idx="591">
                  <c:v>0.55964248349962797</c:v>
                </c:pt>
                <c:pt idx="592">
                  <c:v>0.5592362858774238</c:v>
                </c:pt>
                <c:pt idx="593">
                  <c:v>0.55891055504603626</c:v>
                </c:pt>
                <c:pt idx="594">
                  <c:v>0.55873286585451332</c:v>
                </c:pt>
                <c:pt idx="595">
                  <c:v>0.55870781647664558</c:v>
                </c:pt>
                <c:pt idx="596">
                  <c:v>0.55883353802091607</c:v>
                </c:pt>
                <c:pt idx="597">
                  <c:v>0.55907171148271173</c:v>
                </c:pt>
                <c:pt idx="598">
                  <c:v>0.55940502142533799</c:v>
                </c:pt>
                <c:pt idx="599">
                  <c:v>0.55979119121972254</c:v>
                </c:pt>
                <c:pt idx="600">
                  <c:v>0.56022032022863144</c:v>
                </c:pt>
                <c:pt idx="601">
                  <c:v>0.56074945737954873</c:v>
                </c:pt>
                <c:pt idx="602">
                  <c:v>0.56136648461999583</c:v>
                </c:pt>
                <c:pt idx="603">
                  <c:v>0.5619675474297724</c:v>
                </c:pt>
                <c:pt idx="604">
                  <c:v>0.56253444078483061</c:v>
                </c:pt>
                <c:pt idx="605">
                  <c:v>0.56299913616655095</c:v>
                </c:pt>
                <c:pt idx="606">
                  <c:v>0.56333825495290579</c:v>
                </c:pt>
                <c:pt idx="607">
                  <c:v>0.56355095901410668</c:v>
                </c:pt>
                <c:pt idx="608">
                  <c:v>0.563671213659791</c:v>
                </c:pt>
                <c:pt idx="609">
                  <c:v>0.5637160642203457</c:v>
                </c:pt>
                <c:pt idx="610">
                  <c:v>0.56368366858497687</c:v>
                </c:pt>
                <c:pt idx="611">
                  <c:v>0.56357648460765819</c:v>
                </c:pt>
                <c:pt idx="612">
                  <c:v>0.56335303393279534</c:v>
                </c:pt>
                <c:pt idx="613">
                  <c:v>0.56304669966974707</c:v>
                </c:pt>
                <c:pt idx="614">
                  <c:v>0.56273798107207718</c:v>
                </c:pt>
                <c:pt idx="615">
                  <c:v>0.56237904452167753</c:v>
                </c:pt>
                <c:pt idx="616">
                  <c:v>0.56198000186926134</c:v>
                </c:pt>
                <c:pt idx="617">
                  <c:v>0.56161570239876779</c:v>
                </c:pt>
                <c:pt idx="618">
                  <c:v>0.56127606492479787</c:v>
                </c:pt>
                <c:pt idx="619">
                  <c:v>0.56098417297235315</c:v>
                </c:pt>
                <c:pt idx="620">
                  <c:v>0.5607875911061273</c:v>
                </c:pt>
                <c:pt idx="621">
                  <c:v>0.56070675270297876</c:v>
                </c:pt>
                <c:pt idx="622">
                  <c:v>0.56078918818164147</c:v>
                </c:pt>
                <c:pt idx="623">
                  <c:v>0.56096835741987161</c:v>
                </c:pt>
                <c:pt idx="624">
                  <c:v>0.56123812571516507</c:v>
                </c:pt>
                <c:pt idx="625">
                  <c:v>0.56159355072330064</c:v>
                </c:pt>
                <c:pt idx="626">
                  <c:v>0.56201177273481251</c:v>
                </c:pt>
                <c:pt idx="627">
                  <c:v>0.56249040143072082</c:v>
                </c:pt>
                <c:pt idx="628">
                  <c:v>0.56299290308996031</c:v>
                </c:pt>
                <c:pt idx="629">
                  <c:v>0.56347685617690046</c:v>
                </c:pt>
                <c:pt idx="630">
                  <c:v>0.563874182522623</c:v>
                </c:pt>
                <c:pt idx="631">
                  <c:v>0.56416840368810006</c:v>
                </c:pt>
                <c:pt idx="632">
                  <c:v>0.56438928542413058</c:v>
                </c:pt>
                <c:pt idx="633">
                  <c:v>0.56450787501932898</c:v>
                </c:pt>
                <c:pt idx="634">
                  <c:v>0.56454758619899781</c:v>
                </c:pt>
                <c:pt idx="635">
                  <c:v>0.56450572797423326</c:v>
                </c:pt>
                <c:pt idx="636">
                  <c:v>0.56444125415079938</c:v>
                </c:pt>
                <c:pt idx="637">
                  <c:v>0.56438469143679992</c:v>
                </c:pt>
                <c:pt idx="638">
                  <c:v>0.5643755009990129</c:v>
                </c:pt>
                <c:pt idx="639">
                  <c:v>0.56436214705713816</c:v>
                </c:pt>
                <c:pt idx="640">
                  <c:v>0.56435622277236019</c:v>
                </c:pt>
                <c:pt idx="641">
                  <c:v>0.56435375326890314</c:v>
                </c:pt>
                <c:pt idx="642">
                  <c:v>0.56435234254659705</c:v>
                </c:pt>
                <c:pt idx="643">
                  <c:v>0.56434303948285514</c:v>
                </c:pt>
                <c:pt idx="644">
                  <c:v>0.56436653956744642</c:v>
                </c:pt>
                <c:pt idx="645">
                  <c:v>0.56437839294212988</c:v>
                </c:pt>
                <c:pt idx="646">
                  <c:v>0.56434409871556834</c:v>
                </c:pt>
                <c:pt idx="647">
                  <c:v>0.56421587500098969</c:v>
                </c:pt>
                <c:pt idx="648">
                  <c:v>0.56400792547437928</c:v>
                </c:pt>
                <c:pt idx="649">
                  <c:v>0.56368717119971612</c:v>
                </c:pt>
                <c:pt idx="650">
                  <c:v>0.56330225834859593</c:v>
                </c:pt>
                <c:pt idx="651">
                  <c:v>0.56287798373507636</c:v>
                </c:pt>
                <c:pt idx="652">
                  <c:v>0.56247327868878338</c:v>
                </c:pt>
                <c:pt idx="653">
                  <c:v>0.56204680357102665</c:v>
                </c:pt>
                <c:pt idx="654">
                  <c:v>0.56157088014010792</c:v>
                </c:pt>
                <c:pt idx="655">
                  <c:v>0.56105132012713721</c:v>
                </c:pt>
                <c:pt idx="656">
                  <c:v>0.56063365994761838</c:v>
                </c:pt>
                <c:pt idx="657">
                  <c:v>0.56036048242742365</c:v>
                </c:pt>
                <c:pt idx="658">
                  <c:v>0.5602201204244377</c:v>
                </c:pt>
                <c:pt idx="659">
                  <c:v>0.56020860823038532</c:v>
                </c:pt>
                <c:pt idx="660">
                  <c:v>0.56033929112969283</c:v>
                </c:pt>
                <c:pt idx="661">
                  <c:v>0.56057584464949184</c:v>
                </c:pt>
                <c:pt idx="662">
                  <c:v>0.56091831353544086</c:v>
                </c:pt>
                <c:pt idx="663">
                  <c:v>0.56135037543072452</c:v>
                </c:pt>
                <c:pt idx="664">
                  <c:v>0.56184982259543992</c:v>
                </c:pt>
                <c:pt idx="665">
                  <c:v>0.56240527920921823</c:v>
                </c:pt>
                <c:pt idx="666">
                  <c:v>0.56298727831774553</c:v>
                </c:pt>
                <c:pt idx="667">
                  <c:v>0.56352158306572087</c:v>
                </c:pt>
                <c:pt idx="668">
                  <c:v>0.56399615618574461</c:v>
                </c:pt>
                <c:pt idx="669">
                  <c:v>0.5643763772355247</c:v>
                </c:pt>
                <c:pt idx="670">
                  <c:v>0.56468894598012409</c:v>
                </c:pt>
                <c:pt idx="671">
                  <c:v>0.56492695030497619</c:v>
                </c:pt>
                <c:pt idx="672">
                  <c:v>0.56513278607448225</c:v>
                </c:pt>
                <c:pt idx="673">
                  <c:v>0.5653055958304618</c:v>
                </c:pt>
                <c:pt idx="674">
                  <c:v>0.56547018285588579</c:v>
                </c:pt>
                <c:pt idx="675">
                  <c:v>0.56567351112832487</c:v>
                </c:pt>
                <c:pt idx="676">
                  <c:v>0.56588468612412823</c:v>
                </c:pt>
                <c:pt idx="677">
                  <c:v>0.56610779409717127</c:v>
                </c:pt>
                <c:pt idx="678">
                  <c:v>0.56628885099297088</c:v>
                </c:pt>
                <c:pt idx="679">
                  <c:v>0.56646002115339145</c:v>
                </c:pt>
                <c:pt idx="680">
                  <c:v>0.56665028607674839</c:v>
                </c:pt>
                <c:pt idx="681">
                  <c:v>0.56685524783314023</c:v>
                </c:pt>
                <c:pt idx="682">
                  <c:v>0.5670936665533608</c:v>
                </c:pt>
                <c:pt idx="683">
                  <c:v>0.56731885972239082</c:v>
                </c:pt>
                <c:pt idx="684">
                  <c:v>0.56751731318973198</c:v>
                </c:pt>
                <c:pt idx="685">
                  <c:v>0.56764541270663649</c:v>
                </c:pt>
                <c:pt idx="686">
                  <c:v>0.56774462765808664</c:v>
                </c:pt>
                <c:pt idx="687">
                  <c:v>0.56783378682226149</c:v>
                </c:pt>
                <c:pt idx="688">
                  <c:v>0.56787474936886895</c:v>
                </c:pt>
                <c:pt idx="689">
                  <c:v>0.56788048029212523</c:v>
                </c:pt>
                <c:pt idx="690">
                  <c:v>0.56781931592901758</c:v>
                </c:pt>
                <c:pt idx="691">
                  <c:v>0.56775648734990947</c:v>
                </c:pt>
                <c:pt idx="692">
                  <c:v>0.56770752263987023</c:v>
                </c:pt>
                <c:pt idx="693">
                  <c:v>0.56759972286738125</c:v>
                </c:pt>
                <c:pt idx="694">
                  <c:v>0.56747606620357149</c:v>
                </c:pt>
                <c:pt idx="695">
                  <c:v>0.56737881116305167</c:v>
                </c:pt>
                <c:pt idx="696">
                  <c:v>0.56734491840670909</c:v>
                </c:pt>
                <c:pt idx="697">
                  <c:v>0.56739323554952936</c:v>
                </c:pt>
                <c:pt idx="698">
                  <c:v>0.56758393344963531</c:v>
                </c:pt>
                <c:pt idx="699">
                  <c:v>0.56784384712479896</c:v>
                </c:pt>
                <c:pt idx="700">
                  <c:v>0.56821254369478169</c:v>
                </c:pt>
                <c:pt idx="701">
                  <c:v>0.568695532243776</c:v>
                </c:pt>
                <c:pt idx="702">
                  <c:v>0.56923924700816275</c:v>
                </c:pt>
                <c:pt idx="703">
                  <c:v>0.56977464703902136</c:v>
                </c:pt>
                <c:pt idx="704">
                  <c:v>0.57033773391199716</c:v>
                </c:pt>
                <c:pt idx="705">
                  <c:v>0.57092350384114288</c:v>
                </c:pt>
                <c:pt idx="706">
                  <c:v>0.57148205220401183</c:v>
                </c:pt>
                <c:pt idx="707">
                  <c:v>0.57198020619012657</c:v>
                </c:pt>
                <c:pt idx="708">
                  <c:v>0.57234648540149669</c:v>
                </c:pt>
                <c:pt idx="709">
                  <c:v>0.57254423594818482</c:v>
                </c:pt>
                <c:pt idx="710">
                  <c:v>0.57267284850795697</c:v>
                </c:pt>
                <c:pt idx="711">
                  <c:v>0.57275110495144932</c:v>
                </c:pt>
                <c:pt idx="712">
                  <c:v>0.57283643014999985</c:v>
                </c:pt>
                <c:pt idx="713">
                  <c:v>0.57291210255922242</c:v>
                </c:pt>
                <c:pt idx="714">
                  <c:v>0.57292946834885861</c:v>
                </c:pt>
                <c:pt idx="715">
                  <c:v>0.5729380194881043</c:v>
                </c:pt>
                <c:pt idx="716">
                  <c:v>0.57292778802928079</c:v>
                </c:pt>
                <c:pt idx="717">
                  <c:v>0.57289316289338743</c:v>
                </c:pt>
                <c:pt idx="718">
                  <c:v>0.57285240205903909</c:v>
                </c:pt>
                <c:pt idx="719">
                  <c:v>0.57278032352869823</c:v>
                </c:pt>
                <c:pt idx="720">
                  <c:v>0.57268688956535752</c:v>
                </c:pt>
                <c:pt idx="721">
                  <c:v>0.57260716790561728</c:v>
                </c:pt>
                <c:pt idx="722">
                  <c:v>0.57252727229101863</c:v>
                </c:pt>
                <c:pt idx="723">
                  <c:v>0.57235867339170499</c:v>
                </c:pt>
                <c:pt idx="724">
                  <c:v>0.57211855877980955</c:v>
                </c:pt>
                <c:pt idx="725">
                  <c:v>0.57191762583018158</c:v>
                </c:pt>
                <c:pt idx="726">
                  <c:v>0.57170596044367405</c:v>
                </c:pt>
                <c:pt idx="727">
                  <c:v>0.57146104117329799</c:v>
                </c:pt>
                <c:pt idx="728">
                  <c:v>0.57120600059505755</c:v>
                </c:pt>
                <c:pt idx="729">
                  <c:v>0.57096778399156167</c:v>
                </c:pt>
                <c:pt idx="730">
                  <c:v>0.57080820460820725</c:v>
                </c:pt>
                <c:pt idx="731">
                  <c:v>0.57072210976013993</c:v>
                </c:pt>
                <c:pt idx="732">
                  <c:v>0.57065192904885143</c:v>
                </c:pt>
                <c:pt idx="733">
                  <c:v>0.57059541756710352</c:v>
                </c:pt>
                <c:pt idx="734">
                  <c:v>0.5706419050378011</c:v>
                </c:pt>
                <c:pt idx="735">
                  <c:v>0.57078252805686858</c:v>
                </c:pt>
                <c:pt idx="736">
                  <c:v>0.57102352815366975</c:v>
                </c:pt>
                <c:pt idx="737">
                  <c:v>0.57138485376934955</c:v>
                </c:pt>
                <c:pt idx="738">
                  <c:v>0.57187817330852342</c:v>
                </c:pt>
                <c:pt idx="739">
                  <c:v>0.57246962045761307</c:v>
                </c:pt>
                <c:pt idx="740">
                  <c:v>0.57313501537559752</c:v>
                </c:pt>
                <c:pt idx="741">
                  <c:v>0.57384274829014981</c:v>
                </c:pt>
                <c:pt idx="742">
                  <c:v>0.57459514312458737</c:v>
                </c:pt>
                <c:pt idx="743">
                  <c:v>0.57536434547923598</c:v>
                </c:pt>
                <c:pt idx="744">
                  <c:v>0.57614380923832165</c:v>
                </c:pt>
                <c:pt idx="745">
                  <c:v>0.57682702465840441</c:v>
                </c:pt>
                <c:pt idx="746">
                  <c:v>0.57741447492547138</c:v>
                </c:pt>
                <c:pt idx="747">
                  <c:v>0.5778673877314241</c:v>
                </c:pt>
                <c:pt idx="748">
                  <c:v>0.57822115883874714</c:v>
                </c:pt>
                <c:pt idx="749">
                  <c:v>0.57851762801037754</c:v>
                </c:pt>
                <c:pt idx="750">
                  <c:v>0.57879001388406348</c:v>
                </c:pt>
                <c:pt idx="751">
                  <c:v>0.57901272897292722</c:v>
                </c:pt>
                <c:pt idx="752">
                  <c:v>0.57915864311379373</c:v>
                </c:pt>
                <c:pt idx="753">
                  <c:v>0.57922661726526359</c:v>
                </c:pt>
                <c:pt idx="754">
                  <c:v>0.57923605727741778</c:v>
                </c:pt>
                <c:pt idx="755">
                  <c:v>0.57918063329126834</c:v>
                </c:pt>
                <c:pt idx="756">
                  <c:v>0.57911763562517315</c:v>
                </c:pt>
                <c:pt idx="757">
                  <c:v>0.57905796149205202</c:v>
                </c:pt>
                <c:pt idx="758">
                  <c:v>0.5790094191117876</c:v>
                </c:pt>
                <c:pt idx="759">
                  <c:v>0.57894730072891643</c:v>
                </c:pt>
                <c:pt idx="760">
                  <c:v>0.57881518473002991</c:v>
                </c:pt>
                <c:pt idx="761">
                  <c:v>0.57860081191479018</c:v>
                </c:pt>
                <c:pt idx="762">
                  <c:v>0.57834369619904635</c:v>
                </c:pt>
                <c:pt idx="763">
                  <c:v>0.57808700872268881</c:v>
                </c:pt>
                <c:pt idx="764">
                  <c:v>0.57783000074484347</c:v>
                </c:pt>
                <c:pt idx="765">
                  <c:v>0.57757119434743487</c:v>
                </c:pt>
                <c:pt idx="766">
                  <c:v>0.57735151402423968</c:v>
                </c:pt>
                <c:pt idx="767">
                  <c:v>0.57721191031510743</c:v>
                </c:pt>
                <c:pt idx="768">
                  <c:v>0.57717908111002125</c:v>
                </c:pt>
                <c:pt idx="769">
                  <c:v>0.57720975105141525</c:v>
                </c:pt>
                <c:pt idx="770">
                  <c:v>0.57727433675680251</c:v>
                </c:pt>
                <c:pt idx="771">
                  <c:v>0.57742291930332068</c:v>
                </c:pt>
                <c:pt idx="772">
                  <c:v>0.5776870302976862</c:v>
                </c:pt>
                <c:pt idx="773">
                  <c:v>0.5779953130458455</c:v>
                </c:pt>
                <c:pt idx="774">
                  <c:v>0.57831670658365364</c:v>
                </c:pt>
                <c:pt idx="775">
                  <c:v>0.57865473685749158</c:v>
                </c:pt>
                <c:pt idx="776">
                  <c:v>0.57900250265961073</c:v>
                </c:pt>
                <c:pt idx="777">
                  <c:v>0.57930763882924119</c:v>
                </c:pt>
                <c:pt idx="778">
                  <c:v>0.57952997540176632</c:v>
                </c:pt>
                <c:pt idx="779">
                  <c:v>0.57963671046986698</c:v>
                </c:pt>
                <c:pt idx="780">
                  <c:v>0.57969321935409079</c:v>
                </c:pt>
                <c:pt idx="781">
                  <c:v>0.57972983500441999</c:v>
                </c:pt>
                <c:pt idx="782">
                  <c:v>0.57972244701822795</c:v>
                </c:pt>
                <c:pt idx="783">
                  <c:v>0.57965233859723408</c:v>
                </c:pt>
                <c:pt idx="784">
                  <c:v>0.57958690369892152</c:v>
                </c:pt>
                <c:pt idx="785">
                  <c:v>0.57953472707753773</c:v>
                </c:pt>
                <c:pt idx="786">
                  <c:v>0.57943379821228969</c:v>
                </c:pt>
                <c:pt idx="787">
                  <c:v>0.57931925936225637</c:v>
                </c:pt>
                <c:pt idx="788">
                  <c:v>0.5791940615611868</c:v>
                </c:pt>
                <c:pt idx="789">
                  <c:v>0.57906561973308623</c:v>
                </c:pt>
                <c:pt idx="790">
                  <c:v>0.57893414997089032</c:v>
                </c:pt>
                <c:pt idx="791">
                  <c:v>0.57876904056113032</c:v>
                </c:pt>
                <c:pt idx="792">
                  <c:v>0.57855773108176367</c:v>
                </c:pt>
                <c:pt idx="793">
                  <c:v>0.57831414830050687</c:v>
                </c:pt>
                <c:pt idx="794">
                  <c:v>0.57805584654877107</c:v>
                </c:pt>
                <c:pt idx="795">
                  <c:v>0.57776336482110036</c:v>
                </c:pt>
                <c:pt idx="796">
                  <c:v>0.57742669939930347</c:v>
                </c:pt>
                <c:pt idx="797">
                  <c:v>0.57710391937057315</c:v>
                </c:pt>
                <c:pt idx="798">
                  <c:v>0.57679828497319574</c:v>
                </c:pt>
                <c:pt idx="799">
                  <c:v>0.57650098430142083</c:v>
                </c:pt>
                <c:pt idx="800">
                  <c:v>0.57617120912680209</c:v>
                </c:pt>
                <c:pt idx="801">
                  <c:v>0.57582334438762461</c:v>
                </c:pt>
                <c:pt idx="802">
                  <c:v>0.57547717182050973</c:v>
                </c:pt>
                <c:pt idx="803">
                  <c:v>0.57515085470472593</c:v>
                </c:pt>
                <c:pt idx="804">
                  <c:v>0.57488235361514339</c:v>
                </c:pt>
                <c:pt idx="805">
                  <c:v>0.57464969780347219</c:v>
                </c:pt>
                <c:pt idx="806">
                  <c:v>0.57446062242195406</c:v>
                </c:pt>
                <c:pt idx="807">
                  <c:v>0.57431631448379339</c:v>
                </c:pt>
                <c:pt idx="808">
                  <c:v>0.57420631215298434</c:v>
                </c:pt>
                <c:pt idx="809">
                  <c:v>0.57412671805241999</c:v>
                </c:pt>
                <c:pt idx="810">
                  <c:v>0.57406604070230827</c:v>
                </c:pt>
                <c:pt idx="811">
                  <c:v>0.57402049360298835</c:v>
                </c:pt>
                <c:pt idx="812">
                  <c:v>0.57399998832796761</c:v>
                </c:pt>
                <c:pt idx="813">
                  <c:v>0.57401347424876148</c:v>
                </c:pt>
                <c:pt idx="814">
                  <c:v>0.5740435550936086</c:v>
                </c:pt>
                <c:pt idx="815">
                  <c:v>0.57402892830156305</c:v>
                </c:pt>
                <c:pt idx="816">
                  <c:v>0.57396627013077361</c:v>
                </c:pt>
                <c:pt idx="817">
                  <c:v>0.57384818744616417</c:v>
                </c:pt>
                <c:pt idx="818">
                  <c:v>0.5736882539130842</c:v>
                </c:pt>
                <c:pt idx="819">
                  <c:v>0.57348576103464388</c:v>
                </c:pt>
                <c:pt idx="820">
                  <c:v>0.57328808925589814</c:v>
                </c:pt>
                <c:pt idx="821">
                  <c:v>0.57309675658764148</c:v>
                </c:pt>
                <c:pt idx="822">
                  <c:v>0.57290119631195702</c:v>
                </c:pt>
                <c:pt idx="823">
                  <c:v>0.57269777407790889</c:v>
                </c:pt>
                <c:pt idx="824">
                  <c:v>0.57245833378381328</c:v>
                </c:pt>
                <c:pt idx="825">
                  <c:v>0.5721945202770401</c:v>
                </c:pt>
                <c:pt idx="826">
                  <c:v>0.57190553114263709</c:v>
                </c:pt>
                <c:pt idx="827">
                  <c:v>0.57161417761145916</c:v>
                </c:pt>
                <c:pt idx="828">
                  <c:v>0.57135340867985385</c:v>
                </c:pt>
                <c:pt idx="829">
                  <c:v>0.57108896880136473</c:v>
                </c:pt>
                <c:pt idx="830">
                  <c:v>0.57081638014239477</c:v>
                </c:pt>
                <c:pt idx="831">
                  <c:v>0.5704818466084034</c:v>
                </c:pt>
                <c:pt idx="832">
                  <c:v>0.57010379084425089</c:v>
                </c:pt>
                <c:pt idx="833">
                  <c:v>0.56973160989272909</c:v>
                </c:pt>
                <c:pt idx="834">
                  <c:v>0.56935654025215243</c:v>
                </c:pt>
                <c:pt idx="835">
                  <c:v>0.56899926316999594</c:v>
                </c:pt>
                <c:pt idx="836">
                  <c:v>0.56862903460148673</c:v>
                </c:pt>
                <c:pt idx="837">
                  <c:v>0.56826318081023142</c:v>
                </c:pt>
                <c:pt idx="838">
                  <c:v>0.56792137724859981</c:v>
                </c:pt>
                <c:pt idx="839">
                  <c:v>0.56757748021259657</c:v>
                </c:pt>
                <c:pt idx="840">
                  <c:v>0.56722809699568189</c:v>
                </c:pt>
                <c:pt idx="841">
                  <c:v>0.56689100696364969</c:v>
                </c:pt>
                <c:pt idx="842">
                  <c:v>0.56657610461488705</c:v>
                </c:pt>
                <c:pt idx="843">
                  <c:v>0.56628355230500926</c:v>
                </c:pt>
                <c:pt idx="844">
                  <c:v>0.56599547850021481</c:v>
                </c:pt>
                <c:pt idx="845">
                  <c:v>0.56570770676419879</c:v>
                </c:pt>
                <c:pt idx="846">
                  <c:v>0.56542495075158439</c:v>
                </c:pt>
                <c:pt idx="847">
                  <c:v>0.56518822958469317</c:v>
                </c:pt>
                <c:pt idx="848">
                  <c:v>0.56497239879683059</c:v>
                </c:pt>
                <c:pt idx="849">
                  <c:v>0.56474592526904255</c:v>
                </c:pt>
                <c:pt idx="850">
                  <c:v>0.56453546672005706</c:v>
                </c:pt>
                <c:pt idx="851">
                  <c:v>0.56438748808965378</c:v>
                </c:pt>
                <c:pt idx="852">
                  <c:v>0.56431244409427128</c:v>
                </c:pt>
                <c:pt idx="853">
                  <c:v>0.56428657011098948</c:v>
                </c:pt>
                <c:pt idx="854">
                  <c:v>0.56428017647264161</c:v>
                </c:pt>
                <c:pt idx="855">
                  <c:v>0.56432156131113631</c:v>
                </c:pt>
                <c:pt idx="856">
                  <c:v>0.56443793210666449</c:v>
                </c:pt>
                <c:pt idx="857">
                  <c:v>0.56458227583390197</c:v>
                </c:pt>
                <c:pt idx="858">
                  <c:v>0.56469174496745345</c:v>
                </c:pt>
                <c:pt idx="859">
                  <c:v>0.56478686863136207</c:v>
                </c:pt>
                <c:pt idx="860">
                  <c:v>0.56490551097203801</c:v>
                </c:pt>
                <c:pt idx="861">
                  <c:v>0.56506059599846525</c:v>
                </c:pt>
                <c:pt idx="862">
                  <c:v>0.56519398471262616</c:v>
                </c:pt>
                <c:pt idx="863">
                  <c:v>0.56529541580259524</c:v>
                </c:pt>
                <c:pt idx="864">
                  <c:v>0.56544248257474294</c:v>
                </c:pt>
                <c:pt idx="865">
                  <c:v>0.56569320266882028</c:v>
                </c:pt>
                <c:pt idx="866">
                  <c:v>0.56598609630667185</c:v>
                </c:pt>
                <c:pt idx="867">
                  <c:v>0.56628760707216019</c:v>
                </c:pt>
                <c:pt idx="868">
                  <c:v>0.56661805510166119</c:v>
                </c:pt>
                <c:pt idx="869">
                  <c:v>0.56696808882191463</c:v>
                </c:pt>
                <c:pt idx="870">
                  <c:v>0.5673250806426734</c:v>
                </c:pt>
                <c:pt idx="871">
                  <c:v>0.56764193229186455</c:v>
                </c:pt>
                <c:pt idx="872">
                  <c:v>0.5678801272416012</c:v>
                </c:pt>
                <c:pt idx="873">
                  <c:v>0.56807577757335115</c:v>
                </c:pt>
                <c:pt idx="874">
                  <c:v>0.568216648157019</c:v>
                </c:pt>
                <c:pt idx="875">
                  <c:v>0.5682608351129147</c:v>
                </c:pt>
                <c:pt idx="876">
                  <c:v>0.56819134991405962</c:v>
                </c:pt>
                <c:pt idx="877">
                  <c:v>0.5680601567746254</c:v>
                </c:pt>
                <c:pt idx="878">
                  <c:v>0.56790616064955823</c:v>
                </c:pt>
                <c:pt idx="879">
                  <c:v>0.56773062533182361</c:v>
                </c:pt>
                <c:pt idx="880">
                  <c:v>0.56758383377782573</c:v>
                </c:pt>
                <c:pt idx="881">
                  <c:v>0.56752310803449224</c:v>
                </c:pt>
                <c:pt idx="882">
                  <c:v>0.5675732398422485</c:v>
                </c:pt>
                <c:pt idx="883">
                  <c:v>0.56770055833146271</c:v>
                </c:pt>
                <c:pt idx="884">
                  <c:v>0.56789436643281954</c:v>
                </c:pt>
                <c:pt idx="885">
                  <c:v>0.56813748913699458</c:v>
                </c:pt>
                <c:pt idx="886">
                  <c:v>0.56838436255171665</c:v>
                </c:pt>
                <c:pt idx="887">
                  <c:v>0.56861600807893875</c:v>
                </c:pt>
                <c:pt idx="888">
                  <c:v>0.56882751785104546</c:v>
                </c:pt>
                <c:pt idx="889">
                  <c:v>0.5689874902844998</c:v>
                </c:pt>
                <c:pt idx="890">
                  <c:v>0.56908442994089092</c:v>
                </c:pt>
                <c:pt idx="891">
                  <c:v>0.56912519116785898</c:v>
                </c:pt>
                <c:pt idx="892">
                  <c:v>0.56907488450836496</c:v>
                </c:pt>
                <c:pt idx="893">
                  <c:v>0.56894145916531014</c:v>
                </c:pt>
                <c:pt idx="894">
                  <c:v>0.56874290653468229</c:v>
                </c:pt>
                <c:pt idx="895">
                  <c:v>0.56847607820209822</c:v>
                </c:pt>
                <c:pt idx="896">
                  <c:v>0.5681690744210699</c:v>
                </c:pt>
                <c:pt idx="897">
                  <c:v>0.56783358762722369</c:v>
                </c:pt>
                <c:pt idx="898">
                  <c:v>0.5674870810022612</c:v>
                </c:pt>
                <c:pt idx="899">
                  <c:v>0.56713073957220672</c:v>
                </c:pt>
                <c:pt idx="900">
                  <c:v>0.5667698913743352</c:v>
                </c:pt>
                <c:pt idx="901">
                  <c:v>0.56642836605963476</c:v>
                </c:pt>
                <c:pt idx="902">
                  <c:v>0.56610127532523391</c:v>
                </c:pt>
                <c:pt idx="903">
                  <c:v>0.56579403214416635</c:v>
                </c:pt>
                <c:pt idx="904">
                  <c:v>0.56546980039047667</c:v>
                </c:pt>
                <c:pt idx="905">
                  <c:v>0.5651227110977175</c:v>
                </c:pt>
                <c:pt idx="906">
                  <c:v>0.56477379916388237</c:v>
                </c:pt>
                <c:pt idx="907">
                  <c:v>0.56440867863399335</c:v>
                </c:pt>
                <c:pt idx="908">
                  <c:v>0.56406421936712869</c:v>
                </c:pt>
                <c:pt idx="909">
                  <c:v>0.56373025091500428</c:v>
                </c:pt>
                <c:pt idx="910">
                  <c:v>0.56341122260201904</c:v>
                </c:pt>
                <c:pt idx="911">
                  <c:v>0.56312307712190612</c:v>
                </c:pt>
                <c:pt idx="912">
                  <c:v>0.5628430992255441</c:v>
                </c:pt>
                <c:pt idx="913">
                  <c:v>0.56256421429788128</c:v>
                </c:pt>
                <c:pt idx="914">
                  <c:v>0.56226976043151455</c:v>
                </c:pt>
                <c:pt idx="915">
                  <c:v>0.56196433839698556</c:v>
                </c:pt>
                <c:pt idx="916">
                  <c:v>0.56167288440478502</c:v>
                </c:pt>
                <c:pt idx="917">
                  <c:v>0.56140793960988988</c:v>
                </c:pt>
                <c:pt idx="918">
                  <c:v>0.56117147665734224</c:v>
                </c:pt>
                <c:pt idx="919">
                  <c:v>0.56091702248083619</c:v>
                </c:pt>
                <c:pt idx="920">
                  <c:v>0.56064820653666758</c:v>
                </c:pt>
                <c:pt idx="921">
                  <c:v>0.56036008556123118</c:v>
                </c:pt>
                <c:pt idx="922">
                  <c:v>0.56005383211864801</c:v>
                </c:pt>
                <c:pt idx="923">
                  <c:v>0.55975120882806939</c:v>
                </c:pt>
                <c:pt idx="924">
                  <c:v>0.55944391846440511</c:v>
                </c:pt>
                <c:pt idx="925">
                  <c:v>0.55918203809894995</c:v>
                </c:pt>
                <c:pt idx="926">
                  <c:v>0.55895993126400534</c:v>
                </c:pt>
                <c:pt idx="927">
                  <c:v>0.55878075777332681</c:v>
                </c:pt>
                <c:pt idx="928">
                  <c:v>0.55864089624745494</c:v>
                </c:pt>
                <c:pt idx="929">
                  <c:v>0.55852719657237748</c:v>
                </c:pt>
                <c:pt idx="930">
                  <c:v>0.5584698447483647</c:v>
                </c:pt>
                <c:pt idx="931">
                  <c:v>0.55849566567128084</c:v>
                </c:pt>
                <c:pt idx="932">
                  <c:v>0.55857065432057251</c:v>
                </c:pt>
                <c:pt idx="933">
                  <c:v>0.55863971797045719</c:v>
                </c:pt>
                <c:pt idx="934">
                  <c:v>0.55870574458693367</c:v>
                </c:pt>
                <c:pt idx="935">
                  <c:v>0.55877365904536169</c:v>
                </c:pt>
                <c:pt idx="936">
                  <c:v>0.5587783816630052</c:v>
                </c:pt>
                <c:pt idx="937">
                  <c:v>0.55873272954063136</c:v>
                </c:pt>
                <c:pt idx="938">
                  <c:v>0.55863444773025928</c:v>
                </c:pt>
                <c:pt idx="939">
                  <c:v>0.55850167374178694</c:v>
                </c:pt>
                <c:pt idx="940">
                  <c:v>0.55839901139472115</c:v>
                </c:pt>
                <c:pt idx="941">
                  <c:v>0.5583057924428918</c:v>
                </c:pt>
                <c:pt idx="942">
                  <c:v>0.55813758004069614</c:v>
                </c:pt>
                <c:pt idx="943">
                  <c:v>0.55793162378778038</c:v>
                </c:pt>
                <c:pt idx="944">
                  <c:v>0.5577454599108852</c:v>
                </c:pt>
                <c:pt idx="945">
                  <c:v>0.55756851156012588</c:v>
                </c:pt>
                <c:pt idx="946">
                  <c:v>0.55739898617367067</c:v>
                </c:pt>
                <c:pt idx="947">
                  <c:v>0.55723024498040219</c:v>
                </c:pt>
                <c:pt idx="948">
                  <c:v>0.55706375024842014</c:v>
                </c:pt>
                <c:pt idx="949">
                  <c:v>0.55691864681935388</c:v>
                </c:pt>
                <c:pt idx="950">
                  <c:v>0.55683898808562571</c:v>
                </c:pt>
                <c:pt idx="951">
                  <c:v>0.55677760823795763</c:v>
                </c:pt>
                <c:pt idx="952">
                  <c:v>0.55670514265867499</c:v>
                </c:pt>
                <c:pt idx="953">
                  <c:v>0.55666121243161726</c:v>
                </c:pt>
                <c:pt idx="954">
                  <c:v>0.55663515637889815</c:v>
                </c:pt>
                <c:pt idx="955">
                  <c:v>0.5566308791512331</c:v>
                </c:pt>
                <c:pt idx="956">
                  <c:v>0.55663596933849868</c:v>
                </c:pt>
                <c:pt idx="957">
                  <c:v>0.5566572150212854</c:v>
                </c:pt>
                <c:pt idx="958">
                  <c:v>0.55675124141023991</c:v>
                </c:pt>
                <c:pt idx="959">
                  <c:v>0.55691532217851547</c:v>
                </c:pt>
                <c:pt idx="960">
                  <c:v>0.55714791578984235</c:v>
                </c:pt>
                <c:pt idx="961">
                  <c:v>0.55738092269783257</c:v>
                </c:pt>
                <c:pt idx="962">
                  <c:v>0.55764390299023459</c:v>
                </c:pt>
                <c:pt idx="963">
                  <c:v>0.55796062420794579</c:v>
                </c:pt>
                <c:pt idx="964">
                  <c:v>0.55830840254210679</c:v>
                </c:pt>
                <c:pt idx="965">
                  <c:v>0.55865787073534245</c:v>
                </c:pt>
                <c:pt idx="966">
                  <c:v>0.55900448925364055</c:v>
                </c:pt>
                <c:pt idx="967">
                  <c:v>0.55933165558508591</c:v>
                </c:pt>
                <c:pt idx="968">
                  <c:v>0.55961647550398197</c:v>
                </c:pt>
                <c:pt idx="969">
                  <c:v>0.5598366310528311</c:v>
                </c:pt>
                <c:pt idx="970">
                  <c:v>0.56002400575862277</c:v>
                </c:pt>
                <c:pt idx="971">
                  <c:v>0.56020486922040513</c:v>
                </c:pt>
                <c:pt idx="972">
                  <c:v>0.56040018421796645</c:v>
                </c:pt>
                <c:pt idx="973">
                  <c:v>0.56059156025097234</c:v>
                </c:pt>
                <c:pt idx="974">
                  <c:v>0.56072892840162281</c:v>
                </c:pt>
                <c:pt idx="975">
                  <c:v>0.56082018713709858</c:v>
                </c:pt>
                <c:pt idx="976">
                  <c:v>0.56090368969750282</c:v>
                </c:pt>
                <c:pt idx="977">
                  <c:v>0.56095400417507779</c:v>
                </c:pt>
                <c:pt idx="978">
                  <c:v>0.56100465632468788</c:v>
                </c:pt>
                <c:pt idx="979">
                  <c:v>0.56107072513192713</c:v>
                </c:pt>
                <c:pt idx="980">
                  <c:v>0.56116255293568729</c:v>
                </c:pt>
                <c:pt idx="981">
                  <c:v>0.56126348076698251</c:v>
                </c:pt>
                <c:pt idx="982">
                  <c:v>0.56129768091267163</c:v>
                </c:pt>
                <c:pt idx="983">
                  <c:v>0.56123986707835727</c:v>
                </c:pt>
                <c:pt idx="984">
                  <c:v>0.56107771450225641</c:v>
                </c:pt>
                <c:pt idx="985">
                  <c:v>0.56089582490349721</c:v>
                </c:pt>
                <c:pt idx="986">
                  <c:v>0.56072978787475913</c:v>
                </c:pt>
                <c:pt idx="987">
                  <c:v>0.5605630741338038</c:v>
                </c:pt>
                <c:pt idx="988">
                  <c:v>0.56038991022029971</c:v>
                </c:pt>
                <c:pt idx="989">
                  <c:v>0.56021796963078385</c:v>
                </c:pt>
                <c:pt idx="990">
                  <c:v>0.56004683213114537</c:v>
                </c:pt>
                <c:pt idx="991">
                  <c:v>0.55986558548114818</c:v>
                </c:pt>
                <c:pt idx="992">
                  <c:v>0.55965331970223531</c:v>
                </c:pt>
                <c:pt idx="993">
                  <c:v>0.55943353818727382</c:v>
                </c:pt>
                <c:pt idx="994">
                  <c:v>0.55922406556815596</c:v>
                </c:pt>
                <c:pt idx="995">
                  <c:v>0.55906830266032748</c:v>
                </c:pt>
                <c:pt idx="996">
                  <c:v>0.55895864322954436</c:v>
                </c:pt>
                <c:pt idx="997">
                  <c:v>0.55892721892009078</c:v>
                </c:pt>
                <c:pt idx="998">
                  <c:v>0.55896438458498732</c:v>
                </c:pt>
                <c:pt idx="999">
                  <c:v>0.55908989576288348</c:v>
                </c:pt>
                <c:pt idx="1000">
                  <c:v>0.55927849898123771</c:v>
                </c:pt>
                <c:pt idx="1001">
                  <c:v>0.55954826662618651</c:v>
                </c:pt>
                <c:pt idx="1002">
                  <c:v>0.55989481207818259</c:v>
                </c:pt>
                <c:pt idx="1003">
                  <c:v>0.56031638301907072</c:v>
                </c:pt>
                <c:pt idx="1004">
                  <c:v>0.56079317526326478</c:v>
                </c:pt>
                <c:pt idx="1005">
                  <c:v>0.56127919260683645</c:v>
                </c:pt>
                <c:pt idx="1006">
                  <c:v>0.56171599030625419</c:v>
                </c:pt>
                <c:pt idx="1007">
                  <c:v>0.56209519585046852</c:v>
                </c:pt>
                <c:pt idx="1008">
                  <c:v>0.56237396681916918</c:v>
                </c:pt>
                <c:pt idx="1009">
                  <c:v>0.5625755344215525</c:v>
                </c:pt>
                <c:pt idx="1010">
                  <c:v>0.56272967350909819</c:v>
                </c:pt>
                <c:pt idx="1011">
                  <c:v>0.56287343891406605</c:v>
                </c:pt>
                <c:pt idx="1012">
                  <c:v>0.56296643631756604</c:v>
                </c:pt>
                <c:pt idx="1013">
                  <c:v>0.56299123589204425</c:v>
                </c:pt>
                <c:pt idx="1014">
                  <c:v>0.56295081259947444</c:v>
                </c:pt>
                <c:pt idx="1015">
                  <c:v>0.56284679027867301</c:v>
                </c:pt>
                <c:pt idx="1016">
                  <c:v>0.5627117155356931</c:v>
                </c:pt>
                <c:pt idx="1017">
                  <c:v>0.562599244969468</c:v>
                </c:pt>
                <c:pt idx="1018">
                  <c:v>0.5625157619852067</c:v>
                </c:pt>
                <c:pt idx="1019">
                  <c:v>0.56248568986005509</c:v>
                </c:pt>
                <c:pt idx="1020">
                  <c:v>0.56251101772541745</c:v>
                </c:pt>
                <c:pt idx="1021">
                  <c:v>0.56251665122942551</c:v>
                </c:pt>
                <c:pt idx="1022">
                  <c:v>0.56247378947838889</c:v>
                </c:pt>
                <c:pt idx="1023">
                  <c:v>0.56240926060159779</c:v>
                </c:pt>
                <c:pt idx="1024">
                  <c:v>0.56234592699925756</c:v>
                </c:pt>
                <c:pt idx="1025">
                  <c:v>0.56232577232760261</c:v>
                </c:pt>
                <c:pt idx="1026">
                  <c:v>0.56236127452704832</c:v>
                </c:pt>
                <c:pt idx="1027">
                  <c:v>0.56243301963905734</c:v>
                </c:pt>
                <c:pt idx="1028">
                  <c:v>0.56251016652910557</c:v>
                </c:pt>
                <c:pt idx="1029">
                  <c:v>0.56259495274068605</c:v>
                </c:pt>
                <c:pt idx="1030">
                  <c:v>0.56265794374486733</c:v>
                </c:pt>
                <c:pt idx="1031">
                  <c:v>0.56267517903346009</c:v>
                </c:pt>
                <c:pt idx="1032">
                  <c:v>0.56269911077160184</c:v>
                </c:pt>
                <c:pt idx="1033">
                  <c:v>0.56272482251872336</c:v>
                </c:pt>
                <c:pt idx="1034">
                  <c:v>0.56274933841830288</c:v>
                </c:pt>
                <c:pt idx="1035">
                  <c:v>0.56279367694147808</c:v>
                </c:pt>
                <c:pt idx="1036">
                  <c:v>0.56281031648541924</c:v>
                </c:pt>
                <c:pt idx="1037">
                  <c:v>0.56281629866375948</c:v>
                </c:pt>
                <c:pt idx="1038">
                  <c:v>0.56280917045645251</c:v>
                </c:pt>
                <c:pt idx="1039">
                  <c:v>0.56276557337409272</c:v>
                </c:pt>
                <c:pt idx="1040">
                  <c:v>0.56268493827224442</c:v>
                </c:pt>
                <c:pt idx="1041">
                  <c:v>0.56256303689888765</c:v>
                </c:pt>
                <c:pt idx="1042">
                  <c:v>0.56241609827574635</c:v>
                </c:pt>
                <c:pt idx="1043">
                  <c:v>0.56224289048180109</c:v>
                </c:pt>
                <c:pt idx="1044">
                  <c:v>0.56205062512856407</c:v>
                </c:pt>
                <c:pt idx="1045">
                  <c:v>0.5618522695108128</c:v>
                </c:pt>
                <c:pt idx="1046">
                  <c:v>0.56161483808450186</c:v>
                </c:pt>
                <c:pt idx="1047">
                  <c:v>0.56136074806660696</c:v>
                </c:pt>
                <c:pt idx="1048">
                  <c:v>0.56107091785735674</c:v>
                </c:pt>
                <c:pt idx="1049">
                  <c:v>0.56077559706742375</c:v>
                </c:pt>
                <c:pt idx="1050">
                  <c:v>0.56049760595928777</c:v>
                </c:pt>
                <c:pt idx="1051">
                  <c:v>0.56022896681360246</c:v>
                </c:pt>
                <c:pt idx="1052">
                  <c:v>0.56001370530909689</c:v>
                </c:pt>
                <c:pt idx="1053">
                  <c:v>0.55984837003635468</c:v>
                </c:pt>
                <c:pt idx="1054">
                  <c:v>0.55974286742267876</c:v>
                </c:pt>
                <c:pt idx="1055">
                  <c:v>0.55970360487029136</c:v>
                </c:pt>
                <c:pt idx="1056">
                  <c:v>0.55971188290805374</c:v>
                </c:pt>
                <c:pt idx="1057">
                  <c:v>0.55975369958072385</c:v>
                </c:pt>
                <c:pt idx="1058">
                  <c:v>0.55980528760674275</c:v>
                </c:pt>
                <c:pt idx="1059">
                  <c:v>0.55986367463376463</c:v>
                </c:pt>
                <c:pt idx="1060">
                  <c:v>0.55993175584621657</c:v>
                </c:pt>
                <c:pt idx="1061">
                  <c:v>0.55998534942500189</c:v>
                </c:pt>
                <c:pt idx="1062">
                  <c:v>0.56002194233005231</c:v>
                </c:pt>
                <c:pt idx="1063">
                  <c:v>0.56003586916968395</c:v>
                </c:pt>
                <c:pt idx="1064">
                  <c:v>0.56001180402760631</c:v>
                </c:pt>
                <c:pt idx="1065">
                  <c:v>0.55992251074165145</c:v>
                </c:pt>
                <c:pt idx="1066">
                  <c:v>0.55977381395322778</c:v>
                </c:pt>
                <c:pt idx="1067">
                  <c:v>0.55959939601848518</c:v>
                </c:pt>
                <c:pt idx="1068">
                  <c:v>0.55942937660684966</c:v>
                </c:pt>
                <c:pt idx="1069">
                  <c:v>0.55928330274705296</c:v>
                </c:pt>
                <c:pt idx="1070">
                  <c:v>0.55914277555259806</c:v>
                </c:pt>
                <c:pt idx="1071">
                  <c:v>0.55898186021895857</c:v>
                </c:pt>
                <c:pt idx="1072">
                  <c:v>0.55882983861902391</c:v>
                </c:pt>
                <c:pt idx="1073">
                  <c:v>0.55869661354054378</c:v>
                </c:pt>
                <c:pt idx="1074">
                  <c:v>0.55854996487462949</c:v>
                </c:pt>
                <c:pt idx="1075">
                  <c:v>0.55842017373178621</c:v>
                </c:pt>
                <c:pt idx="1076">
                  <c:v>0.55830265712445815</c:v>
                </c:pt>
                <c:pt idx="1077">
                  <c:v>0.55820759293273625</c:v>
                </c:pt>
                <c:pt idx="1078">
                  <c:v>0.55811781991462805</c:v>
                </c:pt>
                <c:pt idx="1079">
                  <c:v>0.55801708353185753</c:v>
                </c:pt>
                <c:pt idx="1080">
                  <c:v>0.55786519709598847</c:v>
                </c:pt>
                <c:pt idx="1081">
                  <c:v>0.55769171567483022</c:v>
                </c:pt>
                <c:pt idx="1082">
                  <c:v>0.55751621277700114</c:v>
                </c:pt>
                <c:pt idx="1083">
                  <c:v>0.55734084641864068</c:v>
                </c:pt>
                <c:pt idx="1084">
                  <c:v>0.55717416809586584</c:v>
                </c:pt>
                <c:pt idx="1085">
                  <c:v>0.5570328636014944</c:v>
                </c:pt>
                <c:pt idx="1086">
                  <c:v>0.55689897191651017</c:v>
                </c:pt>
                <c:pt idx="1087">
                  <c:v>0.55677755533742135</c:v>
                </c:pt>
                <c:pt idx="1088">
                  <c:v>0.55667433117032317</c:v>
                </c:pt>
                <c:pt idx="1089">
                  <c:v>0.55660120165573157</c:v>
                </c:pt>
                <c:pt idx="1090">
                  <c:v>0.55655676897557449</c:v>
                </c:pt>
                <c:pt idx="1091">
                  <c:v>0.55657511461733633</c:v>
                </c:pt>
                <c:pt idx="1092">
                  <c:v>0.55664463416169552</c:v>
                </c:pt>
                <c:pt idx="1093">
                  <c:v>0.55675480088917295</c:v>
                </c:pt>
                <c:pt idx="1094">
                  <c:v>0.55687591654437441</c:v>
                </c:pt>
                <c:pt idx="1095">
                  <c:v>0.55697490796361293</c:v>
                </c:pt>
                <c:pt idx="1096">
                  <c:v>0.55705055508344903</c:v>
                </c:pt>
                <c:pt idx="1097">
                  <c:v>0.55710530084360055</c:v>
                </c:pt>
                <c:pt idx="1098">
                  <c:v>0.5571590770742999</c:v>
                </c:pt>
                <c:pt idx="1099">
                  <c:v>0.55718138941876216</c:v>
                </c:pt>
                <c:pt idx="1100">
                  <c:v>0.55718032433564957</c:v>
                </c:pt>
                <c:pt idx="1101">
                  <c:v>0.55717837215559629</c:v>
                </c:pt>
                <c:pt idx="1102">
                  <c:v>0.55718435690390578</c:v>
                </c:pt>
                <c:pt idx="1103">
                  <c:v>0.55718112882054549</c:v>
                </c:pt>
                <c:pt idx="1104">
                  <c:v>0.55717395117274005</c:v>
                </c:pt>
                <c:pt idx="1105">
                  <c:v>0.55715813528085745</c:v>
                </c:pt>
                <c:pt idx="1106">
                  <c:v>0.557145515832003</c:v>
                </c:pt>
                <c:pt idx="1107">
                  <c:v>0.55713070993829605</c:v>
                </c:pt>
                <c:pt idx="1108">
                  <c:v>0.55712729335734401</c:v>
                </c:pt>
                <c:pt idx="1109">
                  <c:v>0.55713158606319813</c:v>
                </c:pt>
                <c:pt idx="1110">
                  <c:v>0.55714523328472321</c:v>
                </c:pt>
                <c:pt idx="1111">
                  <c:v>0.55712899508427272</c:v>
                </c:pt>
                <c:pt idx="1112">
                  <c:v>0.557068502898447</c:v>
                </c:pt>
                <c:pt idx="1113">
                  <c:v>0.5569577039140049</c:v>
                </c:pt>
                <c:pt idx="1114">
                  <c:v>0.55687320381651551</c:v>
                </c:pt>
                <c:pt idx="1115">
                  <c:v>0.5568352500280852</c:v>
                </c:pt>
                <c:pt idx="1116">
                  <c:v>0.55687651051020071</c:v>
                </c:pt>
                <c:pt idx="1117">
                  <c:v>0.55697627307697084</c:v>
                </c:pt>
                <c:pt idx="1118">
                  <c:v>0.5571303123156065</c:v>
                </c:pt>
                <c:pt idx="1119">
                  <c:v>0.55731411189058189</c:v>
                </c:pt>
                <c:pt idx="1120">
                  <c:v>0.55749403831911559</c:v>
                </c:pt>
                <c:pt idx="1121">
                  <c:v>0.55765971810845893</c:v>
                </c:pt>
                <c:pt idx="1122">
                  <c:v>0.55781875625110677</c:v>
                </c:pt>
                <c:pt idx="1123">
                  <c:v>0.55797994265264728</c:v>
                </c:pt>
                <c:pt idx="1124">
                  <c:v>0.55813337097648552</c:v>
                </c:pt>
                <c:pt idx="1125">
                  <c:v>0.5582304384628114</c:v>
                </c:pt>
                <c:pt idx="1126">
                  <c:v>0.55826591913186452</c:v>
                </c:pt>
                <c:pt idx="1127">
                  <c:v>0.55823930003476874</c:v>
                </c:pt>
                <c:pt idx="1128">
                  <c:v>0.55817790515698607</c:v>
                </c:pt>
                <c:pt idx="1129">
                  <c:v>0.55809185044450238</c:v>
                </c:pt>
                <c:pt idx="1130">
                  <c:v>0.55801159234881936</c:v>
                </c:pt>
                <c:pt idx="1131">
                  <c:v>0.55794815406038967</c:v>
                </c:pt>
                <c:pt idx="1132">
                  <c:v>0.55788158768860263</c:v>
                </c:pt>
                <c:pt idx="1133">
                  <c:v>0.55782367433358737</c:v>
                </c:pt>
                <c:pt idx="1134">
                  <c:v>0.55777063861005916</c:v>
                </c:pt>
                <c:pt idx="1135">
                  <c:v>0.55775245559823972</c:v>
                </c:pt>
                <c:pt idx="1136">
                  <c:v>0.55773994700428176</c:v>
                </c:pt>
                <c:pt idx="1137">
                  <c:v>0.55773890858408659</c:v>
                </c:pt>
                <c:pt idx="1138">
                  <c:v>0.55774328721824995</c:v>
                </c:pt>
                <c:pt idx="1139">
                  <c:v>0.55773853613713587</c:v>
                </c:pt>
                <c:pt idx="1140">
                  <c:v>0.55769844914378897</c:v>
                </c:pt>
                <c:pt idx="1141">
                  <c:v>0.55759599653971237</c:v>
                </c:pt>
                <c:pt idx="1142">
                  <c:v>0.5574551514455991</c:v>
                </c:pt>
                <c:pt idx="1143">
                  <c:v>0.55733394043404572</c:v>
                </c:pt>
                <c:pt idx="1144">
                  <c:v>0.55725133993752141</c:v>
                </c:pt>
                <c:pt idx="1145">
                  <c:v>0.55716824611746152</c:v>
                </c:pt>
                <c:pt idx="1146">
                  <c:v>0.55704240858043608</c:v>
                </c:pt>
                <c:pt idx="1147">
                  <c:v>0.55690103695190285</c:v>
                </c:pt>
                <c:pt idx="1148">
                  <c:v>0.55675144572805368</c:v>
                </c:pt>
                <c:pt idx="1149">
                  <c:v>0.55660570744682258</c:v>
                </c:pt>
                <c:pt idx="1150">
                  <c:v>0.55645502298708893</c:v>
                </c:pt>
                <c:pt idx="1151">
                  <c:v>0.55631943472935608</c:v>
                </c:pt>
                <c:pt idx="1152">
                  <c:v>0.55619687348250624</c:v>
                </c:pt>
                <c:pt idx="1153">
                  <c:v>0.55607372925253729</c:v>
                </c:pt>
                <c:pt idx="1154">
                  <c:v>0.5559287963284204</c:v>
                </c:pt>
                <c:pt idx="1155">
                  <c:v>0.5557585770696547</c:v>
                </c:pt>
                <c:pt idx="1156">
                  <c:v>0.55561124286369423</c:v>
                </c:pt>
                <c:pt idx="1157">
                  <c:v>0.55553027973847557</c:v>
                </c:pt>
                <c:pt idx="1158">
                  <c:v>0.5555323434528916</c:v>
                </c:pt>
                <c:pt idx="1159">
                  <c:v>0.55561475406517458</c:v>
                </c:pt>
                <c:pt idx="1160">
                  <c:v>0.5557341603604754</c:v>
                </c:pt>
                <c:pt idx="1161">
                  <c:v>0.55589871347346964</c:v>
                </c:pt>
                <c:pt idx="1162">
                  <c:v>0.5560992470052285</c:v>
                </c:pt>
                <c:pt idx="1163">
                  <c:v>0.5563646853077393</c:v>
                </c:pt>
                <c:pt idx="1164">
                  <c:v>0.55667650554511472</c:v>
                </c:pt>
                <c:pt idx="1165">
                  <c:v>0.55699709884962945</c:v>
                </c:pt>
                <c:pt idx="1166">
                  <c:v>0.55731548837696687</c:v>
                </c:pt>
                <c:pt idx="1167">
                  <c:v>0.55760826327736734</c:v>
                </c:pt>
                <c:pt idx="1168">
                  <c:v>0.5578528597835547</c:v>
                </c:pt>
                <c:pt idx="1169">
                  <c:v>0.55803790387891794</c:v>
                </c:pt>
                <c:pt idx="1170">
                  <c:v>0.5581378080661209</c:v>
                </c:pt>
                <c:pt idx="1171">
                  <c:v>0.55817402030519403</c:v>
                </c:pt>
                <c:pt idx="1172">
                  <c:v>0.55814720364891857</c:v>
                </c:pt>
                <c:pt idx="1173">
                  <c:v>0.5580699608629508</c:v>
                </c:pt>
                <c:pt idx="1174">
                  <c:v>0.55793444315161722</c:v>
                </c:pt>
                <c:pt idx="1175">
                  <c:v>0.55777632659414567</c:v>
                </c:pt>
                <c:pt idx="1176">
                  <c:v>0.55765673119898607</c:v>
                </c:pt>
                <c:pt idx="1177">
                  <c:v>0.55758539766229154</c:v>
                </c:pt>
                <c:pt idx="1178">
                  <c:v>0.55756145127906909</c:v>
                </c:pt>
                <c:pt idx="1179">
                  <c:v>0.55758766495050216</c:v>
                </c:pt>
                <c:pt idx="1180">
                  <c:v>0.55766245057199193</c:v>
                </c:pt>
                <c:pt idx="1181">
                  <c:v>0.55779459982147839</c:v>
                </c:pt>
                <c:pt idx="1182">
                  <c:v>0.55797847784330401</c:v>
                </c:pt>
                <c:pt idx="1183">
                  <c:v>0.55823602257874194</c:v>
                </c:pt>
                <c:pt idx="1184">
                  <c:v>0.5585437187960588</c:v>
                </c:pt>
                <c:pt idx="1185">
                  <c:v>0.55887856902945066</c:v>
                </c:pt>
                <c:pt idx="1186">
                  <c:v>0.55922940010701894</c:v>
                </c:pt>
                <c:pt idx="1187">
                  <c:v>0.55957113375203127</c:v>
                </c:pt>
                <c:pt idx="1188">
                  <c:v>0.55988478606459846</c:v>
                </c:pt>
                <c:pt idx="1189">
                  <c:v>0.56020184043091004</c:v>
                </c:pt>
                <c:pt idx="1190">
                  <c:v>0.56052703780700142</c:v>
                </c:pt>
                <c:pt idx="1191">
                  <c:v>0.5608600269795071</c:v>
                </c:pt>
                <c:pt idx="1192">
                  <c:v>0.56117732732334857</c:v>
                </c:pt>
                <c:pt idx="1193">
                  <c:v>0.56150789634310572</c:v>
                </c:pt>
                <c:pt idx="1194">
                  <c:v>0.56187126436834234</c:v>
                </c:pt>
                <c:pt idx="1195">
                  <c:v>0.5623324108019786</c:v>
                </c:pt>
                <c:pt idx="1196">
                  <c:v>0.56287107731959485</c:v>
                </c:pt>
                <c:pt idx="1197">
                  <c:v>0.563459165963338</c:v>
                </c:pt>
                <c:pt idx="1198">
                  <c:v>0.56404691254658768</c:v>
                </c:pt>
                <c:pt idx="1199">
                  <c:v>0.56461081572784966</c:v>
                </c:pt>
                <c:pt idx="1200">
                  <c:v>0.56512226166152191</c:v>
                </c:pt>
                <c:pt idx="1201">
                  <c:v>0.5655931621090331</c:v>
                </c:pt>
                <c:pt idx="1202">
                  <c:v>0.56598715100478836</c:v>
                </c:pt>
                <c:pt idx="1203">
                  <c:v>0.56631527266954429</c:v>
                </c:pt>
                <c:pt idx="1204">
                  <c:v>0.56657336493116195</c:v>
                </c:pt>
                <c:pt idx="1205">
                  <c:v>0.56674308840080623</c:v>
                </c:pt>
                <c:pt idx="1206">
                  <c:v>0.56676756889725122</c:v>
                </c:pt>
                <c:pt idx="1207">
                  <c:v>0.56667211973158804</c:v>
                </c:pt>
                <c:pt idx="1208">
                  <c:v>0.56647647736727968</c:v>
                </c:pt>
                <c:pt idx="1209">
                  <c:v>0.5662351765694783</c:v>
                </c:pt>
                <c:pt idx="1210">
                  <c:v>0.56597219201570648</c:v>
                </c:pt>
                <c:pt idx="1211">
                  <c:v>0.56569419323769454</c:v>
                </c:pt>
                <c:pt idx="1212">
                  <c:v>0.565379732176297</c:v>
                </c:pt>
                <c:pt idx="1213">
                  <c:v>0.56508179249653878</c:v>
                </c:pt>
                <c:pt idx="1214">
                  <c:v>0.56479608460856778</c:v>
                </c:pt>
                <c:pt idx="1215">
                  <c:v>0.56452862197955889</c:v>
                </c:pt>
                <c:pt idx="1216">
                  <c:v>0.56427330969092937</c:v>
                </c:pt>
                <c:pt idx="1217">
                  <c:v>0.56402042576982114</c:v>
                </c:pt>
                <c:pt idx="1218">
                  <c:v>0.56378677569576297</c:v>
                </c:pt>
                <c:pt idx="1219">
                  <c:v>0.56357840485367838</c:v>
                </c:pt>
                <c:pt idx="1220">
                  <c:v>0.56339910163656004</c:v>
                </c:pt>
                <c:pt idx="1221">
                  <c:v>0.56325290039493892</c:v>
                </c:pt>
                <c:pt idx="1222">
                  <c:v>0.56314199454365788</c:v>
                </c:pt>
                <c:pt idx="1223">
                  <c:v>0.5630528118747864</c:v>
                </c:pt>
                <c:pt idx="1224">
                  <c:v>0.5629503621967813</c:v>
                </c:pt>
                <c:pt idx="1225">
                  <c:v>0.56283521357812749</c:v>
                </c:pt>
                <c:pt idx="1226">
                  <c:v>0.56272574674309594</c:v>
                </c:pt>
                <c:pt idx="1227">
                  <c:v>0.5626294787303826</c:v>
                </c:pt>
                <c:pt idx="1228">
                  <c:v>0.56256680812167081</c:v>
                </c:pt>
                <c:pt idx="1229">
                  <c:v>0.5625406192368283</c:v>
                </c:pt>
                <c:pt idx="1230">
                  <c:v>0.56254353963124704</c:v>
                </c:pt>
                <c:pt idx="1231">
                  <c:v>0.56257770514681504</c:v>
                </c:pt>
                <c:pt idx="1232">
                  <c:v>0.56261452347404317</c:v>
                </c:pt>
                <c:pt idx="1233">
                  <c:v>0.56264669402050926</c:v>
                </c:pt>
                <c:pt idx="1234">
                  <c:v>0.5626939788187556</c:v>
                </c:pt>
                <c:pt idx="1235">
                  <c:v>0.56278175894475424</c:v>
                </c:pt>
                <c:pt idx="1236">
                  <c:v>0.56290227505927504</c:v>
                </c:pt>
                <c:pt idx="1237">
                  <c:v>0.56300706139864998</c:v>
                </c:pt>
                <c:pt idx="1238">
                  <c:v>0.56308193281177565</c:v>
                </c:pt>
                <c:pt idx="1239">
                  <c:v>0.56313924492763023</c:v>
                </c:pt>
                <c:pt idx="1240">
                  <c:v>0.56315941855495177</c:v>
                </c:pt>
                <c:pt idx="1241">
                  <c:v>0.5631620352811485</c:v>
                </c:pt>
                <c:pt idx="1242">
                  <c:v>0.56314677566237481</c:v>
                </c:pt>
                <c:pt idx="1243">
                  <c:v>0.56310908155828265</c:v>
                </c:pt>
                <c:pt idx="1244">
                  <c:v>0.56304326031474838</c:v>
                </c:pt>
                <c:pt idx="1245">
                  <c:v>0.56294859875920666</c:v>
                </c:pt>
                <c:pt idx="1246">
                  <c:v>0.56282344535526274</c:v>
                </c:pt>
                <c:pt idx="1247">
                  <c:v>0.56271408824199876</c:v>
                </c:pt>
                <c:pt idx="1248">
                  <c:v>0.5626334454061559</c:v>
                </c:pt>
                <c:pt idx="1249">
                  <c:v>0.56256943540741744</c:v>
                </c:pt>
                <c:pt idx="1250">
                  <c:v>0.56250707152545687</c:v>
                </c:pt>
                <c:pt idx="1251">
                  <c:v>0.56243895854665094</c:v>
                </c:pt>
                <c:pt idx="1252">
                  <c:v>0.56235940046715127</c:v>
                </c:pt>
                <c:pt idx="1253">
                  <c:v>0.56227088807639436</c:v>
                </c:pt>
                <c:pt idx="1254">
                  <c:v>0.5621909974451974</c:v>
                </c:pt>
                <c:pt idx="1255">
                  <c:v>0.56211480973427252</c:v>
                </c:pt>
                <c:pt idx="1256">
                  <c:v>0.56202672317174251</c:v>
                </c:pt>
                <c:pt idx="1257">
                  <c:v>0.56194342757301552</c:v>
                </c:pt>
                <c:pt idx="1258">
                  <c:v>0.56184270876348275</c:v>
                </c:pt>
                <c:pt idx="1259">
                  <c:v>0.56171916756678764</c:v>
                </c:pt>
                <c:pt idx="1260">
                  <c:v>0.56158451714784552</c:v>
                </c:pt>
                <c:pt idx="1261">
                  <c:v>0.56144804760816081</c:v>
                </c:pt>
                <c:pt idx="1262">
                  <c:v>0.56132456230771421</c:v>
                </c:pt>
                <c:pt idx="1263">
                  <c:v>0.56123869568324247</c:v>
                </c:pt>
                <c:pt idx="1264">
                  <c:v>0.56117842384878747</c:v>
                </c:pt>
                <c:pt idx="1265">
                  <c:v>0.5611243371826572</c:v>
                </c:pt>
                <c:pt idx="1266">
                  <c:v>0.56109143714424814</c:v>
                </c:pt>
                <c:pt idx="1267">
                  <c:v>0.56107386789278568</c:v>
                </c:pt>
                <c:pt idx="1268">
                  <c:v>0.56104809039957637</c:v>
                </c:pt>
                <c:pt idx="1269">
                  <c:v>0.56100704741487117</c:v>
                </c:pt>
                <c:pt idx="1270">
                  <c:v>0.56097552617547697</c:v>
                </c:pt>
                <c:pt idx="1271">
                  <c:v>0.56093398635581926</c:v>
                </c:pt>
                <c:pt idx="1272">
                  <c:v>0.56087165662161376</c:v>
                </c:pt>
                <c:pt idx="1273">
                  <c:v>0.56079313164292366</c:v>
                </c:pt>
                <c:pt idx="1274">
                  <c:v>0.56067633466427658</c:v>
                </c:pt>
                <c:pt idx="1275">
                  <c:v>0.56052206883299882</c:v>
                </c:pt>
                <c:pt idx="1276">
                  <c:v>0.56035210810534197</c:v>
                </c:pt>
                <c:pt idx="1277">
                  <c:v>0.56017780669766737</c:v>
                </c:pt>
                <c:pt idx="1278">
                  <c:v>0.56001500357031331</c:v>
                </c:pt>
                <c:pt idx="1279">
                  <c:v>0.55989219571240134</c:v>
                </c:pt>
                <c:pt idx="1280">
                  <c:v>0.55980422909144778</c:v>
                </c:pt>
                <c:pt idx="1281">
                  <c:v>0.55973658140499738</c:v>
                </c:pt>
                <c:pt idx="1282">
                  <c:v>0.55970227777954451</c:v>
                </c:pt>
                <c:pt idx="1283">
                  <c:v>0.55971538015375444</c:v>
                </c:pt>
                <c:pt idx="1284">
                  <c:v>0.55978092656372669</c:v>
                </c:pt>
                <c:pt idx="1285">
                  <c:v>0.55988625721687046</c:v>
                </c:pt>
                <c:pt idx="1286">
                  <c:v>0.56002523216400324</c:v>
                </c:pt>
                <c:pt idx="1287">
                  <c:v>0.56018988443627526</c:v>
                </c:pt>
                <c:pt idx="1288">
                  <c:v>0.56035056413392004</c:v>
                </c:pt>
                <c:pt idx="1289">
                  <c:v>0.56050658578672641</c:v>
                </c:pt>
                <c:pt idx="1290">
                  <c:v>0.56064824851636963</c:v>
                </c:pt>
                <c:pt idx="1291">
                  <c:v>0.56080726188666274</c:v>
                </c:pt>
                <c:pt idx="1292">
                  <c:v>0.56096967698025602</c:v>
                </c:pt>
                <c:pt idx="1293">
                  <c:v>0.56111856681810679</c:v>
                </c:pt>
                <c:pt idx="1294">
                  <c:v>0.56123395424335942</c:v>
                </c:pt>
                <c:pt idx="1295">
                  <c:v>0.561293422432392</c:v>
                </c:pt>
                <c:pt idx="1296">
                  <c:v>0.56133491319408524</c:v>
                </c:pt>
                <c:pt idx="1297">
                  <c:v>0.56136638989421217</c:v>
                </c:pt>
                <c:pt idx="1298">
                  <c:v>0.56141471454528569</c:v>
                </c:pt>
                <c:pt idx="1299">
                  <c:v>0.56150659304311501</c:v>
                </c:pt>
                <c:pt idx="1300">
                  <c:v>0.56164661795323867</c:v>
                </c:pt>
                <c:pt idx="1301">
                  <c:v>0.56180208972253132</c:v>
                </c:pt>
                <c:pt idx="1302">
                  <c:v>0.56196572427987579</c:v>
                </c:pt>
                <c:pt idx="1303">
                  <c:v>0.56211955229840682</c:v>
                </c:pt>
                <c:pt idx="1304">
                  <c:v>0.56226732205786678</c:v>
                </c:pt>
                <c:pt idx="1305">
                  <c:v>0.56241865585157091</c:v>
                </c:pt>
                <c:pt idx="1306">
                  <c:v>0.56259175317980903</c:v>
                </c:pt>
                <c:pt idx="1307">
                  <c:v>0.56276119138158687</c:v>
                </c:pt>
                <c:pt idx="1308">
                  <c:v>0.56291807143923356</c:v>
                </c:pt>
                <c:pt idx="1309">
                  <c:v>0.56304803303606765</c:v>
                </c:pt>
                <c:pt idx="1310">
                  <c:v>0.56315467136276753</c:v>
                </c:pt>
                <c:pt idx="1311">
                  <c:v>0.56323861599449465</c:v>
                </c:pt>
                <c:pt idx="1312">
                  <c:v>0.56333292259761558</c:v>
                </c:pt>
                <c:pt idx="1313">
                  <c:v>0.56341260520808911</c:v>
                </c:pt>
                <c:pt idx="1314">
                  <c:v>0.56348527022631667</c:v>
                </c:pt>
                <c:pt idx="1315">
                  <c:v>0.56355727141003609</c:v>
                </c:pt>
                <c:pt idx="1316">
                  <c:v>0.56361178799424305</c:v>
                </c:pt>
                <c:pt idx="1317">
                  <c:v>0.5636856950629775</c:v>
                </c:pt>
                <c:pt idx="1318">
                  <c:v>0.56378107146329792</c:v>
                </c:pt>
                <c:pt idx="1319">
                  <c:v>0.5639040345184344</c:v>
                </c:pt>
                <c:pt idx="1320">
                  <c:v>0.56406147590437772</c:v>
                </c:pt>
                <c:pt idx="1321">
                  <c:v>0.56425728230995564</c:v>
                </c:pt>
                <c:pt idx="1322">
                  <c:v>0.5644974718598923</c:v>
                </c:pt>
                <c:pt idx="1323">
                  <c:v>0.56476592634722644</c:v>
                </c:pt>
                <c:pt idx="1324">
                  <c:v>0.56503261631961577</c:v>
                </c:pt>
                <c:pt idx="1325">
                  <c:v>0.56531688327109841</c:v>
                </c:pt>
                <c:pt idx="1326">
                  <c:v>0.5656212978879781</c:v>
                </c:pt>
                <c:pt idx="1327">
                  <c:v>0.56596680953033129</c:v>
                </c:pt>
                <c:pt idx="1328">
                  <c:v>0.56629730306711468</c:v>
                </c:pt>
                <c:pt idx="1329">
                  <c:v>0.56658756526051202</c:v>
                </c:pt>
                <c:pt idx="1330">
                  <c:v>0.56682971267876114</c:v>
                </c:pt>
                <c:pt idx="1331">
                  <c:v>0.56702510275019058</c:v>
                </c:pt>
                <c:pt idx="1332">
                  <c:v>0.56717420600271373</c:v>
                </c:pt>
                <c:pt idx="1333">
                  <c:v>0.5672829405160017</c:v>
                </c:pt>
                <c:pt idx="1334">
                  <c:v>0.56734677106067999</c:v>
                </c:pt>
                <c:pt idx="1335">
                  <c:v>0.56739163493539835</c:v>
                </c:pt>
                <c:pt idx="1336">
                  <c:v>0.567399025143147</c:v>
                </c:pt>
                <c:pt idx="1337">
                  <c:v>0.56738147580011333</c:v>
                </c:pt>
                <c:pt idx="1338">
                  <c:v>0.56734941188900734</c:v>
                </c:pt>
                <c:pt idx="1339">
                  <c:v>0.56732684118837329</c:v>
                </c:pt>
                <c:pt idx="1340">
                  <c:v>0.56731207769284697</c:v>
                </c:pt>
                <c:pt idx="1341">
                  <c:v>0.56730764376426879</c:v>
                </c:pt>
                <c:pt idx="1342">
                  <c:v>0.5673190708705983</c:v>
                </c:pt>
                <c:pt idx="1343">
                  <c:v>0.56735256664343814</c:v>
                </c:pt>
                <c:pt idx="1344">
                  <c:v>0.56739287748074241</c:v>
                </c:pt>
                <c:pt idx="1345">
                  <c:v>0.56745367870012542</c:v>
                </c:pt>
                <c:pt idx="1346">
                  <c:v>0.56752333057125803</c:v>
                </c:pt>
                <c:pt idx="1347">
                  <c:v>0.56761935414950448</c:v>
                </c:pt>
                <c:pt idx="1348">
                  <c:v>0.56776801139369726</c:v>
                </c:pt>
                <c:pt idx="1349">
                  <c:v>0.5679304058875787</c:v>
                </c:pt>
                <c:pt idx="1350">
                  <c:v>0.56806247998412396</c:v>
                </c:pt>
                <c:pt idx="1351">
                  <c:v>0.56818452151835785</c:v>
                </c:pt>
                <c:pt idx="1352">
                  <c:v>0.5683099823683716</c:v>
                </c:pt>
                <c:pt idx="1353">
                  <c:v>0.56844017600252572</c:v>
                </c:pt>
                <c:pt idx="1354">
                  <c:v>0.56856239555809907</c:v>
                </c:pt>
                <c:pt idx="1355">
                  <c:v>0.56866045621315908</c:v>
                </c:pt>
                <c:pt idx="1356">
                  <c:v>0.56874374992615528</c:v>
                </c:pt>
                <c:pt idx="1357">
                  <c:v>0.56883089338126469</c:v>
                </c:pt>
                <c:pt idx="1358">
                  <c:v>0.56891628047577736</c:v>
                </c:pt>
                <c:pt idx="1359">
                  <c:v>0.56896797676477739</c:v>
                </c:pt>
                <c:pt idx="1360">
                  <c:v>0.5690080881121542</c:v>
                </c:pt>
                <c:pt idx="1361">
                  <c:v>0.56906832356552961</c:v>
                </c:pt>
                <c:pt idx="1362">
                  <c:v>0.56916234859730963</c:v>
                </c:pt>
                <c:pt idx="1363">
                  <c:v>0.56933341046981911</c:v>
                </c:pt>
                <c:pt idx="1364">
                  <c:v>0.56957410865680314</c:v>
                </c:pt>
                <c:pt idx="1365">
                  <c:v>0.56984781464021361</c:v>
                </c:pt>
                <c:pt idx="1366">
                  <c:v>0.57016949230812852</c:v>
                </c:pt>
                <c:pt idx="1367">
                  <c:v>0.57048732583937778</c:v>
                </c:pt>
                <c:pt idx="1368">
                  <c:v>0.57078521608801236</c:v>
                </c:pt>
                <c:pt idx="1369">
                  <c:v>0.57106461561781285</c:v>
                </c:pt>
                <c:pt idx="1370">
                  <c:v>0.57133638765455597</c:v>
                </c:pt>
                <c:pt idx="1371">
                  <c:v>0.57161414714923164</c:v>
                </c:pt>
                <c:pt idx="1372">
                  <c:v>0.57189375350919258</c:v>
                </c:pt>
                <c:pt idx="1373">
                  <c:v>0.57213586136629091</c:v>
                </c:pt>
                <c:pt idx="1374">
                  <c:v>0.5722798233590296</c:v>
                </c:pt>
                <c:pt idx="1375">
                  <c:v>0.57234156965446181</c:v>
                </c:pt>
                <c:pt idx="1376">
                  <c:v>0.57234647230910118</c:v>
                </c:pt>
                <c:pt idx="1377">
                  <c:v>0.57228792669183226</c:v>
                </c:pt>
                <c:pt idx="1378">
                  <c:v>0.57219265960967125</c:v>
                </c:pt>
                <c:pt idx="1379">
                  <c:v>0.57206948209300268</c:v>
                </c:pt>
                <c:pt idx="1380">
                  <c:v>0.57195083662528201</c:v>
                </c:pt>
                <c:pt idx="1381">
                  <c:v>0.57185177292021649</c:v>
                </c:pt>
                <c:pt idx="1382">
                  <c:v>0.57176849562141607</c:v>
                </c:pt>
                <c:pt idx="1383">
                  <c:v>0.57169572399153068</c:v>
                </c:pt>
                <c:pt idx="1384">
                  <c:v>0.57163615528875844</c:v>
                </c:pt>
                <c:pt idx="1385">
                  <c:v>0.57160553972299089</c:v>
                </c:pt>
                <c:pt idx="1386">
                  <c:v>0.57157728232817218</c:v>
                </c:pt>
                <c:pt idx="1387">
                  <c:v>0.57154930761488787</c:v>
                </c:pt>
                <c:pt idx="1388">
                  <c:v>0.57153961772965844</c:v>
                </c:pt>
                <c:pt idx="1389">
                  <c:v>0.57154951452094871</c:v>
                </c:pt>
                <c:pt idx="1390">
                  <c:v>0.57158106770064254</c:v>
                </c:pt>
                <c:pt idx="1391">
                  <c:v>0.57163438142041245</c:v>
                </c:pt>
                <c:pt idx="1392">
                  <c:v>0.57168575542819555</c:v>
                </c:pt>
                <c:pt idx="1393">
                  <c:v>0.57172732603493681</c:v>
                </c:pt>
                <c:pt idx="1394">
                  <c:v>0.57176074291552192</c:v>
                </c:pt>
                <c:pt idx="1395">
                  <c:v>0.57178666667383682</c:v>
                </c:pt>
                <c:pt idx="1396">
                  <c:v>0.57181236692397797</c:v>
                </c:pt>
                <c:pt idx="1397">
                  <c:v>0.57184329502908604</c:v>
                </c:pt>
                <c:pt idx="1398">
                  <c:v>0.57187160119265701</c:v>
                </c:pt>
                <c:pt idx="1399">
                  <c:v>0.57187723281864178</c:v>
                </c:pt>
                <c:pt idx="1400">
                  <c:v>0.57186921885151054</c:v>
                </c:pt>
                <c:pt idx="1401">
                  <c:v>0.57187807210118236</c:v>
                </c:pt>
                <c:pt idx="1402">
                  <c:v>0.57187647735064928</c:v>
                </c:pt>
                <c:pt idx="1403">
                  <c:v>0.57187414399701908</c:v>
                </c:pt>
                <c:pt idx="1404">
                  <c:v>0.57186052594586378</c:v>
                </c:pt>
                <c:pt idx="1405">
                  <c:v>0.57183205683323979</c:v>
                </c:pt>
                <c:pt idx="1406">
                  <c:v>0.57182102899532294</c:v>
                </c:pt>
                <c:pt idx="1407">
                  <c:v>0.57179990735242847</c:v>
                </c:pt>
                <c:pt idx="1408">
                  <c:v>0.57177484178663085</c:v>
                </c:pt>
                <c:pt idx="1409">
                  <c:v>0.57176774246957285</c:v>
                </c:pt>
                <c:pt idx="1410">
                  <c:v>0.57178797078491495</c:v>
                </c:pt>
                <c:pt idx="1411">
                  <c:v>0.57182431328359062</c:v>
                </c:pt>
                <c:pt idx="1412">
                  <c:v>0.57184067136642802</c:v>
                </c:pt>
                <c:pt idx="1413">
                  <c:v>0.57183857245368241</c:v>
                </c:pt>
                <c:pt idx="1414">
                  <c:v>0.57180005931921429</c:v>
                </c:pt>
                <c:pt idx="1415">
                  <c:v>0.57174481946644851</c:v>
                </c:pt>
                <c:pt idx="1416">
                  <c:v>0.57170111825995251</c:v>
                </c:pt>
                <c:pt idx="1417">
                  <c:v>0.57164400114430414</c:v>
                </c:pt>
                <c:pt idx="1418">
                  <c:v>0.57157482219361311</c:v>
                </c:pt>
                <c:pt idx="1419">
                  <c:v>0.57149255609695981</c:v>
                </c:pt>
                <c:pt idx="1420">
                  <c:v>0.57139051862164869</c:v>
                </c:pt>
                <c:pt idx="1421">
                  <c:v>0.57127934673714587</c:v>
                </c:pt>
                <c:pt idx="1422">
                  <c:v>0.57117228848407497</c:v>
                </c:pt>
                <c:pt idx="1423">
                  <c:v>0.57109280046584954</c:v>
                </c:pt>
                <c:pt idx="1424">
                  <c:v>0.57104421420408114</c:v>
                </c:pt>
                <c:pt idx="1425">
                  <c:v>0.57102244823055193</c:v>
                </c:pt>
                <c:pt idx="1426">
                  <c:v>0.57101321224269741</c:v>
                </c:pt>
                <c:pt idx="1427">
                  <c:v>0.57100606275737598</c:v>
                </c:pt>
                <c:pt idx="1428">
                  <c:v>0.5710354001133735</c:v>
                </c:pt>
                <c:pt idx="1429">
                  <c:v>0.57112882262098585</c:v>
                </c:pt>
                <c:pt idx="1430">
                  <c:v>0.57125816639019422</c:v>
                </c:pt>
                <c:pt idx="1431">
                  <c:v>0.57141189146161087</c:v>
                </c:pt>
                <c:pt idx="1432">
                  <c:v>0.57157132738086147</c:v>
                </c:pt>
                <c:pt idx="1433">
                  <c:v>0.57170627421029563</c:v>
                </c:pt>
                <c:pt idx="1434">
                  <c:v>0.5718092152860621</c:v>
                </c:pt>
                <c:pt idx="1435">
                  <c:v>0.57189540046060039</c:v>
                </c:pt>
                <c:pt idx="1436">
                  <c:v>0.57199853542812795</c:v>
                </c:pt>
                <c:pt idx="1437">
                  <c:v>0.5721182920880743</c:v>
                </c:pt>
                <c:pt idx="1438">
                  <c:v>0.57224001637568944</c:v>
                </c:pt>
                <c:pt idx="1439">
                  <c:v>0.57232635495430051</c:v>
                </c:pt>
                <c:pt idx="1440">
                  <c:v>0.57237583978827322</c:v>
                </c:pt>
                <c:pt idx="1441">
                  <c:v>0.57240490864866056</c:v>
                </c:pt>
                <c:pt idx="1442">
                  <c:v>0.57240358411430503</c:v>
                </c:pt>
                <c:pt idx="1443">
                  <c:v>0.5723709732658131</c:v>
                </c:pt>
                <c:pt idx="1444">
                  <c:v>0.57233031975911353</c:v>
                </c:pt>
                <c:pt idx="1445">
                  <c:v>0.57227605529835468</c:v>
                </c:pt>
                <c:pt idx="1446">
                  <c:v>0.57219679358781916</c:v>
                </c:pt>
                <c:pt idx="1447">
                  <c:v>0.57206729482909291</c:v>
                </c:pt>
                <c:pt idx="1448">
                  <c:v>0.57189467125518212</c:v>
                </c:pt>
                <c:pt idx="1449">
                  <c:v>0.5716955157814797</c:v>
                </c:pt>
                <c:pt idx="1450">
                  <c:v>0.57148854129252591</c:v>
                </c:pt>
                <c:pt idx="1451">
                  <c:v>0.57125484068720467</c:v>
                </c:pt>
                <c:pt idx="1452">
                  <c:v>0.57099804031720458</c:v>
                </c:pt>
                <c:pt idx="1453">
                  <c:v>0.5707515120437392</c:v>
                </c:pt>
                <c:pt idx="1454">
                  <c:v>0.57053020420130252</c:v>
                </c:pt>
                <c:pt idx="1455">
                  <c:v>0.57032913929543849</c:v>
                </c:pt>
                <c:pt idx="1456">
                  <c:v>0.57015638445308392</c:v>
                </c:pt>
                <c:pt idx="1457">
                  <c:v>0.57001943707146985</c:v>
                </c:pt>
                <c:pt idx="1458">
                  <c:v>0.5699309920252541</c:v>
                </c:pt>
                <c:pt idx="1459">
                  <c:v>0.5698866744207558</c:v>
                </c:pt>
                <c:pt idx="1460">
                  <c:v>0.56991723415694562</c:v>
                </c:pt>
                <c:pt idx="1461">
                  <c:v>0.57000526535733398</c:v>
                </c:pt>
                <c:pt idx="1462">
                  <c:v>0.57012471928382702</c:v>
                </c:pt>
                <c:pt idx="1463">
                  <c:v>0.57027857157045303</c:v>
                </c:pt>
                <c:pt idx="1464">
                  <c:v>0.57045268015949191</c:v>
                </c:pt>
                <c:pt idx="1465">
                  <c:v>0.57063366863440546</c:v>
                </c:pt>
                <c:pt idx="1466">
                  <c:v>0.57082231861796584</c:v>
                </c:pt>
                <c:pt idx="1467">
                  <c:v>0.57101307897885301</c:v>
                </c:pt>
                <c:pt idx="1468">
                  <c:v>0.57117800571668709</c:v>
                </c:pt>
                <c:pt idx="1469">
                  <c:v>0.57130867565630006</c:v>
                </c:pt>
                <c:pt idx="1470">
                  <c:v>0.57140600193582192</c:v>
                </c:pt>
                <c:pt idx="1471">
                  <c:v>0.57143237226526855</c:v>
                </c:pt>
                <c:pt idx="1472">
                  <c:v>0.57141159271555686</c:v>
                </c:pt>
                <c:pt idx="1473">
                  <c:v>0.57138865249062554</c:v>
                </c:pt>
                <c:pt idx="1474">
                  <c:v>0.57137765461074486</c:v>
                </c:pt>
                <c:pt idx="1475">
                  <c:v>0.57137017827284731</c:v>
                </c:pt>
                <c:pt idx="1476">
                  <c:v>0.57135725261544623</c:v>
                </c:pt>
                <c:pt idx="1477">
                  <c:v>0.57133724454614121</c:v>
                </c:pt>
                <c:pt idx="1478">
                  <c:v>0.57130330489771131</c:v>
                </c:pt>
                <c:pt idx="1479">
                  <c:v>0.57127414916698327</c:v>
                </c:pt>
                <c:pt idx="1480">
                  <c:v>0.57125609731035187</c:v>
                </c:pt>
                <c:pt idx="1481">
                  <c:v>0.57123784894027052</c:v>
                </c:pt>
                <c:pt idx="1482">
                  <c:v>0.57121122292870652</c:v>
                </c:pt>
                <c:pt idx="1483">
                  <c:v>0.57118500940669348</c:v>
                </c:pt>
                <c:pt idx="1484">
                  <c:v>0.57112600475478092</c:v>
                </c:pt>
                <c:pt idx="1485">
                  <c:v>0.57102988203117266</c:v>
                </c:pt>
                <c:pt idx="1486">
                  <c:v>0.57090353764378765</c:v>
                </c:pt>
                <c:pt idx="1487">
                  <c:v>0.57075617241573684</c:v>
                </c:pt>
                <c:pt idx="1488">
                  <c:v>0.57060727921036269</c:v>
                </c:pt>
                <c:pt idx="1489">
                  <c:v>0.57047869988598454</c:v>
                </c:pt>
                <c:pt idx="1490">
                  <c:v>0.57036081658940763</c:v>
                </c:pt>
                <c:pt idx="1491">
                  <c:v>0.57025263162941497</c:v>
                </c:pt>
                <c:pt idx="1492">
                  <c:v>0.57015285680515282</c:v>
                </c:pt>
                <c:pt idx="1493">
                  <c:v>0.57005377872031981</c:v>
                </c:pt>
                <c:pt idx="1494">
                  <c:v>0.5699411945683428</c:v>
                </c:pt>
                <c:pt idx="1495">
                  <c:v>0.56983639842210299</c:v>
                </c:pt>
                <c:pt idx="1496">
                  <c:v>0.56973338330271805</c:v>
                </c:pt>
                <c:pt idx="1497">
                  <c:v>0.56963683411628996</c:v>
                </c:pt>
                <c:pt idx="1498">
                  <c:v>0.56954383611151838</c:v>
                </c:pt>
                <c:pt idx="1499">
                  <c:v>0.56943406130908647</c:v>
                </c:pt>
                <c:pt idx="1500">
                  <c:v>0.56930769149790406</c:v>
                </c:pt>
                <c:pt idx="1501">
                  <c:v>0.56919086098862259</c:v>
                </c:pt>
                <c:pt idx="1502">
                  <c:v>0.56908180861942237</c:v>
                </c:pt>
                <c:pt idx="1503">
                  <c:v>0.56899411215560691</c:v>
                </c:pt>
                <c:pt idx="1504">
                  <c:v>0.56894140012577965</c:v>
                </c:pt>
                <c:pt idx="1505">
                  <c:v>0.56893468601356278</c:v>
                </c:pt>
                <c:pt idx="1506">
                  <c:v>0.56897960702764305</c:v>
                </c:pt>
                <c:pt idx="1507">
                  <c:v>0.56906406476731386</c:v>
                </c:pt>
                <c:pt idx="1508">
                  <c:v>0.56916123578706079</c:v>
                </c:pt>
                <c:pt idx="1509">
                  <c:v>0.56926003264661984</c:v>
                </c:pt>
                <c:pt idx="1510">
                  <c:v>0.56936683389233533</c:v>
                </c:pt>
                <c:pt idx="1511">
                  <c:v>0.56948648498080956</c:v>
                </c:pt>
                <c:pt idx="1512">
                  <c:v>0.56960021966332319</c:v>
                </c:pt>
                <c:pt idx="1513">
                  <c:v>0.56969727103322276</c:v>
                </c:pt>
                <c:pt idx="1514">
                  <c:v>0.56977987068073344</c:v>
                </c:pt>
                <c:pt idx="1515">
                  <c:v>0.56984224706998732</c:v>
                </c:pt>
                <c:pt idx="1516">
                  <c:v>0.56986872759703544</c:v>
                </c:pt>
                <c:pt idx="1517">
                  <c:v>0.56987167352389345</c:v>
                </c:pt>
                <c:pt idx="1518">
                  <c:v>0.56985614602990053</c:v>
                </c:pt>
                <c:pt idx="1519">
                  <c:v>0.56985384146657814</c:v>
                </c:pt>
                <c:pt idx="1520">
                  <c:v>0.56989062622895448</c:v>
                </c:pt>
                <c:pt idx="1521">
                  <c:v>0.56996233580090094</c:v>
                </c:pt>
                <c:pt idx="1522">
                  <c:v>0.57005313661039236</c:v>
                </c:pt>
                <c:pt idx="1523">
                  <c:v>0.57016008403970986</c:v>
                </c:pt>
                <c:pt idx="1524">
                  <c:v>0.57028595678493144</c:v>
                </c:pt>
                <c:pt idx="1525">
                  <c:v>0.57041656287249742</c:v>
                </c:pt>
                <c:pt idx="1526">
                  <c:v>0.57055978599350077</c:v>
                </c:pt>
                <c:pt idx="1527">
                  <c:v>0.57073263048512113</c:v>
                </c:pt>
                <c:pt idx="1528">
                  <c:v>0.57091965934358246</c:v>
                </c:pt>
                <c:pt idx="1529">
                  <c:v>0.5711206496613408</c:v>
                </c:pt>
                <c:pt idx="1530">
                  <c:v>0.57132339694060341</c:v>
                </c:pt>
                <c:pt idx="1531">
                  <c:v>0.57151998206769905</c:v>
                </c:pt>
                <c:pt idx="1532">
                  <c:v>0.57171024739594423</c:v>
                </c:pt>
                <c:pt idx="1533">
                  <c:v>0.57189868841720037</c:v>
                </c:pt>
                <c:pt idx="1534">
                  <c:v>0.57207173000755884</c:v>
                </c:pt>
                <c:pt idx="1535">
                  <c:v>0.57221886652480436</c:v>
                </c:pt>
                <c:pt idx="1536">
                  <c:v>0.57234580494087151</c:v>
                </c:pt>
                <c:pt idx="1537">
                  <c:v>0.57244919263931071</c:v>
                </c:pt>
                <c:pt idx="1538">
                  <c:v>0.57251409796983155</c:v>
                </c:pt>
                <c:pt idx="1539">
                  <c:v>0.57253547712499098</c:v>
                </c:pt>
                <c:pt idx="1540">
                  <c:v>0.5725230100758647</c:v>
                </c:pt>
                <c:pt idx="1541">
                  <c:v>0.57248916338809852</c:v>
                </c:pt>
                <c:pt idx="1542">
                  <c:v>0.57244279604565673</c:v>
                </c:pt>
                <c:pt idx="1543">
                  <c:v>0.57236668171993632</c:v>
                </c:pt>
                <c:pt idx="1544">
                  <c:v>0.57224986075461381</c:v>
                </c:pt>
                <c:pt idx="1545">
                  <c:v>0.57210182153505051</c:v>
                </c:pt>
                <c:pt idx="1546">
                  <c:v>0.57193495685395879</c:v>
                </c:pt>
                <c:pt idx="1547">
                  <c:v>0.57175728991613073</c:v>
                </c:pt>
                <c:pt idx="1548">
                  <c:v>0.57158131914114507</c:v>
                </c:pt>
                <c:pt idx="1549">
                  <c:v>0.57141094945445603</c:v>
                </c:pt>
                <c:pt idx="1550">
                  <c:v>0.57126196771347648</c:v>
                </c:pt>
                <c:pt idx="1551">
                  <c:v>0.57111922729934694</c:v>
                </c:pt>
                <c:pt idx="1552">
                  <c:v>0.57096515358213717</c:v>
                </c:pt>
                <c:pt idx="1553">
                  <c:v>0.57079092484202765</c:v>
                </c:pt>
                <c:pt idx="1554">
                  <c:v>0.57061860201049397</c:v>
                </c:pt>
                <c:pt idx="1555">
                  <c:v>0.57044755096331501</c:v>
                </c:pt>
                <c:pt idx="1556">
                  <c:v>0.57028990996935369</c:v>
                </c:pt>
                <c:pt idx="1557">
                  <c:v>0.57016891966244987</c:v>
                </c:pt>
                <c:pt idx="1558">
                  <c:v>0.57009626981259032</c:v>
                </c:pt>
                <c:pt idx="1559">
                  <c:v>0.57002838797477517</c:v>
                </c:pt>
                <c:pt idx="1560">
                  <c:v>0.56995827363333684</c:v>
                </c:pt>
                <c:pt idx="1561">
                  <c:v>0.56986263626971689</c:v>
                </c:pt>
                <c:pt idx="1562">
                  <c:v>0.56977984796705317</c:v>
                </c:pt>
                <c:pt idx="1563">
                  <c:v>0.56971770486496576</c:v>
                </c:pt>
                <c:pt idx="1564">
                  <c:v>0.56966727167737108</c:v>
                </c:pt>
                <c:pt idx="1565">
                  <c:v>0.56963087800885603</c:v>
                </c:pt>
                <c:pt idx="1566">
                  <c:v>0.56962076212601276</c:v>
                </c:pt>
                <c:pt idx="1567">
                  <c:v>0.56962370905967863</c:v>
                </c:pt>
                <c:pt idx="1568">
                  <c:v>0.56961584658465614</c:v>
                </c:pt>
                <c:pt idx="1569">
                  <c:v>0.56958613883643328</c:v>
                </c:pt>
                <c:pt idx="1570">
                  <c:v>0.56955950421345325</c:v>
                </c:pt>
                <c:pt idx="1571">
                  <c:v>0.56952511554787777</c:v>
                </c:pt>
                <c:pt idx="1572">
                  <c:v>0.56949225176882712</c:v>
                </c:pt>
                <c:pt idx="1573">
                  <c:v>0.5694276909185384</c:v>
                </c:pt>
                <c:pt idx="1574">
                  <c:v>0.56933876783642223</c:v>
                </c:pt>
                <c:pt idx="1575">
                  <c:v>0.56924411645924744</c:v>
                </c:pt>
                <c:pt idx="1576">
                  <c:v>0.56913428769433538</c:v>
                </c:pt>
                <c:pt idx="1577">
                  <c:v>0.56899560387060422</c:v>
                </c:pt>
                <c:pt idx="1578">
                  <c:v>0.5688383051583018</c:v>
                </c:pt>
                <c:pt idx="1579">
                  <c:v>0.56867857343292549</c:v>
                </c:pt>
                <c:pt idx="1580">
                  <c:v>0.56851992869091417</c:v>
                </c:pt>
                <c:pt idx="1581">
                  <c:v>0.56837162179158929</c:v>
                </c:pt>
                <c:pt idx="1582">
                  <c:v>0.56823773281048162</c:v>
                </c:pt>
                <c:pt idx="1583">
                  <c:v>0.56810823703492652</c:v>
                </c:pt>
                <c:pt idx="1584">
                  <c:v>0.56798066827444282</c:v>
                </c:pt>
                <c:pt idx="1585">
                  <c:v>0.56784924533373482</c:v>
                </c:pt>
                <c:pt idx="1586">
                  <c:v>0.56772064479516049</c:v>
                </c:pt>
                <c:pt idx="1587">
                  <c:v>0.56761491343983694</c:v>
                </c:pt>
                <c:pt idx="1588">
                  <c:v>0.56752609227151207</c:v>
                </c:pt>
                <c:pt idx="1589">
                  <c:v>0.56743968884310814</c:v>
                </c:pt>
                <c:pt idx="1590">
                  <c:v>0.56734389291376752</c:v>
                </c:pt>
                <c:pt idx="1591">
                  <c:v>0.56724214851362054</c:v>
                </c:pt>
                <c:pt idx="1592">
                  <c:v>0.56714132028796171</c:v>
                </c:pt>
                <c:pt idx="1593">
                  <c:v>0.56705053529616223</c:v>
                </c:pt>
                <c:pt idx="1594">
                  <c:v>0.56700430188706774</c:v>
                </c:pt>
                <c:pt idx="1595">
                  <c:v>0.56702281792606757</c:v>
                </c:pt>
                <c:pt idx="1596">
                  <c:v>0.56709377601665178</c:v>
                </c:pt>
                <c:pt idx="1597">
                  <c:v>0.56717267684406192</c:v>
                </c:pt>
                <c:pt idx="1598">
                  <c:v>0.56722248694087163</c:v>
                </c:pt>
                <c:pt idx="1599">
                  <c:v>0.56725889520285799</c:v>
                </c:pt>
                <c:pt idx="1600">
                  <c:v>0.56728895829868975</c:v>
                </c:pt>
                <c:pt idx="1601">
                  <c:v>0.56731514432571994</c:v>
                </c:pt>
                <c:pt idx="1602">
                  <c:v>0.56732105857134241</c:v>
                </c:pt>
                <c:pt idx="1603">
                  <c:v>0.56731643067176696</c:v>
                </c:pt>
                <c:pt idx="1604">
                  <c:v>0.56729763527141808</c:v>
                </c:pt>
                <c:pt idx="1605">
                  <c:v>0.56724345188870762</c:v>
                </c:pt>
                <c:pt idx="1606">
                  <c:v>0.56714694418241018</c:v>
                </c:pt>
                <c:pt idx="1607">
                  <c:v>0.56701439213213733</c:v>
                </c:pt>
                <c:pt idx="1608">
                  <c:v>0.56687933609766972</c:v>
                </c:pt>
                <c:pt idx="1609">
                  <c:v>0.56677362799037523</c:v>
                </c:pt>
                <c:pt idx="1610">
                  <c:v>0.56669124090535494</c:v>
                </c:pt>
                <c:pt idx="1611">
                  <c:v>0.56663984952841873</c:v>
                </c:pt>
                <c:pt idx="1612">
                  <c:v>0.56661114379408439</c:v>
                </c:pt>
                <c:pt idx="1613">
                  <c:v>0.56660938957921492</c:v>
                </c:pt>
                <c:pt idx="1614">
                  <c:v>0.56662514014955623</c:v>
                </c:pt>
                <c:pt idx="1615">
                  <c:v>0.56664745547843587</c:v>
                </c:pt>
                <c:pt idx="1616">
                  <c:v>0.56667107081534485</c:v>
                </c:pt>
                <c:pt idx="1617">
                  <c:v>0.56668797570927587</c:v>
                </c:pt>
                <c:pt idx="1618">
                  <c:v>0.56669462046539498</c:v>
                </c:pt>
                <c:pt idx="1619">
                  <c:v>0.56668382123458449</c:v>
                </c:pt>
                <c:pt idx="1620">
                  <c:v>0.56664690822159802</c:v>
                </c:pt>
                <c:pt idx="1621">
                  <c:v>0.56659069134170104</c:v>
                </c:pt>
                <c:pt idx="1622">
                  <c:v>0.56651847037038761</c:v>
                </c:pt>
                <c:pt idx="1623">
                  <c:v>0.56642571829566879</c:v>
                </c:pt>
                <c:pt idx="1624">
                  <c:v>0.56631197177380044</c:v>
                </c:pt>
                <c:pt idx="1625">
                  <c:v>0.56617106153870389</c:v>
                </c:pt>
                <c:pt idx="1626">
                  <c:v>0.56601063478227143</c:v>
                </c:pt>
                <c:pt idx="1627">
                  <c:v>0.56583487585715408</c:v>
                </c:pt>
                <c:pt idx="1628">
                  <c:v>0.56564882433900721</c:v>
                </c:pt>
                <c:pt idx="1629">
                  <c:v>0.56546223921597005</c:v>
                </c:pt>
                <c:pt idx="1630">
                  <c:v>0.56527314520447158</c:v>
                </c:pt>
                <c:pt idx="1631">
                  <c:v>0.56508799455305758</c:v>
                </c:pt>
                <c:pt idx="1632">
                  <c:v>0.56489760964496261</c:v>
                </c:pt>
                <c:pt idx="1633">
                  <c:v>0.56468647280987638</c:v>
                </c:pt>
                <c:pt idx="1634">
                  <c:v>0.56446212148945774</c:v>
                </c:pt>
                <c:pt idx="1635">
                  <c:v>0.56423861496997418</c:v>
                </c:pt>
                <c:pt idx="1636">
                  <c:v>0.56403294190016551</c:v>
                </c:pt>
                <c:pt idx="1637">
                  <c:v>0.56386558704535306</c:v>
                </c:pt>
                <c:pt idx="1638">
                  <c:v>0.56374084890270393</c:v>
                </c:pt>
                <c:pt idx="1639">
                  <c:v>0.56362781521375738</c:v>
                </c:pt>
                <c:pt idx="1640">
                  <c:v>0.56352343203551014</c:v>
                </c:pt>
                <c:pt idx="1641">
                  <c:v>0.56343627796817553</c:v>
                </c:pt>
                <c:pt idx="1642">
                  <c:v>0.56336949566362249</c:v>
                </c:pt>
                <c:pt idx="1643">
                  <c:v>0.56335084271142521</c:v>
                </c:pt>
                <c:pt idx="1644">
                  <c:v>0.56339937496973813</c:v>
                </c:pt>
                <c:pt idx="1645">
                  <c:v>0.56349071336991186</c:v>
                </c:pt>
                <c:pt idx="1646">
                  <c:v>0.56359390477120608</c:v>
                </c:pt>
                <c:pt idx="1647">
                  <c:v>0.56369141414906443</c:v>
                </c:pt>
                <c:pt idx="1648">
                  <c:v>0.56375116069924036</c:v>
                </c:pt>
                <c:pt idx="1649">
                  <c:v>0.56376487397606467</c:v>
                </c:pt>
                <c:pt idx="1650">
                  <c:v>0.56376500784627381</c:v>
                </c:pt>
                <c:pt idx="1651">
                  <c:v>0.56374795215839213</c:v>
                </c:pt>
                <c:pt idx="1652">
                  <c:v>0.56372762900397644</c:v>
                </c:pt>
                <c:pt idx="1653">
                  <c:v>0.56371413786761904</c:v>
                </c:pt>
                <c:pt idx="1654">
                  <c:v>0.56368153727455139</c:v>
                </c:pt>
                <c:pt idx="1655">
                  <c:v>0.56362352015527817</c:v>
                </c:pt>
                <c:pt idx="1656">
                  <c:v>0.56356971626269148</c:v>
                </c:pt>
                <c:pt idx="1657">
                  <c:v>0.56353073440918811</c:v>
                </c:pt>
                <c:pt idx="1658">
                  <c:v>0.56352526551152304</c:v>
                </c:pt>
                <c:pt idx="1659">
                  <c:v>0.56357243980596605</c:v>
                </c:pt>
                <c:pt idx="1660">
                  <c:v>0.56370438015335322</c:v>
                </c:pt>
                <c:pt idx="1661">
                  <c:v>0.56390410931451962</c:v>
                </c:pt>
                <c:pt idx="1662">
                  <c:v>0.5641780788590588</c:v>
                </c:pt>
                <c:pt idx="1663">
                  <c:v>0.56450662232586357</c:v>
                </c:pt>
                <c:pt idx="1664">
                  <c:v>0.56488169723179327</c:v>
                </c:pt>
                <c:pt idx="1665">
                  <c:v>0.56527689761713484</c:v>
                </c:pt>
                <c:pt idx="1666">
                  <c:v>0.56566177447948074</c:v>
                </c:pt>
                <c:pt idx="1667">
                  <c:v>0.56601381155176655</c:v>
                </c:pt>
                <c:pt idx="1668">
                  <c:v>0.56634138333702777</c:v>
                </c:pt>
                <c:pt idx="1669">
                  <c:v>0.56664280089349706</c:v>
                </c:pt>
                <c:pt idx="1670">
                  <c:v>0.56691370730213353</c:v>
                </c:pt>
                <c:pt idx="1671">
                  <c:v>0.56711231915820104</c:v>
                </c:pt>
                <c:pt idx="1672">
                  <c:v>0.56724834187005668</c:v>
                </c:pt>
                <c:pt idx="1673">
                  <c:v>0.56732675464713722</c:v>
                </c:pt>
                <c:pt idx="1674">
                  <c:v>0.56735218489465433</c:v>
                </c:pt>
                <c:pt idx="1675">
                  <c:v>0.56731402237794837</c:v>
                </c:pt>
                <c:pt idx="1676">
                  <c:v>0.5672340027251761</c:v>
                </c:pt>
                <c:pt idx="1677">
                  <c:v>0.5671211678680117</c:v>
                </c:pt>
                <c:pt idx="1678">
                  <c:v>0.56700896589909056</c:v>
                </c:pt>
                <c:pt idx="1679">
                  <c:v>0.56689469432066608</c:v>
                </c:pt>
                <c:pt idx="1680">
                  <c:v>0.5667683143646931</c:v>
                </c:pt>
                <c:pt idx="1681">
                  <c:v>0.56663454597407847</c:v>
                </c:pt>
                <c:pt idx="1682">
                  <c:v>0.56650194652855257</c:v>
                </c:pt>
                <c:pt idx="1683">
                  <c:v>0.5663706598003917</c:v>
                </c:pt>
                <c:pt idx="1684">
                  <c:v>0.56623993187529964</c:v>
                </c:pt>
                <c:pt idx="1685">
                  <c:v>0.56611777780314754</c:v>
                </c:pt>
                <c:pt idx="1686">
                  <c:v>0.56598667951140191</c:v>
                </c:pt>
                <c:pt idx="1687">
                  <c:v>0.56586135518859981</c:v>
                </c:pt>
                <c:pt idx="1688">
                  <c:v>0.56576446363158939</c:v>
                </c:pt>
                <c:pt idx="1689">
                  <c:v>0.56566924648677075</c:v>
                </c:pt>
                <c:pt idx="1690">
                  <c:v>0.56558233719130202</c:v>
                </c:pt>
                <c:pt idx="1691">
                  <c:v>0.56549291432595095</c:v>
                </c:pt>
                <c:pt idx="1692">
                  <c:v>0.56540386958411259</c:v>
                </c:pt>
                <c:pt idx="1693">
                  <c:v>0.5653179974125403</c:v>
                </c:pt>
                <c:pt idx="1694">
                  <c:v>0.56524358948459141</c:v>
                </c:pt>
                <c:pt idx="1695">
                  <c:v>0.56518883685415611</c:v>
                </c:pt>
                <c:pt idx="1696">
                  <c:v>0.56513916535447373</c:v>
                </c:pt>
                <c:pt idx="1697">
                  <c:v>0.56511300671430853</c:v>
                </c:pt>
                <c:pt idx="1698">
                  <c:v>0.56509238728474198</c:v>
                </c:pt>
                <c:pt idx="1699">
                  <c:v>0.56505546047017607</c:v>
                </c:pt>
                <c:pt idx="1700">
                  <c:v>0.56503267766343857</c:v>
                </c:pt>
                <c:pt idx="1701">
                  <c:v>0.56501814023618069</c:v>
                </c:pt>
                <c:pt idx="1702">
                  <c:v>0.56499826879776593</c:v>
                </c:pt>
                <c:pt idx="1703">
                  <c:v>0.56498753883274189</c:v>
                </c:pt>
                <c:pt idx="1704">
                  <c:v>0.56498271966767355</c:v>
                </c:pt>
                <c:pt idx="1705">
                  <c:v>0.56497648069675965</c:v>
                </c:pt>
                <c:pt idx="1706">
                  <c:v>0.5649472156678933</c:v>
                </c:pt>
                <c:pt idx="1707">
                  <c:v>0.56488728529922949</c:v>
                </c:pt>
                <c:pt idx="1708">
                  <c:v>0.56480199689580113</c:v>
                </c:pt>
                <c:pt idx="1709">
                  <c:v>0.56470357081258915</c:v>
                </c:pt>
                <c:pt idx="1710">
                  <c:v>0.56460672174087634</c:v>
                </c:pt>
                <c:pt idx="1711">
                  <c:v>0.56450258256415786</c:v>
                </c:pt>
                <c:pt idx="1712">
                  <c:v>0.5643862244111072</c:v>
                </c:pt>
                <c:pt idx="1713">
                  <c:v>0.56426222668777615</c:v>
                </c:pt>
                <c:pt idx="1714">
                  <c:v>0.56411289611148974</c:v>
                </c:pt>
                <c:pt idx="1715">
                  <c:v>0.56394110467170844</c:v>
                </c:pt>
                <c:pt idx="1716">
                  <c:v>0.56375878542683344</c:v>
                </c:pt>
                <c:pt idx="1717">
                  <c:v>0.56357142304251906</c:v>
                </c:pt>
                <c:pt idx="1718">
                  <c:v>0.56339691659764413</c:v>
                </c:pt>
                <c:pt idx="1719">
                  <c:v>0.56323597735970354</c:v>
                </c:pt>
                <c:pt idx="1720">
                  <c:v>0.56308344956324585</c:v>
                </c:pt>
                <c:pt idx="1721">
                  <c:v>0.56294000749477258</c:v>
                </c:pt>
                <c:pt idx="1722">
                  <c:v>0.56281008652291198</c:v>
                </c:pt>
                <c:pt idx="1723">
                  <c:v>0.56272722041270307</c:v>
                </c:pt>
                <c:pt idx="1724">
                  <c:v>0.56268854545358071</c:v>
                </c:pt>
                <c:pt idx="1725">
                  <c:v>0.56267785434652262</c:v>
                </c:pt>
                <c:pt idx="1726">
                  <c:v>0.56269949841505928</c:v>
                </c:pt>
                <c:pt idx="1727">
                  <c:v>0.56272895355106656</c:v>
                </c:pt>
                <c:pt idx="1728">
                  <c:v>0.56276103959137491</c:v>
                </c:pt>
                <c:pt idx="1729">
                  <c:v>0.5627849325409755</c:v>
                </c:pt>
                <c:pt idx="1730">
                  <c:v>0.56279439381107543</c:v>
                </c:pt>
                <c:pt idx="1731">
                  <c:v>0.56279742538678679</c:v>
                </c:pt>
                <c:pt idx="1732">
                  <c:v>0.56280444271792751</c:v>
                </c:pt>
                <c:pt idx="1733">
                  <c:v>0.562802246963923</c:v>
                </c:pt>
                <c:pt idx="1734">
                  <c:v>0.56276951406014375</c:v>
                </c:pt>
                <c:pt idx="1735">
                  <c:v>0.56273266719121962</c:v>
                </c:pt>
                <c:pt idx="1736">
                  <c:v>0.56271166239090842</c:v>
                </c:pt>
                <c:pt idx="1737">
                  <c:v>0.56269784244430987</c:v>
                </c:pt>
                <c:pt idx="1738">
                  <c:v>0.56270363022283043</c:v>
                </c:pt>
                <c:pt idx="1739">
                  <c:v>0.56273776368272987</c:v>
                </c:pt>
                <c:pt idx="1740">
                  <c:v>0.56279479652427356</c:v>
                </c:pt>
                <c:pt idx="1741">
                  <c:v>0.56286686097437277</c:v>
                </c:pt>
                <c:pt idx="1742">
                  <c:v>0.56295004779289248</c:v>
                </c:pt>
                <c:pt idx="1743">
                  <c:v>0.56303735253056286</c:v>
                </c:pt>
                <c:pt idx="1744">
                  <c:v>0.56312228049035717</c:v>
                </c:pt>
                <c:pt idx="1745">
                  <c:v>0.5632037804396629</c:v>
                </c:pt>
                <c:pt idx="1746">
                  <c:v>0.56327662060110772</c:v>
                </c:pt>
                <c:pt idx="1747">
                  <c:v>0.56334340184975307</c:v>
                </c:pt>
                <c:pt idx="1748">
                  <c:v>0.56341295669530878</c:v>
                </c:pt>
                <c:pt idx="1749">
                  <c:v>0.56347873012621685</c:v>
                </c:pt>
                <c:pt idx="1750">
                  <c:v>0.56354202768049777</c:v>
                </c:pt>
                <c:pt idx="1751">
                  <c:v>0.56360367381743182</c:v>
                </c:pt>
                <c:pt idx="1752">
                  <c:v>0.56366522374997663</c:v>
                </c:pt>
                <c:pt idx="1753">
                  <c:v>0.56371975616537917</c:v>
                </c:pt>
                <c:pt idx="1754">
                  <c:v>0.5637894879863482</c:v>
                </c:pt>
                <c:pt idx="1755">
                  <c:v>0.5638781621832305</c:v>
                </c:pt>
                <c:pt idx="1756">
                  <c:v>0.56395869027990519</c:v>
                </c:pt>
                <c:pt idx="1757">
                  <c:v>0.5640282220610191</c:v>
                </c:pt>
                <c:pt idx="1758">
                  <c:v>0.56407332326689097</c:v>
                </c:pt>
                <c:pt idx="1759">
                  <c:v>0.56409817532777717</c:v>
                </c:pt>
                <c:pt idx="1760">
                  <c:v>0.56410893359639902</c:v>
                </c:pt>
                <c:pt idx="1761">
                  <c:v>0.56410041696363189</c:v>
                </c:pt>
                <c:pt idx="1762">
                  <c:v>0.56406933778847035</c:v>
                </c:pt>
                <c:pt idx="1763">
                  <c:v>0.56404204946451131</c:v>
                </c:pt>
                <c:pt idx="1764">
                  <c:v>0.56402485949250769</c:v>
                </c:pt>
                <c:pt idx="1765">
                  <c:v>0.56397710437078974</c:v>
                </c:pt>
                <c:pt idx="1766">
                  <c:v>0.5639079682585818</c:v>
                </c:pt>
                <c:pt idx="1767">
                  <c:v>0.56384345578028106</c:v>
                </c:pt>
                <c:pt idx="1768">
                  <c:v>0.56377587752361358</c:v>
                </c:pt>
                <c:pt idx="1769">
                  <c:v>0.56370382706565392</c:v>
                </c:pt>
                <c:pt idx="1770">
                  <c:v>0.56363410946201575</c:v>
                </c:pt>
                <c:pt idx="1771">
                  <c:v>0.56356901188527642</c:v>
                </c:pt>
                <c:pt idx="1772">
                  <c:v>0.5635094803783649</c:v>
                </c:pt>
                <c:pt idx="1773">
                  <c:v>0.56348572360297122</c:v>
                </c:pt>
                <c:pt idx="1774">
                  <c:v>0.56346299989415249</c:v>
                </c:pt>
                <c:pt idx="1775">
                  <c:v>0.56342675034100498</c:v>
                </c:pt>
                <c:pt idx="1776">
                  <c:v>0.56338028830031073</c:v>
                </c:pt>
                <c:pt idx="1777">
                  <c:v>0.5633151137987974</c:v>
                </c:pt>
                <c:pt idx="1778">
                  <c:v>0.56323806915759189</c:v>
                </c:pt>
                <c:pt idx="1779">
                  <c:v>0.56316918768058877</c:v>
                </c:pt>
                <c:pt idx="1780">
                  <c:v>0.56311771530568067</c:v>
                </c:pt>
                <c:pt idx="1781">
                  <c:v>0.56306357607914181</c:v>
                </c:pt>
                <c:pt idx="1782">
                  <c:v>0.56300043404176836</c:v>
                </c:pt>
                <c:pt idx="1783">
                  <c:v>0.56292620540696225</c:v>
                </c:pt>
                <c:pt idx="1784">
                  <c:v>0.56282807645585686</c:v>
                </c:pt>
                <c:pt idx="1785">
                  <c:v>0.56272331666525865</c:v>
                </c:pt>
                <c:pt idx="1786">
                  <c:v>0.56261558264580325</c:v>
                </c:pt>
                <c:pt idx="1787">
                  <c:v>0.56251101235080958</c:v>
                </c:pt>
                <c:pt idx="1788">
                  <c:v>0.56241753485118695</c:v>
                </c:pt>
                <c:pt idx="1789">
                  <c:v>0.56233229758111236</c:v>
                </c:pt>
                <c:pt idx="1790">
                  <c:v>0.56223539353585472</c:v>
                </c:pt>
                <c:pt idx="1791">
                  <c:v>0.56213237920112091</c:v>
                </c:pt>
                <c:pt idx="1792">
                  <c:v>0.5620307715314532</c:v>
                </c:pt>
                <c:pt idx="1793">
                  <c:v>0.56192130133020335</c:v>
                </c:pt>
                <c:pt idx="1794">
                  <c:v>0.56180512132841676</c:v>
                </c:pt>
                <c:pt idx="1795">
                  <c:v>0.56167820292425508</c:v>
                </c:pt>
                <c:pt idx="1796">
                  <c:v>0.56154284965008372</c:v>
                </c:pt>
                <c:pt idx="1797">
                  <c:v>0.56141312362465445</c:v>
                </c:pt>
                <c:pt idx="1798">
                  <c:v>0.56128328134353411</c:v>
                </c:pt>
                <c:pt idx="1799">
                  <c:v>0.56114860226380836</c:v>
                </c:pt>
                <c:pt idx="1800">
                  <c:v>0.56099516039207142</c:v>
                </c:pt>
                <c:pt idx="1801">
                  <c:v>0.56083003418451294</c:v>
                </c:pt>
                <c:pt idx="1802">
                  <c:v>0.5606523088455706</c:v>
                </c:pt>
                <c:pt idx="1803">
                  <c:v>0.56046212035347676</c:v>
                </c:pt>
                <c:pt idx="1804">
                  <c:v>0.56029356960324483</c:v>
                </c:pt>
                <c:pt idx="1805">
                  <c:v>0.56016661912927734</c:v>
                </c:pt>
                <c:pt idx="1806">
                  <c:v>0.56006841461716372</c:v>
                </c:pt>
                <c:pt idx="1807">
                  <c:v>0.55996819290412025</c:v>
                </c:pt>
                <c:pt idx="1808">
                  <c:v>0.55986105513112172</c:v>
                </c:pt>
                <c:pt idx="1809">
                  <c:v>0.55976127995162717</c:v>
                </c:pt>
                <c:pt idx="1810">
                  <c:v>0.55969070410796706</c:v>
                </c:pt>
                <c:pt idx="1811">
                  <c:v>0.55965800048898284</c:v>
                </c:pt>
                <c:pt idx="1812">
                  <c:v>0.55964178687857613</c:v>
                </c:pt>
                <c:pt idx="1813">
                  <c:v>0.55962383882439026</c:v>
                </c:pt>
                <c:pt idx="1814">
                  <c:v>0.55959980548557042</c:v>
                </c:pt>
                <c:pt idx="1815">
                  <c:v>0.55957541787815868</c:v>
                </c:pt>
                <c:pt idx="1816">
                  <c:v>0.55953729213598258</c:v>
                </c:pt>
                <c:pt idx="1817">
                  <c:v>0.55948860929350752</c:v>
                </c:pt>
                <c:pt idx="1818">
                  <c:v>0.55943924613608187</c:v>
                </c:pt>
                <c:pt idx="1819">
                  <c:v>0.5593893055413548</c:v>
                </c:pt>
                <c:pt idx="1820">
                  <c:v>0.55934065823696433</c:v>
                </c:pt>
                <c:pt idx="1821">
                  <c:v>0.55925969431043765</c:v>
                </c:pt>
                <c:pt idx="1822">
                  <c:v>0.55914794296963921</c:v>
                </c:pt>
                <c:pt idx="1823">
                  <c:v>0.5590427271485352</c:v>
                </c:pt>
                <c:pt idx="1824">
                  <c:v>0.55896915163998895</c:v>
                </c:pt>
                <c:pt idx="1825">
                  <c:v>0.55892948957980959</c:v>
                </c:pt>
                <c:pt idx="1826">
                  <c:v>0.55891283002302561</c:v>
                </c:pt>
                <c:pt idx="1827">
                  <c:v>0.55890437594595133</c:v>
                </c:pt>
                <c:pt idx="1828">
                  <c:v>0.5588962037918751</c:v>
                </c:pt>
                <c:pt idx="1829">
                  <c:v>0.55889085852209663</c:v>
                </c:pt>
                <c:pt idx="1830">
                  <c:v>0.55889277776434243</c:v>
                </c:pt>
                <c:pt idx="1831">
                  <c:v>0.55890539322521293</c:v>
                </c:pt>
                <c:pt idx="1832">
                  <c:v>0.55896077601282612</c:v>
                </c:pt>
                <c:pt idx="1833">
                  <c:v>0.5590464301360043</c:v>
                </c:pt>
                <c:pt idx="1834">
                  <c:v>0.55913577801603098</c:v>
                </c:pt>
                <c:pt idx="1835">
                  <c:v>0.55920862656978343</c:v>
                </c:pt>
                <c:pt idx="1836">
                  <c:v>0.55925864135495951</c:v>
                </c:pt>
                <c:pt idx="1837">
                  <c:v>0.5592825842696425</c:v>
                </c:pt>
                <c:pt idx="1838">
                  <c:v>0.55929747341000546</c:v>
                </c:pt>
                <c:pt idx="1839">
                  <c:v>0.55931486411734221</c:v>
                </c:pt>
                <c:pt idx="1840">
                  <c:v>0.55933387063798845</c:v>
                </c:pt>
                <c:pt idx="1841">
                  <c:v>0.55934800050329592</c:v>
                </c:pt>
                <c:pt idx="1842">
                  <c:v>0.55934023881477279</c:v>
                </c:pt>
                <c:pt idx="1843">
                  <c:v>0.55930598770452211</c:v>
                </c:pt>
                <c:pt idx="1844">
                  <c:v>0.55924446738523881</c:v>
                </c:pt>
                <c:pt idx="1845">
                  <c:v>0.55916240817511953</c:v>
                </c:pt>
                <c:pt idx="1846">
                  <c:v>0.55906383725999198</c:v>
                </c:pt>
                <c:pt idx="1847">
                  <c:v>0.55895684900512455</c:v>
                </c:pt>
                <c:pt idx="1848">
                  <c:v>0.55883746817751845</c:v>
                </c:pt>
                <c:pt idx="1849">
                  <c:v>0.55872316441908076</c:v>
                </c:pt>
                <c:pt idx="1850">
                  <c:v>0.55861558627312291</c:v>
                </c:pt>
                <c:pt idx="1851">
                  <c:v>0.55851893978365597</c:v>
                </c:pt>
                <c:pt idx="1852">
                  <c:v>0.55844128856973907</c:v>
                </c:pt>
                <c:pt idx="1853">
                  <c:v>0.55837852251807663</c:v>
                </c:pt>
                <c:pt idx="1854">
                  <c:v>0.55833021645107905</c:v>
                </c:pt>
                <c:pt idx="1855">
                  <c:v>0.55830608796886949</c:v>
                </c:pt>
                <c:pt idx="1856">
                  <c:v>0.55831250089202078</c:v>
                </c:pt>
                <c:pt idx="1857">
                  <c:v>0.55836524851661196</c:v>
                </c:pt>
                <c:pt idx="1858">
                  <c:v>0.5584712188737756</c:v>
                </c:pt>
                <c:pt idx="1859">
                  <c:v>0.55861450432072579</c:v>
                </c:pt>
                <c:pt idx="1860">
                  <c:v>0.55878665886831513</c:v>
                </c:pt>
                <c:pt idx="1861">
                  <c:v>0.55898733981963877</c:v>
                </c:pt>
                <c:pt idx="1862">
                  <c:v>0.55919781981624661</c:v>
                </c:pt>
                <c:pt idx="1863">
                  <c:v>0.55940232250468203</c:v>
                </c:pt>
                <c:pt idx="1864">
                  <c:v>0.55963054209493446</c:v>
                </c:pt>
                <c:pt idx="1865">
                  <c:v>0.5598610963547247</c:v>
                </c:pt>
                <c:pt idx="1866">
                  <c:v>0.56009786661038785</c:v>
                </c:pt>
                <c:pt idx="1867">
                  <c:v>0.56033149145313321</c:v>
                </c:pt>
                <c:pt idx="1868">
                  <c:v>0.56055391701928281</c:v>
                </c:pt>
                <c:pt idx="1869">
                  <c:v>0.56076152297330573</c:v>
                </c:pt>
                <c:pt idx="1870">
                  <c:v>0.56095611191847905</c:v>
                </c:pt>
                <c:pt idx="1871">
                  <c:v>0.56112210030192333</c:v>
                </c:pt>
                <c:pt idx="1872">
                  <c:v>0.56126073886481598</c:v>
                </c:pt>
                <c:pt idx="1873">
                  <c:v>0.56139584522397967</c:v>
                </c:pt>
                <c:pt idx="1874">
                  <c:v>0.5615278897346494</c:v>
                </c:pt>
                <c:pt idx="1875">
                  <c:v>0.5616207506519636</c:v>
                </c:pt>
                <c:pt idx="1876">
                  <c:v>0.56169616806729272</c:v>
                </c:pt>
                <c:pt idx="1877">
                  <c:v>0.56175682266510629</c:v>
                </c:pt>
                <c:pt idx="1878">
                  <c:v>0.56182210920594711</c:v>
                </c:pt>
                <c:pt idx="1879">
                  <c:v>0.5618709071291309</c:v>
                </c:pt>
                <c:pt idx="1880">
                  <c:v>0.56189890841674039</c:v>
                </c:pt>
                <c:pt idx="1881">
                  <c:v>0.56191833837523619</c:v>
                </c:pt>
                <c:pt idx="1882">
                  <c:v>0.56193487719033797</c:v>
                </c:pt>
                <c:pt idx="1883">
                  <c:v>0.56194059243991845</c:v>
                </c:pt>
                <c:pt idx="1884">
                  <c:v>0.56192752194769391</c:v>
                </c:pt>
                <c:pt idx="1885">
                  <c:v>0.56191009826148608</c:v>
                </c:pt>
                <c:pt idx="1886">
                  <c:v>0.56190182829612978</c:v>
                </c:pt>
                <c:pt idx="1887">
                  <c:v>0.56188188491969482</c:v>
                </c:pt>
                <c:pt idx="1888">
                  <c:v>0.56187495918008323</c:v>
                </c:pt>
                <c:pt idx="1889">
                  <c:v>0.56188262858072624</c:v>
                </c:pt>
                <c:pt idx="1890">
                  <c:v>0.56189716647786347</c:v>
                </c:pt>
                <c:pt idx="1891">
                  <c:v>0.56192065062768271</c:v>
                </c:pt>
                <c:pt idx="1892">
                  <c:v>0.56196676163655412</c:v>
                </c:pt>
                <c:pt idx="1893">
                  <c:v>0.56202267169220765</c:v>
                </c:pt>
                <c:pt idx="1894">
                  <c:v>0.56209739565040273</c:v>
                </c:pt>
                <c:pt idx="1895">
                  <c:v>0.56219745565806667</c:v>
                </c:pt>
                <c:pt idx="1896">
                  <c:v>0.56230310892265079</c:v>
                </c:pt>
                <c:pt idx="1897">
                  <c:v>0.56239816283942112</c:v>
                </c:pt>
                <c:pt idx="1898">
                  <c:v>0.56249158328262283</c:v>
                </c:pt>
                <c:pt idx="1899">
                  <c:v>0.56255085552302642</c:v>
                </c:pt>
                <c:pt idx="1900">
                  <c:v>0.56255998828565734</c:v>
                </c:pt>
                <c:pt idx="1901">
                  <c:v>0.5625411183805723</c:v>
                </c:pt>
                <c:pt idx="1902">
                  <c:v>0.56248969516900793</c:v>
                </c:pt>
                <c:pt idx="1903">
                  <c:v>0.56238929929076187</c:v>
                </c:pt>
                <c:pt idx="1904">
                  <c:v>0.56224838981444558</c:v>
                </c:pt>
                <c:pt idx="1905">
                  <c:v>0.56207216079214217</c:v>
                </c:pt>
                <c:pt idx="1906">
                  <c:v>0.56186598321469905</c:v>
                </c:pt>
                <c:pt idx="1907">
                  <c:v>0.56165811793119524</c:v>
                </c:pt>
                <c:pt idx="1908">
                  <c:v>0.56148082875495842</c:v>
                </c:pt>
                <c:pt idx="1909">
                  <c:v>0.56134103601817953</c:v>
                </c:pt>
                <c:pt idx="1910">
                  <c:v>0.56124437137426808</c:v>
                </c:pt>
                <c:pt idx="1911">
                  <c:v>0.56121062765920948</c:v>
                </c:pt>
                <c:pt idx="1912">
                  <c:v>0.56123505700490839</c:v>
                </c:pt>
                <c:pt idx="1913">
                  <c:v>0.56131215689229119</c:v>
                </c:pt>
                <c:pt idx="1914">
                  <c:v>0.56143475740602622</c:v>
                </c:pt>
                <c:pt idx="1915">
                  <c:v>0.56160820392895439</c:v>
                </c:pt>
                <c:pt idx="1916">
                  <c:v>0.56181383970732202</c:v>
                </c:pt>
                <c:pt idx="1917">
                  <c:v>0.56206195632294575</c:v>
                </c:pt>
                <c:pt idx="1918">
                  <c:v>0.56233875749896012</c:v>
                </c:pt>
                <c:pt idx="1919">
                  <c:v>0.56261291375620137</c:v>
                </c:pt>
                <c:pt idx="1920">
                  <c:v>0.56287313427515406</c:v>
                </c:pt>
                <c:pt idx="1921">
                  <c:v>0.56311145338390201</c:v>
                </c:pt>
                <c:pt idx="1922">
                  <c:v>0.56330345477896515</c:v>
                </c:pt>
                <c:pt idx="1923">
                  <c:v>0.5634486119696368</c:v>
                </c:pt>
                <c:pt idx="1924">
                  <c:v>0.56355693279370245</c:v>
                </c:pt>
                <c:pt idx="1925">
                  <c:v>0.56365477057145708</c:v>
                </c:pt>
                <c:pt idx="1926">
                  <c:v>0.56374067063371724</c:v>
                </c:pt>
                <c:pt idx="1927">
                  <c:v>0.56382541643122697</c:v>
                </c:pt>
                <c:pt idx="1928">
                  <c:v>0.5638924397801709</c:v>
                </c:pt>
                <c:pt idx="1929">
                  <c:v>0.56394230039956372</c:v>
                </c:pt>
                <c:pt idx="1930">
                  <c:v>0.56400573026760714</c:v>
                </c:pt>
                <c:pt idx="1931">
                  <c:v>0.56409599300924984</c:v>
                </c:pt>
                <c:pt idx="1932">
                  <c:v>0.56419615351086361</c:v>
                </c:pt>
                <c:pt idx="1933">
                  <c:v>0.56429245274545081</c:v>
                </c:pt>
                <c:pt idx="1934">
                  <c:v>0.56439008233982191</c:v>
                </c:pt>
                <c:pt idx="1935">
                  <c:v>0.56449587147005187</c:v>
                </c:pt>
                <c:pt idx="1936">
                  <c:v>0.56459006355891816</c:v>
                </c:pt>
                <c:pt idx="1937">
                  <c:v>0.56466226846248613</c:v>
                </c:pt>
                <c:pt idx="1938">
                  <c:v>0.56471351403669856</c:v>
                </c:pt>
                <c:pt idx="1939">
                  <c:v>0.56473786056301101</c:v>
                </c:pt>
                <c:pt idx="1940">
                  <c:v>0.56474067143378737</c:v>
                </c:pt>
                <c:pt idx="1941">
                  <c:v>0.56470223373408435</c:v>
                </c:pt>
                <c:pt idx="1942">
                  <c:v>0.56460733946746966</c:v>
                </c:pt>
                <c:pt idx="1943">
                  <c:v>0.56449382691134375</c:v>
                </c:pt>
                <c:pt idx="1944">
                  <c:v>0.56438747580585835</c:v>
                </c:pt>
                <c:pt idx="1945">
                  <c:v>0.56429104059797075</c:v>
                </c:pt>
                <c:pt idx="1946">
                  <c:v>0.56418041049685042</c:v>
                </c:pt>
                <c:pt idx="1947">
                  <c:v>0.56406562993489784</c:v>
                </c:pt>
                <c:pt idx="1948">
                  <c:v>0.56395773730140997</c:v>
                </c:pt>
                <c:pt idx="1949">
                  <c:v>0.56386742576293625</c:v>
                </c:pt>
                <c:pt idx="1950">
                  <c:v>0.56380535077762939</c:v>
                </c:pt>
                <c:pt idx="1951">
                  <c:v>0.56375803964188742</c:v>
                </c:pt>
                <c:pt idx="1952">
                  <c:v>0.56373565725184183</c:v>
                </c:pt>
                <c:pt idx="1953">
                  <c:v>0.56373481502156497</c:v>
                </c:pt>
                <c:pt idx="1954">
                  <c:v>0.56372831096787634</c:v>
                </c:pt>
                <c:pt idx="1955">
                  <c:v>0.56370516167239149</c:v>
                </c:pt>
                <c:pt idx="1956">
                  <c:v>0.56365875191190551</c:v>
                </c:pt>
                <c:pt idx="1957">
                  <c:v>0.56360392688999539</c:v>
                </c:pt>
                <c:pt idx="1958">
                  <c:v>0.56353198360966195</c:v>
                </c:pt>
                <c:pt idx="1959">
                  <c:v>0.56343989997315225</c:v>
                </c:pt>
                <c:pt idx="1960">
                  <c:v>0.56332297375040852</c:v>
                </c:pt>
                <c:pt idx="1961">
                  <c:v>0.56318999384338742</c:v>
                </c:pt>
                <c:pt idx="1962">
                  <c:v>0.56304486980852919</c:v>
                </c:pt>
                <c:pt idx="1963">
                  <c:v>0.56288865778774833</c:v>
                </c:pt>
                <c:pt idx="1964">
                  <c:v>0.56272512099360295</c:v>
                </c:pt>
                <c:pt idx="1965">
                  <c:v>0.5625558500242499</c:v>
                </c:pt>
                <c:pt idx="1966">
                  <c:v>0.56240005955518624</c:v>
                </c:pt>
                <c:pt idx="1967">
                  <c:v>0.56227912917245504</c:v>
                </c:pt>
                <c:pt idx="1968">
                  <c:v>0.56217504235875326</c:v>
                </c:pt>
                <c:pt idx="1969">
                  <c:v>0.56208577405236138</c:v>
                </c:pt>
                <c:pt idx="1970">
                  <c:v>0.56200352727670466</c:v>
                </c:pt>
                <c:pt idx="1971">
                  <c:v>0.56193740415890747</c:v>
                </c:pt>
                <c:pt idx="1972">
                  <c:v>0.56189460905159228</c:v>
                </c:pt>
                <c:pt idx="1973">
                  <c:v>0.56187862482770534</c:v>
                </c:pt>
                <c:pt idx="1974">
                  <c:v>0.56188030205048378</c:v>
                </c:pt>
                <c:pt idx="1975">
                  <c:v>0.56188680890300402</c:v>
                </c:pt>
                <c:pt idx="1976">
                  <c:v>0.56190232021952735</c:v>
                </c:pt>
                <c:pt idx="1977">
                  <c:v>0.56190866315422683</c:v>
                </c:pt>
                <c:pt idx="1978">
                  <c:v>0.5618840591179981</c:v>
                </c:pt>
                <c:pt idx="1979">
                  <c:v>0.56185656736065148</c:v>
                </c:pt>
                <c:pt idx="1980">
                  <c:v>0.56182851369500753</c:v>
                </c:pt>
                <c:pt idx="1981">
                  <c:v>0.56181120990534106</c:v>
                </c:pt>
                <c:pt idx="1982">
                  <c:v>0.56179539074652995</c:v>
                </c:pt>
                <c:pt idx="1983">
                  <c:v>0.56175355038076713</c:v>
                </c:pt>
                <c:pt idx="1984">
                  <c:v>0.56167777273455233</c:v>
                </c:pt>
                <c:pt idx="1985">
                  <c:v>0.56159482841823993</c:v>
                </c:pt>
                <c:pt idx="1986">
                  <c:v>0.56151642096798582</c:v>
                </c:pt>
                <c:pt idx="1987">
                  <c:v>0.56144131501514982</c:v>
                </c:pt>
                <c:pt idx="1988">
                  <c:v>0.5613664200481967</c:v>
                </c:pt>
                <c:pt idx="1989">
                  <c:v>0.56130279919568649</c:v>
                </c:pt>
                <c:pt idx="1990">
                  <c:v>0.56124940392078149</c:v>
                </c:pt>
                <c:pt idx="1991">
                  <c:v>0.56120782835799232</c:v>
                </c:pt>
                <c:pt idx="1992">
                  <c:v>0.56116568744708517</c:v>
                </c:pt>
                <c:pt idx="1993">
                  <c:v>0.56112571848578952</c:v>
                </c:pt>
                <c:pt idx="1994">
                  <c:v>0.56110902226898685</c:v>
                </c:pt>
                <c:pt idx="1995">
                  <c:v>0.56111845076637734</c:v>
                </c:pt>
                <c:pt idx="1996">
                  <c:v>0.56111628423588278</c:v>
                </c:pt>
                <c:pt idx="1997">
                  <c:v>0.56109807961885771</c:v>
                </c:pt>
                <c:pt idx="1998">
                  <c:v>0.56106957129607793</c:v>
                </c:pt>
                <c:pt idx="1999">
                  <c:v>0.56104028972922448</c:v>
                </c:pt>
                <c:pt idx="2000">
                  <c:v>0.56101849958726868</c:v>
                </c:pt>
                <c:pt idx="2001">
                  <c:v>0.56099217376345889</c:v>
                </c:pt>
                <c:pt idx="2002">
                  <c:v>0.56095076993571091</c:v>
                </c:pt>
                <c:pt idx="2003">
                  <c:v>0.56090883596370555</c:v>
                </c:pt>
                <c:pt idx="2004">
                  <c:v>0.56086803439784616</c:v>
                </c:pt>
                <c:pt idx="2005">
                  <c:v>0.56081637117435923</c:v>
                </c:pt>
                <c:pt idx="2006">
                  <c:v>0.56075552567888487</c:v>
                </c:pt>
                <c:pt idx="2007">
                  <c:v>0.56070933600968309</c:v>
                </c:pt>
                <c:pt idx="2008">
                  <c:v>0.56067164627433452</c:v>
                </c:pt>
                <c:pt idx="2009">
                  <c:v>0.56064685015679483</c:v>
                </c:pt>
                <c:pt idx="2010">
                  <c:v>0.56063584560458402</c:v>
                </c:pt>
                <c:pt idx="2011">
                  <c:v>0.56062156177903044</c:v>
                </c:pt>
                <c:pt idx="2012">
                  <c:v>0.56060793218028715</c:v>
                </c:pt>
                <c:pt idx="2013">
                  <c:v>0.56061476945626598</c:v>
                </c:pt>
                <c:pt idx="2014">
                  <c:v>0.56063466402269346</c:v>
                </c:pt>
                <c:pt idx="2015">
                  <c:v>0.56064174892186869</c:v>
                </c:pt>
                <c:pt idx="2016">
                  <c:v>0.56063247224054769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2A0-4386-8822-9609F45287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40415"/>
        <c:axId val="1189936095"/>
      </c:scatterChart>
      <c:valAx>
        <c:axId val="11899404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36095"/>
        <c:crosses val="autoZero"/>
        <c:crossBetween val="midCat"/>
      </c:valAx>
      <c:valAx>
        <c:axId val="1189936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404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DlzkaRadAB!$D$1</c:f>
              <c:strCache>
                <c:ptCount val="1"/>
                <c:pt idx="0">
                  <c:v>Welch dlzka rad AB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DlzkaRadAB!$D$2:$D$2018</c:f>
              <c:numCache>
                <c:formatCode>General</c:formatCode>
                <c:ptCount val="2017"/>
                <c:pt idx="0">
                  <c:v>0.27239949469864239</c:v>
                </c:pt>
                <c:pt idx="1">
                  <c:v>0.31950530010183142</c:v>
                </c:pt>
                <c:pt idx="2">
                  <c:v>0.359966820045379</c:v>
                </c:pt>
                <c:pt idx="3">
                  <c:v>0.39633181854394711</c:v>
                </c:pt>
                <c:pt idx="4">
                  <c:v>0.4274764905756761</c:v>
                </c:pt>
                <c:pt idx="5">
                  <c:v>0.45164007336685263</c:v>
                </c:pt>
                <c:pt idx="6">
                  <c:v>0.4672103926408892</c:v>
                </c:pt>
                <c:pt idx="7">
                  <c:v>0.48212863136756978</c:v>
                </c:pt>
                <c:pt idx="8">
                  <c:v>0.4949963998266998</c:v>
                </c:pt>
                <c:pt idx="9">
                  <c:v>0.50530834343089259</c:v>
                </c:pt>
                <c:pt idx="10">
                  <c:v>0.51128204602912941</c:v>
                </c:pt>
                <c:pt idx="11">
                  <c:v>0.51197167542463939</c:v>
                </c:pt>
                <c:pt idx="12">
                  <c:v>0.51001959796290086</c:v>
                </c:pt>
                <c:pt idx="13">
                  <c:v>0.5058585955355176</c:v>
                </c:pt>
                <c:pt idx="14">
                  <c:v>0.50036391160273164</c:v>
                </c:pt>
                <c:pt idx="15">
                  <c:v>0.49471198366672636</c:v>
                </c:pt>
                <c:pt idx="16">
                  <c:v>0.48988562281062015</c:v>
                </c:pt>
                <c:pt idx="17">
                  <c:v>0.48663735286043169</c:v>
                </c:pt>
                <c:pt idx="18">
                  <c:v>0.48409281548890487</c:v>
                </c:pt>
                <c:pt idx="19">
                  <c:v>0.48328589233904745</c:v>
                </c:pt>
                <c:pt idx="20">
                  <c:v>0.4836619989919369</c:v>
                </c:pt>
                <c:pt idx="21">
                  <c:v>0.4850727533048555</c:v>
                </c:pt>
                <c:pt idx="22">
                  <c:v>0.48460256828055248</c:v>
                </c:pt>
                <c:pt idx="23">
                  <c:v>0.48359728284734393</c:v>
                </c:pt>
                <c:pt idx="24">
                  <c:v>0.48355610413292199</c:v>
                </c:pt>
                <c:pt idx="25">
                  <c:v>0.48528325209126388</c:v>
                </c:pt>
                <c:pt idx="26">
                  <c:v>0.48850475237080349</c:v>
                </c:pt>
                <c:pt idx="27">
                  <c:v>0.49304165368244957</c:v>
                </c:pt>
                <c:pt idx="28">
                  <c:v>0.49949966954576913</c:v>
                </c:pt>
                <c:pt idx="29">
                  <c:v>0.50687431203867916</c:v>
                </c:pt>
                <c:pt idx="30">
                  <c:v>0.51420708730997267</c:v>
                </c:pt>
                <c:pt idx="31">
                  <c:v>0.52054573682146854</c:v>
                </c:pt>
                <c:pt idx="32">
                  <c:v>0.52550072132497228</c:v>
                </c:pt>
                <c:pt idx="33">
                  <c:v>0.53101376253394994</c:v>
                </c:pt>
                <c:pt idx="34">
                  <c:v>0.53669208962789139</c:v>
                </c:pt>
                <c:pt idx="35">
                  <c:v>0.5420415023539491</c:v>
                </c:pt>
                <c:pt idx="36">
                  <c:v>0.54517440310077614</c:v>
                </c:pt>
                <c:pt idx="37">
                  <c:v>0.54670397264321002</c:v>
                </c:pt>
                <c:pt idx="38">
                  <c:v>0.54732732173872201</c:v>
                </c:pt>
                <c:pt idx="39">
                  <c:v>0.54803252443358808</c:v>
                </c:pt>
                <c:pt idx="40">
                  <c:v>0.54898718247512057</c:v>
                </c:pt>
                <c:pt idx="41">
                  <c:v>0.54992884098453387</c:v>
                </c:pt>
                <c:pt idx="42">
                  <c:v>0.55158971462015982</c:v>
                </c:pt>
                <c:pt idx="43">
                  <c:v>0.55381795767280562</c:v>
                </c:pt>
                <c:pt idx="44">
                  <c:v>0.55581698633145571</c:v>
                </c:pt>
                <c:pt idx="45">
                  <c:v>0.55784407935911939</c:v>
                </c:pt>
                <c:pt idx="46">
                  <c:v>0.55969834894450532</c:v>
                </c:pt>
                <c:pt idx="47">
                  <c:v>0.56143422772587004</c:v>
                </c:pt>
                <c:pt idx="48">
                  <c:v>0.56343856544566162</c:v>
                </c:pt>
                <c:pt idx="49">
                  <c:v>0.56560022940519283</c:v>
                </c:pt>
                <c:pt idx="50">
                  <c:v>0.56667422414759072</c:v>
                </c:pt>
                <c:pt idx="51">
                  <c:v>0.56688809522816563</c:v>
                </c:pt>
                <c:pt idx="52">
                  <c:v>0.5666454215840907</c:v>
                </c:pt>
                <c:pt idx="53">
                  <c:v>0.56610816312568479</c:v>
                </c:pt>
                <c:pt idx="54">
                  <c:v>0.5653048613228786</c:v>
                </c:pt>
                <c:pt idx="55">
                  <c:v>0.56437061048859571</c:v>
                </c:pt>
                <c:pt idx="56">
                  <c:v>0.56331875362063066</c:v>
                </c:pt>
                <c:pt idx="57">
                  <c:v>0.56184385760366939</c:v>
                </c:pt>
                <c:pt idx="58">
                  <c:v>0.56103519592626683</c:v>
                </c:pt>
                <c:pt idx="59">
                  <c:v>0.56065011018207134</c:v>
                </c:pt>
                <c:pt idx="60">
                  <c:v>0.560515646541212</c:v>
                </c:pt>
                <c:pt idx="61">
                  <c:v>0.56098075815027915</c:v>
                </c:pt>
                <c:pt idx="62">
                  <c:v>0.56192194776962012</c:v>
                </c:pt>
                <c:pt idx="63">
                  <c:v>0.56377265960127065</c:v>
                </c:pt>
                <c:pt idx="64">
                  <c:v>0.56602345221443862</c:v>
                </c:pt>
                <c:pt idx="65">
                  <c:v>0.56901592341887575</c:v>
                </c:pt>
                <c:pt idx="66">
                  <c:v>0.57234554368673729</c:v>
                </c:pt>
                <c:pt idx="67">
                  <c:v>0.57579068159201441</c:v>
                </c:pt>
                <c:pt idx="68">
                  <c:v>0.57901786420622836</c:v>
                </c:pt>
                <c:pt idx="69">
                  <c:v>0.58199659473810139</c:v>
                </c:pt>
                <c:pt idx="70">
                  <c:v>0.58476941804701965</c:v>
                </c:pt>
                <c:pt idx="71">
                  <c:v>0.58747289511782952</c:v>
                </c:pt>
                <c:pt idx="72">
                  <c:v>0.59003943224214528</c:v>
                </c:pt>
                <c:pt idx="73">
                  <c:v>0.59219103922323679</c:v>
                </c:pt>
                <c:pt idx="74">
                  <c:v>0.59354935156270083</c:v>
                </c:pt>
                <c:pt idx="75">
                  <c:v>0.59437288550013878</c:v>
                </c:pt>
                <c:pt idx="76">
                  <c:v>0.59447538635075958</c:v>
                </c:pt>
                <c:pt idx="77">
                  <c:v>0.59412165919554127</c:v>
                </c:pt>
                <c:pt idx="78">
                  <c:v>0.59313305289308638</c:v>
                </c:pt>
                <c:pt idx="79">
                  <c:v>0.59224442400143118</c:v>
                </c:pt>
                <c:pt idx="80">
                  <c:v>0.59139471858821124</c:v>
                </c:pt>
                <c:pt idx="81">
                  <c:v>0.5903646900478825</c:v>
                </c:pt>
                <c:pt idx="82">
                  <c:v>0.58903082264393325</c:v>
                </c:pt>
                <c:pt idx="83">
                  <c:v>0.5873890640493179</c:v>
                </c:pt>
                <c:pt idx="84">
                  <c:v>0.58536648599668351</c:v>
                </c:pt>
                <c:pt idx="85">
                  <c:v>0.58340085945885456</c:v>
                </c:pt>
                <c:pt idx="86">
                  <c:v>0.58145599519167457</c:v>
                </c:pt>
                <c:pt idx="87">
                  <c:v>0.57943993809710104</c:v>
                </c:pt>
                <c:pt idx="88">
                  <c:v>0.57728733467000914</c:v>
                </c:pt>
                <c:pt idx="89">
                  <c:v>0.57553092804362993</c:v>
                </c:pt>
                <c:pt idx="90">
                  <c:v>0.57381194686162229</c:v>
                </c:pt>
                <c:pt idx="91">
                  <c:v>0.57196754865470423</c:v>
                </c:pt>
                <c:pt idx="92">
                  <c:v>0.57045406740952809</c:v>
                </c:pt>
                <c:pt idx="93">
                  <c:v>0.56890470825083017</c:v>
                </c:pt>
                <c:pt idx="94">
                  <c:v>0.5672225744759628</c:v>
                </c:pt>
                <c:pt idx="95">
                  <c:v>0.56563005112215103</c:v>
                </c:pt>
                <c:pt idx="96">
                  <c:v>0.56400496555957202</c:v>
                </c:pt>
                <c:pt idx="97">
                  <c:v>0.56224030154007354</c:v>
                </c:pt>
                <c:pt idx="98">
                  <c:v>0.56052654411323588</c:v>
                </c:pt>
                <c:pt idx="99">
                  <c:v>0.55890457491378187</c:v>
                </c:pt>
                <c:pt idx="100">
                  <c:v>0.55724942956008527</c:v>
                </c:pt>
                <c:pt idx="101">
                  <c:v>0.55569681341577459</c:v>
                </c:pt>
                <c:pt idx="102">
                  <c:v>0.5542287739145576</c:v>
                </c:pt>
                <c:pt idx="103">
                  <c:v>0.55265860294622049</c:v>
                </c:pt>
                <c:pt idx="104">
                  <c:v>0.55109628297144486</c:v>
                </c:pt>
                <c:pt idx="105">
                  <c:v>0.54950224006543447</c:v>
                </c:pt>
                <c:pt idx="106">
                  <c:v>0.54765696340721959</c:v>
                </c:pt>
                <c:pt idx="107">
                  <c:v>0.54580896297707959</c:v>
                </c:pt>
                <c:pt idx="108">
                  <c:v>0.54398616016197077</c:v>
                </c:pt>
                <c:pt idx="109">
                  <c:v>0.54229133652685901</c:v>
                </c:pt>
                <c:pt idx="110">
                  <c:v>0.54084028249446625</c:v>
                </c:pt>
                <c:pt idx="111">
                  <c:v>0.53942028114464835</c:v>
                </c:pt>
                <c:pt idx="112">
                  <c:v>0.53808389400472256</c:v>
                </c:pt>
                <c:pt idx="113">
                  <c:v>0.53670492654191426</c:v>
                </c:pt>
                <c:pt idx="114">
                  <c:v>0.53543058711749392</c:v>
                </c:pt>
                <c:pt idx="115">
                  <c:v>0.53423909540667269</c:v>
                </c:pt>
                <c:pt idx="116">
                  <c:v>0.53323024707309041</c:v>
                </c:pt>
                <c:pt idx="117">
                  <c:v>0.53250228444801917</c:v>
                </c:pt>
                <c:pt idx="118">
                  <c:v>0.53169439714509714</c:v>
                </c:pt>
                <c:pt idx="119">
                  <c:v>0.5312913142270439</c:v>
                </c:pt>
                <c:pt idx="120">
                  <c:v>0.53106206235249842</c:v>
                </c:pt>
                <c:pt idx="121">
                  <c:v>0.53089803427983207</c:v>
                </c:pt>
                <c:pt idx="122">
                  <c:v>0.53110753795538657</c:v>
                </c:pt>
                <c:pt idx="123">
                  <c:v>0.53153248259671515</c:v>
                </c:pt>
                <c:pt idx="124">
                  <c:v>0.53203991208867041</c:v>
                </c:pt>
                <c:pt idx="125">
                  <c:v>0.53242499453773107</c:v>
                </c:pt>
                <c:pt idx="126">
                  <c:v>0.53280188016442986</c:v>
                </c:pt>
                <c:pt idx="127">
                  <c:v>0.53322430483293792</c:v>
                </c:pt>
                <c:pt idx="128">
                  <c:v>0.53372297910597011</c:v>
                </c:pt>
                <c:pt idx="129">
                  <c:v>0.53432631522240959</c:v>
                </c:pt>
                <c:pt idx="130">
                  <c:v>0.5348457358990194</c:v>
                </c:pt>
                <c:pt idx="131">
                  <c:v>0.53543346611013554</c:v>
                </c:pt>
                <c:pt idx="132">
                  <c:v>0.53600384515458122</c:v>
                </c:pt>
                <c:pt idx="133">
                  <c:v>0.53635376966247461</c:v>
                </c:pt>
                <c:pt idx="134">
                  <c:v>0.5363592091633258</c:v>
                </c:pt>
                <c:pt idx="135">
                  <c:v>0.53630597832104854</c:v>
                </c:pt>
                <c:pt idx="136">
                  <c:v>0.5363490616865485</c:v>
                </c:pt>
                <c:pt idx="137">
                  <c:v>0.53636489904262674</c:v>
                </c:pt>
                <c:pt idx="138">
                  <c:v>0.5361767614210925</c:v>
                </c:pt>
                <c:pt idx="139">
                  <c:v>0.53601694239925279</c:v>
                </c:pt>
                <c:pt idx="140">
                  <c:v>0.53589580252213775</c:v>
                </c:pt>
                <c:pt idx="141">
                  <c:v>0.53550388937877647</c:v>
                </c:pt>
                <c:pt idx="142">
                  <c:v>0.53494775984686926</c:v>
                </c:pt>
                <c:pt idx="143">
                  <c:v>0.53438535028826806</c:v>
                </c:pt>
                <c:pt idx="144">
                  <c:v>0.53403584135158877</c:v>
                </c:pt>
                <c:pt idx="145">
                  <c:v>0.53402331576980577</c:v>
                </c:pt>
                <c:pt idx="146">
                  <c:v>0.53433055090204473</c:v>
                </c:pt>
                <c:pt idx="147">
                  <c:v>0.53493272996613717</c:v>
                </c:pt>
                <c:pt idx="148">
                  <c:v>0.53589336421532174</c:v>
                </c:pt>
                <c:pt idx="149">
                  <c:v>0.53714845237778031</c:v>
                </c:pt>
                <c:pt idx="150">
                  <c:v>0.53832636946132773</c:v>
                </c:pt>
                <c:pt idx="151">
                  <c:v>0.53969982421257889</c:v>
                </c:pt>
                <c:pt idx="152">
                  <c:v>0.54151632860352172</c:v>
                </c:pt>
                <c:pt idx="153">
                  <c:v>0.54366378905816581</c:v>
                </c:pt>
                <c:pt idx="154">
                  <c:v>0.54575766978514906</c:v>
                </c:pt>
                <c:pt idx="155">
                  <c:v>0.54760774788094924</c:v>
                </c:pt>
                <c:pt idx="156">
                  <c:v>0.5490963238661638</c:v>
                </c:pt>
                <c:pt idx="157">
                  <c:v>0.55021128287111154</c:v>
                </c:pt>
                <c:pt idx="158">
                  <c:v>0.55103869707594477</c:v>
                </c:pt>
                <c:pt idx="159">
                  <c:v>0.55153778816465004</c:v>
                </c:pt>
                <c:pt idx="160">
                  <c:v>0.55200533390074968</c:v>
                </c:pt>
                <c:pt idx="161">
                  <c:v>0.55246815149849815</c:v>
                </c:pt>
                <c:pt idx="162">
                  <c:v>0.55248139403469787</c:v>
                </c:pt>
                <c:pt idx="163">
                  <c:v>0.55212638539566938</c:v>
                </c:pt>
                <c:pt idx="164">
                  <c:v>0.55150592493857897</c:v>
                </c:pt>
                <c:pt idx="165">
                  <c:v>0.55107144099285421</c:v>
                </c:pt>
                <c:pt idx="166">
                  <c:v>0.55079283633052423</c:v>
                </c:pt>
                <c:pt idx="167">
                  <c:v>0.55097792945253932</c:v>
                </c:pt>
                <c:pt idx="168">
                  <c:v>0.55143654303775802</c:v>
                </c:pt>
                <c:pt idx="169">
                  <c:v>0.55207951766509145</c:v>
                </c:pt>
                <c:pt idx="170">
                  <c:v>0.55294745888355135</c:v>
                </c:pt>
                <c:pt idx="171">
                  <c:v>0.55369405952327577</c:v>
                </c:pt>
                <c:pt idx="172">
                  <c:v>0.55441042716418343</c:v>
                </c:pt>
                <c:pt idx="173">
                  <c:v>0.55537673076130256</c:v>
                </c:pt>
                <c:pt idx="174">
                  <c:v>0.55643320305300759</c:v>
                </c:pt>
                <c:pt idx="175">
                  <c:v>0.55747343806163274</c:v>
                </c:pt>
                <c:pt idx="176">
                  <c:v>0.55832840526029104</c:v>
                </c:pt>
                <c:pt idx="177">
                  <c:v>0.55893861676879342</c:v>
                </c:pt>
                <c:pt idx="178">
                  <c:v>0.55914441256208081</c:v>
                </c:pt>
                <c:pt idx="179">
                  <c:v>0.55910232360534085</c:v>
                </c:pt>
                <c:pt idx="180">
                  <c:v>0.55880259616639449</c:v>
                </c:pt>
                <c:pt idx="181">
                  <c:v>0.55823758145253288</c:v>
                </c:pt>
                <c:pt idx="182">
                  <c:v>0.55751708836094516</c:v>
                </c:pt>
                <c:pt idx="183">
                  <c:v>0.55670179228364214</c:v>
                </c:pt>
                <c:pt idx="184">
                  <c:v>0.55580772432459991</c:v>
                </c:pt>
                <c:pt idx="185">
                  <c:v>0.55478433132907123</c:v>
                </c:pt>
                <c:pt idx="186">
                  <c:v>0.55381642072948556</c:v>
                </c:pt>
                <c:pt idx="187">
                  <c:v>0.55286456768353553</c:v>
                </c:pt>
                <c:pt idx="188">
                  <c:v>0.55213047339075605</c:v>
                </c:pt>
                <c:pt idx="189">
                  <c:v>0.5514906573968209</c:v>
                </c:pt>
                <c:pt idx="190">
                  <c:v>0.55091349828963621</c:v>
                </c:pt>
                <c:pt idx="191">
                  <c:v>0.55053309943139417</c:v>
                </c:pt>
                <c:pt idx="192">
                  <c:v>0.55029923154438798</c:v>
                </c:pt>
                <c:pt idx="193">
                  <c:v>0.55004868245207517</c:v>
                </c:pt>
                <c:pt idx="194">
                  <c:v>0.54977888853260781</c:v>
                </c:pt>
                <c:pt idx="195">
                  <c:v>0.54954780057654495</c:v>
                </c:pt>
                <c:pt idx="196">
                  <c:v>0.54952571057739563</c:v>
                </c:pt>
                <c:pt idx="197">
                  <c:v>0.54957443175330711</c:v>
                </c:pt>
                <c:pt idx="198">
                  <c:v>0.54980318375650272</c:v>
                </c:pt>
                <c:pt idx="199">
                  <c:v>0.55005947081777573</c:v>
                </c:pt>
                <c:pt idx="200">
                  <c:v>0.55043064376647977</c:v>
                </c:pt>
                <c:pt idx="201">
                  <c:v>0.55079971636245795</c:v>
                </c:pt>
                <c:pt idx="202">
                  <c:v>0.55116974284044951</c:v>
                </c:pt>
                <c:pt idx="203">
                  <c:v>0.55168756118193218</c:v>
                </c:pt>
                <c:pt idx="204">
                  <c:v>0.55253381037935501</c:v>
                </c:pt>
                <c:pt idx="205">
                  <c:v>0.5539858801404518</c:v>
                </c:pt>
                <c:pt idx="206">
                  <c:v>0.55576029906454527</c:v>
                </c:pt>
                <c:pt idx="207">
                  <c:v>0.55743262057694642</c:v>
                </c:pt>
                <c:pt idx="208">
                  <c:v>0.55890471194037616</c:v>
                </c:pt>
                <c:pt idx="209">
                  <c:v>0.55995219497359117</c:v>
                </c:pt>
                <c:pt idx="210">
                  <c:v>0.56065546499793539</c:v>
                </c:pt>
                <c:pt idx="211">
                  <c:v>0.56114312384534171</c:v>
                </c:pt>
                <c:pt idx="212">
                  <c:v>0.56156434532414401</c:v>
                </c:pt>
                <c:pt idx="213">
                  <c:v>0.56195938995211236</c:v>
                </c:pt>
                <c:pt idx="214">
                  <c:v>0.56230546923150737</c:v>
                </c:pt>
                <c:pt idx="215">
                  <c:v>0.56263871145246513</c:v>
                </c:pt>
                <c:pt idx="216">
                  <c:v>0.56253879416688768</c:v>
                </c:pt>
                <c:pt idx="217">
                  <c:v>0.56214685918800356</c:v>
                </c:pt>
                <c:pt idx="218">
                  <c:v>0.56166723058426782</c:v>
                </c:pt>
                <c:pt idx="219">
                  <c:v>0.56105698980779173</c:v>
                </c:pt>
                <c:pt idx="220">
                  <c:v>0.56061931878755678</c:v>
                </c:pt>
                <c:pt idx="221">
                  <c:v>0.56036144106537977</c:v>
                </c:pt>
                <c:pt idx="222">
                  <c:v>0.5601847088119617</c:v>
                </c:pt>
                <c:pt idx="223">
                  <c:v>0.55995951423463819</c:v>
                </c:pt>
                <c:pt idx="224">
                  <c:v>0.5596784493400534</c:v>
                </c:pt>
                <c:pt idx="225">
                  <c:v>0.55930484221377297</c:v>
                </c:pt>
                <c:pt idx="226">
                  <c:v>0.55885058422040157</c:v>
                </c:pt>
                <c:pt idx="227">
                  <c:v>0.55837273902424167</c:v>
                </c:pt>
                <c:pt idx="228">
                  <c:v>0.55803308557416387</c:v>
                </c:pt>
                <c:pt idx="229">
                  <c:v>0.55797187454141628</c:v>
                </c:pt>
                <c:pt idx="230">
                  <c:v>0.55833514606722479</c:v>
                </c:pt>
                <c:pt idx="231">
                  <c:v>0.5587392363341066</c:v>
                </c:pt>
                <c:pt idx="232">
                  <c:v>0.5592764142681379</c:v>
                </c:pt>
                <c:pt idx="233">
                  <c:v>0.56000315717307381</c:v>
                </c:pt>
                <c:pt idx="234">
                  <c:v>0.56104005004364099</c:v>
                </c:pt>
                <c:pt idx="235">
                  <c:v>0.56239093776844207</c:v>
                </c:pt>
                <c:pt idx="236">
                  <c:v>0.56383119157763928</c:v>
                </c:pt>
                <c:pt idx="237">
                  <c:v>0.5654163093851593</c:v>
                </c:pt>
                <c:pt idx="238">
                  <c:v>0.56722995651351493</c:v>
                </c:pt>
                <c:pt idx="239">
                  <c:v>0.56904667857912439</c:v>
                </c:pt>
                <c:pt idx="240">
                  <c:v>0.57077704459074075</c:v>
                </c:pt>
                <c:pt idx="241">
                  <c:v>0.57234321034976243</c:v>
                </c:pt>
                <c:pt idx="242">
                  <c:v>0.5740279390673666</c:v>
                </c:pt>
                <c:pt idx="243">
                  <c:v>0.57564332868158707</c:v>
                </c:pt>
                <c:pt idx="244">
                  <c:v>0.57721316017454039</c:v>
                </c:pt>
                <c:pt idx="245">
                  <c:v>0.57860324428156729</c:v>
                </c:pt>
                <c:pt idx="246">
                  <c:v>0.57976902440943578</c:v>
                </c:pt>
                <c:pt idx="247">
                  <c:v>0.58095625156561848</c:v>
                </c:pt>
                <c:pt idx="248">
                  <c:v>0.58203934483124664</c:v>
                </c:pt>
                <c:pt idx="249">
                  <c:v>0.58286900606574232</c:v>
                </c:pt>
                <c:pt idx="250">
                  <c:v>0.58348427352058196</c:v>
                </c:pt>
                <c:pt idx="251">
                  <c:v>0.58385043384295243</c:v>
                </c:pt>
                <c:pt idx="252">
                  <c:v>0.58402538937170012</c:v>
                </c:pt>
                <c:pt idx="253">
                  <c:v>0.58392966910515853</c:v>
                </c:pt>
                <c:pt idx="254">
                  <c:v>0.5836510096336559</c:v>
                </c:pt>
                <c:pt idx="255">
                  <c:v>0.58319983568952083</c:v>
                </c:pt>
                <c:pt idx="256">
                  <c:v>0.58272609792790242</c:v>
                </c:pt>
                <c:pt idx="257">
                  <c:v>0.58221125444045918</c:v>
                </c:pt>
                <c:pt idx="258">
                  <c:v>0.58147908986447816</c:v>
                </c:pt>
                <c:pt idx="259">
                  <c:v>0.58065408754727943</c:v>
                </c:pt>
                <c:pt idx="260">
                  <c:v>0.57974857912007005</c:v>
                </c:pt>
                <c:pt idx="261">
                  <c:v>0.57887534706024324</c:v>
                </c:pt>
                <c:pt idx="262">
                  <c:v>0.57814168532140719</c:v>
                </c:pt>
                <c:pt idx="263">
                  <c:v>0.57756278962660423</c:v>
                </c:pt>
                <c:pt idx="264">
                  <c:v>0.57715136499135833</c:v>
                </c:pt>
                <c:pt idx="265">
                  <c:v>0.57688036170150703</c:v>
                </c:pt>
                <c:pt idx="266">
                  <c:v>0.57677499444011671</c:v>
                </c:pt>
                <c:pt idx="267">
                  <c:v>0.57677675881036483</c:v>
                </c:pt>
                <c:pt idx="268">
                  <c:v>0.57675612042303448</c:v>
                </c:pt>
                <c:pt idx="269">
                  <c:v>0.57681646152916144</c:v>
                </c:pt>
                <c:pt idx="270">
                  <c:v>0.57679421611613835</c:v>
                </c:pt>
                <c:pt idx="271">
                  <c:v>0.57682475000360911</c:v>
                </c:pt>
                <c:pt idx="272">
                  <c:v>0.57690368833246908</c:v>
                </c:pt>
                <c:pt idx="273">
                  <c:v>0.57692840606487783</c:v>
                </c:pt>
                <c:pt idx="274">
                  <c:v>0.57683615243192865</c:v>
                </c:pt>
                <c:pt idx="275">
                  <c:v>0.57666178992376593</c:v>
                </c:pt>
                <c:pt idx="276">
                  <c:v>0.57640112314392844</c:v>
                </c:pt>
                <c:pt idx="277">
                  <c:v>0.57596720619196995</c:v>
                </c:pt>
                <c:pt idx="278">
                  <c:v>0.57536161314949819</c:v>
                </c:pt>
                <c:pt idx="279">
                  <c:v>0.57467326299757504</c:v>
                </c:pt>
                <c:pt idx="280">
                  <c:v>0.57395289479209088</c:v>
                </c:pt>
                <c:pt idx="281">
                  <c:v>0.57338126746703277</c:v>
                </c:pt>
                <c:pt idx="282">
                  <c:v>0.57293235804024334</c:v>
                </c:pt>
                <c:pt idx="283">
                  <c:v>0.57256124934404928</c:v>
                </c:pt>
                <c:pt idx="284">
                  <c:v>0.57224125621060817</c:v>
                </c:pt>
                <c:pt idx="285">
                  <c:v>0.5719982284566929</c:v>
                </c:pt>
                <c:pt idx="286">
                  <c:v>0.57178409832001542</c:v>
                </c:pt>
                <c:pt idx="287">
                  <c:v>0.57165558268063565</c:v>
                </c:pt>
                <c:pt idx="288">
                  <c:v>0.571505184771543</c:v>
                </c:pt>
                <c:pt idx="289">
                  <c:v>0.57140265685517222</c:v>
                </c:pt>
                <c:pt idx="290">
                  <c:v>0.57137256497922595</c:v>
                </c:pt>
                <c:pt idx="291">
                  <c:v>0.57141688812079561</c:v>
                </c:pt>
                <c:pt idx="292">
                  <c:v>0.57148987062023116</c:v>
                </c:pt>
                <c:pt idx="293">
                  <c:v>0.57155868084320616</c:v>
                </c:pt>
                <c:pt idx="294">
                  <c:v>0.57165983198617409</c:v>
                </c:pt>
                <c:pt idx="295">
                  <c:v>0.5719356178418169</c:v>
                </c:pt>
                <c:pt idx="296">
                  <c:v>0.5722505637844606</c:v>
                </c:pt>
                <c:pt idx="297">
                  <c:v>0.57274260436481006</c:v>
                </c:pt>
                <c:pt idx="298">
                  <c:v>0.5734326282858434</c:v>
                </c:pt>
                <c:pt idx="299">
                  <c:v>0.57432842395586825</c:v>
                </c:pt>
                <c:pt idx="300">
                  <c:v>0.57544732955795286</c:v>
                </c:pt>
                <c:pt idx="301">
                  <c:v>0.57672277274938166</c:v>
                </c:pt>
                <c:pt idx="302">
                  <c:v>0.57805193606291316</c:v>
                </c:pt>
                <c:pt idx="303">
                  <c:v>0.57939689193774813</c:v>
                </c:pt>
                <c:pt idx="304">
                  <c:v>0.58079839958439983</c:v>
                </c:pt>
                <c:pt idx="305">
                  <c:v>0.58213225519149481</c:v>
                </c:pt>
                <c:pt idx="306">
                  <c:v>0.58323867095511317</c:v>
                </c:pt>
                <c:pt idx="307">
                  <c:v>0.58422376643346652</c:v>
                </c:pt>
                <c:pt idx="308">
                  <c:v>0.58493175419870058</c:v>
                </c:pt>
                <c:pt idx="309">
                  <c:v>0.58533352459675669</c:v>
                </c:pt>
                <c:pt idx="310">
                  <c:v>0.58557974927870304</c:v>
                </c:pt>
                <c:pt idx="311">
                  <c:v>0.58562168301860507</c:v>
                </c:pt>
                <c:pt idx="312">
                  <c:v>0.58558058280016134</c:v>
                </c:pt>
                <c:pt idx="313">
                  <c:v>0.58546154819525653</c:v>
                </c:pt>
                <c:pt idx="314">
                  <c:v>0.58519723622040476</c:v>
                </c:pt>
                <c:pt idx="315">
                  <c:v>0.58486235809661491</c:v>
                </c:pt>
                <c:pt idx="316">
                  <c:v>0.5845234829910485</c:v>
                </c:pt>
                <c:pt idx="317">
                  <c:v>0.58429317595112673</c:v>
                </c:pt>
                <c:pt idx="318">
                  <c:v>0.58417526273774434</c:v>
                </c:pt>
                <c:pt idx="319">
                  <c:v>0.5840765025068676</c:v>
                </c:pt>
                <c:pt idx="320">
                  <c:v>0.58402687271860954</c:v>
                </c:pt>
                <c:pt idx="321">
                  <c:v>0.5841049760473449</c:v>
                </c:pt>
                <c:pt idx="322">
                  <c:v>0.58423493945235305</c:v>
                </c:pt>
                <c:pt idx="323">
                  <c:v>0.58451575915636445</c:v>
                </c:pt>
                <c:pt idx="324">
                  <c:v>0.58493895143240471</c:v>
                </c:pt>
                <c:pt idx="325">
                  <c:v>0.58555980175060673</c:v>
                </c:pt>
                <c:pt idx="326">
                  <c:v>0.58620723638425176</c:v>
                </c:pt>
                <c:pt idx="327">
                  <c:v>0.58707774161084469</c:v>
                </c:pt>
                <c:pt idx="328">
                  <c:v>0.58793506576193577</c:v>
                </c:pt>
                <c:pt idx="329">
                  <c:v>0.58879100184962818</c:v>
                </c:pt>
                <c:pt idx="330">
                  <c:v>0.58983262468960429</c:v>
                </c:pt>
                <c:pt idx="331">
                  <c:v>0.59098843763815934</c:v>
                </c:pt>
                <c:pt idx="332">
                  <c:v>0.5920214581949641</c:v>
                </c:pt>
                <c:pt idx="333">
                  <c:v>0.59295480062438466</c:v>
                </c:pt>
                <c:pt idx="334">
                  <c:v>0.59366085814883618</c:v>
                </c:pt>
                <c:pt idx="335">
                  <c:v>0.59417386977987008</c:v>
                </c:pt>
                <c:pt idx="336">
                  <c:v>0.59460923950097733</c:v>
                </c:pt>
                <c:pt idx="337">
                  <c:v>0.59499691599122828</c:v>
                </c:pt>
                <c:pt idx="338">
                  <c:v>0.59520489493971107</c:v>
                </c:pt>
                <c:pt idx="339">
                  <c:v>0.59557597732780354</c:v>
                </c:pt>
                <c:pt idx="340">
                  <c:v>0.59593225961330487</c:v>
                </c:pt>
                <c:pt idx="341">
                  <c:v>0.59622336569624812</c:v>
                </c:pt>
                <c:pt idx="342">
                  <c:v>0.59644727057198177</c:v>
                </c:pt>
                <c:pt idx="343">
                  <c:v>0.59670813023972658</c:v>
                </c:pt>
                <c:pt idx="344">
                  <c:v>0.59701261747891143</c:v>
                </c:pt>
                <c:pt idx="345">
                  <c:v>0.59736198384271555</c:v>
                </c:pt>
                <c:pt idx="346">
                  <c:v>0.59771054356023268</c:v>
                </c:pt>
                <c:pt idx="347">
                  <c:v>0.59791843274255274</c:v>
                </c:pt>
                <c:pt idx="348">
                  <c:v>0.59805303721693059</c:v>
                </c:pt>
                <c:pt idx="349">
                  <c:v>0.59805587900358981</c:v>
                </c:pt>
                <c:pt idx="350">
                  <c:v>0.59791429551338082</c:v>
                </c:pt>
                <c:pt idx="351">
                  <c:v>0.59783719334267449</c:v>
                </c:pt>
                <c:pt idx="352">
                  <c:v>0.59769842566247089</c:v>
                </c:pt>
                <c:pt idx="353">
                  <c:v>0.59755204453221566</c:v>
                </c:pt>
                <c:pt idx="354">
                  <c:v>0.59734061669626248</c:v>
                </c:pt>
                <c:pt idx="355">
                  <c:v>0.59706329209243336</c:v>
                </c:pt>
                <c:pt idx="356">
                  <c:v>0.5968154983427022</c:v>
                </c:pt>
                <c:pt idx="357">
                  <c:v>0.59656225786473371</c:v>
                </c:pt>
                <c:pt idx="358">
                  <c:v>0.59635102651918614</c:v>
                </c:pt>
                <c:pt idx="359">
                  <c:v>0.59615284719432127</c:v>
                </c:pt>
                <c:pt idx="360">
                  <c:v>0.59602520550870242</c:v>
                </c:pt>
                <c:pt idx="361">
                  <c:v>0.59587179702801063</c:v>
                </c:pt>
                <c:pt idx="362">
                  <c:v>0.59556081064711475</c:v>
                </c:pt>
                <c:pt idx="363">
                  <c:v>0.59535828517533784</c:v>
                </c:pt>
                <c:pt idx="364">
                  <c:v>0.59520991023948244</c:v>
                </c:pt>
                <c:pt idx="365">
                  <c:v>0.59507556999587707</c:v>
                </c:pt>
                <c:pt idx="366">
                  <c:v>0.59501975842237809</c:v>
                </c:pt>
                <c:pt idx="367">
                  <c:v>0.59496483011154733</c:v>
                </c:pt>
                <c:pt idx="368">
                  <c:v>0.59503512756760379</c:v>
                </c:pt>
                <c:pt idx="369">
                  <c:v>0.59538395398005628</c:v>
                </c:pt>
                <c:pt idx="370">
                  <c:v>0.59625842948631846</c:v>
                </c:pt>
                <c:pt idx="371">
                  <c:v>0.59727958980214246</c:v>
                </c:pt>
                <c:pt idx="372">
                  <c:v>0.59844646367430743</c:v>
                </c:pt>
                <c:pt idx="373">
                  <c:v>0.59984070976566273</c:v>
                </c:pt>
                <c:pt idx="374">
                  <c:v>0.60135699381123575</c:v>
                </c:pt>
                <c:pt idx="375">
                  <c:v>0.60297903480073056</c:v>
                </c:pt>
                <c:pt idx="376">
                  <c:v>0.60472043853165314</c:v>
                </c:pt>
                <c:pt idx="377">
                  <c:v>0.60647178088702181</c:v>
                </c:pt>
                <c:pt idx="378">
                  <c:v>0.60815482647862951</c:v>
                </c:pt>
                <c:pt idx="379">
                  <c:v>0.60974070590668761</c:v>
                </c:pt>
                <c:pt idx="380">
                  <c:v>0.61108323938302744</c:v>
                </c:pt>
                <c:pt idx="381">
                  <c:v>0.61196463501777021</c:v>
                </c:pt>
                <c:pt idx="382">
                  <c:v>0.61269664236777932</c:v>
                </c:pt>
                <c:pt idx="383">
                  <c:v>0.61318648233581918</c:v>
                </c:pt>
                <c:pt idx="384">
                  <c:v>0.61349608942290434</c:v>
                </c:pt>
                <c:pt idx="385">
                  <c:v>0.61355601181935515</c:v>
                </c:pt>
                <c:pt idx="386">
                  <c:v>0.61344133371211773</c:v>
                </c:pt>
                <c:pt idx="387">
                  <c:v>0.61324541975955904</c:v>
                </c:pt>
                <c:pt idx="388">
                  <c:v>0.61300360800971443</c:v>
                </c:pt>
                <c:pt idx="389">
                  <c:v>0.61277760983952012</c:v>
                </c:pt>
                <c:pt idx="390">
                  <c:v>0.61254336173438417</c:v>
                </c:pt>
                <c:pt idx="391">
                  <c:v>0.61231660295263213</c:v>
                </c:pt>
                <c:pt idx="392">
                  <c:v>0.61198442730442359</c:v>
                </c:pt>
                <c:pt idx="393">
                  <c:v>0.61165438071169909</c:v>
                </c:pt>
                <c:pt idx="394">
                  <c:v>0.61136162209844958</c:v>
                </c:pt>
                <c:pt idx="395">
                  <c:v>0.61102988906962108</c:v>
                </c:pt>
                <c:pt idx="396">
                  <c:v>0.61075042910677713</c:v>
                </c:pt>
                <c:pt idx="397">
                  <c:v>0.61043821129204912</c:v>
                </c:pt>
                <c:pt idx="398">
                  <c:v>0.61006851173791321</c:v>
                </c:pt>
                <c:pt idx="399">
                  <c:v>0.60969603710579767</c:v>
                </c:pt>
                <c:pt idx="400">
                  <c:v>0.60932131768569819</c:v>
                </c:pt>
                <c:pt idx="401">
                  <c:v>0.60899490638013531</c:v>
                </c:pt>
                <c:pt idx="402">
                  <c:v>0.6086602038675939</c:v>
                </c:pt>
                <c:pt idx="403">
                  <c:v>0.60840653121645139</c:v>
                </c:pt>
                <c:pt idx="404">
                  <c:v>0.60810628372610431</c:v>
                </c:pt>
                <c:pt idx="405">
                  <c:v>0.60777359418270482</c:v>
                </c:pt>
                <c:pt idx="406">
                  <c:v>0.60744520730401752</c:v>
                </c:pt>
                <c:pt idx="407">
                  <c:v>0.60703442642494998</c:v>
                </c:pt>
                <c:pt idx="408">
                  <c:v>0.60652009748725833</c:v>
                </c:pt>
                <c:pt idx="409">
                  <c:v>0.60600967934409189</c:v>
                </c:pt>
                <c:pt idx="410">
                  <c:v>0.60551917546407574</c:v>
                </c:pt>
                <c:pt idx="411">
                  <c:v>0.60508486760161473</c:v>
                </c:pt>
                <c:pt idx="412">
                  <c:v>0.604693680426582</c:v>
                </c:pt>
                <c:pt idx="413">
                  <c:v>0.60431093156870463</c:v>
                </c:pt>
                <c:pt idx="414">
                  <c:v>0.60390973642735613</c:v>
                </c:pt>
                <c:pt idx="415">
                  <c:v>0.60355213836904265</c:v>
                </c:pt>
                <c:pt idx="416">
                  <c:v>0.60323061744876605</c:v>
                </c:pt>
                <c:pt idx="417">
                  <c:v>0.60299740492840215</c:v>
                </c:pt>
                <c:pt idx="418">
                  <c:v>0.6028897555182251</c:v>
                </c:pt>
                <c:pt idx="419">
                  <c:v>0.60291625968486828</c:v>
                </c:pt>
                <c:pt idx="420">
                  <c:v>0.60293416618443385</c:v>
                </c:pt>
                <c:pt idx="421">
                  <c:v>0.60290884102870956</c:v>
                </c:pt>
                <c:pt idx="422">
                  <c:v>0.6027589928987126</c:v>
                </c:pt>
                <c:pt idx="423">
                  <c:v>0.60248297702206532</c:v>
                </c:pt>
                <c:pt idx="424">
                  <c:v>0.60213487411555389</c:v>
                </c:pt>
                <c:pt idx="425">
                  <c:v>0.60174758577374632</c:v>
                </c:pt>
                <c:pt idx="426">
                  <c:v>0.60137446307100439</c:v>
                </c:pt>
                <c:pt idx="427">
                  <c:v>0.60107059802581209</c:v>
                </c:pt>
                <c:pt idx="428">
                  <c:v>0.60066799469525511</c:v>
                </c:pt>
                <c:pt idx="429">
                  <c:v>0.60018801333270144</c:v>
                </c:pt>
                <c:pt idx="430">
                  <c:v>0.59967504818827788</c:v>
                </c:pt>
                <c:pt idx="431">
                  <c:v>0.59914086269036926</c:v>
                </c:pt>
                <c:pt idx="432">
                  <c:v>0.59855098150016117</c:v>
                </c:pt>
                <c:pt idx="433">
                  <c:v>0.59801283648874548</c:v>
                </c:pt>
                <c:pt idx="434">
                  <c:v>0.59755071711698016</c:v>
                </c:pt>
                <c:pt idx="435">
                  <c:v>0.59720138744623863</c:v>
                </c:pt>
                <c:pt idx="436">
                  <c:v>0.59698308888530238</c:v>
                </c:pt>
                <c:pt idx="437">
                  <c:v>0.59676955420647415</c:v>
                </c:pt>
                <c:pt idx="438">
                  <c:v>0.59654681156926481</c:v>
                </c:pt>
                <c:pt idx="439">
                  <c:v>0.59642311812309701</c:v>
                </c:pt>
                <c:pt idx="440">
                  <c:v>0.59637963513499637</c:v>
                </c:pt>
                <c:pt idx="441">
                  <c:v>0.59631343301103923</c:v>
                </c:pt>
                <c:pt idx="442">
                  <c:v>0.59627653952148585</c:v>
                </c:pt>
                <c:pt idx="443">
                  <c:v>0.59629242895692314</c:v>
                </c:pt>
                <c:pt idx="444">
                  <c:v>0.59631771167319791</c:v>
                </c:pt>
                <c:pt idx="445">
                  <c:v>0.59632593965000613</c:v>
                </c:pt>
                <c:pt idx="446">
                  <c:v>0.59641765102132394</c:v>
                </c:pt>
                <c:pt idx="447">
                  <c:v>0.59654714388256391</c:v>
                </c:pt>
                <c:pt idx="448">
                  <c:v>0.59672450282559841</c:v>
                </c:pt>
                <c:pt idx="449">
                  <c:v>0.59688625007245022</c:v>
                </c:pt>
                <c:pt idx="450">
                  <c:v>0.59696384616008236</c:v>
                </c:pt>
                <c:pt idx="451">
                  <c:v>0.59699695100994998</c:v>
                </c:pt>
                <c:pt idx="452">
                  <c:v>0.5971092331662512</c:v>
                </c:pt>
                <c:pt idx="453">
                  <c:v>0.59732800919940932</c:v>
                </c:pt>
                <c:pt idx="454">
                  <c:v>0.59757258340734687</c:v>
                </c:pt>
                <c:pt idx="455">
                  <c:v>0.59783568705641021</c:v>
                </c:pt>
                <c:pt idx="456">
                  <c:v>0.59813499725076846</c:v>
                </c:pt>
                <c:pt idx="457">
                  <c:v>0.59828295438712686</c:v>
                </c:pt>
                <c:pt idx="458">
                  <c:v>0.59835423120696707</c:v>
                </c:pt>
                <c:pt idx="459">
                  <c:v>0.59835726583007953</c:v>
                </c:pt>
                <c:pt idx="460">
                  <c:v>0.59836851404672575</c:v>
                </c:pt>
                <c:pt idx="461">
                  <c:v>0.59846067226258304</c:v>
                </c:pt>
                <c:pt idx="462">
                  <c:v>0.59855993245567674</c:v>
                </c:pt>
                <c:pt idx="463">
                  <c:v>0.59862619477163381</c:v>
                </c:pt>
                <c:pt idx="464">
                  <c:v>0.59859767419040477</c:v>
                </c:pt>
                <c:pt idx="465">
                  <c:v>0.5985906505508185</c:v>
                </c:pt>
                <c:pt idx="466">
                  <c:v>0.5985694049157555</c:v>
                </c:pt>
                <c:pt idx="467">
                  <c:v>0.5985229768299517</c:v>
                </c:pt>
                <c:pt idx="468">
                  <c:v>0.59851640302713061</c:v>
                </c:pt>
                <c:pt idx="469">
                  <c:v>0.59842624904753794</c:v>
                </c:pt>
                <c:pt idx="470">
                  <c:v>0.59828572035048488</c:v>
                </c:pt>
                <c:pt idx="471">
                  <c:v>0.59808328120030996</c:v>
                </c:pt>
                <c:pt idx="472">
                  <c:v>0.59780070764281212</c:v>
                </c:pt>
                <c:pt idx="473">
                  <c:v>0.59750314634655655</c:v>
                </c:pt>
                <c:pt idx="474">
                  <c:v>0.59721335768315909</c:v>
                </c:pt>
                <c:pt idx="475">
                  <c:v>0.5969688218804009</c:v>
                </c:pt>
                <c:pt idx="476">
                  <c:v>0.59667223753376775</c:v>
                </c:pt>
                <c:pt idx="477">
                  <c:v>0.59637739739248918</c:v>
                </c:pt>
                <c:pt idx="478">
                  <c:v>0.59609859784573072</c:v>
                </c:pt>
                <c:pt idx="479">
                  <c:v>0.59577841519602837</c:v>
                </c:pt>
                <c:pt idx="480">
                  <c:v>0.59547032152697377</c:v>
                </c:pt>
                <c:pt idx="481">
                  <c:v>0.59519853414017698</c:v>
                </c:pt>
                <c:pt idx="482">
                  <c:v>0.59495598443287812</c:v>
                </c:pt>
                <c:pt idx="483">
                  <c:v>0.59474359503480489</c:v>
                </c:pt>
                <c:pt idx="484">
                  <c:v>0.59454699580934756</c:v>
                </c:pt>
                <c:pt idx="485">
                  <c:v>0.59436727966571878</c:v>
                </c:pt>
                <c:pt idx="486">
                  <c:v>0.59419994868746584</c:v>
                </c:pt>
                <c:pt idx="487">
                  <c:v>0.59412935660550703</c:v>
                </c:pt>
                <c:pt idx="488">
                  <c:v>0.59414337506101422</c:v>
                </c:pt>
                <c:pt idx="489">
                  <c:v>0.59416003325114819</c:v>
                </c:pt>
                <c:pt idx="490">
                  <c:v>0.59418543181631234</c:v>
                </c:pt>
                <c:pt idx="491">
                  <c:v>0.59418356902637115</c:v>
                </c:pt>
                <c:pt idx="492">
                  <c:v>0.5941568882147833</c:v>
                </c:pt>
                <c:pt idx="493">
                  <c:v>0.59409012643666381</c:v>
                </c:pt>
                <c:pt idx="494">
                  <c:v>0.59398123210990628</c:v>
                </c:pt>
                <c:pt idx="495">
                  <c:v>0.59380204982864726</c:v>
                </c:pt>
                <c:pt idx="496">
                  <c:v>0.59363151919210977</c:v>
                </c:pt>
                <c:pt idx="497">
                  <c:v>0.59340352838576016</c:v>
                </c:pt>
                <c:pt idx="498">
                  <c:v>0.59306887007182962</c:v>
                </c:pt>
                <c:pt idx="499">
                  <c:v>0.5926036472082038</c:v>
                </c:pt>
                <c:pt idx="500">
                  <c:v>0.5921007898191506</c:v>
                </c:pt>
                <c:pt idx="501">
                  <c:v>0.59158936407128937</c:v>
                </c:pt>
                <c:pt idx="502">
                  <c:v>0.59109846817993106</c:v>
                </c:pt>
                <c:pt idx="503">
                  <c:v>0.59064820566845755</c:v>
                </c:pt>
                <c:pt idx="504">
                  <c:v>0.59026941627704232</c:v>
                </c:pt>
                <c:pt idx="505">
                  <c:v>0.59003920076089822</c:v>
                </c:pt>
                <c:pt idx="506">
                  <c:v>0.58987222298052877</c:v>
                </c:pt>
                <c:pt idx="507">
                  <c:v>0.58971602483573071</c:v>
                </c:pt>
                <c:pt idx="508">
                  <c:v>0.58963103415851537</c:v>
                </c:pt>
                <c:pt idx="509">
                  <c:v>0.58967087845852184</c:v>
                </c:pt>
                <c:pt idx="510">
                  <c:v>0.58978147770440659</c:v>
                </c:pt>
                <c:pt idx="511">
                  <c:v>0.58993801470132545</c:v>
                </c:pt>
                <c:pt idx="512">
                  <c:v>0.59012295213466859</c:v>
                </c:pt>
                <c:pt idx="513">
                  <c:v>0.5903190903487624</c:v>
                </c:pt>
                <c:pt idx="514">
                  <c:v>0.59052887899186068</c:v>
                </c:pt>
                <c:pt idx="515">
                  <c:v>0.59076748717546834</c:v>
                </c:pt>
                <c:pt idx="516">
                  <c:v>0.59090800343023531</c:v>
                </c:pt>
                <c:pt idx="517">
                  <c:v>0.59108324786603772</c:v>
                </c:pt>
                <c:pt idx="518">
                  <c:v>0.59124440724197835</c:v>
                </c:pt>
                <c:pt idx="519">
                  <c:v>0.59137987603374098</c:v>
                </c:pt>
                <c:pt idx="520">
                  <c:v>0.591467160771047</c:v>
                </c:pt>
                <c:pt idx="521">
                  <c:v>0.59152797313942362</c:v>
                </c:pt>
                <c:pt idx="522">
                  <c:v>0.59152766369670817</c:v>
                </c:pt>
                <c:pt idx="523">
                  <c:v>0.59146505562253904</c:v>
                </c:pt>
                <c:pt idx="524">
                  <c:v>0.59137378614186564</c:v>
                </c:pt>
                <c:pt idx="525">
                  <c:v>0.5912037129008586</c:v>
                </c:pt>
                <c:pt idx="526">
                  <c:v>0.59091468537642544</c:v>
                </c:pt>
                <c:pt idx="527">
                  <c:v>0.59056072819473504</c:v>
                </c:pt>
                <c:pt idx="528">
                  <c:v>0.59015718701162512</c:v>
                </c:pt>
                <c:pt idx="529">
                  <c:v>0.58974057436527128</c:v>
                </c:pt>
                <c:pt idx="530">
                  <c:v>0.58929478877038144</c:v>
                </c:pt>
                <c:pt idx="531">
                  <c:v>0.58884174189042593</c:v>
                </c:pt>
                <c:pt idx="532">
                  <c:v>0.58846067393702073</c:v>
                </c:pt>
                <c:pt idx="533">
                  <c:v>0.5881216786504514</c:v>
                </c:pt>
                <c:pt idx="534">
                  <c:v>0.58780779514735082</c:v>
                </c:pt>
                <c:pt idx="535">
                  <c:v>0.58754594549945816</c:v>
                </c:pt>
                <c:pt idx="536">
                  <c:v>0.58735398519661353</c:v>
                </c:pt>
                <c:pt idx="537">
                  <c:v>0.58727757876351161</c:v>
                </c:pt>
                <c:pt idx="538">
                  <c:v>0.58732434481907436</c:v>
                </c:pt>
                <c:pt idx="539">
                  <c:v>0.58743656969886848</c:v>
                </c:pt>
                <c:pt idx="540">
                  <c:v>0.58760349275328339</c:v>
                </c:pt>
                <c:pt idx="541">
                  <c:v>0.58778165885174805</c:v>
                </c:pt>
                <c:pt idx="542">
                  <c:v>0.58794135997868224</c:v>
                </c:pt>
                <c:pt idx="543">
                  <c:v>0.58806454380392659</c:v>
                </c:pt>
                <c:pt idx="544">
                  <c:v>0.58818596094877862</c:v>
                </c:pt>
                <c:pt idx="545">
                  <c:v>0.58838469401400928</c:v>
                </c:pt>
                <c:pt idx="546">
                  <c:v>0.5886217732456962</c:v>
                </c:pt>
                <c:pt idx="547">
                  <c:v>0.58886394418815635</c:v>
                </c:pt>
                <c:pt idx="548">
                  <c:v>0.58906870153900082</c:v>
                </c:pt>
                <c:pt idx="549">
                  <c:v>0.58926506125010525</c:v>
                </c:pt>
                <c:pt idx="550">
                  <c:v>0.58943042463157003</c:v>
                </c:pt>
                <c:pt idx="551">
                  <c:v>0.58959263988044486</c:v>
                </c:pt>
                <c:pt idx="552">
                  <c:v>0.58978442597786473</c:v>
                </c:pt>
                <c:pt idx="553">
                  <c:v>0.58999866108323318</c:v>
                </c:pt>
                <c:pt idx="554">
                  <c:v>0.59026311848348534</c:v>
                </c:pt>
                <c:pt idx="555">
                  <c:v>0.59049467320088589</c:v>
                </c:pt>
                <c:pt idx="556">
                  <c:v>0.59064249650603939</c:v>
                </c:pt>
                <c:pt idx="557">
                  <c:v>0.59070963735754689</c:v>
                </c:pt>
                <c:pt idx="558">
                  <c:v>0.59077811934625535</c:v>
                </c:pt>
                <c:pt idx="559">
                  <c:v>0.59083696307495537</c:v>
                </c:pt>
                <c:pt idx="560">
                  <c:v>0.59088108663875261</c:v>
                </c:pt>
                <c:pt idx="561">
                  <c:v>0.59096257069889624</c:v>
                </c:pt>
                <c:pt idx="562">
                  <c:v>0.59100986569172687</c:v>
                </c:pt>
                <c:pt idx="563">
                  <c:v>0.59105753701934016</c:v>
                </c:pt>
                <c:pt idx="564">
                  <c:v>0.59110934758887956</c:v>
                </c:pt>
                <c:pt idx="565">
                  <c:v>0.59110944092236362</c:v>
                </c:pt>
                <c:pt idx="566">
                  <c:v>0.59111978034914692</c:v>
                </c:pt>
                <c:pt idx="567">
                  <c:v>0.59122163097908753</c:v>
                </c:pt>
                <c:pt idx="568">
                  <c:v>0.59137546875554581</c:v>
                </c:pt>
                <c:pt idx="569">
                  <c:v>0.59146588171190273</c:v>
                </c:pt>
                <c:pt idx="570">
                  <c:v>0.59150960978608114</c:v>
                </c:pt>
                <c:pt idx="571">
                  <c:v>0.59148847471286325</c:v>
                </c:pt>
                <c:pt idx="572">
                  <c:v>0.59140262460007553</c:v>
                </c:pt>
                <c:pt idx="573">
                  <c:v>0.5912944077820842</c:v>
                </c:pt>
                <c:pt idx="574">
                  <c:v>0.59114136342881085</c:v>
                </c:pt>
                <c:pt idx="575">
                  <c:v>0.59097481409733699</c:v>
                </c:pt>
                <c:pt idx="576">
                  <c:v>0.59079099677604596</c:v>
                </c:pt>
                <c:pt idx="577">
                  <c:v>0.59061406501431846</c:v>
                </c:pt>
                <c:pt idx="578">
                  <c:v>0.59038484614766229</c:v>
                </c:pt>
                <c:pt idx="579">
                  <c:v>0.59010403259986355</c:v>
                </c:pt>
                <c:pt idx="580">
                  <c:v>0.58984136993435898</c:v>
                </c:pt>
                <c:pt idx="581">
                  <c:v>0.58957616315885519</c:v>
                </c:pt>
                <c:pt idx="582">
                  <c:v>0.58930776554385511</c:v>
                </c:pt>
                <c:pt idx="583">
                  <c:v>0.58901596706736736</c:v>
                </c:pt>
                <c:pt idx="584">
                  <c:v>0.5887044875266827</c:v>
                </c:pt>
                <c:pt idx="585">
                  <c:v>0.58832688684581036</c:v>
                </c:pt>
                <c:pt idx="586">
                  <c:v>0.58790709848214051</c:v>
                </c:pt>
                <c:pt idx="587">
                  <c:v>0.58747097979735008</c:v>
                </c:pt>
                <c:pt idx="588">
                  <c:v>0.58702840280650914</c:v>
                </c:pt>
                <c:pt idx="589">
                  <c:v>0.58654343855546986</c:v>
                </c:pt>
                <c:pt idx="590">
                  <c:v>0.58606571416538022</c:v>
                </c:pt>
                <c:pt idx="591">
                  <c:v>0.58559779576310156</c:v>
                </c:pt>
                <c:pt idx="592">
                  <c:v>0.5851310245481568</c:v>
                </c:pt>
                <c:pt idx="593">
                  <c:v>0.58472977374512758</c:v>
                </c:pt>
                <c:pt idx="594">
                  <c:v>0.58445139461875906</c:v>
                </c:pt>
                <c:pt idx="595">
                  <c:v>0.58426027703082983</c:v>
                </c:pt>
                <c:pt idx="596">
                  <c:v>0.58422396379489649</c:v>
                </c:pt>
                <c:pt idx="597">
                  <c:v>0.58428354238312674</c:v>
                </c:pt>
                <c:pt idx="598">
                  <c:v>0.5844030393288091</c:v>
                </c:pt>
                <c:pt idx="599">
                  <c:v>0.58456808472857835</c:v>
                </c:pt>
                <c:pt idx="600">
                  <c:v>0.58477480992463393</c:v>
                </c:pt>
                <c:pt idx="601">
                  <c:v>0.58508945323010131</c:v>
                </c:pt>
                <c:pt idx="602">
                  <c:v>0.58551017502002645</c:v>
                </c:pt>
                <c:pt idx="603">
                  <c:v>0.58604031427658221</c:v>
                </c:pt>
                <c:pt idx="604">
                  <c:v>0.58658455936185039</c:v>
                </c:pt>
                <c:pt idx="605">
                  <c:v>0.58706304695452194</c:v>
                </c:pt>
                <c:pt idx="606">
                  <c:v>0.58748785430346695</c:v>
                </c:pt>
                <c:pt idx="607">
                  <c:v>0.58783895312588552</c:v>
                </c:pt>
                <c:pt idx="608">
                  <c:v>0.58812857314107647</c:v>
                </c:pt>
                <c:pt idx="609">
                  <c:v>0.58837360245857218</c:v>
                </c:pt>
                <c:pt idx="610">
                  <c:v>0.58859686336193162</c:v>
                </c:pt>
                <c:pt idx="611">
                  <c:v>0.58878109157530567</c:v>
                </c:pt>
                <c:pt idx="612">
                  <c:v>0.58887131769884238</c:v>
                </c:pt>
                <c:pt idx="613">
                  <c:v>0.58885800940077615</c:v>
                </c:pt>
                <c:pt idx="614">
                  <c:v>0.58878210192851377</c:v>
                </c:pt>
                <c:pt idx="615">
                  <c:v>0.58863401741984456</c:v>
                </c:pt>
                <c:pt idx="616">
                  <c:v>0.58842863445456761</c:v>
                </c:pt>
                <c:pt idx="617">
                  <c:v>0.58816768602239089</c:v>
                </c:pt>
                <c:pt idx="618">
                  <c:v>0.5879112421705428</c:v>
                </c:pt>
                <c:pt idx="619">
                  <c:v>0.58766664623171183</c:v>
                </c:pt>
                <c:pt idx="620">
                  <c:v>0.58745012547251108</c:v>
                </c:pt>
                <c:pt idx="621">
                  <c:v>0.58729148504958273</c:v>
                </c:pt>
                <c:pt idx="622">
                  <c:v>0.5872566992463204</c:v>
                </c:pt>
                <c:pt idx="623">
                  <c:v>0.58729868397408425</c:v>
                </c:pt>
                <c:pt idx="624">
                  <c:v>0.58741021812132965</c:v>
                </c:pt>
                <c:pt idx="625">
                  <c:v>0.58758360625540995</c:v>
                </c:pt>
                <c:pt idx="626">
                  <c:v>0.5877960875612499</c:v>
                </c:pt>
                <c:pt idx="627">
                  <c:v>0.5880523076980283</c:v>
                </c:pt>
                <c:pt idx="628">
                  <c:v>0.58836235922861502</c:v>
                </c:pt>
                <c:pt idx="629">
                  <c:v>0.58866500006382472</c:v>
                </c:pt>
                <c:pt idx="630">
                  <c:v>0.58887745682748049</c:v>
                </c:pt>
                <c:pt idx="631">
                  <c:v>0.58903376471352464</c:v>
                </c:pt>
                <c:pt idx="632">
                  <c:v>0.58912570027571476</c:v>
                </c:pt>
                <c:pt idx="633">
                  <c:v>0.58914321706863959</c:v>
                </c:pt>
                <c:pt idx="634">
                  <c:v>0.58909907194347921</c:v>
                </c:pt>
                <c:pt idx="635">
                  <c:v>0.58898295213076512</c:v>
                </c:pt>
                <c:pt idx="636">
                  <c:v>0.58882805162050067</c:v>
                </c:pt>
                <c:pt idx="637">
                  <c:v>0.58873866245305939</c:v>
                </c:pt>
                <c:pt idx="638">
                  <c:v>0.58867007929940529</c:v>
                </c:pt>
                <c:pt idx="639">
                  <c:v>0.58861664202138309</c:v>
                </c:pt>
                <c:pt idx="640">
                  <c:v>0.58858333891261394</c:v>
                </c:pt>
                <c:pt idx="641">
                  <c:v>0.58859707072631928</c:v>
                </c:pt>
                <c:pt idx="642">
                  <c:v>0.58858976371481286</c:v>
                </c:pt>
                <c:pt idx="643">
                  <c:v>0.58854038701022127</c:v>
                </c:pt>
                <c:pt idx="644">
                  <c:v>0.58847352765174987</c:v>
                </c:pt>
                <c:pt idx="645">
                  <c:v>0.58845890485355834</c:v>
                </c:pt>
                <c:pt idx="646">
                  <c:v>0.58845411054880392</c:v>
                </c:pt>
                <c:pt idx="647">
                  <c:v>0.58838895073924724</c:v>
                </c:pt>
                <c:pt idx="648">
                  <c:v>0.58819174666565466</c:v>
                </c:pt>
                <c:pt idx="649">
                  <c:v>0.58792090464284263</c:v>
                </c:pt>
                <c:pt idx="650">
                  <c:v>0.587574005791625</c:v>
                </c:pt>
                <c:pt idx="651">
                  <c:v>0.58715931145851674</c:v>
                </c:pt>
                <c:pt idx="652">
                  <c:v>0.58673720239539584</c:v>
                </c:pt>
                <c:pt idx="653">
                  <c:v>0.58633028588185632</c:v>
                </c:pt>
                <c:pt idx="654">
                  <c:v>0.58592283496717767</c:v>
                </c:pt>
                <c:pt idx="655">
                  <c:v>0.5855109324658353</c:v>
                </c:pt>
                <c:pt idx="656">
                  <c:v>0.58511565459745252</c:v>
                </c:pt>
                <c:pt idx="657">
                  <c:v>0.58480573262420421</c:v>
                </c:pt>
                <c:pt idx="658">
                  <c:v>0.5845743414429615</c:v>
                </c:pt>
                <c:pt idx="659">
                  <c:v>0.58446041093063383</c:v>
                </c:pt>
                <c:pt idx="660">
                  <c:v>0.58447625073005449</c:v>
                </c:pt>
                <c:pt idx="661">
                  <c:v>0.58462804851696248</c:v>
                </c:pt>
                <c:pt idx="662">
                  <c:v>0.58488081241425138</c:v>
                </c:pt>
                <c:pt idx="663">
                  <c:v>0.58522409931742869</c:v>
                </c:pt>
                <c:pt idx="664">
                  <c:v>0.58559110154842142</c:v>
                </c:pt>
                <c:pt idx="665">
                  <c:v>0.58602722802660301</c:v>
                </c:pt>
                <c:pt idx="666">
                  <c:v>0.58649327604272627</c:v>
                </c:pt>
                <c:pt idx="667">
                  <c:v>0.58688530100125347</c:v>
                </c:pt>
                <c:pt idx="668">
                  <c:v>0.58722226520155718</c:v>
                </c:pt>
                <c:pt idx="669">
                  <c:v>0.58754823646551202</c:v>
                </c:pt>
                <c:pt idx="670">
                  <c:v>0.58783150619915447</c:v>
                </c:pt>
                <c:pt idx="671">
                  <c:v>0.58800424612448043</c:v>
                </c:pt>
                <c:pt idx="672">
                  <c:v>0.58810624285539115</c:v>
                </c:pt>
                <c:pt idx="673">
                  <c:v>0.58816731486852758</c:v>
                </c:pt>
                <c:pt idx="674">
                  <c:v>0.58820530616572786</c:v>
                </c:pt>
                <c:pt idx="675">
                  <c:v>0.58828624265045193</c:v>
                </c:pt>
                <c:pt idx="676">
                  <c:v>0.58832816537541366</c:v>
                </c:pt>
                <c:pt idx="677">
                  <c:v>0.58837176344659525</c:v>
                </c:pt>
                <c:pt idx="678">
                  <c:v>0.58842860142143194</c:v>
                </c:pt>
                <c:pt idx="679">
                  <c:v>0.5884901445009012</c:v>
                </c:pt>
                <c:pt idx="680">
                  <c:v>0.58854477389248272</c:v>
                </c:pt>
                <c:pt idx="681">
                  <c:v>0.58862047746003954</c:v>
                </c:pt>
                <c:pt idx="682">
                  <c:v>0.58875719653336223</c:v>
                </c:pt>
                <c:pt idx="683">
                  <c:v>0.5889216915696337</c:v>
                </c:pt>
                <c:pt idx="684">
                  <c:v>0.58908636348809418</c:v>
                </c:pt>
                <c:pt idx="685">
                  <c:v>0.58920170183956211</c:v>
                </c:pt>
                <c:pt idx="686">
                  <c:v>0.58929997755056396</c:v>
                </c:pt>
                <c:pt idx="687">
                  <c:v>0.58943262116823425</c:v>
                </c:pt>
                <c:pt idx="688">
                  <c:v>0.58954367497890348</c:v>
                </c:pt>
                <c:pt idx="689">
                  <c:v>0.58961348658523882</c:v>
                </c:pt>
                <c:pt idx="690">
                  <c:v>0.58962561548342141</c:v>
                </c:pt>
                <c:pt idx="691">
                  <c:v>0.58958208121336098</c:v>
                </c:pt>
                <c:pt idx="692">
                  <c:v>0.58952864315562925</c:v>
                </c:pt>
                <c:pt idx="693">
                  <c:v>0.58945588681872407</c:v>
                </c:pt>
                <c:pt idx="694">
                  <c:v>0.58934043471356279</c:v>
                </c:pt>
                <c:pt idx="695">
                  <c:v>0.58923623648906864</c:v>
                </c:pt>
                <c:pt idx="696">
                  <c:v>0.5891814266461558</c:v>
                </c:pt>
                <c:pt idx="697">
                  <c:v>0.58920037429672423</c:v>
                </c:pt>
                <c:pt idx="698">
                  <c:v>0.58928903908632513</c:v>
                </c:pt>
                <c:pt idx="699">
                  <c:v>0.58947629414151914</c:v>
                </c:pt>
                <c:pt idx="700">
                  <c:v>0.58975577186186945</c:v>
                </c:pt>
                <c:pt idx="701">
                  <c:v>0.59010983890060242</c:v>
                </c:pt>
                <c:pt idx="702">
                  <c:v>0.59057304065386784</c:v>
                </c:pt>
                <c:pt idx="703">
                  <c:v>0.59105892197437726</c:v>
                </c:pt>
                <c:pt idx="704">
                  <c:v>0.59155179932336643</c:v>
                </c:pt>
                <c:pt idx="705">
                  <c:v>0.59209299712109509</c:v>
                </c:pt>
                <c:pt idx="706">
                  <c:v>0.59262275209583604</c:v>
                </c:pt>
                <c:pt idx="707">
                  <c:v>0.59311883913321573</c:v>
                </c:pt>
                <c:pt idx="708">
                  <c:v>0.59351548993937264</c:v>
                </c:pt>
                <c:pt idx="709">
                  <c:v>0.59381093525360051</c:v>
                </c:pt>
                <c:pt idx="710">
                  <c:v>0.59400075758386894</c:v>
                </c:pt>
                <c:pt idx="711">
                  <c:v>0.59412777647487025</c:v>
                </c:pt>
                <c:pt idx="712">
                  <c:v>0.59427741087391395</c:v>
                </c:pt>
                <c:pt idx="713">
                  <c:v>0.59441023525815773</c:v>
                </c:pt>
                <c:pt idx="714">
                  <c:v>0.59447432689171986</c:v>
                </c:pt>
                <c:pt idx="715">
                  <c:v>0.59450751107226107</c:v>
                </c:pt>
                <c:pt idx="716">
                  <c:v>0.594514658647469</c:v>
                </c:pt>
                <c:pt idx="717">
                  <c:v>0.59456257374671939</c:v>
                </c:pt>
                <c:pt idx="718">
                  <c:v>0.59462276141424109</c:v>
                </c:pt>
                <c:pt idx="719">
                  <c:v>0.59467302261798038</c:v>
                </c:pt>
                <c:pt idx="720">
                  <c:v>0.59469494618111995</c:v>
                </c:pt>
                <c:pt idx="721">
                  <c:v>0.59471693860294317</c:v>
                </c:pt>
                <c:pt idx="722">
                  <c:v>0.59476393441352626</c:v>
                </c:pt>
                <c:pt idx="723">
                  <c:v>0.59474353635787347</c:v>
                </c:pt>
                <c:pt idx="724">
                  <c:v>0.5946416450228893</c:v>
                </c:pt>
                <c:pt idx="725">
                  <c:v>0.59453920004920535</c:v>
                </c:pt>
                <c:pt idx="726">
                  <c:v>0.59446441002938422</c:v>
                </c:pt>
                <c:pt idx="727">
                  <c:v>0.59435819241276544</c:v>
                </c:pt>
                <c:pt idx="728">
                  <c:v>0.59419736246953481</c:v>
                </c:pt>
                <c:pt idx="729">
                  <c:v>0.59402025636516043</c:v>
                </c:pt>
                <c:pt idx="730">
                  <c:v>0.59384783532413932</c:v>
                </c:pt>
                <c:pt idx="731">
                  <c:v>0.59375095069734973</c:v>
                </c:pt>
                <c:pt idx="732">
                  <c:v>0.5936845717787903</c:v>
                </c:pt>
                <c:pt idx="733">
                  <c:v>0.59363021262636206</c:v>
                </c:pt>
                <c:pt idx="734">
                  <c:v>0.59360791905064014</c:v>
                </c:pt>
                <c:pt idx="735">
                  <c:v>0.5937119192118584</c:v>
                </c:pt>
                <c:pt idx="736">
                  <c:v>0.59390901889714798</c:v>
                </c:pt>
                <c:pt idx="737">
                  <c:v>0.59418259258988415</c:v>
                </c:pt>
                <c:pt idx="738">
                  <c:v>0.59459053437398246</c:v>
                </c:pt>
                <c:pt idx="739">
                  <c:v>0.59507503502611458</c:v>
                </c:pt>
                <c:pt idx="740">
                  <c:v>0.59557896511943698</c:v>
                </c:pt>
                <c:pt idx="741">
                  <c:v>0.59617142024081371</c:v>
                </c:pt>
                <c:pt idx="742">
                  <c:v>0.59676184189961212</c:v>
                </c:pt>
                <c:pt idx="743">
                  <c:v>0.59736971379287096</c:v>
                </c:pt>
                <c:pt idx="744">
                  <c:v>0.59800280486728519</c:v>
                </c:pt>
                <c:pt idx="745">
                  <c:v>0.59859318176984999</c:v>
                </c:pt>
                <c:pt idx="746">
                  <c:v>0.59908768188736106</c:v>
                </c:pt>
                <c:pt idx="747">
                  <c:v>0.59951435551641108</c:v>
                </c:pt>
                <c:pt idx="748">
                  <c:v>0.59988296540334118</c:v>
                </c:pt>
                <c:pt idx="749">
                  <c:v>0.60014797344594328</c:v>
                </c:pt>
                <c:pt idx="750">
                  <c:v>0.60041170535923605</c:v>
                </c:pt>
                <c:pt idx="751">
                  <c:v>0.60073735807811923</c:v>
                </c:pt>
                <c:pt idx="752">
                  <c:v>0.60102293619577651</c:v>
                </c:pt>
                <c:pt idx="753">
                  <c:v>0.60127055322134237</c:v>
                </c:pt>
                <c:pt idx="754">
                  <c:v>0.60145108425914617</c:v>
                </c:pt>
                <c:pt idx="755">
                  <c:v>0.60156439905034775</c:v>
                </c:pt>
                <c:pt idx="756">
                  <c:v>0.60166909381241485</c:v>
                </c:pt>
                <c:pt idx="757">
                  <c:v>0.60176849280030098</c:v>
                </c:pt>
                <c:pt idx="758">
                  <c:v>0.60183581254145213</c:v>
                </c:pt>
                <c:pt idx="759">
                  <c:v>0.60189123831032154</c:v>
                </c:pt>
                <c:pt idx="760">
                  <c:v>0.60195196301869458</c:v>
                </c:pt>
                <c:pt idx="761">
                  <c:v>0.60187075503263709</c:v>
                </c:pt>
                <c:pt idx="762">
                  <c:v>0.60168137130863031</c:v>
                </c:pt>
                <c:pt idx="763">
                  <c:v>0.60145439524824418</c:v>
                </c:pt>
                <c:pt idx="764">
                  <c:v>0.60121459476118744</c:v>
                </c:pt>
                <c:pt idx="765">
                  <c:v>0.60100523221563806</c:v>
                </c:pt>
                <c:pt idx="766">
                  <c:v>0.60080120277469529</c:v>
                </c:pt>
                <c:pt idx="767">
                  <c:v>0.60064747519240869</c:v>
                </c:pt>
                <c:pt idx="768">
                  <c:v>0.6005665690142471</c:v>
                </c:pt>
                <c:pt idx="769">
                  <c:v>0.60057603027065076</c:v>
                </c:pt>
                <c:pt idx="770">
                  <c:v>0.60057877282130612</c:v>
                </c:pt>
                <c:pt idx="771">
                  <c:v>0.60057965429205273</c:v>
                </c:pt>
                <c:pt idx="772">
                  <c:v>0.60070448709312341</c:v>
                </c:pt>
                <c:pt idx="773">
                  <c:v>0.60088240794992209</c:v>
                </c:pt>
                <c:pt idx="774">
                  <c:v>0.60107602523728687</c:v>
                </c:pt>
                <c:pt idx="775">
                  <c:v>0.60130439118588219</c:v>
                </c:pt>
                <c:pt idx="776">
                  <c:v>0.60153479378507524</c:v>
                </c:pt>
                <c:pt idx="777">
                  <c:v>0.60174654161934382</c:v>
                </c:pt>
                <c:pt idx="778">
                  <c:v>0.60191863468988938</c:v>
                </c:pt>
                <c:pt idx="779">
                  <c:v>0.60198275656263511</c:v>
                </c:pt>
                <c:pt idx="780">
                  <c:v>0.60198686392162826</c:v>
                </c:pt>
                <c:pt idx="781">
                  <c:v>0.60197107281226725</c:v>
                </c:pt>
                <c:pt idx="782">
                  <c:v>0.60194851914647629</c:v>
                </c:pt>
                <c:pt idx="783">
                  <c:v>0.60189581834147354</c:v>
                </c:pt>
                <c:pt idx="784">
                  <c:v>0.60183835178831291</c:v>
                </c:pt>
                <c:pt idx="785">
                  <c:v>0.60179909880914806</c:v>
                </c:pt>
                <c:pt idx="786">
                  <c:v>0.60172532291919678</c:v>
                </c:pt>
                <c:pt idx="787">
                  <c:v>0.60160623623302278</c:v>
                </c:pt>
                <c:pt idx="788">
                  <c:v>0.60148378252931078</c:v>
                </c:pt>
                <c:pt idx="789">
                  <c:v>0.60134983049412005</c:v>
                </c:pt>
                <c:pt idx="790">
                  <c:v>0.60124331088640703</c:v>
                </c:pt>
                <c:pt idx="791">
                  <c:v>0.60109648748229172</c:v>
                </c:pt>
                <c:pt idx="792">
                  <c:v>0.60091672717995204</c:v>
                </c:pt>
                <c:pt idx="793">
                  <c:v>0.6006818056320341</c:v>
                </c:pt>
                <c:pt idx="794">
                  <c:v>0.60042509287355172</c:v>
                </c:pt>
                <c:pt idx="795">
                  <c:v>0.60013254593132181</c:v>
                </c:pt>
                <c:pt idx="796">
                  <c:v>0.59983354152624968</c:v>
                </c:pt>
                <c:pt idx="797">
                  <c:v>0.59951883548670504</c:v>
                </c:pt>
                <c:pt idx="798">
                  <c:v>0.59922576521625459</c:v>
                </c:pt>
                <c:pt idx="799">
                  <c:v>0.59895067356418819</c:v>
                </c:pt>
                <c:pt idx="800">
                  <c:v>0.59866112693081941</c:v>
                </c:pt>
                <c:pt idx="801">
                  <c:v>0.59834010992970699</c:v>
                </c:pt>
                <c:pt idx="802">
                  <c:v>0.59801676994324648</c:v>
                </c:pt>
                <c:pt idx="803">
                  <c:v>0.59770097678543455</c:v>
                </c:pt>
                <c:pt idx="804">
                  <c:v>0.59742419406366876</c:v>
                </c:pt>
                <c:pt idx="805">
                  <c:v>0.59718337327136595</c:v>
                </c:pt>
                <c:pt idx="806">
                  <c:v>0.59697366978219435</c:v>
                </c:pt>
                <c:pt idx="807">
                  <c:v>0.59678609005293248</c:v>
                </c:pt>
                <c:pt idx="808">
                  <c:v>0.59663350657081837</c:v>
                </c:pt>
                <c:pt idx="809">
                  <c:v>0.59650203395586399</c:v>
                </c:pt>
                <c:pt idx="810">
                  <c:v>0.59637937886568404</c:v>
                </c:pt>
                <c:pt idx="811">
                  <c:v>0.59626068534069399</c:v>
                </c:pt>
                <c:pt idx="812">
                  <c:v>0.59615911326634796</c:v>
                </c:pt>
                <c:pt idx="813">
                  <c:v>0.5960794792010522</c:v>
                </c:pt>
                <c:pt idx="814">
                  <c:v>0.59601964838585497</c:v>
                </c:pt>
                <c:pt idx="815">
                  <c:v>0.59598856594651395</c:v>
                </c:pt>
                <c:pt idx="816">
                  <c:v>0.59592356222910248</c:v>
                </c:pt>
                <c:pt idx="817">
                  <c:v>0.59581827629022599</c:v>
                </c:pt>
                <c:pt idx="818">
                  <c:v>0.59563209881318335</c:v>
                </c:pt>
                <c:pt idx="819">
                  <c:v>0.59540746661539856</c:v>
                </c:pt>
                <c:pt idx="820">
                  <c:v>0.59520179159598974</c:v>
                </c:pt>
                <c:pt idx="821">
                  <c:v>0.59501307118207225</c:v>
                </c:pt>
                <c:pt idx="822">
                  <c:v>0.59482824339523566</c:v>
                </c:pt>
                <c:pt idx="823">
                  <c:v>0.59465389084203779</c:v>
                </c:pt>
                <c:pt idx="824">
                  <c:v>0.59449759563527282</c:v>
                </c:pt>
                <c:pt idx="825">
                  <c:v>0.59433398227602618</c:v>
                </c:pt>
                <c:pt idx="826">
                  <c:v>0.59411437151465718</c:v>
                </c:pt>
                <c:pt idx="827">
                  <c:v>0.59389091134223693</c:v>
                </c:pt>
                <c:pt idx="828">
                  <c:v>0.59369756277410102</c:v>
                </c:pt>
                <c:pt idx="829">
                  <c:v>0.59351830597348132</c:v>
                </c:pt>
                <c:pt idx="830">
                  <c:v>0.59337939845998833</c:v>
                </c:pt>
                <c:pt idx="831">
                  <c:v>0.59319035800565201</c:v>
                </c:pt>
                <c:pt idx="832">
                  <c:v>0.59295539940373443</c:v>
                </c:pt>
                <c:pt idx="833">
                  <c:v>0.59272278116447052</c:v>
                </c:pt>
                <c:pt idx="834">
                  <c:v>0.59247464544083794</c:v>
                </c:pt>
                <c:pt idx="835">
                  <c:v>0.59220968792685214</c:v>
                </c:pt>
                <c:pt idx="836">
                  <c:v>0.59193955693108469</c:v>
                </c:pt>
                <c:pt idx="837">
                  <c:v>0.59164853373596626</c:v>
                </c:pt>
                <c:pt idx="838">
                  <c:v>0.59135335330636629</c:v>
                </c:pt>
                <c:pt idx="839">
                  <c:v>0.59106221202732567</c:v>
                </c:pt>
                <c:pt idx="840">
                  <c:v>0.59080604107753121</c:v>
                </c:pt>
                <c:pt idx="841">
                  <c:v>0.59051554090550418</c:v>
                </c:pt>
                <c:pt idx="842">
                  <c:v>0.59024815016281962</c:v>
                </c:pt>
                <c:pt idx="843">
                  <c:v>0.59000848381745663</c:v>
                </c:pt>
                <c:pt idx="844">
                  <c:v>0.58978232959710297</c:v>
                </c:pt>
                <c:pt idx="845">
                  <c:v>0.58957153416956609</c:v>
                </c:pt>
                <c:pt idx="846">
                  <c:v>0.58936497000447485</c:v>
                </c:pt>
                <c:pt idx="847">
                  <c:v>0.58918464968136497</c:v>
                </c:pt>
                <c:pt idx="848">
                  <c:v>0.58907570517663566</c:v>
                </c:pt>
                <c:pt idx="849">
                  <c:v>0.58894668374882653</c:v>
                </c:pt>
                <c:pt idx="850">
                  <c:v>0.58881276911424174</c:v>
                </c:pt>
                <c:pt idx="851">
                  <c:v>0.58870057929928854</c:v>
                </c:pt>
                <c:pt idx="852">
                  <c:v>0.5886332715557141</c:v>
                </c:pt>
                <c:pt idx="853">
                  <c:v>0.58859088424596917</c:v>
                </c:pt>
                <c:pt idx="854">
                  <c:v>0.58854611573218085</c:v>
                </c:pt>
                <c:pt idx="855">
                  <c:v>0.58851246613468378</c:v>
                </c:pt>
                <c:pt idx="856">
                  <c:v>0.58850232555763204</c:v>
                </c:pt>
                <c:pt idx="857">
                  <c:v>0.58850651403187393</c:v>
                </c:pt>
                <c:pt idx="858">
                  <c:v>0.58852329675036441</c:v>
                </c:pt>
                <c:pt idx="859">
                  <c:v>0.58849345040128553</c:v>
                </c:pt>
                <c:pt idx="860">
                  <c:v>0.58849767012265708</c:v>
                </c:pt>
                <c:pt idx="861">
                  <c:v>0.58856260830764462</c:v>
                </c:pt>
                <c:pt idx="862">
                  <c:v>0.58862502287850615</c:v>
                </c:pt>
                <c:pt idx="863">
                  <c:v>0.588676560953031</c:v>
                </c:pt>
                <c:pt idx="864">
                  <c:v>0.58874611709305735</c:v>
                </c:pt>
                <c:pt idx="865">
                  <c:v>0.58887616996780701</c:v>
                </c:pt>
                <c:pt idx="866">
                  <c:v>0.58908006353413767</c:v>
                </c:pt>
                <c:pt idx="867">
                  <c:v>0.58932570194702161</c:v>
                </c:pt>
                <c:pt idx="868">
                  <c:v>0.58958938562227103</c:v>
                </c:pt>
                <c:pt idx="869">
                  <c:v>0.58987184524087144</c:v>
                </c:pt>
                <c:pt idx="870">
                  <c:v>0.59018290744146429</c:v>
                </c:pt>
                <c:pt idx="871">
                  <c:v>0.59045500051339606</c:v>
                </c:pt>
                <c:pt idx="872">
                  <c:v>0.59065471638980394</c:v>
                </c:pt>
                <c:pt idx="873">
                  <c:v>0.5908103249818859</c:v>
                </c:pt>
                <c:pt idx="874">
                  <c:v>0.59092028843352717</c:v>
                </c:pt>
                <c:pt idx="875">
                  <c:v>0.59097819660704498</c:v>
                </c:pt>
                <c:pt idx="876">
                  <c:v>0.59095898900989752</c:v>
                </c:pt>
                <c:pt idx="877">
                  <c:v>0.59085241001234423</c:v>
                </c:pt>
                <c:pt idx="878">
                  <c:v>0.59070185176122891</c:v>
                </c:pt>
                <c:pt idx="879">
                  <c:v>0.59055040382759261</c:v>
                </c:pt>
                <c:pt idx="880">
                  <c:v>0.59038508028132497</c:v>
                </c:pt>
                <c:pt idx="881">
                  <c:v>0.59024437505138205</c:v>
                </c:pt>
                <c:pt idx="882">
                  <c:v>0.59021110771309715</c:v>
                </c:pt>
                <c:pt idx="883">
                  <c:v>0.59027682978390128</c:v>
                </c:pt>
                <c:pt idx="884">
                  <c:v>0.59038654682554281</c:v>
                </c:pt>
                <c:pt idx="885">
                  <c:v>0.59054340224000768</c:v>
                </c:pt>
                <c:pt idx="886">
                  <c:v>0.59072685439731254</c:v>
                </c:pt>
                <c:pt idx="887">
                  <c:v>0.59091423157215561</c:v>
                </c:pt>
                <c:pt idx="888">
                  <c:v>0.591088374920964</c:v>
                </c:pt>
                <c:pt idx="889">
                  <c:v>0.59124918774614843</c:v>
                </c:pt>
                <c:pt idx="890">
                  <c:v>0.59137040811847585</c:v>
                </c:pt>
                <c:pt idx="891">
                  <c:v>0.59144263278409237</c:v>
                </c:pt>
                <c:pt idx="892">
                  <c:v>0.59145980658091069</c:v>
                </c:pt>
                <c:pt idx="893">
                  <c:v>0.59142617749870763</c:v>
                </c:pt>
                <c:pt idx="894">
                  <c:v>0.59133657223436087</c:v>
                </c:pt>
                <c:pt idx="895">
                  <c:v>0.59121526665276236</c:v>
                </c:pt>
                <c:pt idx="896">
                  <c:v>0.59104231018502329</c:v>
                </c:pt>
                <c:pt idx="897">
                  <c:v>0.59083954657485116</c:v>
                </c:pt>
                <c:pt idx="898">
                  <c:v>0.59061983515598004</c:v>
                </c:pt>
                <c:pt idx="899">
                  <c:v>0.59040419377678865</c:v>
                </c:pt>
                <c:pt idx="900">
                  <c:v>0.59016674825316207</c:v>
                </c:pt>
                <c:pt idx="901">
                  <c:v>0.58992753569605083</c:v>
                </c:pt>
                <c:pt idx="902">
                  <c:v>0.5897232961442147</c:v>
                </c:pt>
                <c:pt idx="903">
                  <c:v>0.58957158326666081</c:v>
                </c:pt>
                <c:pt idx="904">
                  <c:v>0.58938889990391186</c:v>
                </c:pt>
                <c:pt idx="905">
                  <c:v>0.58915814698663371</c:v>
                </c:pt>
                <c:pt idx="906">
                  <c:v>0.58890974919637784</c:v>
                </c:pt>
                <c:pt idx="907">
                  <c:v>0.58865865462367239</c:v>
                </c:pt>
                <c:pt idx="908">
                  <c:v>0.58839597989727666</c:v>
                </c:pt>
                <c:pt idx="909">
                  <c:v>0.5881337361336908</c:v>
                </c:pt>
                <c:pt idx="910">
                  <c:v>0.58787568992817341</c:v>
                </c:pt>
                <c:pt idx="911">
                  <c:v>0.58764131754248405</c:v>
                </c:pt>
                <c:pt idx="912">
                  <c:v>0.58744027552670475</c:v>
                </c:pt>
                <c:pt idx="913">
                  <c:v>0.58724029445083525</c:v>
                </c:pt>
                <c:pt idx="914">
                  <c:v>0.58701650716019238</c:v>
                </c:pt>
                <c:pt idx="915">
                  <c:v>0.58677391960718872</c:v>
                </c:pt>
                <c:pt idx="916">
                  <c:v>0.58654115218576741</c:v>
                </c:pt>
                <c:pt idx="917">
                  <c:v>0.58633155136302073</c:v>
                </c:pt>
                <c:pt idx="918">
                  <c:v>0.58616837530316457</c:v>
                </c:pt>
                <c:pt idx="919">
                  <c:v>0.5860139493536628</c:v>
                </c:pt>
                <c:pt idx="920">
                  <c:v>0.58584831061391518</c:v>
                </c:pt>
                <c:pt idx="921">
                  <c:v>0.58568244971622363</c:v>
                </c:pt>
                <c:pt idx="922">
                  <c:v>0.58548725861337059</c:v>
                </c:pt>
                <c:pt idx="923">
                  <c:v>0.58527313303157824</c:v>
                </c:pt>
                <c:pt idx="924">
                  <c:v>0.58505197893643845</c:v>
                </c:pt>
                <c:pt idx="925">
                  <c:v>0.58481408466827522</c:v>
                </c:pt>
                <c:pt idx="926">
                  <c:v>0.584614851000122</c:v>
                </c:pt>
                <c:pt idx="927">
                  <c:v>0.58442427559776333</c:v>
                </c:pt>
                <c:pt idx="928">
                  <c:v>0.58424694163698865</c:v>
                </c:pt>
                <c:pt idx="929">
                  <c:v>0.58408553366724469</c:v>
                </c:pt>
                <c:pt idx="930">
                  <c:v>0.58395228491823803</c:v>
                </c:pt>
                <c:pt idx="931">
                  <c:v>0.58390032073673259</c:v>
                </c:pt>
                <c:pt idx="932">
                  <c:v>0.5838818250841844</c:v>
                </c:pt>
                <c:pt idx="933">
                  <c:v>0.58390401571066652</c:v>
                </c:pt>
                <c:pt idx="934">
                  <c:v>0.58392029889976704</c:v>
                </c:pt>
                <c:pt idx="935">
                  <c:v>0.58391961891919297</c:v>
                </c:pt>
                <c:pt idx="936">
                  <c:v>0.58391101948667035</c:v>
                </c:pt>
                <c:pt idx="937">
                  <c:v>0.58387272616980479</c:v>
                </c:pt>
                <c:pt idx="938">
                  <c:v>0.58378799751099308</c:v>
                </c:pt>
                <c:pt idx="939">
                  <c:v>0.58366699116824083</c:v>
                </c:pt>
                <c:pt idx="940">
                  <c:v>0.5835182732233698</c:v>
                </c:pt>
                <c:pt idx="941">
                  <c:v>0.58337923537124148</c:v>
                </c:pt>
                <c:pt idx="942">
                  <c:v>0.58320555279751363</c:v>
                </c:pt>
                <c:pt idx="943">
                  <c:v>0.58300307704353216</c:v>
                </c:pt>
                <c:pt idx="944">
                  <c:v>0.58279691565143399</c:v>
                </c:pt>
                <c:pt idx="945">
                  <c:v>0.5826078052585959</c:v>
                </c:pt>
                <c:pt idx="946">
                  <c:v>0.58243217883335918</c:v>
                </c:pt>
                <c:pt idx="947">
                  <c:v>0.58225868407903325</c:v>
                </c:pt>
                <c:pt idx="948">
                  <c:v>0.58208051076729594</c:v>
                </c:pt>
                <c:pt idx="949">
                  <c:v>0.58193660618761067</c:v>
                </c:pt>
                <c:pt idx="950">
                  <c:v>0.58183211347921304</c:v>
                </c:pt>
                <c:pt idx="951">
                  <c:v>0.58177360036125703</c:v>
                </c:pt>
                <c:pt idx="952">
                  <c:v>0.58176300196027197</c:v>
                </c:pt>
                <c:pt idx="953">
                  <c:v>0.58175196633233162</c:v>
                </c:pt>
                <c:pt idx="954">
                  <c:v>0.5817509941493495</c:v>
                </c:pt>
                <c:pt idx="955">
                  <c:v>0.5817308630609932</c:v>
                </c:pt>
                <c:pt idx="956">
                  <c:v>0.58173205697517616</c:v>
                </c:pt>
                <c:pt idx="957">
                  <c:v>0.58174193268154073</c:v>
                </c:pt>
                <c:pt idx="958">
                  <c:v>0.58178153266731458</c:v>
                </c:pt>
                <c:pt idx="959">
                  <c:v>0.58187014832760198</c:v>
                </c:pt>
                <c:pt idx="960">
                  <c:v>0.58197724190725519</c:v>
                </c:pt>
                <c:pt idx="961">
                  <c:v>0.58208414763189875</c:v>
                </c:pt>
                <c:pt idx="962">
                  <c:v>0.58220401857211324</c:v>
                </c:pt>
                <c:pt idx="963">
                  <c:v>0.58231728515160974</c:v>
                </c:pt>
                <c:pt idx="964">
                  <c:v>0.58245336666006786</c:v>
                </c:pt>
                <c:pt idx="965">
                  <c:v>0.58258470179566868</c:v>
                </c:pt>
                <c:pt idx="966">
                  <c:v>0.58273685599288283</c:v>
                </c:pt>
                <c:pt idx="967">
                  <c:v>0.58284049656823556</c:v>
                </c:pt>
                <c:pt idx="968">
                  <c:v>0.58289899735887407</c:v>
                </c:pt>
                <c:pt idx="969">
                  <c:v>0.58295036146751222</c:v>
                </c:pt>
                <c:pt idx="970">
                  <c:v>0.58304706237528214</c:v>
                </c:pt>
                <c:pt idx="971">
                  <c:v>0.58317815599470546</c:v>
                </c:pt>
                <c:pt idx="972">
                  <c:v>0.58333524263206216</c:v>
                </c:pt>
                <c:pt idx="973">
                  <c:v>0.583510693678851</c:v>
                </c:pt>
                <c:pt idx="974">
                  <c:v>0.58366397890471922</c:v>
                </c:pt>
                <c:pt idx="975">
                  <c:v>0.58377608571986539</c:v>
                </c:pt>
                <c:pt idx="976">
                  <c:v>0.58388012109873955</c:v>
                </c:pt>
                <c:pt idx="977">
                  <c:v>0.58396982896630401</c:v>
                </c:pt>
                <c:pt idx="978">
                  <c:v>0.58406992074591546</c:v>
                </c:pt>
                <c:pt idx="979">
                  <c:v>0.58419426469191038</c:v>
                </c:pt>
                <c:pt idx="980">
                  <c:v>0.58430817125856527</c:v>
                </c:pt>
                <c:pt idx="981">
                  <c:v>0.58436742835691002</c:v>
                </c:pt>
                <c:pt idx="982">
                  <c:v>0.58439188188634228</c:v>
                </c:pt>
                <c:pt idx="983">
                  <c:v>0.58436297145348726</c:v>
                </c:pt>
                <c:pt idx="984">
                  <c:v>0.58425236908910216</c:v>
                </c:pt>
                <c:pt idx="985">
                  <c:v>0.58411799798615061</c:v>
                </c:pt>
                <c:pt idx="986">
                  <c:v>0.58398127724520477</c:v>
                </c:pt>
                <c:pt idx="987">
                  <c:v>0.58384098405749441</c:v>
                </c:pt>
                <c:pt idx="988">
                  <c:v>0.58369517844978758</c:v>
                </c:pt>
                <c:pt idx="989">
                  <c:v>0.58354582158274948</c:v>
                </c:pt>
                <c:pt idx="990">
                  <c:v>0.58339609852962626</c:v>
                </c:pt>
                <c:pt idx="991">
                  <c:v>0.58324031689056288</c:v>
                </c:pt>
                <c:pt idx="992">
                  <c:v>0.58308631545776413</c:v>
                </c:pt>
                <c:pt idx="993">
                  <c:v>0.58291723871656764</c:v>
                </c:pt>
                <c:pt idx="994">
                  <c:v>0.58273292507625085</c:v>
                </c:pt>
                <c:pt idx="995">
                  <c:v>0.58257341562335718</c:v>
                </c:pt>
                <c:pt idx="996">
                  <c:v>0.58242579396787231</c:v>
                </c:pt>
                <c:pt idx="997">
                  <c:v>0.58231789343469476</c:v>
                </c:pt>
                <c:pt idx="998">
                  <c:v>0.58227498253451249</c:v>
                </c:pt>
                <c:pt idx="999">
                  <c:v>0.58227782597026634</c:v>
                </c:pt>
                <c:pt idx="1000">
                  <c:v>0.58233295773332094</c:v>
                </c:pt>
                <c:pt idx="1001">
                  <c:v>0.58245838223640811</c:v>
                </c:pt>
                <c:pt idx="1002">
                  <c:v>0.58264023763495176</c:v>
                </c:pt>
                <c:pt idx="1003">
                  <c:v>0.58284179549757753</c:v>
                </c:pt>
                <c:pt idx="1004">
                  <c:v>0.58307702148365448</c:v>
                </c:pt>
                <c:pt idx="1005">
                  <c:v>0.5833975151773193</c:v>
                </c:pt>
                <c:pt idx="1006">
                  <c:v>0.58370344469963786</c:v>
                </c:pt>
                <c:pt idx="1007">
                  <c:v>0.58397519163059697</c:v>
                </c:pt>
                <c:pt idx="1008">
                  <c:v>0.58422261252971497</c:v>
                </c:pt>
                <c:pt idx="1009">
                  <c:v>0.58440365770867242</c:v>
                </c:pt>
                <c:pt idx="1010">
                  <c:v>0.58455868302107583</c:v>
                </c:pt>
                <c:pt idx="1011">
                  <c:v>0.58469520570135858</c:v>
                </c:pt>
                <c:pt idx="1012">
                  <c:v>0.58479998830626667</c:v>
                </c:pt>
                <c:pt idx="1013">
                  <c:v>0.58485287458601198</c:v>
                </c:pt>
                <c:pt idx="1014">
                  <c:v>0.58485825327905117</c:v>
                </c:pt>
                <c:pt idx="1015">
                  <c:v>0.5848145333998862</c:v>
                </c:pt>
                <c:pt idx="1016">
                  <c:v>0.58468545307103414</c:v>
                </c:pt>
                <c:pt idx="1017">
                  <c:v>0.5845374102671268</c:v>
                </c:pt>
                <c:pt idx="1018">
                  <c:v>0.58441780584176706</c:v>
                </c:pt>
                <c:pt idx="1019">
                  <c:v>0.5842936133086889</c:v>
                </c:pt>
                <c:pt idx="1020">
                  <c:v>0.58423901991830463</c:v>
                </c:pt>
                <c:pt idx="1021">
                  <c:v>0.58418864855655606</c:v>
                </c:pt>
                <c:pt idx="1022">
                  <c:v>0.58414463020171226</c:v>
                </c:pt>
                <c:pt idx="1023">
                  <c:v>0.5840891360074224</c:v>
                </c:pt>
                <c:pt idx="1024">
                  <c:v>0.58404567979808408</c:v>
                </c:pt>
                <c:pt idx="1025">
                  <c:v>0.58400487580915428</c:v>
                </c:pt>
                <c:pt idx="1026">
                  <c:v>0.58401865479621917</c:v>
                </c:pt>
                <c:pt idx="1027">
                  <c:v>0.5840566112209421</c:v>
                </c:pt>
                <c:pt idx="1028">
                  <c:v>0.58413627901326115</c:v>
                </c:pt>
                <c:pt idx="1029">
                  <c:v>0.58420310609828507</c:v>
                </c:pt>
                <c:pt idx="1030">
                  <c:v>0.58428868176552129</c:v>
                </c:pt>
                <c:pt idx="1031">
                  <c:v>0.58432466138745487</c:v>
                </c:pt>
                <c:pt idx="1032">
                  <c:v>0.58433116870787782</c:v>
                </c:pt>
                <c:pt idx="1033">
                  <c:v>0.58431352266775827</c:v>
                </c:pt>
                <c:pt idx="1034">
                  <c:v>0.58427650970299017</c:v>
                </c:pt>
                <c:pt idx="1035">
                  <c:v>0.58426008195076584</c:v>
                </c:pt>
                <c:pt idx="1036">
                  <c:v>0.5842406769753129</c:v>
                </c:pt>
                <c:pt idx="1037">
                  <c:v>0.58422591832237702</c:v>
                </c:pt>
                <c:pt idx="1038">
                  <c:v>0.58420780105175796</c:v>
                </c:pt>
                <c:pt idx="1039">
                  <c:v>0.58413944924947403</c:v>
                </c:pt>
                <c:pt idx="1040">
                  <c:v>0.58404991261557937</c:v>
                </c:pt>
                <c:pt idx="1041">
                  <c:v>0.58394417827521172</c:v>
                </c:pt>
                <c:pt idx="1042">
                  <c:v>0.58381066711194196</c:v>
                </c:pt>
                <c:pt idx="1043">
                  <c:v>0.58368717202444187</c:v>
                </c:pt>
                <c:pt idx="1044">
                  <c:v>0.58355154748239968</c:v>
                </c:pt>
                <c:pt idx="1045">
                  <c:v>0.58340674568112216</c:v>
                </c:pt>
                <c:pt idx="1046">
                  <c:v>0.58322606102747809</c:v>
                </c:pt>
                <c:pt idx="1047">
                  <c:v>0.58304853994905592</c:v>
                </c:pt>
                <c:pt idx="1048">
                  <c:v>0.58281616161950955</c:v>
                </c:pt>
                <c:pt idx="1049">
                  <c:v>0.58259250733480128</c:v>
                </c:pt>
                <c:pt idx="1050">
                  <c:v>0.58240314863398512</c:v>
                </c:pt>
                <c:pt idx="1051">
                  <c:v>0.58224615399877255</c:v>
                </c:pt>
                <c:pt idx="1052">
                  <c:v>0.58210604357923024</c:v>
                </c:pt>
                <c:pt idx="1053">
                  <c:v>0.5820144993743217</c:v>
                </c:pt>
                <c:pt idx="1054">
                  <c:v>0.58196063184408198</c:v>
                </c:pt>
                <c:pt idx="1055">
                  <c:v>0.58195902196227589</c:v>
                </c:pt>
                <c:pt idx="1056">
                  <c:v>0.58198103006869428</c:v>
                </c:pt>
                <c:pt idx="1057">
                  <c:v>0.58203016118484696</c:v>
                </c:pt>
                <c:pt idx="1058">
                  <c:v>0.58209771799369991</c:v>
                </c:pt>
                <c:pt idx="1059">
                  <c:v>0.58218666948303999</c:v>
                </c:pt>
                <c:pt idx="1060">
                  <c:v>0.58226687779077735</c:v>
                </c:pt>
                <c:pt idx="1061">
                  <c:v>0.58234465736183694</c:v>
                </c:pt>
                <c:pt idx="1062">
                  <c:v>0.58239473967628919</c:v>
                </c:pt>
                <c:pt idx="1063">
                  <c:v>0.58240405622509384</c:v>
                </c:pt>
                <c:pt idx="1064">
                  <c:v>0.58239649792481896</c:v>
                </c:pt>
                <c:pt idx="1065">
                  <c:v>0.58235941572288552</c:v>
                </c:pt>
                <c:pt idx="1066">
                  <c:v>0.58226831521363454</c:v>
                </c:pt>
                <c:pt idx="1067">
                  <c:v>0.58215095082908397</c:v>
                </c:pt>
                <c:pt idx="1068">
                  <c:v>0.5820229964272341</c:v>
                </c:pt>
                <c:pt idx="1069">
                  <c:v>0.58188585178185026</c:v>
                </c:pt>
                <c:pt idx="1070">
                  <c:v>0.58175300859576129</c:v>
                </c:pt>
                <c:pt idx="1071">
                  <c:v>0.58161377732091113</c:v>
                </c:pt>
                <c:pt idx="1072">
                  <c:v>0.58144430830568594</c:v>
                </c:pt>
                <c:pt idx="1073">
                  <c:v>0.58129417891900081</c:v>
                </c:pt>
                <c:pt idx="1074">
                  <c:v>0.58117020116432938</c:v>
                </c:pt>
                <c:pt idx="1075">
                  <c:v>0.5810370663828166</c:v>
                </c:pt>
                <c:pt idx="1076">
                  <c:v>0.58088925949908754</c:v>
                </c:pt>
                <c:pt idx="1077">
                  <c:v>0.5807492320279084</c:v>
                </c:pt>
                <c:pt idx="1078">
                  <c:v>0.5806294807758714</c:v>
                </c:pt>
                <c:pt idx="1079">
                  <c:v>0.58051586702077129</c:v>
                </c:pt>
                <c:pt idx="1080">
                  <c:v>0.58040591991509627</c:v>
                </c:pt>
                <c:pt idx="1081">
                  <c:v>0.58025630814695728</c:v>
                </c:pt>
                <c:pt idx="1082">
                  <c:v>0.58009227185165757</c:v>
                </c:pt>
                <c:pt idx="1083">
                  <c:v>0.57995284699853267</c:v>
                </c:pt>
                <c:pt idx="1084">
                  <c:v>0.57979727949556736</c:v>
                </c:pt>
                <c:pt idx="1085">
                  <c:v>0.57964546688263019</c:v>
                </c:pt>
                <c:pt idx="1086">
                  <c:v>0.57949986526998076</c:v>
                </c:pt>
                <c:pt idx="1087">
                  <c:v>0.5793612784480916</c:v>
                </c:pt>
                <c:pt idx="1088">
                  <c:v>0.57924991995083819</c:v>
                </c:pt>
                <c:pt idx="1089">
                  <c:v>0.57914603156819422</c:v>
                </c:pt>
                <c:pt idx="1090">
                  <c:v>0.57905878209607853</c:v>
                </c:pt>
                <c:pt idx="1091">
                  <c:v>0.57899333239874629</c:v>
                </c:pt>
                <c:pt idx="1092">
                  <c:v>0.57898965323572882</c:v>
                </c:pt>
                <c:pt idx="1093">
                  <c:v>0.57902465500317934</c:v>
                </c:pt>
                <c:pt idx="1094">
                  <c:v>0.57906563767265584</c:v>
                </c:pt>
                <c:pt idx="1095">
                  <c:v>0.57910153720805657</c:v>
                </c:pt>
                <c:pt idx="1096">
                  <c:v>0.57912330571880932</c:v>
                </c:pt>
                <c:pt idx="1097">
                  <c:v>0.57912959543822728</c:v>
                </c:pt>
                <c:pt idx="1098">
                  <c:v>0.57912484263551056</c:v>
                </c:pt>
                <c:pt idx="1099">
                  <c:v>0.57910234632275637</c:v>
                </c:pt>
                <c:pt idx="1100">
                  <c:v>0.57908201464668696</c:v>
                </c:pt>
                <c:pt idx="1101">
                  <c:v>0.57906717112178896</c:v>
                </c:pt>
                <c:pt idx="1102">
                  <c:v>0.579073742475951</c:v>
                </c:pt>
                <c:pt idx="1103">
                  <c:v>0.57906649273002675</c:v>
                </c:pt>
                <c:pt idx="1104">
                  <c:v>0.57907916855973329</c:v>
                </c:pt>
                <c:pt idx="1105">
                  <c:v>0.57908838593642475</c:v>
                </c:pt>
                <c:pt idx="1106">
                  <c:v>0.57909785076324993</c:v>
                </c:pt>
                <c:pt idx="1107">
                  <c:v>0.57910068647700264</c:v>
                </c:pt>
                <c:pt idx="1108">
                  <c:v>0.57908503517484899</c:v>
                </c:pt>
                <c:pt idx="1109">
                  <c:v>0.57908742635837251</c:v>
                </c:pt>
                <c:pt idx="1110">
                  <c:v>0.57909250364583753</c:v>
                </c:pt>
                <c:pt idx="1111">
                  <c:v>0.57909304269183748</c:v>
                </c:pt>
                <c:pt idx="1112">
                  <c:v>0.57906738441057093</c:v>
                </c:pt>
                <c:pt idx="1113">
                  <c:v>0.57898792343442351</c:v>
                </c:pt>
                <c:pt idx="1114">
                  <c:v>0.57890398643977981</c:v>
                </c:pt>
                <c:pt idx="1115">
                  <c:v>0.5788194993925303</c:v>
                </c:pt>
                <c:pt idx="1116">
                  <c:v>0.57876901188692098</c:v>
                </c:pt>
                <c:pt idx="1117">
                  <c:v>0.5787591203161575</c:v>
                </c:pt>
                <c:pt idx="1118">
                  <c:v>0.5788018671872952</c:v>
                </c:pt>
                <c:pt idx="1119">
                  <c:v>0.5788997299831723</c:v>
                </c:pt>
                <c:pt idx="1120">
                  <c:v>0.57899715642575067</c:v>
                </c:pt>
                <c:pt idx="1121">
                  <c:v>0.57908935425768504</c:v>
                </c:pt>
                <c:pt idx="1122">
                  <c:v>0.57916657979613118</c:v>
                </c:pt>
                <c:pt idx="1123">
                  <c:v>0.57923168311180706</c:v>
                </c:pt>
                <c:pt idx="1124">
                  <c:v>0.57928902290223505</c:v>
                </c:pt>
                <c:pt idx="1125">
                  <c:v>0.57933932258835785</c:v>
                </c:pt>
                <c:pt idx="1126">
                  <c:v>0.57935536760161155</c:v>
                </c:pt>
                <c:pt idx="1127">
                  <c:v>0.57935512529666677</c:v>
                </c:pt>
                <c:pt idx="1128">
                  <c:v>0.57934271874372723</c:v>
                </c:pt>
                <c:pt idx="1129">
                  <c:v>0.57930908047920238</c:v>
                </c:pt>
                <c:pt idx="1130">
                  <c:v>0.57927811164640708</c:v>
                </c:pt>
                <c:pt idx="1131">
                  <c:v>0.57927752456123127</c:v>
                </c:pt>
                <c:pt idx="1132">
                  <c:v>0.57928457964567792</c:v>
                </c:pt>
                <c:pt idx="1133">
                  <c:v>0.57929423281554837</c:v>
                </c:pt>
                <c:pt idx="1134">
                  <c:v>0.57931308269520687</c:v>
                </c:pt>
                <c:pt idx="1135">
                  <c:v>0.57936641535591527</c:v>
                </c:pt>
                <c:pt idx="1136">
                  <c:v>0.57941188661938714</c:v>
                </c:pt>
                <c:pt idx="1137">
                  <c:v>0.5794592982854595</c:v>
                </c:pt>
                <c:pt idx="1138">
                  <c:v>0.57950258511548913</c:v>
                </c:pt>
                <c:pt idx="1139">
                  <c:v>0.57952432908861728</c:v>
                </c:pt>
                <c:pt idx="1140">
                  <c:v>0.57952597670495476</c:v>
                </c:pt>
                <c:pt idx="1141">
                  <c:v>0.5794713726598455</c:v>
                </c:pt>
                <c:pt idx="1142">
                  <c:v>0.57937564170102795</c:v>
                </c:pt>
                <c:pt idx="1143">
                  <c:v>0.57927808316628626</c:v>
                </c:pt>
                <c:pt idx="1144">
                  <c:v>0.57920487334014659</c:v>
                </c:pt>
                <c:pt idx="1145">
                  <c:v>0.57914624534632042</c:v>
                </c:pt>
                <c:pt idx="1146">
                  <c:v>0.57905420756814052</c:v>
                </c:pt>
                <c:pt idx="1147">
                  <c:v>0.5789450285183555</c:v>
                </c:pt>
                <c:pt idx="1148">
                  <c:v>0.57883284683415492</c:v>
                </c:pt>
                <c:pt idx="1149">
                  <c:v>0.57872406916104679</c:v>
                </c:pt>
                <c:pt idx="1150">
                  <c:v>0.57861640986599994</c:v>
                </c:pt>
                <c:pt idx="1151">
                  <c:v>0.57849211073095996</c:v>
                </c:pt>
                <c:pt idx="1152">
                  <c:v>0.57840105713547452</c:v>
                </c:pt>
                <c:pt idx="1153">
                  <c:v>0.57830546835295749</c:v>
                </c:pt>
                <c:pt idx="1154">
                  <c:v>0.57820246121056751</c:v>
                </c:pt>
                <c:pt idx="1155">
                  <c:v>0.57806856705697729</c:v>
                </c:pt>
                <c:pt idx="1156">
                  <c:v>0.57793761597945559</c:v>
                </c:pt>
                <c:pt idx="1157">
                  <c:v>0.57785744911439751</c:v>
                </c:pt>
                <c:pt idx="1158">
                  <c:v>0.57785539741657732</c:v>
                </c:pt>
                <c:pt idx="1159">
                  <c:v>0.57789473597803809</c:v>
                </c:pt>
                <c:pt idx="1160">
                  <c:v>0.57797518668550996</c:v>
                </c:pt>
                <c:pt idx="1161">
                  <c:v>0.57810083484411989</c:v>
                </c:pt>
                <c:pt idx="1162">
                  <c:v>0.57827685541645346</c:v>
                </c:pt>
                <c:pt idx="1163">
                  <c:v>0.57848814225318324</c:v>
                </c:pt>
                <c:pt idx="1164">
                  <c:v>0.57873701434274227</c:v>
                </c:pt>
                <c:pt idx="1165">
                  <c:v>0.57900418092455341</c:v>
                </c:pt>
                <c:pt idx="1166">
                  <c:v>0.57928472720945623</c:v>
                </c:pt>
                <c:pt idx="1167">
                  <c:v>0.57954233530441324</c:v>
                </c:pt>
                <c:pt idx="1168">
                  <c:v>0.57975908776970009</c:v>
                </c:pt>
                <c:pt idx="1169">
                  <c:v>0.57989529221296432</c:v>
                </c:pt>
                <c:pt idx="1170">
                  <c:v>0.57998233123637322</c:v>
                </c:pt>
                <c:pt idx="1171">
                  <c:v>0.58001146256963054</c:v>
                </c:pt>
                <c:pt idx="1172">
                  <c:v>0.57998095272857819</c:v>
                </c:pt>
                <c:pt idx="1173">
                  <c:v>0.57990616764186131</c:v>
                </c:pt>
                <c:pt idx="1174">
                  <c:v>0.57978258211663136</c:v>
                </c:pt>
                <c:pt idx="1175">
                  <c:v>0.57962934916106534</c:v>
                </c:pt>
                <c:pt idx="1176">
                  <c:v>0.57948344314079503</c:v>
                </c:pt>
                <c:pt idx="1177">
                  <c:v>0.57935388244790709</c:v>
                </c:pt>
                <c:pt idx="1178">
                  <c:v>0.57925592806877291</c:v>
                </c:pt>
                <c:pt idx="1179">
                  <c:v>0.57919483013623285</c:v>
                </c:pt>
                <c:pt idx="1180">
                  <c:v>0.57920429612042412</c:v>
                </c:pt>
                <c:pt idx="1181">
                  <c:v>0.57926775839569844</c:v>
                </c:pt>
                <c:pt idx="1182">
                  <c:v>0.57935439601219929</c:v>
                </c:pt>
                <c:pt idx="1183">
                  <c:v>0.57948687862862891</c:v>
                </c:pt>
                <c:pt idx="1184">
                  <c:v>0.57966710771968999</c:v>
                </c:pt>
                <c:pt idx="1185">
                  <c:v>0.57986478927686391</c:v>
                </c:pt>
                <c:pt idx="1186">
                  <c:v>0.58008060120684768</c:v>
                </c:pt>
                <c:pt idx="1187">
                  <c:v>0.58029673699926865</c:v>
                </c:pt>
                <c:pt idx="1188">
                  <c:v>0.58050711297436819</c:v>
                </c:pt>
                <c:pt idx="1189">
                  <c:v>0.58070982361390877</c:v>
                </c:pt>
                <c:pt idx="1190">
                  <c:v>0.58089686211775315</c:v>
                </c:pt>
                <c:pt idx="1191">
                  <c:v>0.58111314073714793</c:v>
                </c:pt>
                <c:pt idx="1192">
                  <c:v>0.58130337783248442</c:v>
                </c:pt>
                <c:pt idx="1193">
                  <c:v>0.58150297110172444</c:v>
                </c:pt>
                <c:pt idx="1194">
                  <c:v>0.5817091261831191</c:v>
                </c:pt>
                <c:pt idx="1195">
                  <c:v>0.58194943841060798</c:v>
                </c:pt>
                <c:pt idx="1196">
                  <c:v>0.58226014509735025</c:v>
                </c:pt>
                <c:pt idx="1197">
                  <c:v>0.58263342136172092</c:v>
                </c:pt>
                <c:pt idx="1198">
                  <c:v>0.58301881109054599</c:v>
                </c:pt>
                <c:pt idx="1199">
                  <c:v>0.58341170122231967</c:v>
                </c:pt>
                <c:pt idx="1200">
                  <c:v>0.58377728051177369</c:v>
                </c:pt>
                <c:pt idx="1201">
                  <c:v>0.58411412140898178</c:v>
                </c:pt>
                <c:pt idx="1202">
                  <c:v>0.58436562764728328</c:v>
                </c:pt>
                <c:pt idx="1203">
                  <c:v>0.58457534755436602</c:v>
                </c:pt>
                <c:pt idx="1204">
                  <c:v>0.58473854577295836</c:v>
                </c:pt>
                <c:pt idx="1205">
                  <c:v>0.58486763273520037</c:v>
                </c:pt>
                <c:pt idx="1206">
                  <c:v>0.58491903991316796</c:v>
                </c:pt>
                <c:pt idx="1207">
                  <c:v>0.58488226330668536</c:v>
                </c:pt>
                <c:pt idx="1208">
                  <c:v>0.58474895730515697</c:v>
                </c:pt>
                <c:pt idx="1209">
                  <c:v>0.58456573208694396</c:v>
                </c:pt>
                <c:pt idx="1210">
                  <c:v>0.58432939797900751</c:v>
                </c:pt>
                <c:pt idx="1211">
                  <c:v>0.58407357309558716</c:v>
                </c:pt>
                <c:pt idx="1212">
                  <c:v>0.58381357294522007</c:v>
                </c:pt>
                <c:pt idx="1213">
                  <c:v>0.5835548497439228</c:v>
                </c:pt>
                <c:pt idx="1214">
                  <c:v>0.58332110938344328</c:v>
                </c:pt>
                <c:pt idx="1215">
                  <c:v>0.5831069866102101</c:v>
                </c:pt>
                <c:pt idx="1216">
                  <c:v>0.58293184519567087</c:v>
                </c:pt>
                <c:pt idx="1217">
                  <c:v>0.58278020334482805</c:v>
                </c:pt>
                <c:pt idx="1218">
                  <c:v>0.58263554139037466</c:v>
                </c:pt>
                <c:pt idx="1219">
                  <c:v>0.58252484353574951</c:v>
                </c:pt>
                <c:pt idx="1220">
                  <c:v>0.58244974210783385</c:v>
                </c:pt>
                <c:pt idx="1221">
                  <c:v>0.58240490129652145</c:v>
                </c:pt>
                <c:pt idx="1222">
                  <c:v>0.58239952089571423</c:v>
                </c:pt>
                <c:pt idx="1223">
                  <c:v>0.58241309765407978</c:v>
                </c:pt>
                <c:pt idx="1224">
                  <c:v>0.58242950788839154</c:v>
                </c:pt>
                <c:pt idx="1225">
                  <c:v>0.5824343823047341</c:v>
                </c:pt>
                <c:pt idx="1226">
                  <c:v>0.58241823560111461</c:v>
                </c:pt>
                <c:pt idx="1227">
                  <c:v>0.58237585745510523</c:v>
                </c:pt>
                <c:pt idx="1228">
                  <c:v>0.58232947479682129</c:v>
                </c:pt>
                <c:pt idx="1229">
                  <c:v>0.58231020019914326</c:v>
                </c:pt>
                <c:pt idx="1230">
                  <c:v>0.58230568278711503</c:v>
                </c:pt>
                <c:pt idx="1231">
                  <c:v>0.58230520995628499</c:v>
                </c:pt>
                <c:pt idx="1232">
                  <c:v>0.58234133217421258</c:v>
                </c:pt>
                <c:pt idx="1233">
                  <c:v>0.58237283555961072</c:v>
                </c:pt>
                <c:pt idx="1234">
                  <c:v>0.58240865040642076</c:v>
                </c:pt>
                <c:pt idx="1235">
                  <c:v>0.58247324120029953</c:v>
                </c:pt>
                <c:pt idx="1236">
                  <c:v>0.58257805985090438</c:v>
                </c:pt>
                <c:pt idx="1237">
                  <c:v>0.58270466331121851</c:v>
                </c:pt>
                <c:pt idx="1238">
                  <c:v>0.58280951275199477</c:v>
                </c:pt>
                <c:pt idx="1239">
                  <c:v>0.58289860288536277</c:v>
                </c:pt>
                <c:pt idx="1240">
                  <c:v>0.58296893763439628</c:v>
                </c:pt>
                <c:pt idx="1241">
                  <c:v>0.58301433922446755</c:v>
                </c:pt>
                <c:pt idx="1242">
                  <c:v>0.58304172583634206</c:v>
                </c:pt>
                <c:pt idx="1243">
                  <c:v>0.58304189875278412</c:v>
                </c:pt>
                <c:pt idx="1244">
                  <c:v>0.58301654685332371</c:v>
                </c:pt>
                <c:pt idx="1245">
                  <c:v>0.58296688966546972</c:v>
                </c:pt>
                <c:pt idx="1246">
                  <c:v>0.58288802303846587</c:v>
                </c:pt>
                <c:pt idx="1247">
                  <c:v>0.58279682319051329</c:v>
                </c:pt>
                <c:pt idx="1248">
                  <c:v>0.58272098992617893</c:v>
                </c:pt>
                <c:pt idx="1249">
                  <c:v>0.5826694690709987</c:v>
                </c:pt>
                <c:pt idx="1250">
                  <c:v>0.58263027697664915</c:v>
                </c:pt>
                <c:pt idx="1251">
                  <c:v>0.58258576601541645</c:v>
                </c:pt>
                <c:pt idx="1252">
                  <c:v>0.58253843497676516</c:v>
                </c:pt>
                <c:pt idx="1253">
                  <c:v>0.5824911648347032</c:v>
                </c:pt>
                <c:pt idx="1254">
                  <c:v>0.58242595400163621</c:v>
                </c:pt>
                <c:pt idx="1255">
                  <c:v>0.58238232855590255</c:v>
                </c:pt>
                <c:pt idx="1256">
                  <c:v>0.58233427179260588</c:v>
                </c:pt>
                <c:pt idx="1257">
                  <c:v>0.58227929300488057</c:v>
                </c:pt>
                <c:pt idx="1258">
                  <c:v>0.58219958000837047</c:v>
                </c:pt>
                <c:pt idx="1259">
                  <c:v>0.58209001151223139</c:v>
                </c:pt>
                <c:pt idx="1260">
                  <c:v>0.58197882446611249</c:v>
                </c:pt>
                <c:pt idx="1261">
                  <c:v>0.58185948475066462</c:v>
                </c:pt>
                <c:pt idx="1262">
                  <c:v>0.5817474659167986</c:v>
                </c:pt>
                <c:pt idx="1263">
                  <c:v>0.58164963518962898</c:v>
                </c:pt>
                <c:pt idx="1264">
                  <c:v>0.5815784244076837</c:v>
                </c:pt>
                <c:pt idx="1265">
                  <c:v>0.58154470543534731</c:v>
                </c:pt>
                <c:pt idx="1266">
                  <c:v>0.58152965922267108</c:v>
                </c:pt>
                <c:pt idx="1267">
                  <c:v>0.58153390736353316</c:v>
                </c:pt>
                <c:pt idx="1268">
                  <c:v>0.58154550057620347</c:v>
                </c:pt>
                <c:pt idx="1269">
                  <c:v>0.58154770554424318</c:v>
                </c:pt>
                <c:pt idx="1270">
                  <c:v>0.5815598622137883</c:v>
                </c:pt>
                <c:pt idx="1271">
                  <c:v>0.58156278925807992</c:v>
                </c:pt>
                <c:pt idx="1272">
                  <c:v>0.58155213264020178</c:v>
                </c:pt>
                <c:pt idx="1273">
                  <c:v>0.58151563399272022</c:v>
                </c:pt>
                <c:pt idx="1274">
                  <c:v>0.58145347382949564</c:v>
                </c:pt>
                <c:pt idx="1275">
                  <c:v>0.58135341604765156</c:v>
                </c:pt>
                <c:pt idx="1276">
                  <c:v>0.58121647062028636</c:v>
                </c:pt>
                <c:pt idx="1277">
                  <c:v>0.58104196088933824</c:v>
                </c:pt>
                <c:pt idx="1278">
                  <c:v>0.58087334276479041</c:v>
                </c:pt>
                <c:pt idx="1279">
                  <c:v>0.58071508991437448</c:v>
                </c:pt>
                <c:pt idx="1280">
                  <c:v>0.58059526820072038</c:v>
                </c:pt>
                <c:pt idx="1281">
                  <c:v>0.58050868863105709</c:v>
                </c:pt>
                <c:pt idx="1282">
                  <c:v>0.58044865625661901</c:v>
                </c:pt>
                <c:pt idx="1283">
                  <c:v>0.58042599766210723</c:v>
                </c:pt>
                <c:pt idx="1284">
                  <c:v>0.58045867838002707</c:v>
                </c:pt>
                <c:pt idx="1285">
                  <c:v>0.5805392754059997</c:v>
                </c:pt>
                <c:pt idx="1286">
                  <c:v>0.58065396564146854</c:v>
                </c:pt>
                <c:pt idx="1287">
                  <c:v>0.58078322925719061</c:v>
                </c:pt>
                <c:pt idx="1288">
                  <c:v>0.58095207251944903</c:v>
                </c:pt>
                <c:pt idx="1289">
                  <c:v>0.58110832096619303</c:v>
                </c:pt>
                <c:pt idx="1290">
                  <c:v>0.581264464930769</c:v>
                </c:pt>
                <c:pt idx="1291">
                  <c:v>0.5814315943725904</c:v>
                </c:pt>
                <c:pt idx="1292">
                  <c:v>0.58160696925385613</c:v>
                </c:pt>
                <c:pt idx="1293">
                  <c:v>0.58177442675184843</c:v>
                </c:pt>
                <c:pt idx="1294">
                  <c:v>0.58191710987443601</c:v>
                </c:pt>
                <c:pt idx="1295">
                  <c:v>0.58201135966416606</c:v>
                </c:pt>
                <c:pt idx="1296">
                  <c:v>0.58205744903386503</c:v>
                </c:pt>
                <c:pt idx="1297">
                  <c:v>0.58208024567129701</c:v>
                </c:pt>
                <c:pt idx="1298">
                  <c:v>0.5821529784891587</c:v>
                </c:pt>
                <c:pt idx="1299">
                  <c:v>0.58224213474892306</c:v>
                </c:pt>
                <c:pt idx="1300">
                  <c:v>0.58237070884231423</c:v>
                </c:pt>
                <c:pt idx="1301">
                  <c:v>0.58253233639553959</c:v>
                </c:pt>
                <c:pt idx="1302">
                  <c:v>0.58269160658200581</c:v>
                </c:pt>
                <c:pt idx="1303">
                  <c:v>0.58284711629761654</c:v>
                </c:pt>
                <c:pt idx="1304">
                  <c:v>0.58300050794523461</c:v>
                </c:pt>
                <c:pt idx="1305">
                  <c:v>0.58314066935230613</c:v>
                </c:pt>
                <c:pt idx="1306">
                  <c:v>0.58329772736402674</c:v>
                </c:pt>
                <c:pt idx="1307">
                  <c:v>0.58346223150453069</c:v>
                </c:pt>
                <c:pt idx="1308">
                  <c:v>0.58363168292602907</c:v>
                </c:pt>
                <c:pt idx="1309">
                  <c:v>0.58375229273378504</c:v>
                </c:pt>
                <c:pt idx="1310">
                  <c:v>0.58383392712061033</c:v>
                </c:pt>
                <c:pt idx="1311">
                  <c:v>0.58389511936297445</c:v>
                </c:pt>
                <c:pt idx="1312">
                  <c:v>0.58394702234251161</c:v>
                </c:pt>
                <c:pt idx="1313">
                  <c:v>0.58398643028252795</c:v>
                </c:pt>
                <c:pt idx="1314">
                  <c:v>0.58402273894169165</c:v>
                </c:pt>
                <c:pt idx="1315">
                  <c:v>0.58404358350237251</c:v>
                </c:pt>
                <c:pt idx="1316">
                  <c:v>0.58408163391491552</c:v>
                </c:pt>
                <c:pt idx="1317">
                  <c:v>0.58413873218711498</c:v>
                </c:pt>
                <c:pt idx="1318">
                  <c:v>0.58424737098931045</c:v>
                </c:pt>
                <c:pt idx="1319">
                  <c:v>0.58437181635342894</c:v>
                </c:pt>
                <c:pt idx="1320">
                  <c:v>0.58452863388015897</c:v>
                </c:pt>
                <c:pt idx="1321">
                  <c:v>0.58470105291999785</c:v>
                </c:pt>
                <c:pt idx="1322">
                  <c:v>0.58491021111570329</c:v>
                </c:pt>
                <c:pt idx="1323">
                  <c:v>0.58512999963212298</c:v>
                </c:pt>
                <c:pt idx="1324">
                  <c:v>0.58536916079303991</c:v>
                </c:pt>
                <c:pt idx="1325">
                  <c:v>0.58558858802349167</c:v>
                </c:pt>
                <c:pt idx="1326">
                  <c:v>0.58580712543860081</c:v>
                </c:pt>
                <c:pt idx="1327">
                  <c:v>0.58604009922159073</c:v>
                </c:pt>
                <c:pt idx="1328">
                  <c:v>0.58626030735807155</c:v>
                </c:pt>
                <c:pt idx="1329">
                  <c:v>0.58643837610482907</c:v>
                </c:pt>
                <c:pt idx="1330">
                  <c:v>0.58657264893200045</c:v>
                </c:pt>
                <c:pt idx="1331">
                  <c:v>0.58665861581928214</c:v>
                </c:pt>
                <c:pt idx="1332">
                  <c:v>0.58673445251994583</c:v>
                </c:pt>
                <c:pt idx="1333">
                  <c:v>0.58677700065833427</c:v>
                </c:pt>
                <c:pt idx="1334">
                  <c:v>0.58679343543689955</c:v>
                </c:pt>
                <c:pt idx="1335">
                  <c:v>0.5867745796912256</c:v>
                </c:pt>
                <c:pt idx="1336">
                  <c:v>0.58674315673619448</c:v>
                </c:pt>
                <c:pt idx="1337">
                  <c:v>0.58670632392672306</c:v>
                </c:pt>
                <c:pt idx="1338">
                  <c:v>0.58666403693410285</c:v>
                </c:pt>
                <c:pt idx="1339">
                  <c:v>0.58660838772434676</c:v>
                </c:pt>
                <c:pt idx="1340">
                  <c:v>0.58655697005243268</c:v>
                </c:pt>
                <c:pt idx="1341">
                  <c:v>0.58653515432397385</c:v>
                </c:pt>
                <c:pt idx="1342">
                  <c:v>0.58653459864558399</c:v>
                </c:pt>
                <c:pt idx="1343">
                  <c:v>0.58653436256313407</c:v>
                </c:pt>
                <c:pt idx="1344">
                  <c:v>0.58657137302008067</c:v>
                </c:pt>
                <c:pt idx="1345">
                  <c:v>0.58662957230383117</c:v>
                </c:pt>
                <c:pt idx="1346">
                  <c:v>0.58671843485275799</c:v>
                </c:pt>
                <c:pt idx="1347">
                  <c:v>0.58680990193819593</c:v>
                </c:pt>
                <c:pt idx="1348">
                  <c:v>0.58692388676503249</c:v>
                </c:pt>
                <c:pt idx="1349">
                  <c:v>0.58705572014633856</c:v>
                </c:pt>
                <c:pt idx="1350">
                  <c:v>0.587182192092498</c:v>
                </c:pt>
                <c:pt idx="1351">
                  <c:v>0.58728922611609657</c:v>
                </c:pt>
                <c:pt idx="1352">
                  <c:v>0.58738665228941533</c:v>
                </c:pt>
                <c:pt idx="1353">
                  <c:v>0.58748328635423541</c:v>
                </c:pt>
                <c:pt idx="1354">
                  <c:v>0.58759722563728056</c:v>
                </c:pt>
                <c:pt idx="1355">
                  <c:v>0.5876628374347983</c:v>
                </c:pt>
                <c:pt idx="1356">
                  <c:v>0.58769813104022528</c:v>
                </c:pt>
                <c:pt idx="1357">
                  <c:v>0.58770859412598864</c:v>
                </c:pt>
                <c:pt idx="1358">
                  <c:v>0.58773988849344638</c:v>
                </c:pt>
                <c:pt idx="1359">
                  <c:v>0.58775469613573172</c:v>
                </c:pt>
                <c:pt idx="1360">
                  <c:v>0.58774924652007543</c:v>
                </c:pt>
                <c:pt idx="1361">
                  <c:v>0.58775036606597297</c:v>
                </c:pt>
                <c:pt idx="1362">
                  <c:v>0.58778354087497231</c:v>
                </c:pt>
                <c:pt idx="1363">
                  <c:v>0.58787005558936511</c:v>
                </c:pt>
                <c:pt idx="1364">
                  <c:v>0.58801163535574064</c:v>
                </c:pt>
                <c:pt idx="1365">
                  <c:v>0.58817475382824957</c:v>
                </c:pt>
                <c:pt idx="1366">
                  <c:v>0.58838096881578195</c:v>
                </c:pt>
                <c:pt idx="1367">
                  <c:v>0.58862467400758345</c:v>
                </c:pt>
                <c:pt idx="1368">
                  <c:v>0.58888585445341457</c:v>
                </c:pt>
                <c:pt idx="1369">
                  <c:v>0.58913441241147679</c:v>
                </c:pt>
                <c:pt idx="1370">
                  <c:v>0.58938602159528841</c:v>
                </c:pt>
                <c:pt idx="1371">
                  <c:v>0.58964397440280014</c:v>
                </c:pt>
                <c:pt idx="1372">
                  <c:v>0.58991479279422288</c:v>
                </c:pt>
                <c:pt idx="1373">
                  <c:v>0.59015997947795917</c:v>
                </c:pt>
                <c:pt idx="1374">
                  <c:v>0.59034189746409782</c:v>
                </c:pt>
                <c:pt idx="1375">
                  <c:v>0.59044447992118776</c:v>
                </c:pt>
                <c:pt idx="1376">
                  <c:v>0.59050959984457319</c:v>
                </c:pt>
                <c:pt idx="1377">
                  <c:v>0.59054585170215934</c:v>
                </c:pt>
                <c:pt idx="1378">
                  <c:v>0.59052209326308314</c:v>
                </c:pt>
                <c:pt idx="1379">
                  <c:v>0.5904467868883263</c:v>
                </c:pt>
                <c:pt idx="1380">
                  <c:v>0.59034072689930506</c:v>
                </c:pt>
                <c:pt idx="1381">
                  <c:v>0.59023936115611242</c:v>
                </c:pt>
                <c:pt idx="1382">
                  <c:v>0.59012988352678619</c:v>
                </c:pt>
                <c:pt idx="1383">
                  <c:v>0.59001745816921602</c:v>
                </c:pt>
                <c:pt idx="1384">
                  <c:v>0.5899293720291382</c:v>
                </c:pt>
                <c:pt idx="1385">
                  <c:v>0.58985418692595348</c:v>
                </c:pt>
                <c:pt idx="1386">
                  <c:v>0.58979830419078105</c:v>
                </c:pt>
                <c:pt idx="1387">
                  <c:v>0.58974595914686911</c:v>
                </c:pt>
                <c:pt idx="1388">
                  <c:v>0.5896895693377161</c:v>
                </c:pt>
                <c:pt idx="1389">
                  <c:v>0.58964840087994874</c:v>
                </c:pt>
                <c:pt idx="1390">
                  <c:v>0.58963928465141224</c:v>
                </c:pt>
                <c:pt idx="1391">
                  <c:v>0.58966149062918971</c:v>
                </c:pt>
                <c:pt idx="1392">
                  <c:v>0.58970477226046747</c:v>
                </c:pt>
                <c:pt idx="1393">
                  <c:v>0.58975449174637384</c:v>
                </c:pt>
                <c:pt idx="1394">
                  <c:v>0.58981713579382922</c:v>
                </c:pt>
                <c:pt idx="1395">
                  <c:v>0.58984975776060233</c:v>
                </c:pt>
                <c:pt idx="1396">
                  <c:v>0.58986986564602606</c:v>
                </c:pt>
                <c:pt idx="1397">
                  <c:v>0.58989286939054597</c:v>
                </c:pt>
                <c:pt idx="1398">
                  <c:v>0.58990454236338374</c:v>
                </c:pt>
                <c:pt idx="1399">
                  <c:v>0.58989448665083311</c:v>
                </c:pt>
                <c:pt idx="1400">
                  <c:v>0.58986956763942855</c:v>
                </c:pt>
                <c:pt idx="1401">
                  <c:v>0.58985269845916011</c:v>
                </c:pt>
                <c:pt idx="1402">
                  <c:v>0.58984299768335946</c:v>
                </c:pt>
                <c:pt idx="1403">
                  <c:v>0.58981593689826728</c:v>
                </c:pt>
                <c:pt idx="1404">
                  <c:v>0.58978936329536014</c:v>
                </c:pt>
                <c:pt idx="1405">
                  <c:v>0.58973663900885398</c:v>
                </c:pt>
                <c:pt idx="1406">
                  <c:v>0.58969032771582064</c:v>
                </c:pt>
                <c:pt idx="1407">
                  <c:v>0.58964534594888063</c:v>
                </c:pt>
                <c:pt idx="1408">
                  <c:v>0.58959499498928092</c:v>
                </c:pt>
                <c:pt idx="1409">
                  <c:v>0.58954497286495622</c:v>
                </c:pt>
                <c:pt idx="1410">
                  <c:v>0.58950031274219361</c:v>
                </c:pt>
                <c:pt idx="1411">
                  <c:v>0.58947195024351384</c:v>
                </c:pt>
                <c:pt idx="1412">
                  <c:v>0.58942781225437135</c:v>
                </c:pt>
                <c:pt idx="1413">
                  <c:v>0.58937113490076787</c:v>
                </c:pt>
                <c:pt idx="1414">
                  <c:v>0.58930001089350548</c:v>
                </c:pt>
                <c:pt idx="1415">
                  <c:v>0.58920732114268903</c:v>
                </c:pt>
                <c:pt idx="1416">
                  <c:v>0.58910560138180279</c:v>
                </c:pt>
                <c:pt idx="1417">
                  <c:v>0.58901447801811146</c:v>
                </c:pt>
                <c:pt idx="1418">
                  <c:v>0.58892808783126704</c:v>
                </c:pt>
                <c:pt idx="1419">
                  <c:v>0.58883302833516271</c:v>
                </c:pt>
                <c:pt idx="1420">
                  <c:v>0.58872728629271487</c:v>
                </c:pt>
                <c:pt idx="1421">
                  <c:v>0.58862338421174687</c:v>
                </c:pt>
                <c:pt idx="1422">
                  <c:v>0.58850787506520685</c:v>
                </c:pt>
                <c:pt idx="1423">
                  <c:v>0.58838929478745949</c:v>
                </c:pt>
                <c:pt idx="1424">
                  <c:v>0.58827612093870918</c:v>
                </c:pt>
                <c:pt idx="1425">
                  <c:v>0.58817678512701366</c:v>
                </c:pt>
                <c:pt idx="1426">
                  <c:v>0.58809891518030111</c:v>
                </c:pt>
                <c:pt idx="1427">
                  <c:v>0.58804104704239735</c:v>
                </c:pt>
                <c:pt idx="1428">
                  <c:v>0.5879855304162076</c:v>
                </c:pt>
                <c:pt idx="1429">
                  <c:v>0.58796550646936141</c:v>
                </c:pt>
                <c:pt idx="1430">
                  <c:v>0.58797114023473784</c:v>
                </c:pt>
                <c:pt idx="1431">
                  <c:v>0.58799592629140174</c:v>
                </c:pt>
                <c:pt idx="1432">
                  <c:v>0.58803250341367996</c:v>
                </c:pt>
                <c:pt idx="1433">
                  <c:v>0.58810227402193849</c:v>
                </c:pt>
                <c:pt idx="1434">
                  <c:v>0.58816840286835292</c:v>
                </c:pt>
                <c:pt idx="1435">
                  <c:v>0.58821253739806878</c:v>
                </c:pt>
                <c:pt idx="1436">
                  <c:v>0.58825028859935991</c:v>
                </c:pt>
                <c:pt idx="1437">
                  <c:v>0.58829029037636604</c:v>
                </c:pt>
                <c:pt idx="1438">
                  <c:v>0.58832271131816449</c:v>
                </c:pt>
                <c:pt idx="1439">
                  <c:v>0.58836179037628511</c:v>
                </c:pt>
                <c:pt idx="1440">
                  <c:v>0.58838104466714436</c:v>
                </c:pt>
                <c:pt idx="1441">
                  <c:v>0.58839443009350256</c:v>
                </c:pt>
                <c:pt idx="1442">
                  <c:v>0.58838829679288573</c:v>
                </c:pt>
                <c:pt idx="1443">
                  <c:v>0.58835271324798455</c:v>
                </c:pt>
                <c:pt idx="1444">
                  <c:v>0.58828247708032655</c:v>
                </c:pt>
                <c:pt idx="1445">
                  <c:v>0.58820587998698515</c:v>
                </c:pt>
                <c:pt idx="1446">
                  <c:v>0.58811898523640849</c:v>
                </c:pt>
                <c:pt idx="1447">
                  <c:v>0.588019841815966</c:v>
                </c:pt>
                <c:pt idx="1448">
                  <c:v>0.58789306711150779</c:v>
                </c:pt>
                <c:pt idx="1449">
                  <c:v>0.58774858837170596</c:v>
                </c:pt>
                <c:pt idx="1450">
                  <c:v>0.58756970262885622</c:v>
                </c:pt>
                <c:pt idx="1451">
                  <c:v>0.58735880232122273</c:v>
                </c:pt>
                <c:pt idx="1452">
                  <c:v>0.58712016513137333</c:v>
                </c:pt>
                <c:pt idx="1453">
                  <c:v>0.58688560957684821</c:v>
                </c:pt>
                <c:pt idx="1454">
                  <c:v>0.58667276921197764</c:v>
                </c:pt>
                <c:pt idx="1455">
                  <c:v>0.58646474129090986</c:v>
                </c:pt>
                <c:pt idx="1456">
                  <c:v>0.58628617142700901</c:v>
                </c:pt>
                <c:pt idx="1457">
                  <c:v>0.58613627371619648</c:v>
                </c:pt>
                <c:pt idx="1458">
                  <c:v>0.58601029317298015</c:v>
                </c:pt>
                <c:pt idx="1459">
                  <c:v>0.58592578120205041</c:v>
                </c:pt>
                <c:pt idx="1460">
                  <c:v>0.58590651406397876</c:v>
                </c:pt>
                <c:pt idx="1461">
                  <c:v>0.58593362887858058</c:v>
                </c:pt>
                <c:pt idx="1462">
                  <c:v>0.58601998242857867</c:v>
                </c:pt>
                <c:pt idx="1463">
                  <c:v>0.58614090288227405</c:v>
                </c:pt>
                <c:pt idx="1464">
                  <c:v>0.58629095252893115</c:v>
                </c:pt>
                <c:pt idx="1465">
                  <c:v>0.58644900882687356</c:v>
                </c:pt>
                <c:pt idx="1466">
                  <c:v>0.58663188590830084</c:v>
                </c:pt>
                <c:pt idx="1467">
                  <c:v>0.58680295123272896</c:v>
                </c:pt>
                <c:pt idx="1468">
                  <c:v>0.5869768984658803</c:v>
                </c:pt>
                <c:pt idx="1469">
                  <c:v>0.58713624670623554</c:v>
                </c:pt>
                <c:pt idx="1470">
                  <c:v>0.58726538077910351</c:v>
                </c:pt>
                <c:pt idx="1471">
                  <c:v>0.58734090459682964</c:v>
                </c:pt>
                <c:pt idx="1472">
                  <c:v>0.5873747924099153</c:v>
                </c:pt>
                <c:pt idx="1473">
                  <c:v>0.58736063030183383</c:v>
                </c:pt>
                <c:pt idx="1474">
                  <c:v>0.58734944779727094</c:v>
                </c:pt>
                <c:pt idx="1475">
                  <c:v>0.58733525858947222</c:v>
                </c:pt>
                <c:pt idx="1476">
                  <c:v>0.5873174043643119</c:v>
                </c:pt>
                <c:pt idx="1477">
                  <c:v>0.5872833968197857</c:v>
                </c:pt>
                <c:pt idx="1478">
                  <c:v>0.58724522493485487</c:v>
                </c:pt>
                <c:pt idx="1479">
                  <c:v>0.58719388071640366</c:v>
                </c:pt>
                <c:pt idx="1480">
                  <c:v>0.58714391285835144</c:v>
                </c:pt>
                <c:pt idx="1481">
                  <c:v>0.58709491312893858</c:v>
                </c:pt>
                <c:pt idx="1482">
                  <c:v>0.58704294152338943</c:v>
                </c:pt>
                <c:pt idx="1483">
                  <c:v>0.58701392116294793</c:v>
                </c:pt>
                <c:pt idx="1484">
                  <c:v>0.58699961449297122</c:v>
                </c:pt>
                <c:pt idx="1485">
                  <c:v>0.58693434077957951</c:v>
                </c:pt>
                <c:pt idx="1486">
                  <c:v>0.58683727952682685</c:v>
                </c:pt>
                <c:pt idx="1487">
                  <c:v>0.58672158949199171</c:v>
                </c:pt>
                <c:pt idx="1488">
                  <c:v>0.58659147809380052</c:v>
                </c:pt>
                <c:pt idx="1489">
                  <c:v>0.58647125232623343</c:v>
                </c:pt>
                <c:pt idx="1490">
                  <c:v>0.58635785460936951</c:v>
                </c:pt>
                <c:pt idx="1491">
                  <c:v>0.58626242488611269</c:v>
                </c:pt>
                <c:pt idx="1492">
                  <c:v>0.58618992239901102</c:v>
                </c:pt>
                <c:pt idx="1493">
                  <c:v>0.58612860484168583</c:v>
                </c:pt>
                <c:pt idx="1494">
                  <c:v>0.58604460755511223</c:v>
                </c:pt>
                <c:pt idx="1495">
                  <c:v>0.58594157843069616</c:v>
                </c:pt>
                <c:pt idx="1496">
                  <c:v>0.58586108048363073</c:v>
                </c:pt>
                <c:pt idx="1497">
                  <c:v>0.58578561791726047</c:v>
                </c:pt>
                <c:pt idx="1498">
                  <c:v>0.58571213766284058</c:v>
                </c:pt>
                <c:pt idx="1499">
                  <c:v>0.58565731216400074</c:v>
                </c:pt>
                <c:pt idx="1500">
                  <c:v>0.58559699271374344</c:v>
                </c:pt>
                <c:pt idx="1501">
                  <c:v>0.58554152538404547</c:v>
                </c:pt>
                <c:pt idx="1502">
                  <c:v>0.58547611225051244</c:v>
                </c:pt>
                <c:pt idx="1503">
                  <c:v>0.58538901010282585</c:v>
                </c:pt>
                <c:pt idx="1504">
                  <c:v>0.58530410902866559</c:v>
                </c:pt>
                <c:pt idx="1505">
                  <c:v>0.58524939652863572</c:v>
                </c:pt>
                <c:pt idx="1506">
                  <c:v>0.58525018297243026</c:v>
                </c:pt>
                <c:pt idx="1507">
                  <c:v>0.58527703338784265</c:v>
                </c:pt>
                <c:pt idx="1508">
                  <c:v>0.5853367505233994</c:v>
                </c:pt>
                <c:pt idx="1509">
                  <c:v>0.58540833739081033</c:v>
                </c:pt>
                <c:pt idx="1510">
                  <c:v>0.58547555937487072</c:v>
                </c:pt>
                <c:pt idx="1511">
                  <c:v>0.58555211032085552</c:v>
                </c:pt>
                <c:pt idx="1512">
                  <c:v>0.58564686400149379</c:v>
                </c:pt>
                <c:pt idx="1513">
                  <c:v>0.58574083566412738</c:v>
                </c:pt>
                <c:pt idx="1514">
                  <c:v>0.58584047708711584</c:v>
                </c:pt>
                <c:pt idx="1515">
                  <c:v>0.58593871409523146</c:v>
                </c:pt>
                <c:pt idx="1516">
                  <c:v>0.58602009686821421</c:v>
                </c:pt>
                <c:pt idx="1517">
                  <c:v>0.58606791743944098</c:v>
                </c:pt>
                <c:pt idx="1518">
                  <c:v>0.58609553684597149</c:v>
                </c:pt>
                <c:pt idx="1519">
                  <c:v>0.58610977141229181</c:v>
                </c:pt>
                <c:pt idx="1520">
                  <c:v>0.58613270558851582</c:v>
                </c:pt>
                <c:pt idx="1521">
                  <c:v>0.58617741173282378</c:v>
                </c:pt>
                <c:pt idx="1522">
                  <c:v>0.58622325052829938</c:v>
                </c:pt>
                <c:pt idx="1523">
                  <c:v>0.58624956566198483</c:v>
                </c:pt>
                <c:pt idx="1524">
                  <c:v>0.58627690743027983</c:v>
                </c:pt>
                <c:pt idx="1525">
                  <c:v>0.58631293537714069</c:v>
                </c:pt>
                <c:pt idx="1526">
                  <c:v>0.58635656524065816</c:v>
                </c:pt>
                <c:pt idx="1527">
                  <c:v>0.58641608854648686</c:v>
                </c:pt>
                <c:pt idx="1528">
                  <c:v>0.58648177561729331</c:v>
                </c:pt>
                <c:pt idx="1529">
                  <c:v>0.58657288887874937</c:v>
                </c:pt>
                <c:pt idx="1530">
                  <c:v>0.58665627030663892</c:v>
                </c:pt>
                <c:pt idx="1531">
                  <c:v>0.58674815192931218</c:v>
                </c:pt>
                <c:pt idx="1532">
                  <c:v>0.58684242969739742</c:v>
                </c:pt>
                <c:pt idx="1533">
                  <c:v>0.58694104783342804</c:v>
                </c:pt>
                <c:pt idx="1534">
                  <c:v>0.58705348860567952</c:v>
                </c:pt>
                <c:pt idx="1535">
                  <c:v>0.58716647124917087</c:v>
                </c:pt>
                <c:pt idx="1536">
                  <c:v>0.58725991808106082</c:v>
                </c:pt>
                <c:pt idx="1537">
                  <c:v>0.58733270653350356</c:v>
                </c:pt>
                <c:pt idx="1538">
                  <c:v>0.5873920725410523</c:v>
                </c:pt>
                <c:pt idx="1539">
                  <c:v>0.58743332758255729</c:v>
                </c:pt>
                <c:pt idx="1540">
                  <c:v>0.58743912908957352</c:v>
                </c:pt>
                <c:pt idx="1541">
                  <c:v>0.58743361099934532</c:v>
                </c:pt>
                <c:pt idx="1542">
                  <c:v>0.58742161238111057</c:v>
                </c:pt>
                <c:pt idx="1543">
                  <c:v>0.58739266300130732</c:v>
                </c:pt>
                <c:pt idx="1544">
                  <c:v>0.58733528519937817</c:v>
                </c:pt>
                <c:pt idx="1545">
                  <c:v>0.58724587857213406</c:v>
                </c:pt>
                <c:pt idx="1546">
                  <c:v>0.58714090711975309</c:v>
                </c:pt>
                <c:pt idx="1547">
                  <c:v>0.5870180080027394</c:v>
                </c:pt>
                <c:pt idx="1548">
                  <c:v>0.58688927765114085</c:v>
                </c:pt>
                <c:pt idx="1549">
                  <c:v>0.58675421540109896</c:v>
                </c:pt>
                <c:pt idx="1550">
                  <c:v>0.58662096920224149</c:v>
                </c:pt>
                <c:pt idx="1551">
                  <c:v>0.58650901684224765</c:v>
                </c:pt>
                <c:pt idx="1552">
                  <c:v>0.58640513203413991</c:v>
                </c:pt>
                <c:pt idx="1553">
                  <c:v>0.58628296753192544</c:v>
                </c:pt>
                <c:pt idx="1554">
                  <c:v>0.58616173503575586</c:v>
                </c:pt>
                <c:pt idx="1555">
                  <c:v>0.58604384857095226</c:v>
                </c:pt>
                <c:pt idx="1556">
                  <c:v>0.58592476490694878</c:v>
                </c:pt>
                <c:pt idx="1557">
                  <c:v>0.58582120905549118</c:v>
                </c:pt>
                <c:pt idx="1558">
                  <c:v>0.58578563922795091</c:v>
                </c:pt>
                <c:pt idx="1559">
                  <c:v>0.58577212491455144</c:v>
                </c:pt>
                <c:pt idx="1560">
                  <c:v>0.58574982090413763</c:v>
                </c:pt>
                <c:pt idx="1561">
                  <c:v>0.58571339036054315</c:v>
                </c:pt>
                <c:pt idx="1562">
                  <c:v>0.58565550189111681</c:v>
                </c:pt>
                <c:pt idx="1563">
                  <c:v>0.58560004200022919</c:v>
                </c:pt>
                <c:pt idx="1564">
                  <c:v>0.58556039116831071</c:v>
                </c:pt>
                <c:pt idx="1565">
                  <c:v>0.58551984265077117</c:v>
                </c:pt>
                <c:pt idx="1566">
                  <c:v>0.58550942001105544</c:v>
                </c:pt>
                <c:pt idx="1567">
                  <c:v>0.58552228711800935</c:v>
                </c:pt>
                <c:pt idx="1568">
                  <c:v>0.5855297054095937</c:v>
                </c:pt>
                <c:pt idx="1569">
                  <c:v>0.58549233534352119</c:v>
                </c:pt>
                <c:pt idx="1570">
                  <c:v>0.58545924945000283</c:v>
                </c:pt>
                <c:pt idx="1571">
                  <c:v>0.58542231994306959</c:v>
                </c:pt>
                <c:pt idx="1572">
                  <c:v>0.585387460525294</c:v>
                </c:pt>
                <c:pt idx="1573">
                  <c:v>0.58534770165989169</c:v>
                </c:pt>
                <c:pt idx="1574">
                  <c:v>0.58528494289896582</c:v>
                </c:pt>
                <c:pt idx="1575">
                  <c:v>0.58520517614452627</c:v>
                </c:pt>
                <c:pt idx="1576">
                  <c:v>0.5851246054612953</c:v>
                </c:pt>
                <c:pt idx="1577">
                  <c:v>0.58501372575973409</c:v>
                </c:pt>
                <c:pt idx="1578">
                  <c:v>0.58488417068520704</c:v>
                </c:pt>
                <c:pt idx="1579">
                  <c:v>0.58473778103933005</c:v>
                </c:pt>
                <c:pt idx="1580">
                  <c:v>0.58459286676371414</c:v>
                </c:pt>
                <c:pt idx="1581">
                  <c:v>0.58445425101577997</c:v>
                </c:pt>
                <c:pt idx="1582">
                  <c:v>0.58433418041979224</c:v>
                </c:pt>
                <c:pt idx="1583">
                  <c:v>0.58421303812650482</c:v>
                </c:pt>
                <c:pt idx="1584">
                  <c:v>0.58409667462259118</c:v>
                </c:pt>
                <c:pt idx="1585">
                  <c:v>0.58399321791833103</c:v>
                </c:pt>
                <c:pt idx="1586">
                  <c:v>0.58389208367510814</c:v>
                </c:pt>
                <c:pt idx="1587">
                  <c:v>0.58379785543916063</c:v>
                </c:pt>
                <c:pt idx="1588">
                  <c:v>0.58372204076088152</c:v>
                </c:pt>
                <c:pt idx="1589">
                  <c:v>0.58366810175629669</c:v>
                </c:pt>
                <c:pt idx="1590">
                  <c:v>0.58362889846263843</c:v>
                </c:pt>
                <c:pt idx="1591">
                  <c:v>0.58359078922171104</c:v>
                </c:pt>
                <c:pt idx="1592">
                  <c:v>0.58354152200031673</c:v>
                </c:pt>
                <c:pt idx="1593">
                  <c:v>0.58348660429536825</c:v>
                </c:pt>
                <c:pt idx="1594">
                  <c:v>0.58347009213660239</c:v>
                </c:pt>
                <c:pt idx="1595">
                  <c:v>0.58349096739445527</c:v>
                </c:pt>
                <c:pt idx="1596">
                  <c:v>0.58353766090880299</c:v>
                </c:pt>
                <c:pt idx="1597">
                  <c:v>0.58362121844314729</c:v>
                </c:pt>
                <c:pt idx="1598">
                  <c:v>0.58369469933089246</c:v>
                </c:pt>
                <c:pt idx="1599">
                  <c:v>0.58374471086510227</c:v>
                </c:pt>
                <c:pt idx="1600">
                  <c:v>0.58376642547915836</c:v>
                </c:pt>
                <c:pt idx="1601">
                  <c:v>0.58377669349981742</c:v>
                </c:pt>
                <c:pt idx="1602">
                  <c:v>0.58377457901954066</c:v>
                </c:pt>
                <c:pt idx="1603">
                  <c:v>0.58375556523586813</c:v>
                </c:pt>
                <c:pt idx="1604">
                  <c:v>0.58373942329419215</c:v>
                </c:pt>
                <c:pt idx="1605">
                  <c:v>0.58370306764236368</c:v>
                </c:pt>
                <c:pt idx="1606">
                  <c:v>0.58363283273403854</c:v>
                </c:pt>
                <c:pt idx="1607">
                  <c:v>0.58354862494431881</c:v>
                </c:pt>
                <c:pt idx="1608">
                  <c:v>0.58344196469108089</c:v>
                </c:pt>
                <c:pt idx="1609">
                  <c:v>0.58334601138305342</c:v>
                </c:pt>
                <c:pt idx="1610">
                  <c:v>0.58327421500911691</c:v>
                </c:pt>
                <c:pt idx="1611">
                  <c:v>0.58320911066464809</c:v>
                </c:pt>
                <c:pt idx="1612">
                  <c:v>0.58316785245891112</c:v>
                </c:pt>
                <c:pt idx="1613">
                  <c:v>0.58314530844016343</c:v>
                </c:pt>
                <c:pt idx="1614">
                  <c:v>0.58315291874540709</c:v>
                </c:pt>
                <c:pt idx="1615">
                  <c:v>0.58316049203742981</c:v>
                </c:pt>
                <c:pt idx="1616">
                  <c:v>0.58316427552427952</c:v>
                </c:pt>
                <c:pt idx="1617">
                  <c:v>0.58318384526560041</c:v>
                </c:pt>
                <c:pt idx="1618">
                  <c:v>0.5832069613239016</c:v>
                </c:pt>
                <c:pt idx="1619">
                  <c:v>0.58321164909284839</c:v>
                </c:pt>
                <c:pt idx="1620">
                  <c:v>0.58319368570088759</c:v>
                </c:pt>
                <c:pt idx="1621">
                  <c:v>0.58315042013050233</c:v>
                </c:pt>
                <c:pt idx="1622">
                  <c:v>0.58310592173411768</c:v>
                </c:pt>
                <c:pt idx="1623">
                  <c:v>0.58304120676647198</c:v>
                </c:pt>
                <c:pt idx="1624">
                  <c:v>0.58295692294576551</c:v>
                </c:pt>
                <c:pt idx="1625">
                  <c:v>0.58284727032141648</c:v>
                </c:pt>
                <c:pt idx="1626">
                  <c:v>0.58272298028531577</c:v>
                </c:pt>
                <c:pt idx="1627">
                  <c:v>0.58258827844154681</c:v>
                </c:pt>
                <c:pt idx="1628">
                  <c:v>0.58243563377660346</c:v>
                </c:pt>
                <c:pt idx="1629">
                  <c:v>0.58227469723785752</c:v>
                </c:pt>
                <c:pt idx="1630">
                  <c:v>0.58211993442837817</c:v>
                </c:pt>
                <c:pt idx="1631">
                  <c:v>0.581961006245857</c:v>
                </c:pt>
                <c:pt idx="1632">
                  <c:v>0.58181169613671646</c:v>
                </c:pt>
                <c:pt idx="1633">
                  <c:v>0.58166771371272963</c:v>
                </c:pt>
                <c:pt idx="1634">
                  <c:v>0.58151273417048754</c:v>
                </c:pt>
                <c:pt idx="1635">
                  <c:v>0.58135235839063126</c:v>
                </c:pt>
                <c:pt idx="1636">
                  <c:v>0.58118038607567801</c:v>
                </c:pt>
                <c:pt idx="1637">
                  <c:v>0.58102724598501609</c:v>
                </c:pt>
                <c:pt idx="1638">
                  <c:v>0.58089134775647</c:v>
                </c:pt>
                <c:pt idx="1639">
                  <c:v>0.58077396040850648</c:v>
                </c:pt>
                <c:pt idx="1640">
                  <c:v>0.58064673966684921</c:v>
                </c:pt>
                <c:pt idx="1641">
                  <c:v>0.58052793839083094</c:v>
                </c:pt>
                <c:pt idx="1642">
                  <c:v>0.58043537882784058</c:v>
                </c:pt>
                <c:pt idx="1643">
                  <c:v>0.58036957801018052</c:v>
                </c:pt>
                <c:pt idx="1644">
                  <c:v>0.58034576099073587</c:v>
                </c:pt>
                <c:pt idx="1645">
                  <c:v>0.58037128997135168</c:v>
                </c:pt>
                <c:pt idx="1646">
                  <c:v>0.58042352071892833</c:v>
                </c:pt>
                <c:pt idx="1647">
                  <c:v>0.58051054781533296</c:v>
                </c:pt>
                <c:pt idx="1648">
                  <c:v>0.58060400453252481</c:v>
                </c:pt>
                <c:pt idx="1649">
                  <c:v>0.58068192442773536</c:v>
                </c:pt>
                <c:pt idx="1650">
                  <c:v>0.58073493270739096</c:v>
                </c:pt>
                <c:pt idx="1651">
                  <c:v>0.58078370739456764</c:v>
                </c:pt>
                <c:pt idx="1652">
                  <c:v>0.58082073112634502</c:v>
                </c:pt>
                <c:pt idx="1653">
                  <c:v>0.58084006526702414</c:v>
                </c:pt>
                <c:pt idx="1654">
                  <c:v>0.58085012411166259</c:v>
                </c:pt>
                <c:pt idx="1655">
                  <c:v>0.58086136885551043</c:v>
                </c:pt>
                <c:pt idx="1656">
                  <c:v>0.58085713608795841</c:v>
                </c:pt>
                <c:pt idx="1657">
                  <c:v>0.58085700112964644</c:v>
                </c:pt>
                <c:pt idx="1658">
                  <c:v>0.58086563573933858</c:v>
                </c:pt>
                <c:pt idx="1659">
                  <c:v>0.58088798417050702</c:v>
                </c:pt>
                <c:pt idx="1660">
                  <c:v>0.58092452539012174</c:v>
                </c:pt>
                <c:pt idx="1661">
                  <c:v>0.58105122587479852</c:v>
                </c:pt>
                <c:pt idx="1662">
                  <c:v>0.5812413260201903</c:v>
                </c:pt>
                <c:pt idx="1663">
                  <c:v>0.5814755320447097</c:v>
                </c:pt>
                <c:pt idx="1664">
                  <c:v>0.58174210017024286</c:v>
                </c:pt>
                <c:pt idx="1665">
                  <c:v>0.58203019466737249</c:v>
                </c:pt>
                <c:pt idx="1666">
                  <c:v>0.5823365931030261</c:v>
                </c:pt>
                <c:pt idx="1667">
                  <c:v>0.58262237963542318</c:v>
                </c:pt>
                <c:pt idx="1668">
                  <c:v>0.58289580919105277</c:v>
                </c:pt>
                <c:pt idx="1669">
                  <c:v>0.58316632704562499</c:v>
                </c:pt>
                <c:pt idx="1670">
                  <c:v>0.58341910767260419</c:v>
                </c:pt>
                <c:pt idx="1671">
                  <c:v>0.58367036713759157</c:v>
                </c:pt>
                <c:pt idx="1672">
                  <c:v>0.58384658525374344</c:v>
                </c:pt>
                <c:pt idx="1673">
                  <c:v>0.58396539804439129</c:v>
                </c:pt>
                <c:pt idx="1674">
                  <c:v>0.58404964393700043</c:v>
                </c:pt>
                <c:pt idx="1675">
                  <c:v>0.58411007825094152</c:v>
                </c:pt>
                <c:pt idx="1676">
                  <c:v>0.58414094043633713</c:v>
                </c:pt>
                <c:pt idx="1677">
                  <c:v>0.58410207330150199</c:v>
                </c:pt>
                <c:pt idx="1678">
                  <c:v>0.58404852048000455</c:v>
                </c:pt>
                <c:pt idx="1679">
                  <c:v>0.58399615936974925</c:v>
                </c:pt>
                <c:pt idx="1680">
                  <c:v>0.58390720892510595</c:v>
                </c:pt>
                <c:pt idx="1681">
                  <c:v>0.58381490020569826</c:v>
                </c:pt>
                <c:pt idx="1682">
                  <c:v>0.58371896460378292</c:v>
                </c:pt>
                <c:pt idx="1683">
                  <c:v>0.5836183875528127</c:v>
                </c:pt>
                <c:pt idx="1684">
                  <c:v>0.58352381804060638</c:v>
                </c:pt>
                <c:pt idx="1685">
                  <c:v>0.58343301348305221</c:v>
                </c:pt>
                <c:pt idx="1686">
                  <c:v>0.5833384651322735</c:v>
                </c:pt>
                <c:pt idx="1687">
                  <c:v>0.58323561118243894</c:v>
                </c:pt>
                <c:pt idx="1688">
                  <c:v>0.58316496920564864</c:v>
                </c:pt>
                <c:pt idx="1689">
                  <c:v>0.58311254722416839</c:v>
                </c:pt>
                <c:pt idx="1690">
                  <c:v>0.58305513429802447</c:v>
                </c:pt>
                <c:pt idx="1691">
                  <c:v>0.58301513797140037</c:v>
                </c:pt>
                <c:pt idx="1692">
                  <c:v>0.58297081945891349</c:v>
                </c:pt>
                <c:pt idx="1693">
                  <c:v>0.58292570744292793</c:v>
                </c:pt>
                <c:pt idx="1694">
                  <c:v>0.58289524751307953</c:v>
                </c:pt>
                <c:pt idx="1695">
                  <c:v>0.58289617104238745</c:v>
                </c:pt>
                <c:pt idx="1696">
                  <c:v>0.58290173155151859</c:v>
                </c:pt>
                <c:pt idx="1697">
                  <c:v>0.58292034074682175</c:v>
                </c:pt>
                <c:pt idx="1698">
                  <c:v>0.58296559195750242</c:v>
                </c:pt>
                <c:pt idx="1699">
                  <c:v>0.58300441238551071</c:v>
                </c:pt>
                <c:pt idx="1700">
                  <c:v>0.58304358614760465</c:v>
                </c:pt>
                <c:pt idx="1701">
                  <c:v>0.58309238845834044</c:v>
                </c:pt>
                <c:pt idx="1702">
                  <c:v>0.58313813241007539</c:v>
                </c:pt>
                <c:pt idx="1703">
                  <c:v>0.5831954881423147</c:v>
                </c:pt>
                <c:pt idx="1704">
                  <c:v>0.5832461583315417</c:v>
                </c:pt>
                <c:pt idx="1705">
                  <c:v>0.58329096205119613</c:v>
                </c:pt>
                <c:pt idx="1706">
                  <c:v>0.58330946074635992</c:v>
                </c:pt>
                <c:pt idx="1707">
                  <c:v>0.58330741886276505</c:v>
                </c:pt>
                <c:pt idx="1708">
                  <c:v>0.58328701028554486</c:v>
                </c:pt>
                <c:pt idx="1709">
                  <c:v>0.58324006919555427</c:v>
                </c:pt>
                <c:pt idx="1710">
                  <c:v>0.5831766188016686</c:v>
                </c:pt>
                <c:pt idx="1711">
                  <c:v>0.58311663100493016</c:v>
                </c:pt>
                <c:pt idx="1712">
                  <c:v>0.58304600800179152</c:v>
                </c:pt>
                <c:pt idx="1713">
                  <c:v>0.5829540170266404</c:v>
                </c:pt>
                <c:pt idx="1714">
                  <c:v>0.5828319359568106</c:v>
                </c:pt>
                <c:pt idx="1715">
                  <c:v>0.58270484976067305</c:v>
                </c:pt>
                <c:pt idx="1716">
                  <c:v>0.58256602763916776</c:v>
                </c:pt>
                <c:pt idx="1717">
                  <c:v>0.5824178487791557</c:v>
                </c:pt>
                <c:pt idx="1718">
                  <c:v>0.58227123015514926</c:v>
                </c:pt>
                <c:pt idx="1719">
                  <c:v>0.58213106884199006</c:v>
                </c:pt>
                <c:pt idx="1720">
                  <c:v>0.58199216687019917</c:v>
                </c:pt>
                <c:pt idx="1721">
                  <c:v>0.58185995315923111</c:v>
                </c:pt>
                <c:pt idx="1722">
                  <c:v>0.58173889243154275</c:v>
                </c:pt>
                <c:pt idx="1723">
                  <c:v>0.58164635049607871</c:v>
                </c:pt>
                <c:pt idx="1724">
                  <c:v>0.58160110514494923</c:v>
                </c:pt>
                <c:pt idx="1725">
                  <c:v>0.58158299293519655</c:v>
                </c:pt>
                <c:pt idx="1726">
                  <c:v>0.58157101300290737</c:v>
                </c:pt>
                <c:pt idx="1727">
                  <c:v>0.58159174745443043</c:v>
                </c:pt>
                <c:pt idx="1728">
                  <c:v>0.58161450632084566</c:v>
                </c:pt>
                <c:pt idx="1729">
                  <c:v>0.58163840678106704</c:v>
                </c:pt>
                <c:pt idx="1730">
                  <c:v>0.5816587501267283</c:v>
                </c:pt>
                <c:pt idx="1731">
                  <c:v>0.58168049072922046</c:v>
                </c:pt>
                <c:pt idx="1732">
                  <c:v>0.58170259826225745</c:v>
                </c:pt>
                <c:pt idx="1733">
                  <c:v>0.58170526004341683</c:v>
                </c:pt>
                <c:pt idx="1734">
                  <c:v>0.58169990432429364</c:v>
                </c:pt>
                <c:pt idx="1735">
                  <c:v>0.58167593170077925</c:v>
                </c:pt>
                <c:pt idx="1736">
                  <c:v>0.58165763165526951</c:v>
                </c:pt>
                <c:pt idx="1737">
                  <c:v>0.5816402163245965</c:v>
                </c:pt>
                <c:pt idx="1738">
                  <c:v>0.58161164110783015</c:v>
                </c:pt>
                <c:pt idx="1739">
                  <c:v>0.58159219692413311</c:v>
                </c:pt>
                <c:pt idx="1740">
                  <c:v>0.58158981518309372</c:v>
                </c:pt>
                <c:pt idx="1741">
                  <c:v>0.58160120210341693</c:v>
                </c:pt>
                <c:pt idx="1742">
                  <c:v>0.58160994691602985</c:v>
                </c:pt>
                <c:pt idx="1743">
                  <c:v>0.58161509300679859</c:v>
                </c:pt>
                <c:pt idx="1744">
                  <c:v>0.58162238838300462</c:v>
                </c:pt>
                <c:pt idx="1745">
                  <c:v>0.58162315189715075</c:v>
                </c:pt>
                <c:pt idx="1746">
                  <c:v>0.58161979338169545</c:v>
                </c:pt>
                <c:pt idx="1747">
                  <c:v>0.58161482743302539</c:v>
                </c:pt>
                <c:pt idx="1748">
                  <c:v>0.5816294720048899</c:v>
                </c:pt>
                <c:pt idx="1749">
                  <c:v>0.58165154409941622</c:v>
                </c:pt>
                <c:pt idx="1750">
                  <c:v>0.58167370133667307</c:v>
                </c:pt>
                <c:pt idx="1751">
                  <c:v>0.58170313731640078</c:v>
                </c:pt>
                <c:pt idx="1752">
                  <c:v>0.58173795073677226</c:v>
                </c:pt>
                <c:pt idx="1753">
                  <c:v>0.58177902410510007</c:v>
                </c:pt>
                <c:pt idx="1754">
                  <c:v>0.58181858370136685</c:v>
                </c:pt>
                <c:pt idx="1755">
                  <c:v>0.58186890932716284</c:v>
                </c:pt>
                <c:pt idx="1756">
                  <c:v>0.58191657602517555</c:v>
                </c:pt>
                <c:pt idx="1757">
                  <c:v>0.58195967036966068</c:v>
                </c:pt>
                <c:pt idx="1758">
                  <c:v>0.58198956727165441</c:v>
                </c:pt>
                <c:pt idx="1759">
                  <c:v>0.58200496576683747</c:v>
                </c:pt>
                <c:pt idx="1760">
                  <c:v>0.58200914555326033</c:v>
                </c:pt>
                <c:pt idx="1761">
                  <c:v>0.581999946481918</c:v>
                </c:pt>
                <c:pt idx="1762">
                  <c:v>0.58197174481386815</c:v>
                </c:pt>
                <c:pt idx="1763">
                  <c:v>0.58194090754033101</c:v>
                </c:pt>
                <c:pt idx="1764">
                  <c:v>0.58191885208352268</c:v>
                </c:pt>
                <c:pt idx="1765">
                  <c:v>0.58189024072130857</c:v>
                </c:pt>
                <c:pt idx="1766">
                  <c:v>0.58184591521729445</c:v>
                </c:pt>
                <c:pt idx="1767">
                  <c:v>0.58179248362944314</c:v>
                </c:pt>
                <c:pt idx="1768">
                  <c:v>0.58174255584763757</c:v>
                </c:pt>
                <c:pt idx="1769">
                  <c:v>0.58169145753240936</c:v>
                </c:pt>
                <c:pt idx="1770">
                  <c:v>0.58162336345082599</c:v>
                </c:pt>
                <c:pt idx="1771">
                  <c:v>0.58155178920727324</c:v>
                </c:pt>
                <c:pt idx="1772">
                  <c:v>0.58148265951320166</c:v>
                </c:pt>
                <c:pt idx="1773">
                  <c:v>0.58142289653971879</c:v>
                </c:pt>
                <c:pt idx="1774">
                  <c:v>0.58137085537281041</c:v>
                </c:pt>
                <c:pt idx="1775">
                  <c:v>0.58130625428012894</c:v>
                </c:pt>
                <c:pt idx="1776">
                  <c:v>0.58125067734246905</c:v>
                </c:pt>
                <c:pt idx="1777">
                  <c:v>0.58119348743766497</c:v>
                </c:pt>
                <c:pt idx="1778">
                  <c:v>0.58111287918553378</c:v>
                </c:pt>
                <c:pt idx="1779">
                  <c:v>0.58102833946584542</c:v>
                </c:pt>
                <c:pt idx="1780">
                  <c:v>0.58095418474110117</c:v>
                </c:pt>
                <c:pt idx="1781">
                  <c:v>0.58089913207788313</c:v>
                </c:pt>
                <c:pt idx="1782">
                  <c:v>0.5808379228809023</c:v>
                </c:pt>
                <c:pt idx="1783">
                  <c:v>0.58078971917138145</c:v>
                </c:pt>
                <c:pt idx="1784">
                  <c:v>0.58074077131049229</c:v>
                </c:pt>
                <c:pt idx="1785">
                  <c:v>0.58068113446185421</c:v>
                </c:pt>
                <c:pt idx="1786">
                  <c:v>0.5806248827386763</c:v>
                </c:pt>
                <c:pt idx="1787">
                  <c:v>0.58055300982685298</c:v>
                </c:pt>
                <c:pt idx="1788">
                  <c:v>0.58048527631705971</c:v>
                </c:pt>
                <c:pt idx="1789">
                  <c:v>0.58044666401929945</c:v>
                </c:pt>
                <c:pt idx="1790">
                  <c:v>0.58041220713437647</c:v>
                </c:pt>
                <c:pt idx="1791">
                  <c:v>0.58037449361563975</c:v>
                </c:pt>
                <c:pt idx="1792">
                  <c:v>0.58033694616367015</c:v>
                </c:pt>
                <c:pt idx="1793">
                  <c:v>0.58030152727516748</c:v>
                </c:pt>
                <c:pt idx="1794">
                  <c:v>0.58025613273225485</c:v>
                </c:pt>
                <c:pt idx="1795">
                  <c:v>0.58020312866066281</c:v>
                </c:pt>
                <c:pt idx="1796">
                  <c:v>0.58014316290398404</c:v>
                </c:pt>
                <c:pt idx="1797">
                  <c:v>0.58008249901281606</c:v>
                </c:pt>
                <c:pt idx="1798">
                  <c:v>0.58003587524615474</c:v>
                </c:pt>
                <c:pt idx="1799">
                  <c:v>0.57998755188144069</c:v>
                </c:pt>
                <c:pt idx="1800">
                  <c:v>0.57992952554186106</c:v>
                </c:pt>
                <c:pt idx="1801">
                  <c:v>0.57985164960238833</c:v>
                </c:pt>
                <c:pt idx="1802">
                  <c:v>0.57975560884841149</c:v>
                </c:pt>
                <c:pt idx="1803">
                  <c:v>0.57964849369464266</c:v>
                </c:pt>
                <c:pt idx="1804">
                  <c:v>0.57953935469879803</c:v>
                </c:pt>
                <c:pt idx="1805">
                  <c:v>0.57945662965212474</c:v>
                </c:pt>
                <c:pt idx="1806">
                  <c:v>0.57940148234053035</c:v>
                </c:pt>
                <c:pt idx="1807">
                  <c:v>0.57935018596773036</c:v>
                </c:pt>
                <c:pt idx="1808">
                  <c:v>0.5792913881769054</c:v>
                </c:pt>
                <c:pt idx="1809">
                  <c:v>0.57922088760740142</c:v>
                </c:pt>
                <c:pt idx="1810">
                  <c:v>0.57916143959881217</c:v>
                </c:pt>
                <c:pt idx="1811">
                  <c:v>0.57914053689252232</c:v>
                </c:pt>
                <c:pt idx="1812">
                  <c:v>0.57913998403365252</c:v>
                </c:pt>
                <c:pt idx="1813">
                  <c:v>0.57914433576304236</c:v>
                </c:pt>
                <c:pt idx="1814">
                  <c:v>0.5791417757159828</c:v>
                </c:pt>
                <c:pt idx="1815">
                  <c:v>0.57913862413222494</c:v>
                </c:pt>
                <c:pt idx="1816">
                  <c:v>0.57912301814211986</c:v>
                </c:pt>
                <c:pt idx="1817">
                  <c:v>0.57908755247737076</c:v>
                </c:pt>
                <c:pt idx="1818">
                  <c:v>0.57904730390591452</c:v>
                </c:pt>
                <c:pt idx="1819">
                  <c:v>0.57899601080553031</c:v>
                </c:pt>
                <c:pt idx="1820">
                  <c:v>0.57895223460983791</c:v>
                </c:pt>
                <c:pt idx="1821">
                  <c:v>0.57889296516727107</c:v>
                </c:pt>
                <c:pt idx="1822">
                  <c:v>0.57879449015376538</c:v>
                </c:pt>
                <c:pt idx="1823">
                  <c:v>0.57868984664477552</c:v>
                </c:pt>
                <c:pt idx="1824">
                  <c:v>0.57861753082199052</c:v>
                </c:pt>
                <c:pt idx="1825">
                  <c:v>0.57856874124095325</c:v>
                </c:pt>
                <c:pt idx="1826">
                  <c:v>0.57854441287022818</c:v>
                </c:pt>
                <c:pt idx="1827">
                  <c:v>0.57853437443347433</c:v>
                </c:pt>
                <c:pt idx="1828">
                  <c:v>0.57853450963472308</c:v>
                </c:pt>
                <c:pt idx="1829">
                  <c:v>0.57854383394107955</c:v>
                </c:pt>
                <c:pt idx="1830">
                  <c:v>0.57856750007798441</c:v>
                </c:pt>
                <c:pt idx="1831">
                  <c:v>0.57859219889862612</c:v>
                </c:pt>
                <c:pt idx="1832">
                  <c:v>0.57864717718805958</c:v>
                </c:pt>
                <c:pt idx="1833">
                  <c:v>0.57871554557193061</c:v>
                </c:pt>
                <c:pt idx="1834">
                  <c:v>0.57879956357259066</c:v>
                </c:pt>
                <c:pt idx="1835">
                  <c:v>0.57885473548133004</c:v>
                </c:pt>
                <c:pt idx="1836">
                  <c:v>0.57890452593586506</c:v>
                </c:pt>
                <c:pt idx="1837">
                  <c:v>0.57893417728514351</c:v>
                </c:pt>
                <c:pt idx="1838">
                  <c:v>0.57894320239366071</c:v>
                </c:pt>
                <c:pt idx="1839">
                  <c:v>0.57894989914785411</c:v>
                </c:pt>
                <c:pt idx="1840">
                  <c:v>0.57895455723899381</c:v>
                </c:pt>
                <c:pt idx="1841">
                  <c:v>0.57894946004001657</c:v>
                </c:pt>
                <c:pt idx="1842">
                  <c:v>0.57894075707656589</c:v>
                </c:pt>
                <c:pt idx="1843">
                  <c:v>0.57890324929224934</c:v>
                </c:pt>
                <c:pt idx="1844">
                  <c:v>0.57885314960490897</c:v>
                </c:pt>
                <c:pt idx="1845">
                  <c:v>0.57877797875504422</c:v>
                </c:pt>
                <c:pt idx="1846">
                  <c:v>0.5786972534934417</c:v>
                </c:pt>
                <c:pt idx="1847">
                  <c:v>0.57860438931844016</c:v>
                </c:pt>
                <c:pt idx="1848">
                  <c:v>0.57849770577449267</c:v>
                </c:pt>
                <c:pt idx="1849">
                  <c:v>0.57838814047683418</c:v>
                </c:pt>
                <c:pt idx="1850">
                  <c:v>0.57827926733713297</c:v>
                </c:pt>
                <c:pt idx="1851">
                  <c:v>0.57816508543148659</c:v>
                </c:pt>
                <c:pt idx="1852">
                  <c:v>0.57807262940790727</c:v>
                </c:pt>
                <c:pt idx="1853">
                  <c:v>0.57799016582758445</c:v>
                </c:pt>
                <c:pt idx="1854">
                  <c:v>0.57792253752617129</c:v>
                </c:pt>
                <c:pt idx="1855">
                  <c:v>0.57786921547316938</c:v>
                </c:pt>
                <c:pt idx="1856">
                  <c:v>0.57785218422973361</c:v>
                </c:pt>
                <c:pt idx="1857">
                  <c:v>0.57786455154055461</c:v>
                </c:pt>
                <c:pt idx="1858">
                  <c:v>0.57790331631976899</c:v>
                </c:pt>
                <c:pt idx="1859">
                  <c:v>0.57798268855827095</c:v>
                </c:pt>
                <c:pt idx="1860">
                  <c:v>0.57807988014712841</c:v>
                </c:pt>
                <c:pt idx="1861">
                  <c:v>0.57819493258160581</c:v>
                </c:pt>
                <c:pt idx="1862">
                  <c:v>0.57833752993659326</c:v>
                </c:pt>
                <c:pt idx="1863">
                  <c:v>0.57848734566379623</c:v>
                </c:pt>
                <c:pt idx="1864">
                  <c:v>0.57864402087323585</c:v>
                </c:pt>
                <c:pt idx="1865">
                  <c:v>0.57880232862090442</c:v>
                </c:pt>
                <c:pt idx="1866">
                  <c:v>0.57896811188722008</c:v>
                </c:pt>
                <c:pt idx="1867">
                  <c:v>0.57913284762660333</c:v>
                </c:pt>
                <c:pt idx="1868">
                  <c:v>0.57930201200181541</c:v>
                </c:pt>
                <c:pt idx="1869">
                  <c:v>0.57947472356049345</c:v>
                </c:pt>
                <c:pt idx="1870">
                  <c:v>0.57963654809467269</c:v>
                </c:pt>
                <c:pt idx="1871">
                  <c:v>0.57978739279143154</c:v>
                </c:pt>
                <c:pt idx="1872">
                  <c:v>0.57992635680205162</c:v>
                </c:pt>
                <c:pt idx="1873">
                  <c:v>0.58004530636065554</c:v>
                </c:pt>
                <c:pt idx="1874">
                  <c:v>0.58015397055239859</c:v>
                </c:pt>
                <c:pt idx="1875">
                  <c:v>0.58024444840584033</c:v>
                </c:pt>
                <c:pt idx="1876">
                  <c:v>0.58032036690341138</c:v>
                </c:pt>
                <c:pt idx="1877">
                  <c:v>0.58038016890116939</c:v>
                </c:pt>
                <c:pt idx="1878">
                  <c:v>0.58042498650459218</c:v>
                </c:pt>
                <c:pt idx="1879">
                  <c:v>0.58046478219505682</c:v>
                </c:pt>
                <c:pt idx="1880">
                  <c:v>0.58048807246498135</c:v>
                </c:pt>
                <c:pt idx="1881">
                  <c:v>0.58049946437708655</c:v>
                </c:pt>
                <c:pt idx="1882">
                  <c:v>0.58051130314039223</c:v>
                </c:pt>
                <c:pt idx="1883">
                  <c:v>0.58050295077843173</c:v>
                </c:pt>
                <c:pt idx="1884">
                  <c:v>0.58048083216794455</c:v>
                </c:pt>
                <c:pt idx="1885">
                  <c:v>0.58044952425109553</c:v>
                </c:pt>
                <c:pt idx="1886">
                  <c:v>0.58042069684213038</c:v>
                </c:pt>
                <c:pt idx="1887">
                  <c:v>0.58039337583963724</c:v>
                </c:pt>
                <c:pt idx="1888">
                  <c:v>0.58036161904773031</c:v>
                </c:pt>
                <c:pt idx="1889">
                  <c:v>0.58036032196816134</c:v>
                </c:pt>
                <c:pt idx="1890">
                  <c:v>0.58035547328506543</c:v>
                </c:pt>
                <c:pt idx="1891">
                  <c:v>0.58034185424596363</c:v>
                </c:pt>
                <c:pt idx="1892">
                  <c:v>0.58033135088403232</c:v>
                </c:pt>
                <c:pt idx="1893">
                  <c:v>0.58035276596319829</c:v>
                </c:pt>
                <c:pt idx="1894">
                  <c:v>0.58039996347130018</c:v>
                </c:pt>
                <c:pt idx="1895">
                  <c:v>0.58046240811629213</c:v>
                </c:pt>
                <c:pt idx="1896">
                  <c:v>0.58053923637138005</c:v>
                </c:pt>
                <c:pt idx="1897">
                  <c:v>0.58061571234620313</c:v>
                </c:pt>
                <c:pt idx="1898">
                  <c:v>0.58068364106902015</c:v>
                </c:pt>
                <c:pt idx="1899">
                  <c:v>0.58074360688689763</c:v>
                </c:pt>
                <c:pt idx="1900">
                  <c:v>0.5807449028640761</c:v>
                </c:pt>
                <c:pt idx="1901">
                  <c:v>0.58072611844153155</c:v>
                </c:pt>
                <c:pt idx="1902">
                  <c:v>0.58069567709695857</c:v>
                </c:pt>
                <c:pt idx="1903">
                  <c:v>0.58063819667409067</c:v>
                </c:pt>
                <c:pt idx="1904">
                  <c:v>0.58053117475804927</c:v>
                </c:pt>
                <c:pt idx="1905">
                  <c:v>0.58037857843930329</c:v>
                </c:pt>
                <c:pt idx="1906">
                  <c:v>0.58020376536382434</c:v>
                </c:pt>
                <c:pt idx="1907">
                  <c:v>0.58001533749707823</c:v>
                </c:pt>
                <c:pt idx="1908">
                  <c:v>0.57983868074393552</c:v>
                </c:pt>
                <c:pt idx="1909">
                  <c:v>0.57968430096896739</c:v>
                </c:pt>
                <c:pt idx="1910">
                  <c:v>0.57956417997743759</c:v>
                </c:pt>
                <c:pt idx="1911">
                  <c:v>0.57949552999924103</c:v>
                </c:pt>
                <c:pt idx="1912">
                  <c:v>0.57946661028186508</c:v>
                </c:pt>
                <c:pt idx="1913">
                  <c:v>0.57947691948337388</c:v>
                </c:pt>
                <c:pt idx="1914">
                  <c:v>0.57953140553647908</c:v>
                </c:pt>
                <c:pt idx="1915">
                  <c:v>0.57961528590909872</c:v>
                </c:pt>
                <c:pt idx="1916">
                  <c:v>0.57973311947365602</c:v>
                </c:pt>
                <c:pt idx="1917">
                  <c:v>0.57986788606396644</c:v>
                </c:pt>
                <c:pt idx="1918">
                  <c:v>0.58003580538108845</c:v>
                </c:pt>
                <c:pt idx="1919">
                  <c:v>0.58021760225872676</c:v>
                </c:pt>
                <c:pt idx="1920">
                  <c:v>0.58039382304649334</c:v>
                </c:pt>
                <c:pt idx="1921">
                  <c:v>0.58056305724179258</c:v>
                </c:pt>
                <c:pt idx="1922">
                  <c:v>0.58070232577330405</c:v>
                </c:pt>
                <c:pt idx="1923">
                  <c:v>0.58080257697378079</c:v>
                </c:pt>
                <c:pt idx="1924">
                  <c:v>0.58087887647624126</c:v>
                </c:pt>
                <c:pt idx="1925">
                  <c:v>0.58093833831484298</c:v>
                </c:pt>
                <c:pt idx="1926">
                  <c:v>0.58098446597332132</c:v>
                </c:pt>
                <c:pt idx="1927">
                  <c:v>0.58103021595971294</c:v>
                </c:pt>
                <c:pt idx="1928">
                  <c:v>0.58107880658777289</c:v>
                </c:pt>
                <c:pt idx="1929">
                  <c:v>0.58110578756383935</c:v>
                </c:pt>
                <c:pt idx="1930">
                  <c:v>0.5811195824272567</c:v>
                </c:pt>
                <c:pt idx="1931">
                  <c:v>0.58115127162384062</c:v>
                </c:pt>
                <c:pt idx="1932">
                  <c:v>0.58121987425481869</c:v>
                </c:pt>
                <c:pt idx="1933">
                  <c:v>0.58131610205823647</c:v>
                </c:pt>
                <c:pt idx="1934">
                  <c:v>0.58141552430801369</c:v>
                </c:pt>
                <c:pt idx="1935">
                  <c:v>0.58151965004957296</c:v>
                </c:pt>
                <c:pt idx="1936">
                  <c:v>0.5816214177169089</c:v>
                </c:pt>
                <c:pt idx="1937">
                  <c:v>0.58171715393587975</c:v>
                </c:pt>
                <c:pt idx="1938">
                  <c:v>0.58180350009476844</c:v>
                </c:pt>
                <c:pt idx="1939">
                  <c:v>0.58187887859176768</c:v>
                </c:pt>
                <c:pt idx="1940">
                  <c:v>0.58193275059718452</c:v>
                </c:pt>
                <c:pt idx="1941">
                  <c:v>0.58196755591302918</c:v>
                </c:pt>
                <c:pt idx="1942">
                  <c:v>0.58197476438611895</c:v>
                </c:pt>
                <c:pt idx="1943">
                  <c:v>0.58193753183707686</c:v>
                </c:pt>
                <c:pt idx="1944">
                  <c:v>0.5818651913951961</c:v>
                </c:pt>
                <c:pt idx="1945">
                  <c:v>0.5818055657806892</c:v>
                </c:pt>
                <c:pt idx="1946">
                  <c:v>0.5817478616616365</c:v>
                </c:pt>
                <c:pt idx="1947">
                  <c:v>0.58168377327520659</c:v>
                </c:pt>
                <c:pt idx="1948">
                  <c:v>0.58161077238365022</c:v>
                </c:pt>
                <c:pt idx="1949">
                  <c:v>0.58154398363022208</c:v>
                </c:pt>
                <c:pt idx="1950">
                  <c:v>0.58148887270221994</c:v>
                </c:pt>
                <c:pt idx="1951">
                  <c:v>0.58145580956380649</c:v>
                </c:pt>
                <c:pt idx="1952">
                  <c:v>0.58144173965678381</c:v>
                </c:pt>
                <c:pt idx="1953">
                  <c:v>0.58143644109313541</c:v>
                </c:pt>
                <c:pt idx="1954">
                  <c:v>0.58142092433621217</c:v>
                </c:pt>
                <c:pt idx="1955">
                  <c:v>0.58140047149694662</c:v>
                </c:pt>
                <c:pt idx="1956">
                  <c:v>0.58135713053980709</c:v>
                </c:pt>
                <c:pt idx="1957">
                  <c:v>0.58129230006911348</c:v>
                </c:pt>
                <c:pt idx="1958">
                  <c:v>0.58121340920144615</c:v>
                </c:pt>
                <c:pt idx="1959">
                  <c:v>0.58112916118097846</c:v>
                </c:pt>
                <c:pt idx="1960">
                  <c:v>0.58101530394682122</c:v>
                </c:pt>
                <c:pt idx="1961">
                  <c:v>0.58088602606469764</c:v>
                </c:pt>
                <c:pt idx="1962">
                  <c:v>0.58075980069688715</c:v>
                </c:pt>
                <c:pt idx="1963">
                  <c:v>0.5806181403834888</c:v>
                </c:pt>
                <c:pt idx="1964">
                  <c:v>0.5804725227182792</c:v>
                </c:pt>
                <c:pt idx="1965">
                  <c:v>0.5803245654226763</c:v>
                </c:pt>
                <c:pt idx="1966">
                  <c:v>0.58017864779327877</c:v>
                </c:pt>
                <c:pt idx="1967">
                  <c:v>0.58006186233562296</c:v>
                </c:pt>
                <c:pt idx="1968">
                  <c:v>0.57996647262011725</c:v>
                </c:pt>
                <c:pt idx="1969">
                  <c:v>0.57990322574537612</c:v>
                </c:pt>
                <c:pt idx="1970">
                  <c:v>0.57984960750267878</c:v>
                </c:pt>
                <c:pt idx="1971">
                  <c:v>0.57982103958236986</c:v>
                </c:pt>
                <c:pt idx="1972">
                  <c:v>0.57981668764646621</c:v>
                </c:pt>
                <c:pt idx="1973">
                  <c:v>0.57981173708557998</c:v>
                </c:pt>
                <c:pt idx="1974">
                  <c:v>0.57981951935613341</c:v>
                </c:pt>
                <c:pt idx="1975">
                  <c:v>0.57983675438368931</c:v>
                </c:pt>
                <c:pt idx="1976">
                  <c:v>0.57986082910687842</c:v>
                </c:pt>
                <c:pt idx="1977">
                  <c:v>0.5798964744152223</c:v>
                </c:pt>
                <c:pt idx="1978">
                  <c:v>0.57990844745943615</c:v>
                </c:pt>
                <c:pt idx="1979">
                  <c:v>0.57990561041569388</c:v>
                </c:pt>
                <c:pt idx="1980">
                  <c:v>0.57988134495280452</c:v>
                </c:pt>
                <c:pt idx="1981">
                  <c:v>0.57986361188504365</c:v>
                </c:pt>
                <c:pt idx="1982">
                  <c:v>0.57984044301154636</c:v>
                </c:pt>
                <c:pt idx="1983">
                  <c:v>0.57980031128595966</c:v>
                </c:pt>
                <c:pt idx="1984">
                  <c:v>0.57973767447873692</c:v>
                </c:pt>
                <c:pt idx="1985">
                  <c:v>0.57966831212207137</c:v>
                </c:pt>
                <c:pt idx="1986">
                  <c:v>0.57961262716279272</c:v>
                </c:pt>
                <c:pt idx="1987">
                  <c:v>0.57956436154453383</c:v>
                </c:pt>
                <c:pt idx="1988">
                  <c:v>0.57951228721352654</c:v>
                </c:pt>
                <c:pt idx="1989">
                  <c:v>0.57946259267483291</c:v>
                </c:pt>
                <c:pt idx="1990">
                  <c:v>0.57941398784459774</c:v>
                </c:pt>
                <c:pt idx="1991">
                  <c:v>0.57937345635072424</c:v>
                </c:pt>
                <c:pt idx="1992">
                  <c:v>0.57933475580823224</c:v>
                </c:pt>
                <c:pt idx="1993">
                  <c:v>0.57931450140373508</c:v>
                </c:pt>
                <c:pt idx="1994">
                  <c:v>0.57931909767007139</c:v>
                </c:pt>
                <c:pt idx="1995">
                  <c:v>0.57934914228035705</c:v>
                </c:pt>
                <c:pt idx="1996">
                  <c:v>0.57937864891425594</c:v>
                </c:pt>
                <c:pt idx="1997">
                  <c:v>0.57937649469315666</c:v>
                </c:pt>
                <c:pt idx="1998">
                  <c:v>0.57936356098184849</c:v>
                </c:pt>
                <c:pt idx="1999">
                  <c:v>0.57934473835620426</c:v>
                </c:pt>
                <c:pt idx="2000">
                  <c:v>0.57932118455604364</c:v>
                </c:pt>
                <c:pt idx="2001">
                  <c:v>0.57931687205549587</c:v>
                </c:pt>
                <c:pt idx="2002">
                  <c:v>0.57931166328094785</c:v>
                </c:pt>
                <c:pt idx="2003">
                  <c:v>0.57930257053097733</c:v>
                </c:pt>
                <c:pt idx="2004">
                  <c:v>0.57927122640639894</c:v>
                </c:pt>
                <c:pt idx="2005">
                  <c:v>0.57923063636223127</c:v>
                </c:pt>
                <c:pt idx="2006">
                  <c:v>0.5791770826546756</c:v>
                </c:pt>
                <c:pt idx="2007">
                  <c:v>0.57914049220631225</c:v>
                </c:pt>
                <c:pt idx="2008">
                  <c:v>0.57911272946236658</c:v>
                </c:pt>
                <c:pt idx="2009">
                  <c:v>0.57908537229042367</c:v>
                </c:pt>
                <c:pt idx="2010">
                  <c:v>0.57906678356261154</c:v>
                </c:pt>
                <c:pt idx="2011">
                  <c:v>0.57906720052742156</c:v>
                </c:pt>
                <c:pt idx="2012">
                  <c:v>0.57905560221195773</c:v>
                </c:pt>
                <c:pt idx="2013">
                  <c:v>0.57903932626249199</c:v>
                </c:pt>
                <c:pt idx="2014">
                  <c:v>0.57903057797866453</c:v>
                </c:pt>
                <c:pt idx="2015">
                  <c:v>0.57906129674512175</c:v>
                </c:pt>
                <c:pt idx="2016">
                  <c:v>0.57903906965881524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EA7-4DDE-B9F7-73A1377ED3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47615"/>
        <c:axId val="1189959615"/>
      </c:scatterChart>
      <c:valAx>
        <c:axId val="11899476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59615"/>
        <c:crosses val="autoZero"/>
        <c:crossBetween val="midCat"/>
      </c:valAx>
      <c:valAx>
        <c:axId val="1189959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476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DlzkaRadA!$D$1</c:f>
              <c:strCache>
                <c:ptCount val="1"/>
                <c:pt idx="0">
                  <c:v>Welch dlzka rad A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DlzkaRadA!$D$2:$D$2018</c:f>
              <c:numCache>
                <c:formatCode>General</c:formatCode>
                <c:ptCount val="2017"/>
                <c:pt idx="0">
                  <c:v>0.24603509088392325</c:v>
                </c:pt>
                <c:pt idx="1">
                  <c:v>0.28808119482232769</c:v>
                </c:pt>
                <c:pt idx="2">
                  <c:v>0.32801297751316061</c:v>
                </c:pt>
                <c:pt idx="3">
                  <c:v>0.36017172593650765</c:v>
                </c:pt>
                <c:pt idx="4">
                  <c:v>0.39124747372512902</c:v>
                </c:pt>
                <c:pt idx="5">
                  <c:v>0.41855826239241034</c:v>
                </c:pt>
                <c:pt idx="6">
                  <c:v>0.43696528195176626</c:v>
                </c:pt>
                <c:pt idx="7">
                  <c:v>0.4491129344851838</c:v>
                </c:pt>
                <c:pt idx="8">
                  <c:v>0.45989100459982563</c:v>
                </c:pt>
                <c:pt idx="9">
                  <c:v>0.46948744978997553</c:v>
                </c:pt>
                <c:pt idx="10">
                  <c:v>0.47579325122296207</c:v>
                </c:pt>
                <c:pt idx="11">
                  <c:v>0.47879704174619686</c:v>
                </c:pt>
                <c:pt idx="12">
                  <c:v>0.47822833653764651</c:v>
                </c:pt>
                <c:pt idx="13">
                  <c:v>0.47436913530126018</c:v>
                </c:pt>
                <c:pt idx="14">
                  <c:v>0.46918161886995835</c:v>
                </c:pt>
                <c:pt idx="15">
                  <c:v>0.46413734598794532</c:v>
                </c:pt>
                <c:pt idx="16">
                  <c:v>0.46017372526297079</c:v>
                </c:pt>
                <c:pt idx="17">
                  <c:v>0.45726539450322934</c:v>
                </c:pt>
                <c:pt idx="18">
                  <c:v>0.45510522071582327</c:v>
                </c:pt>
                <c:pt idx="19">
                  <c:v>0.45407031746232202</c:v>
                </c:pt>
                <c:pt idx="20">
                  <c:v>0.45426596716521855</c:v>
                </c:pt>
                <c:pt idx="21">
                  <c:v>0.45501481838748492</c:v>
                </c:pt>
                <c:pt idx="22">
                  <c:v>0.45563422173161217</c:v>
                </c:pt>
                <c:pt idx="23">
                  <c:v>0.45656227245902115</c:v>
                </c:pt>
                <c:pt idx="24">
                  <c:v>0.4589309040053775</c:v>
                </c:pt>
                <c:pt idx="25">
                  <c:v>0.46180449940015084</c:v>
                </c:pt>
                <c:pt idx="26">
                  <c:v>0.46614292042282202</c:v>
                </c:pt>
                <c:pt idx="27">
                  <c:v>0.47203415263455301</c:v>
                </c:pt>
                <c:pt idx="28">
                  <c:v>0.47841638590933316</c:v>
                </c:pt>
                <c:pt idx="29">
                  <c:v>0.48595282132330836</c:v>
                </c:pt>
                <c:pt idx="30">
                  <c:v>0.4933581224177232</c:v>
                </c:pt>
                <c:pt idx="31">
                  <c:v>0.49978537071180967</c:v>
                </c:pt>
                <c:pt idx="32">
                  <c:v>0.50561327438623238</c:v>
                </c:pt>
                <c:pt idx="33">
                  <c:v>0.51076150275521137</c:v>
                </c:pt>
                <c:pt idx="34">
                  <c:v>0.51607989744183413</c:v>
                </c:pt>
                <c:pt idx="35">
                  <c:v>0.5202976965865207</c:v>
                </c:pt>
                <c:pt idx="36">
                  <c:v>0.52345067915807775</c:v>
                </c:pt>
                <c:pt idx="37">
                  <c:v>0.52484700287871755</c:v>
                </c:pt>
                <c:pt idx="38">
                  <c:v>0.52507142416563879</c:v>
                </c:pt>
                <c:pt idx="39">
                  <c:v>0.5258089361365148</c:v>
                </c:pt>
                <c:pt idx="40">
                  <c:v>0.52615245353089402</c:v>
                </c:pt>
                <c:pt idx="41">
                  <c:v>0.5269755496017815</c:v>
                </c:pt>
                <c:pt idx="42">
                  <c:v>0.5280229489130861</c:v>
                </c:pt>
                <c:pt idx="43">
                  <c:v>0.52975364760143406</c:v>
                </c:pt>
                <c:pt idx="44">
                  <c:v>0.5315556006475467</c:v>
                </c:pt>
                <c:pt idx="45">
                  <c:v>0.53330094336753364</c:v>
                </c:pt>
                <c:pt idx="46">
                  <c:v>0.53446756109578597</c:v>
                </c:pt>
                <c:pt idx="47">
                  <c:v>0.53494080950913103</c:v>
                </c:pt>
                <c:pt idx="48">
                  <c:v>0.53565218379111634</c:v>
                </c:pt>
                <c:pt idx="49">
                  <c:v>0.53668123263323297</c:v>
                </c:pt>
                <c:pt idx="50">
                  <c:v>0.53707012386025443</c:v>
                </c:pt>
                <c:pt idx="51">
                  <c:v>0.5368780544076287</c:v>
                </c:pt>
                <c:pt idx="52">
                  <c:v>0.53647535468436758</c:v>
                </c:pt>
                <c:pt idx="53">
                  <c:v>0.53611502705635061</c:v>
                </c:pt>
                <c:pt idx="54">
                  <c:v>0.53483935443235076</c:v>
                </c:pt>
                <c:pt idx="55">
                  <c:v>0.53345039244316661</c:v>
                </c:pt>
                <c:pt idx="56">
                  <c:v>0.53224862174349596</c:v>
                </c:pt>
                <c:pt idx="57">
                  <c:v>0.53154035771296682</c:v>
                </c:pt>
                <c:pt idx="58">
                  <c:v>0.53142118424646689</c:v>
                </c:pt>
                <c:pt idx="59">
                  <c:v>0.53160356815269882</c:v>
                </c:pt>
                <c:pt idx="60">
                  <c:v>0.53184978066354816</c:v>
                </c:pt>
                <c:pt idx="61">
                  <c:v>0.53241220266146461</c:v>
                </c:pt>
                <c:pt idx="62">
                  <c:v>0.53375904308195643</c:v>
                </c:pt>
                <c:pt idx="63">
                  <c:v>0.53520528778744336</c:v>
                </c:pt>
                <c:pt idx="64">
                  <c:v>0.5368397819044064</c:v>
                </c:pt>
                <c:pt idx="65">
                  <c:v>0.53912645772156864</c:v>
                </c:pt>
                <c:pt idx="66">
                  <c:v>0.54134189248191433</c:v>
                </c:pt>
                <c:pt idx="67">
                  <c:v>0.54296404845209689</c:v>
                </c:pt>
                <c:pt idx="68">
                  <c:v>0.54416030432772511</c:v>
                </c:pt>
                <c:pt idx="69">
                  <c:v>0.54537064593468831</c:v>
                </c:pt>
                <c:pt idx="70">
                  <c:v>0.54626036971001257</c:v>
                </c:pt>
                <c:pt idx="71">
                  <c:v>0.54717256812650839</c:v>
                </c:pt>
                <c:pt idx="72">
                  <c:v>0.54811061020688145</c:v>
                </c:pt>
                <c:pt idx="73">
                  <c:v>0.54854973872826818</c:v>
                </c:pt>
                <c:pt idx="74">
                  <c:v>0.54887370924959045</c:v>
                </c:pt>
                <c:pt idx="75">
                  <c:v>0.54898613862786638</c:v>
                </c:pt>
                <c:pt idx="76">
                  <c:v>0.54841671956442051</c:v>
                </c:pt>
                <c:pt idx="77">
                  <c:v>0.54766265846302009</c:v>
                </c:pt>
                <c:pt idx="78">
                  <c:v>0.54695565112534172</c:v>
                </c:pt>
                <c:pt idx="79">
                  <c:v>0.54635196614143688</c:v>
                </c:pt>
                <c:pt idx="80">
                  <c:v>0.54577402544810139</c:v>
                </c:pt>
                <c:pt idx="81">
                  <c:v>0.54513242707687004</c:v>
                </c:pt>
                <c:pt idx="82">
                  <c:v>0.54427320201723939</c:v>
                </c:pt>
                <c:pt idx="83">
                  <c:v>0.54316826043960664</c:v>
                </c:pt>
                <c:pt idx="84">
                  <c:v>0.54179549760560197</c:v>
                </c:pt>
                <c:pt idx="85">
                  <c:v>0.54007195487056492</c:v>
                </c:pt>
                <c:pt idx="86">
                  <c:v>0.53840224602831388</c:v>
                </c:pt>
                <c:pt idx="87">
                  <c:v>0.53693650749174737</c:v>
                </c:pt>
                <c:pt idx="88">
                  <c:v>0.53559164550173755</c:v>
                </c:pt>
                <c:pt idx="89">
                  <c:v>0.53438823825511139</c:v>
                </c:pt>
                <c:pt idx="90">
                  <c:v>0.53328679273207757</c:v>
                </c:pt>
                <c:pt idx="91">
                  <c:v>0.53219481968225901</c:v>
                </c:pt>
                <c:pt idx="92">
                  <c:v>0.53130502125715262</c:v>
                </c:pt>
                <c:pt idx="93">
                  <c:v>0.5303248585956809</c:v>
                </c:pt>
                <c:pt idx="94">
                  <c:v>0.52902539946975657</c:v>
                </c:pt>
                <c:pt idx="95">
                  <c:v>0.52768640712744685</c:v>
                </c:pt>
                <c:pt idx="96">
                  <c:v>0.52636228786740902</c:v>
                </c:pt>
                <c:pt idx="97">
                  <c:v>0.52482163193631926</c:v>
                </c:pt>
                <c:pt idx="98">
                  <c:v>0.52312507063785751</c:v>
                </c:pt>
                <c:pt idx="99">
                  <c:v>0.52165978248589662</c:v>
                </c:pt>
                <c:pt idx="100">
                  <c:v>0.52028511288726986</c:v>
                </c:pt>
                <c:pt idx="101">
                  <c:v>0.51900689498519903</c:v>
                </c:pt>
                <c:pt idx="102">
                  <c:v>0.51757317999573138</c:v>
                </c:pt>
                <c:pt idx="103">
                  <c:v>0.51621966488115734</c:v>
                </c:pt>
                <c:pt idx="104">
                  <c:v>0.51500197717864604</c:v>
                </c:pt>
                <c:pt idx="105">
                  <c:v>0.51369219581124503</c:v>
                </c:pt>
                <c:pt idx="106">
                  <c:v>0.51237559501980734</c:v>
                </c:pt>
                <c:pt idx="107">
                  <c:v>0.51102981566934769</c:v>
                </c:pt>
                <c:pt idx="108">
                  <c:v>0.50979144432639445</c:v>
                </c:pt>
                <c:pt idx="109">
                  <c:v>0.50859103313852971</c:v>
                </c:pt>
                <c:pt idx="110">
                  <c:v>0.50756500181593422</c:v>
                </c:pt>
                <c:pt idx="111">
                  <c:v>0.50646414632575076</c:v>
                </c:pt>
                <c:pt idx="112">
                  <c:v>0.50527093243045007</c:v>
                </c:pt>
                <c:pt idx="113">
                  <c:v>0.50425504738747762</c:v>
                </c:pt>
                <c:pt idx="114">
                  <c:v>0.50311806872948495</c:v>
                </c:pt>
                <c:pt idx="115">
                  <c:v>0.50194144184779266</c:v>
                </c:pt>
                <c:pt idx="116">
                  <c:v>0.50104304945489642</c:v>
                </c:pt>
                <c:pt idx="117">
                  <c:v>0.50024816349922296</c:v>
                </c:pt>
                <c:pt idx="118">
                  <c:v>0.49945546246197164</c:v>
                </c:pt>
                <c:pt idx="119">
                  <c:v>0.49858408032481144</c:v>
                </c:pt>
                <c:pt idx="120">
                  <c:v>0.49779530241146847</c:v>
                </c:pt>
                <c:pt idx="121">
                  <c:v>0.49703121656823906</c:v>
                </c:pt>
                <c:pt idx="122">
                  <c:v>0.49671698324038521</c:v>
                </c:pt>
                <c:pt idx="123">
                  <c:v>0.49679517109508642</c:v>
                </c:pt>
                <c:pt idx="124">
                  <c:v>0.49690776662837455</c:v>
                </c:pt>
                <c:pt idx="125">
                  <c:v>0.4970997314481988</c:v>
                </c:pt>
                <c:pt idx="126">
                  <c:v>0.4973114236481907</c:v>
                </c:pt>
                <c:pt idx="127">
                  <c:v>0.49746803779221799</c:v>
                </c:pt>
                <c:pt idx="128">
                  <c:v>0.49773249057193047</c:v>
                </c:pt>
                <c:pt idx="129">
                  <c:v>0.49829536272594949</c:v>
                </c:pt>
                <c:pt idx="130">
                  <c:v>0.49908707304254063</c:v>
                </c:pt>
                <c:pt idx="131">
                  <c:v>0.49990559072749474</c:v>
                </c:pt>
                <c:pt idx="132">
                  <c:v>0.50085077051183413</c:v>
                </c:pt>
                <c:pt idx="133">
                  <c:v>0.50142554402566653</c:v>
                </c:pt>
                <c:pt idx="134">
                  <c:v>0.50165657053144852</c:v>
                </c:pt>
                <c:pt idx="135">
                  <c:v>0.50180096392472617</c:v>
                </c:pt>
                <c:pt idx="136">
                  <c:v>0.50199127989371872</c:v>
                </c:pt>
                <c:pt idx="137">
                  <c:v>0.50205644982119935</c:v>
                </c:pt>
                <c:pt idx="138">
                  <c:v>0.50216681258291196</c:v>
                </c:pt>
                <c:pt idx="139">
                  <c:v>0.50224491490464951</c:v>
                </c:pt>
                <c:pt idx="140">
                  <c:v>0.50205086020963763</c:v>
                </c:pt>
                <c:pt idx="141">
                  <c:v>0.50165529999968195</c:v>
                </c:pt>
                <c:pt idx="142">
                  <c:v>0.50125964950088919</c:v>
                </c:pt>
                <c:pt idx="143">
                  <c:v>0.50080993423038411</c:v>
                </c:pt>
                <c:pt idx="144">
                  <c:v>0.50066286268666271</c:v>
                </c:pt>
                <c:pt idx="145">
                  <c:v>0.50063630892878341</c:v>
                </c:pt>
                <c:pt idx="146">
                  <c:v>0.5007950293384984</c:v>
                </c:pt>
                <c:pt idx="147">
                  <c:v>0.50100262219355707</c:v>
                </c:pt>
                <c:pt idx="148">
                  <c:v>0.50149909498934686</c:v>
                </c:pt>
                <c:pt idx="149">
                  <c:v>0.50200395527812125</c:v>
                </c:pt>
                <c:pt idx="150">
                  <c:v>0.5026673846366424</c:v>
                </c:pt>
                <c:pt idx="151">
                  <c:v>0.50370877966390759</c:v>
                </c:pt>
                <c:pt idx="152">
                  <c:v>0.50499169447294756</c:v>
                </c:pt>
                <c:pt idx="153">
                  <c:v>0.50642345558877055</c:v>
                </c:pt>
                <c:pt idx="154">
                  <c:v>0.50768474038491307</c:v>
                </c:pt>
                <c:pt idx="155">
                  <c:v>0.50865923369652966</c:v>
                </c:pt>
                <c:pt idx="156">
                  <c:v>0.50941963142745106</c:v>
                </c:pt>
                <c:pt idx="157">
                  <c:v>0.50997222537564391</c:v>
                </c:pt>
                <c:pt idx="158">
                  <c:v>0.51042228383711707</c:v>
                </c:pt>
                <c:pt idx="159">
                  <c:v>0.51070734941309548</c:v>
                </c:pt>
                <c:pt idx="160">
                  <c:v>0.51111414328117322</c:v>
                </c:pt>
                <c:pt idx="161">
                  <c:v>0.51152546059369164</c:v>
                </c:pt>
                <c:pt idx="162">
                  <c:v>0.51160126256380467</c:v>
                </c:pt>
                <c:pt idx="163">
                  <c:v>0.51146922985047061</c:v>
                </c:pt>
                <c:pt idx="164">
                  <c:v>0.5114112452909455</c:v>
                </c:pt>
                <c:pt idx="165">
                  <c:v>0.51147476355658261</c:v>
                </c:pt>
                <c:pt idx="166">
                  <c:v>0.51166344454422241</c:v>
                </c:pt>
                <c:pt idx="167">
                  <c:v>0.51219950701297412</c:v>
                </c:pt>
                <c:pt idx="168">
                  <c:v>0.51295439427322709</c:v>
                </c:pt>
                <c:pt idx="169">
                  <c:v>0.5140534106745468</c:v>
                </c:pt>
                <c:pt idx="170">
                  <c:v>0.51520174896837179</c:v>
                </c:pt>
                <c:pt idx="171">
                  <c:v>0.51636271912058407</c:v>
                </c:pt>
                <c:pt idx="172">
                  <c:v>0.51741078007714547</c:v>
                </c:pt>
                <c:pt idx="173">
                  <c:v>0.51854910072376803</c:v>
                </c:pt>
                <c:pt idx="174">
                  <c:v>0.5196788620504228</c:v>
                </c:pt>
                <c:pt idx="175">
                  <c:v>0.52059516683034079</c:v>
                </c:pt>
                <c:pt idx="176">
                  <c:v>0.52148023156616674</c:v>
                </c:pt>
                <c:pt idx="177">
                  <c:v>0.52228028173402963</c:v>
                </c:pt>
                <c:pt idx="178">
                  <c:v>0.52281054173197306</c:v>
                </c:pt>
                <c:pt idx="179">
                  <c:v>0.52315437549728827</c:v>
                </c:pt>
                <c:pt idx="180">
                  <c:v>0.52315797859463531</c:v>
                </c:pt>
                <c:pt idx="181">
                  <c:v>0.52303650552640757</c:v>
                </c:pt>
                <c:pt idx="182">
                  <c:v>0.52274851314241644</c:v>
                </c:pt>
                <c:pt idx="183">
                  <c:v>0.52232509697179885</c:v>
                </c:pt>
                <c:pt idx="184">
                  <c:v>0.52193450631682514</c:v>
                </c:pt>
                <c:pt idx="185">
                  <c:v>0.5215658963519757</c:v>
                </c:pt>
                <c:pt idx="186">
                  <c:v>0.52131502720948297</c:v>
                </c:pt>
                <c:pt idx="187">
                  <c:v>0.52108832829424168</c:v>
                </c:pt>
                <c:pt idx="188">
                  <c:v>0.52086415209644266</c:v>
                </c:pt>
                <c:pt idx="189">
                  <c:v>0.52067741205827511</c:v>
                </c:pt>
                <c:pt idx="190">
                  <c:v>0.52050300330245103</c:v>
                </c:pt>
                <c:pt idx="191">
                  <c:v>0.52036136198317162</c:v>
                </c:pt>
                <c:pt idx="192">
                  <c:v>0.52025811680308032</c:v>
                </c:pt>
                <c:pt idx="193">
                  <c:v>0.52013102717705784</c:v>
                </c:pt>
                <c:pt idx="194">
                  <c:v>0.52003360503564877</c:v>
                </c:pt>
                <c:pt idx="195">
                  <c:v>0.51984954998434807</c:v>
                </c:pt>
                <c:pt idx="196">
                  <c:v>0.51970214973175899</c:v>
                </c:pt>
                <c:pt idx="197">
                  <c:v>0.51957166493370677</c:v>
                </c:pt>
                <c:pt idx="198">
                  <c:v>0.51948510147419136</c:v>
                </c:pt>
                <c:pt idx="199">
                  <c:v>0.51946064198900321</c:v>
                </c:pt>
                <c:pt idx="200">
                  <c:v>0.51943054434842162</c:v>
                </c:pt>
                <c:pt idx="201">
                  <c:v>0.51934888902217857</c:v>
                </c:pt>
                <c:pt idx="202">
                  <c:v>0.51926216362392885</c:v>
                </c:pt>
                <c:pt idx="203">
                  <c:v>0.51940331866663914</c:v>
                </c:pt>
                <c:pt idx="204">
                  <c:v>0.51984129377195254</c:v>
                </c:pt>
                <c:pt idx="205">
                  <c:v>0.52069199707405378</c:v>
                </c:pt>
                <c:pt idx="206">
                  <c:v>0.52190563125505396</c:v>
                </c:pt>
                <c:pt idx="207">
                  <c:v>0.52314536587385774</c:v>
                </c:pt>
                <c:pt idx="208">
                  <c:v>0.52413706395732329</c:v>
                </c:pt>
                <c:pt idx="209">
                  <c:v>0.52479202184364226</c:v>
                </c:pt>
                <c:pt idx="210">
                  <c:v>0.52528197020588008</c:v>
                </c:pt>
                <c:pt idx="211">
                  <c:v>0.52568125030707302</c:v>
                </c:pt>
                <c:pt idx="212">
                  <c:v>0.52610502186205366</c:v>
                </c:pt>
                <c:pt idx="213">
                  <c:v>0.52650768521957514</c:v>
                </c:pt>
                <c:pt idx="214">
                  <c:v>0.5267300553920613</c:v>
                </c:pt>
                <c:pt idx="215">
                  <c:v>0.52678446250901567</c:v>
                </c:pt>
                <c:pt idx="216">
                  <c:v>0.52650893916158659</c:v>
                </c:pt>
                <c:pt idx="217">
                  <c:v>0.52595444783183154</c:v>
                </c:pt>
                <c:pt idx="218">
                  <c:v>0.52527129821332319</c:v>
                </c:pt>
                <c:pt idx="219">
                  <c:v>0.52472491845537794</c:v>
                </c:pt>
                <c:pt idx="220">
                  <c:v>0.5242929329124858</c:v>
                </c:pt>
                <c:pt idx="221">
                  <c:v>0.52395378072644794</c:v>
                </c:pt>
                <c:pt idx="222">
                  <c:v>0.52360041043436001</c:v>
                </c:pt>
                <c:pt idx="223">
                  <c:v>0.52315049930634816</c:v>
                </c:pt>
                <c:pt idx="224">
                  <c:v>0.52265326387579913</c:v>
                </c:pt>
                <c:pt idx="225">
                  <c:v>0.52203964181073936</c:v>
                </c:pt>
                <c:pt idx="226">
                  <c:v>0.52132806228221962</c:v>
                </c:pt>
                <c:pt idx="227">
                  <c:v>0.52072096980502147</c:v>
                </c:pt>
                <c:pt idx="228">
                  <c:v>0.52024303488409651</c:v>
                </c:pt>
                <c:pt idx="229">
                  <c:v>0.52009398105152149</c:v>
                </c:pt>
                <c:pt idx="230">
                  <c:v>0.5201127942665259</c:v>
                </c:pt>
                <c:pt idx="231">
                  <c:v>0.52034843401867703</c:v>
                </c:pt>
                <c:pt idx="232">
                  <c:v>0.52068498227406257</c:v>
                </c:pt>
                <c:pt idx="233">
                  <c:v>0.52122048334958559</c:v>
                </c:pt>
                <c:pt idx="234">
                  <c:v>0.52201693890501955</c:v>
                </c:pt>
                <c:pt idx="235">
                  <c:v>0.52297512808043534</c:v>
                </c:pt>
                <c:pt idx="236">
                  <c:v>0.52425207987945954</c:v>
                </c:pt>
                <c:pt idx="237">
                  <c:v>0.52600823160926158</c:v>
                </c:pt>
                <c:pt idx="238">
                  <c:v>0.52779399839955921</c:v>
                </c:pt>
                <c:pt idx="239">
                  <c:v>0.52965467679440748</c:v>
                </c:pt>
                <c:pt idx="240">
                  <c:v>0.53138915792708152</c:v>
                </c:pt>
                <c:pt idx="241">
                  <c:v>0.5330465528804722</c:v>
                </c:pt>
                <c:pt idx="242">
                  <c:v>0.53468698225030142</c:v>
                </c:pt>
                <c:pt idx="243">
                  <c:v>0.53626417232643153</c:v>
                </c:pt>
                <c:pt idx="244">
                  <c:v>0.5377456082528379</c:v>
                </c:pt>
                <c:pt idx="245">
                  <c:v>0.53906279624391307</c:v>
                </c:pt>
                <c:pt idx="246">
                  <c:v>0.54025861212765203</c:v>
                </c:pt>
                <c:pt idx="247">
                  <c:v>0.54124338546407302</c:v>
                </c:pt>
                <c:pt idx="248">
                  <c:v>0.54183147289121525</c:v>
                </c:pt>
                <c:pt idx="249">
                  <c:v>0.5422840536035568</c:v>
                </c:pt>
                <c:pt idx="250">
                  <c:v>0.54244452114511654</c:v>
                </c:pt>
                <c:pt idx="251">
                  <c:v>0.54240491632733789</c:v>
                </c:pt>
                <c:pt idx="252">
                  <c:v>0.5422063055554659</c:v>
                </c:pt>
                <c:pt idx="253">
                  <c:v>0.54171905131099396</c:v>
                </c:pt>
                <c:pt idx="254">
                  <c:v>0.54107940098529728</c:v>
                </c:pt>
                <c:pt idx="255">
                  <c:v>0.54035177914187671</c:v>
                </c:pt>
                <c:pt idx="256">
                  <c:v>0.53968074887818929</c:v>
                </c:pt>
                <c:pt idx="257">
                  <c:v>0.5390433918448938</c:v>
                </c:pt>
                <c:pt idx="258">
                  <c:v>0.53837600015314258</c:v>
                </c:pt>
                <c:pt idx="259">
                  <c:v>0.5375771297745664</c:v>
                </c:pt>
                <c:pt idx="260">
                  <c:v>0.53676996459985782</c:v>
                </c:pt>
                <c:pt idx="261">
                  <c:v>0.53602109766563566</c:v>
                </c:pt>
                <c:pt idx="262">
                  <c:v>0.53537122999508979</c:v>
                </c:pt>
                <c:pt idx="263">
                  <c:v>0.53489106319464519</c:v>
                </c:pt>
                <c:pt idx="264">
                  <c:v>0.53460694786011775</c:v>
                </c:pt>
                <c:pt idx="265">
                  <c:v>0.53452303628343245</c:v>
                </c:pt>
                <c:pt idx="266">
                  <c:v>0.53455311427799157</c:v>
                </c:pt>
                <c:pt idx="267">
                  <c:v>0.53466859708202963</c:v>
                </c:pt>
                <c:pt idx="268">
                  <c:v>0.53474612398377908</c:v>
                </c:pt>
                <c:pt idx="269">
                  <c:v>0.53480714484118441</c:v>
                </c:pt>
                <c:pt idx="270">
                  <c:v>0.53493931915334436</c:v>
                </c:pt>
                <c:pt idx="271">
                  <c:v>0.5350151569668733</c:v>
                </c:pt>
                <c:pt idx="272">
                  <c:v>0.53507789358035918</c:v>
                </c:pt>
                <c:pt idx="273">
                  <c:v>0.53507484106911518</c:v>
                </c:pt>
                <c:pt idx="274">
                  <c:v>0.53487036487171813</c:v>
                </c:pt>
                <c:pt idx="275">
                  <c:v>0.53453353712802965</c:v>
                </c:pt>
                <c:pt idx="276">
                  <c:v>0.5340733088879116</c:v>
                </c:pt>
                <c:pt idx="277">
                  <c:v>0.53354432263705587</c:v>
                </c:pt>
                <c:pt idx="278">
                  <c:v>0.53278951986576306</c:v>
                </c:pt>
                <c:pt idx="279">
                  <c:v>0.53197081615138808</c:v>
                </c:pt>
                <c:pt idx="280">
                  <c:v>0.53115667951453449</c:v>
                </c:pt>
                <c:pt idx="281">
                  <c:v>0.53039405273427331</c:v>
                </c:pt>
                <c:pt idx="282">
                  <c:v>0.52983477996925932</c:v>
                </c:pt>
                <c:pt idx="283">
                  <c:v>0.52939322896286356</c:v>
                </c:pt>
                <c:pt idx="284">
                  <c:v>0.52902307236492829</c:v>
                </c:pt>
                <c:pt idx="285">
                  <c:v>0.52875706880728035</c:v>
                </c:pt>
                <c:pt idx="286">
                  <c:v>0.52854987637961048</c:v>
                </c:pt>
                <c:pt idx="287">
                  <c:v>0.52834170915919876</c:v>
                </c:pt>
                <c:pt idx="288">
                  <c:v>0.52806331789775485</c:v>
                </c:pt>
                <c:pt idx="289">
                  <c:v>0.52787871884314341</c:v>
                </c:pt>
                <c:pt idx="290">
                  <c:v>0.52783127593894019</c:v>
                </c:pt>
                <c:pt idx="291">
                  <c:v>0.52788169142350361</c:v>
                </c:pt>
                <c:pt idx="292">
                  <c:v>0.52797207712403438</c:v>
                </c:pt>
                <c:pt idx="293">
                  <c:v>0.52803137298950642</c:v>
                </c:pt>
                <c:pt idx="294">
                  <c:v>0.5281673492422374</c:v>
                </c:pt>
                <c:pt idx="295">
                  <c:v>0.52837726473139002</c:v>
                </c:pt>
                <c:pt idx="296">
                  <c:v>0.52863746569876102</c:v>
                </c:pt>
                <c:pt idx="297">
                  <c:v>0.52903549556604623</c:v>
                </c:pt>
                <c:pt idx="298">
                  <c:v>0.52953668205369886</c:v>
                </c:pt>
                <c:pt idx="299">
                  <c:v>0.53021989575692474</c:v>
                </c:pt>
                <c:pt idx="300">
                  <c:v>0.53103672769656207</c:v>
                </c:pt>
                <c:pt idx="301">
                  <c:v>0.531989114655811</c:v>
                </c:pt>
                <c:pt idx="302">
                  <c:v>0.53296275631745516</c:v>
                </c:pt>
                <c:pt idx="303">
                  <c:v>0.53400252740165399</c:v>
                </c:pt>
                <c:pt idx="304">
                  <c:v>0.53504855498915027</c:v>
                </c:pt>
                <c:pt idx="305">
                  <c:v>0.53611443059240405</c:v>
                </c:pt>
                <c:pt idx="306">
                  <c:v>0.53721343444876113</c:v>
                </c:pt>
                <c:pt idx="307">
                  <c:v>0.53817497367952771</c:v>
                </c:pt>
                <c:pt idx="308">
                  <c:v>0.53890409842331699</c:v>
                </c:pt>
                <c:pt idx="309">
                  <c:v>0.53948447549485812</c:v>
                </c:pt>
                <c:pt idx="310">
                  <c:v>0.53990834594591108</c:v>
                </c:pt>
                <c:pt idx="311">
                  <c:v>0.54022876711799883</c:v>
                </c:pt>
                <c:pt idx="312">
                  <c:v>0.54037168524952195</c:v>
                </c:pt>
                <c:pt idx="313">
                  <c:v>0.54038011995093871</c:v>
                </c:pt>
                <c:pt idx="314">
                  <c:v>0.54026848250359383</c:v>
                </c:pt>
                <c:pt idx="315">
                  <c:v>0.54010819291379508</c:v>
                </c:pt>
                <c:pt idx="316">
                  <c:v>0.53984304683838169</c:v>
                </c:pt>
                <c:pt idx="317">
                  <c:v>0.53949087317805522</c:v>
                </c:pt>
                <c:pt idx="318">
                  <c:v>0.53917491105142734</c:v>
                </c:pt>
                <c:pt idx="319">
                  <c:v>0.53888306623007731</c:v>
                </c:pt>
                <c:pt idx="320">
                  <c:v>0.5386278911746275</c:v>
                </c:pt>
                <c:pt idx="321">
                  <c:v>0.5384366169484095</c:v>
                </c:pt>
                <c:pt idx="322">
                  <c:v>0.53822969064216319</c:v>
                </c:pt>
                <c:pt idx="323">
                  <c:v>0.53805520002704343</c:v>
                </c:pt>
                <c:pt idx="324">
                  <c:v>0.53802265518017667</c:v>
                </c:pt>
                <c:pt idx="325">
                  <c:v>0.53818328869502252</c:v>
                </c:pt>
                <c:pt idx="326">
                  <c:v>0.53851373840277461</c:v>
                </c:pt>
                <c:pt idx="327">
                  <c:v>0.53884527825248574</c:v>
                </c:pt>
                <c:pt idx="328">
                  <c:v>0.53935762415205513</c:v>
                </c:pt>
                <c:pt idx="329">
                  <c:v>0.53998315940861852</c:v>
                </c:pt>
                <c:pt idx="330">
                  <c:v>0.54077871650613418</c:v>
                </c:pt>
                <c:pt idx="331">
                  <c:v>0.54158302982668471</c:v>
                </c:pt>
                <c:pt idx="332">
                  <c:v>0.54241357719625438</c:v>
                </c:pt>
                <c:pt idx="333">
                  <c:v>0.5432272651081036</c:v>
                </c:pt>
                <c:pt idx="334">
                  <c:v>0.54400927086244877</c:v>
                </c:pt>
                <c:pt idx="335">
                  <c:v>0.54469346746530656</c:v>
                </c:pt>
                <c:pt idx="336">
                  <c:v>0.54520071445833018</c:v>
                </c:pt>
                <c:pt idx="337">
                  <c:v>0.54563767498258464</c:v>
                </c:pt>
                <c:pt idx="338">
                  <c:v>0.54617083937284949</c:v>
                </c:pt>
                <c:pt idx="339">
                  <c:v>0.54667252974306357</c:v>
                </c:pt>
                <c:pt idx="340">
                  <c:v>0.54725262905644501</c:v>
                </c:pt>
                <c:pt idx="341">
                  <c:v>0.5477600619633175</c:v>
                </c:pt>
                <c:pt idx="342">
                  <c:v>0.54835931598268062</c:v>
                </c:pt>
                <c:pt idx="343">
                  <c:v>0.54893818408418393</c:v>
                </c:pt>
                <c:pt idx="344">
                  <c:v>0.54952944026432171</c:v>
                </c:pt>
                <c:pt idx="345">
                  <c:v>0.55009841399070636</c:v>
                </c:pt>
                <c:pt idx="346">
                  <c:v>0.55061262685804513</c:v>
                </c:pt>
                <c:pt idx="347">
                  <c:v>0.5510103370998457</c:v>
                </c:pt>
                <c:pt idx="348">
                  <c:v>0.55123349431768087</c:v>
                </c:pt>
                <c:pt idx="349">
                  <c:v>0.55129873497695181</c:v>
                </c:pt>
                <c:pt idx="350">
                  <c:v>0.55116874715157005</c:v>
                </c:pt>
                <c:pt idx="351">
                  <c:v>0.55084401846056463</c:v>
                </c:pt>
                <c:pt idx="352">
                  <c:v>0.55048420703669942</c:v>
                </c:pt>
                <c:pt idx="353">
                  <c:v>0.55003116235491756</c:v>
                </c:pt>
                <c:pt idx="354">
                  <c:v>0.54954473781915991</c:v>
                </c:pt>
                <c:pt idx="355">
                  <c:v>0.54904601618510196</c:v>
                </c:pt>
                <c:pt idx="356">
                  <c:v>0.54851713725443541</c:v>
                </c:pt>
                <c:pt idx="357">
                  <c:v>0.54797740002389339</c:v>
                </c:pt>
                <c:pt idx="358">
                  <c:v>0.54747608215452381</c:v>
                </c:pt>
                <c:pt idx="359">
                  <c:v>0.54692720533014849</c:v>
                </c:pt>
                <c:pt idx="360">
                  <c:v>0.5464039062358651</c:v>
                </c:pt>
                <c:pt idx="361">
                  <c:v>0.54586562192762733</c:v>
                </c:pt>
                <c:pt idx="362">
                  <c:v>0.54534551597540559</c:v>
                </c:pt>
                <c:pt idx="363">
                  <c:v>0.54494262580183805</c:v>
                </c:pt>
                <c:pt idx="364">
                  <c:v>0.54455387679424994</c:v>
                </c:pt>
                <c:pt idx="365">
                  <c:v>0.54414752911745157</c:v>
                </c:pt>
                <c:pt idx="366">
                  <c:v>0.54383615169013499</c:v>
                </c:pt>
                <c:pt idx="367">
                  <c:v>0.54369075377567555</c:v>
                </c:pt>
                <c:pt idx="368">
                  <c:v>0.54374302051223455</c:v>
                </c:pt>
                <c:pt idx="369">
                  <c:v>0.54397012708986903</c:v>
                </c:pt>
                <c:pt idx="370">
                  <c:v>0.54447222788500216</c:v>
                </c:pt>
                <c:pt idx="371">
                  <c:v>0.54521144141626654</c:v>
                </c:pt>
                <c:pt idx="372">
                  <c:v>0.54615170353796327</c:v>
                </c:pt>
                <c:pt idx="373">
                  <c:v>0.54730077012958123</c:v>
                </c:pt>
                <c:pt idx="374">
                  <c:v>0.54857487216246537</c:v>
                </c:pt>
                <c:pt idx="375">
                  <c:v>0.55007468145059046</c:v>
                </c:pt>
                <c:pt idx="376">
                  <c:v>0.55171752058010626</c:v>
                </c:pt>
                <c:pt idx="377">
                  <c:v>0.5533742303811866</c:v>
                </c:pt>
                <c:pt idx="378">
                  <c:v>0.55491306243024341</c:v>
                </c:pt>
                <c:pt idx="379">
                  <c:v>0.55631576462920118</c:v>
                </c:pt>
                <c:pt idx="380">
                  <c:v>0.55757561228897379</c:v>
                </c:pt>
                <c:pt idx="381">
                  <c:v>0.55865003896438636</c:v>
                </c:pt>
                <c:pt idx="382">
                  <c:v>0.55944245263038272</c:v>
                </c:pt>
                <c:pt idx="383">
                  <c:v>0.56003030452921121</c:v>
                </c:pt>
                <c:pt idx="384">
                  <c:v>0.56042294639194457</c:v>
                </c:pt>
                <c:pt idx="385">
                  <c:v>0.56057257080048317</c:v>
                </c:pt>
                <c:pt idx="386">
                  <c:v>0.56049540272655785</c:v>
                </c:pt>
                <c:pt idx="387">
                  <c:v>0.56029791135311136</c:v>
                </c:pt>
                <c:pt idx="388">
                  <c:v>0.56001237446042762</c:v>
                </c:pt>
                <c:pt idx="389">
                  <c:v>0.55966994365432832</c:v>
                </c:pt>
                <c:pt idx="390">
                  <c:v>0.55928873866869044</c:v>
                </c:pt>
                <c:pt idx="391">
                  <c:v>0.55889029748971109</c:v>
                </c:pt>
                <c:pt idx="392">
                  <c:v>0.55850536426094921</c:v>
                </c:pt>
                <c:pt idx="393">
                  <c:v>0.55816341741104625</c:v>
                </c:pt>
                <c:pt idx="394">
                  <c:v>0.55784610660120992</c:v>
                </c:pt>
                <c:pt idx="395">
                  <c:v>0.55751945648803136</c:v>
                </c:pt>
                <c:pt idx="396">
                  <c:v>0.55720575761506852</c:v>
                </c:pt>
                <c:pt idx="397">
                  <c:v>0.55684966985973761</c:v>
                </c:pt>
                <c:pt idx="398">
                  <c:v>0.55649085363499529</c:v>
                </c:pt>
                <c:pt idx="399">
                  <c:v>0.55610450704316172</c:v>
                </c:pt>
                <c:pt idx="400">
                  <c:v>0.55577444783937702</c:v>
                </c:pt>
                <c:pt idx="401">
                  <c:v>0.55557067473164212</c:v>
                </c:pt>
                <c:pt idx="402">
                  <c:v>0.55543827386873457</c:v>
                </c:pt>
                <c:pt idx="403">
                  <c:v>0.55529257806081189</c:v>
                </c:pt>
                <c:pt idx="404">
                  <c:v>0.55520733272995304</c:v>
                </c:pt>
                <c:pt idx="405">
                  <c:v>0.55512303976632371</c:v>
                </c:pt>
                <c:pt idx="406">
                  <c:v>0.5549820628981994</c:v>
                </c:pt>
                <c:pt idx="407">
                  <c:v>0.55475328717186001</c:v>
                </c:pt>
                <c:pt idx="408">
                  <c:v>0.55447812260378393</c:v>
                </c:pt>
                <c:pt idx="409">
                  <c:v>0.55416390547002436</c:v>
                </c:pt>
                <c:pt idx="410">
                  <c:v>0.55388815988432083</c:v>
                </c:pt>
                <c:pt idx="411">
                  <c:v>0.5536122012646435</c:v>
                </c:pt>
                <c:pt idx="412">
                  <c:v>0.55326959956703303</c:v>
                </c:pt>
                <c:pt idx="413">
                  <c:v>0.55293018353918955</c:v>
                </c:pt>
                <c:pt idx="414">
                  <c:v>0.55260091280348789</c:v>
                </c:pt>
                <c:pt idx="415">
                  <c:v>0.55219567623050037</c:v>
                </c:pt>
                <c:pt idx="416">
                  <c:v>0.55188511946128105</c:v>
                </c:pt>
                <c:pt idx="417">
                  <c:v>0.55165783717059547</c:v>
                </c:pt>
                <c:pt idx="418">
                  <c:v>0.55152284978289867</c:v>
                </c:pt>
                <c:pt idx="419">
                  <c:v>0.55145151030651185</c:v>
                </c:pt>
                <c:pt idx="420">
                  <c:v>0.55140814718170306</c:v>
                </c:pt>
                <c:pt idx="421">
                  <c:v>0.55132767966268337</c:v>
                </c:pt>
                <c:pt idx="422">
                  <c:v>0.55125077738478956</c:v>
                </c:pt>
                <c:pt idx="423">
                  <c:v>0.55109219847546032</c:v>
                </c:pt>
                <c:pt idx="424">
                  <c:v>0.55080891331166715</c:v>
                </c:pt>
                <c:pt idx="425">
                  <c:v>0.5504738079448992</c:v>
                </c:pt>
                <c:pt idx="426">
                  <c:v>0.55014656453832067</c:v>
                </c:pt>
                <c:pt idx="427">
                  <c:v>0.54972545351487256</c:v>
                </c:pt>
                <c:pt idx="428">
                  <c:v>0.54928635000200376</c:v>
                </c:pt>
                <c:pt idx="429">
                  <c:v>0.54881672548879323</c:v>
                </c:pt>
                <c:pt idx="430">
                  <c:v>0.54830855903212583</c:v>
                </c:pt>
                <c:pt idx="431">
                  <c:v>0.54771629730537219</c:v>
                </c:pt>
                <c:pt idx="432">
                  <c:v>0.54709551881140461</c:v>
                </c:pt>
                <c:pt idx="433">
                  <c:v>0.54642702385012465</c:v>
                </c:pt>
                <c:pt idx="434">
                  <c:v>0.54583131161918719</c:v>
                </c:pt>
                <c:pt idx="435">
                  <c:v>0.54539529746198734</c:v>
                </c:pt>
                <c:pt idx="436">
                  <c:v>0.54506464644184249</c:v>
                </c:pt>
                <c:pt idx="437">
                  <c:v>0.54482281380559394</c:v>
                </c:pt>
                <c:pt idx="438">
                  <c:v>0.54462198228801639</c:v>
                </c:pt>
                <c:pt idx="439">
                  <c:v>0.54448499706211662</c:v>
                </c:pt>
                <c:pt idx="440">
                  <c:v>0.5444058943064225</c:v>
                </c:pt>
                <c:pt idx="441">
                  <c:v>0.54436422819316044</c:v>
                </c:pt>
                <c:pt idx="442">
                  <c:v>0.54436810895232746</c:v>
                </c:pt>
                <c:pt idx="443">
                  <c:v>0.54437340851709137</c:v>
                </c:pt>
                <c:pt idx="444">
                  <c:v>0.54446177247676031</c:v>
                </c:pt>
                <c:pt idx="445">
                  <c:v>0.54461625439952954</c:v>
                </c:pt>
                <c:pt idx="446">
                  <c:v>0.5448099329702415</c:v>
                </c:pt>
                <c:pt idx="447">
                  <c:v>0.54500041171632874</c:v>
                </c:pt>
                <c:pt idx="448">
                  <c:v>0.54511733556808162</c:v>
                </c:pt>
                <c:pt idx="449">
                  <c:v>0.54521168603317072</c:v>
                </c:pt>
                <c:pt idx="450">
                  <c:v>0.54533931040794881</c:v>
                </c:pt>
                <c:pt idx="451">
                  <c:v>0.54543105600744413</c:v>
                </c:pt>
                <c:pt idx="452">
                  <c:v>0.54552053411624779</c:v>
                </c:pt>
                <c:pt idx="453">
                  <c:v>0.5457032159602474</c:v>
                </c:pt>
                <c:pt idx="454">
                  <c:v>0.54593640553084088</c:v>
                </c:pt>
                <c:pt idx="455">
                  <c:v>0.54612873522284033</c:v>
                </c:pt>
                <c:pt idx="456">
                  <c:v>0.54628154783518934</c:v>
                </c:pt>
                <c:pt idx="457">
                  <c:v>0.54634974329844599</c:v>
                </c:pt>
                <c:pt idx="458">
                  <c:v>0.54636694217907089</c:v>
                </c:pt>
                <c:pt idx="459">
                  <c:v>0.54638644798625258</c:v>
                </c:pt>
                <c:pt idx="460">
                  <c:v>0.54644030110024167</c:v>
                </c:pt>
                <c:pt idx="461">
                  <c:v>0.54646893784334527</c:v>
                </c:pt>
                <c:pt idx="462">
                  <c:v>0.54652366313689249</c:v>
                </c:pt>
                <c:pt idx="463">
                  <c:v>0.54658941077173018</c:v>
                </c:pt>
                <c:pt idx="464">
                  <c:v>0.5465918444210538</c:v>
                </c:pt>
                <c:pt idx="465">
                  <c:v>0.54658784682315698</c:v>
                </c:pt>
                <c:pt idx="466">
                  <c:v>0.54661226628263582</c:v>
                </c:pt>
                <c:pt idx="467">
                  <c:v>0.5466194933941555</c:v>
                </c:pt>
                <c:pt idx="468">
                  <c:v>0.54662787449866468</c:v>
                </c:pt>
                <c:pt idx="469">
                  <c:v>0.54660487102280375</c:v>
                </c:pt>
                <c:pt idx="470">
                  <c:v>0.54654035007748036</c:v>
                </c:pt>
                <c:pt idx="471">
                  <c:v>0.54641775646745872</c:v>
                </c:pt>
                <c:pt idx="472">
                  <c:v>0.54619680114775204</c:v>
                </c:pt>
                <c:pt idx="473">
                  <c:v>0.54596479304709455</c:v>
                </c:pt>
                <c:pt idx="474">
                  <c:v>0.5457508029946746</c:v>
                </c:pt>
                <c:pt idx="475">
                  <c:v>0.54556589427117586</c:v>
                </c:pt>
                <c:pt idx="476">
                  <c:v>0.54539259552658781</c:v>
                </c:pt>
                <c:pt idx="477">
                  <c:v>0.54517308384917285</c:v>
                </c:pt>
                <c:pt idx="478">
                  <c:v>0.54492126196599944</c:v>
                </c:pt>
                <c:pt idx="479">
                  <c:v>0.54461934064108608</c:v>
                </c:pt>
                <c:pt idx="480">
                  <c:v>0.54433725490371665</c:v>
                </c:pt>
                <c:pt idx="481">
                  <c:v>0.54409595836323044</c:v>
                </c:pt>
                <c:pt idx="482">
                  <c:v>0.54387009273453957</c:v>
                </c:pt>
                <c:pt idx="483">
                  <c:v>0.54367938670980198</c:v>
                </c:pt>
                <c:pt idx="484">
                  <c:v>0.54344481888113993</c:v>
                </c:pt>
                <c:pt idx="485">
                  <c:v>0.54323272440755999</c:v>
                </c:pt>
                <c:pt idx="486">
                  <c:v>0.54301940819191608</c:v>
                </c:pt>
                <c:pt idx="487">
                  <c:v>0.5428160588700317</c:v>
                </c:pt>
                <c:pt idx="488">
                  <c:v>0.54269863026761567</c:v>
                </c:pt>
                <c:pt idx="489">
                  <c:v>0.54261935490278579</c:v>
                </c:pt>
                <c:pt idx="490">
                  <c:v>0.54257299261018421</c:v>
                </c:pt>
                <c:pt idx="491">
                  <c:v>0.54250006957039476</c:v>
                </c:pt>
                <c:pt idx="492">
                  <c:v>0.54240641691329716</c:v>
                </c:pt>
                <c:pt idx="493">
                  <c:v>0.54232337974135403</c:v>
                </c:pt>
                <c:pt idx="494">
                  <c:v>0.54223059042160837</c:v>
                </c:pt>
                <c:pt idx="495">
                  <c:v>0.54213400591026639</c:v>
                </c:pt>
                <c:pt idx="496">
                  <c:v>0.54200445420991938</c:v>
                </c:pt>
                <c:pt idx="497">
                  <c:v>0.54183652096676671</c:v>
                </c:pt>
                <c:pt idx="498">
                  <c:v>0.54162648257712054</c:v>
                </c:pt>
                <c:pt idx="499">
                  <c:v>0.54135357016089081</c:v>
                </c:pt>
                <c:pt idx="500">
                  <c:v>0.54104203178086818</c:v>
                </c:pt>
                <c:pt idx="501">
                  <c:v>0.54070157098117733</c:v>
                </c:pt>
                <c:pt idx="502">
                  <c:v>0.54036968970640487</c:v>
                </c:pt>
                <c:pt idx="503">
                  <c:v>0.54005537391404246</c:v>
                </c:pt>
                <c:pt idx="504">
                  <c:v>0.53983574218354258</c:v>
                </c:pt>
                <c:pt idx="505">
                  <c:v>0.53966511683698304</c:v>
                </c:pt>
                <c:pt idx="506">
                  <c:v>0.53956806084382503</c:v>
                </c:pt>
                <c:pt idx="507">
                  <c:v>0.53953908833913855</c:v>
                </c:pt>
                <c:pt idx="508">
                  <c:v>0.53960369178554324</c:v>
                </c:pt>
                <c:pt idx="509">
                  <c:v>0.53979329139255228</c:v>
                </c:pt>
                <c:pt idx="510">
                  <c:v>0.54005290683189633</c:v>
                </c:pt>
                <c:pt idx="511">
                  <c:v>0.54039961667009784</c:v>
                </c:pt>
                <c:pt idx="512">
                  <c:v>0.54079309538926146</c:v>
                </c:pt>
                <c:pt idx="513">
                  <c:v>0.54117695755281214</c:v>
                </c:pt>
                <c:pt idx="514">
                  <c:v>0.54159813610218133</c:v>
                </c:pt>
                <c:pt idx="515">
                  <c:v>0.54196195182343121</c:v>
                </c:pt>
                <c:pt idx="516">
                  <c:v>0.54230515002682433</c:v>
                </c:pt>
                <c:pt idx="517">
                  <c:v>0.54263588344249036</c:v>
                </c:pt>
                <c:pt idx="518">
                  <c:v>0.54290073346225343</c:v>
                </c:pt>
                <c:pt idx="519">
                  <c:v>0.54313726086263892</c:v>
                </c:pt>
                <c:pt idx="520">
                  <c:v>0.54330639995113905</c:v>
                </c:pt>
                <c:pt idx="521">
                  <c:v>0.54339597733446243</c:v>
                </c:pt>
                <c:pt idx="522">
                  <c:v>0.54339159843100759</c:v>
                </c:pt>
                <c:pt idx="523">
                  <c:v>0.54335195419666604</c:v>
                </c:pt>
                <c:pt idx="524">
                  <c:v>0.54329381920321018</c:v>
                </c:pt>
                <c:pt idx="525">
                  <c:v>0.54312894151680802</c:v>
                </c:pt>
                <c:pt idx="526">
                  <c:v>0.54286715399356034</c:v>
                </c:pt>
                <c:pt idx="527">
                  <c:v>0.54259931429573871</c:v>
                </c:pt>
                <c:pt idx="528">
                  <c:v>0.54230023933675719</c:v>
                </c:pt>
                <c:pt idx="529">
                  <c:v>0.5419897082257088</c:v>
                </c:pt>
                <c:pt idx="530">
                  <c:v>0.54165675803604707</c:v>
                </c:pt>
                <c:pt idx="531">
                  <c:v>0.54129851563588904</c:v>
                </c:pt>
                <c:pt idx="532">
                  <c:v>0.54096339080466427</c:v>
                </c:pt>
                <c:pt idx="533">
                  <c:v>0.54068180641713781</c:v>
                </c:pt>
                <c:pt idx="534">
                  <c:v>0.54040190905160157</c:v>
                </c:pt>
                <c:pt idx="535">
                  <c:v>0.54017947363030194</c:v>
                </c:pt>
                <c:pt idx="536">
                  <c:v>0.54006058695751502</c:v>
                </c:pt>
                <c:pt idx="537">
                  <c:v>0.54003498776597259</c:v>
                </c:pt>
                <c:pt idx="538">
                  <c:v>0.54003689251554166</c:v>
                </c:pt>
                <c:pt idx="539">
                  <c:v>0.54005797279485235</c:v>
                </c:pt>
                <c:pt idx="540">
                  <c:v>0.54012352256929352</c:v>
                </c:pt>
                <c:pt idx="541">
                  <c:v>0.54016889865886919</c:v>
                </c:pt>
                <c:pt idx="542">
                  <c:v>0.54017750887272986</c:v>
                </c:pt>
                <c:pt idx="543">
                  <c:v>0.54018631576679299</c:v>
                </c:pt>
                <c:pt idx="544">
                  <c:v>0.54020364097576257</c:v>
                </c:pt>
                <c:pt idx="545">
                  <c:v>0.54028059459115418</c:v>
                </c:pt>
                <c:pt idx="546">
                  <c:v>0.54042359969739329</c:v>
                </c:pt>
                <c:pt idx="547">
                  <c:v>0.54056210923822257</c:v>
                </c:pt>
                <c:pt idx="548">
                  <c:v>0.5407104429051337</c:v>
                </c:pt>
                <c:pt idx="549">
                  <c:v>0.54082886939057573</c:v>
                </c:pt>
                <c:pt idx="550">
                  <c:v>0.54097148964354658</c:v>
                </c:pt>
                <c:pt idx="551">
                  <c:v>0.5411526286740922</c:v>
                </c:pt>
                <c:pt idx="552">
                  <c:v>0.54139512304742765</c:v>
                </c:pt>
                <c:pt idx="553">
                  <c:v>0.54173242586401782</c:v>
                </c:pt>
                <c:pt idx="554">
                  <c:v>0.54209132707499552</c:v>
                </c:pt>
                <c:pt idx="555">
                  <c:v>0.5424230352817806</c:v>
                </c:pt>
                <c:pt idx="556">
                  <c:v>0.5426509171319277</c:v>
                </c:pt>
                <c:pt idx="557">
                  <c:v>0.54277662710249763</c:v>
                </c:pt>
                <c:pt idx="558">
                  <c:v>0.54289149754360999</c:v>
                </c:pt>
                <c:pt idx="559">
                  <c:v>0.54299019965647688</c:v>
                </c:pt>
                <c:pt idx="560">
                  <c:v>0.54310375601248095</c:v>
                </c:pt>
                <c:pt idx="561">
                  <c:v>0.54321935294296642</c:v>
                </c:pt>
                <c:pt idx="562">
                  <c:v>0.54326767293335565</c:v>
                </c:pt>
                <c:pt idx="563">
                  <c:v>0.54328415203768643</c:v>
                </c:pt>
                <c:pt idx="564">
                  <c:v>0.54326651984185093</c:v>
                </c:pt>
                <c:pt idx="565">
                  <c:v>0.54323411472034688</c:v>
                </c:pt>
                <c:pt idx="566">
                  <c:v>0.54321696737753311</c:v>
                </c:pt>
                <c:pt idx="567">
                  <c:v>0.54327230682932848</c:v>
                </c:pt>
                <c:pt idx="568">
                  <c:v>0.54335621957150326</c:v>
                </c:pt>
                <c:pt idx="569">
                  <c:v>0.54344859535418388</c:v>
                </c:pt>
                <c:pt idx="570">
                  <c:v>0.54349373353606489</c:v>
                </c:pt>
                <c:pt idx="571">
                  <c:v>0.54347384330813076</c:v>
                </c:pt>
                <c:pt idx="572">
                  <c:v>0.5433887333091717</c:v>
                </c:pt>
                <c:pt idx="573">
                  <c:v>0.54329917595435606</c:v>
                </c:pt>
                <c:pt idx="574">
                  <c:v>0.54319456026494461</c:v>
                </c:pt>
                <c:pt idx="575">
                  <c:v>0.54308297074131118</c:v>
                </c:pt>
                <c:pt idx="576">
                  <c:v>0.54298313406056231</c:v>
                </c:pt>
                <c:pt idx="577">
                  <c:v>0.54287227860952736</c:v>
                </c:pt>
                <c:pt idx="578">
                  <c:v>0.54276140740010059</c:v>
                </c:pt>
                <c:pt idx="579">
                  <c:v>0.54265084869147884</c:v>
                </c:pt>
                <c:pt idx="580">
                  <c:v>0.54246697612211614</c:v>
                </c:pt>
                <c:pt idx="581">
                  <c:v>0.54231097669948902</c:v>
                </c:pt>
                <c:pt idx="582">
                  <c:v>0.54218652902933762</c:v>
                </c:pt>
                <c:pt idx="583">
                  <c:v>0.54204864382293494</c:v>
                </c:pt>
                <c:pt idx="584">
                  <c:v>0.54187583798003935</c:v>
                </c:pt>
                <c:pt idx="585">
                  <c:v>0.54166189458763536</c:v>
                </c:pt>
                <c:pt idx="586">
                  <c:v>0.54138139344689717</c:v>
                </c:pt>
                <c:pt idx="587">
                  <c:v>0.54105645631914523</c:v>
                </c:pt>
                <c:pt idx="588">
                  <c:v>0.54071958685184884</c:v>
                </c:pt>
                <c:pt idx="589">
                  <c:v>0.5403597430646836</c:v>
                </c:pt>
                <c:pt idx="590">
                  <c:v>0.5399572791979943</c:v>
                </c:pt>
                <c:pt idx="591">
                  <c:v>0.5395427858973636</c:v>
                </c:pt>
                <c:pt idx="592">
                  <c:v>0.53912912667658464</c:v>
                </c:pt>
                <c:pt idx="593">
                  <c:v>0.53877285625949256</c:v>
                </c:pt>
                <c:pt idx="594">
                  <c:v>0.53852998119009488</c:v>
                </c:pt>
                <c:pt idx="595">
                  <c:v>0.53838070837838581</c:v>
                </c:pt>
                <c:pt idx="596">
                  <c:v>0.53834490954726388</c:v>
                </c:pt>
                <c:pt idx="597">
                  <c:v>0.5384002700410232</c:v>
                </c:pt>
                <c:pt idx="598">
                  <c:v>0.53849524980819741</c:v>
                </c:pt>
                <c:pt idx="599">
                  <c:v>0.5386408008675525</c:v>
                </c:pt>
                <c:pt idx="600">
                  <c:v>0.53881735787832785</c:v>
                </c:pt>
                <c:pt idx="601">
                  <c:v>0.53908454196935651</c:v>
                </c:pt>
                <c:pt idx="602">
                  <c:v>0.539443375666391</c:v>
                </c:pt>
                <c:pt idx="603">
                  <c:v>0.53984781666224335</c:v>
                </c:pt>
                <c:pt idx="604">
                  <c:v>0.54022592563039118</c:v>
                </c:pt>
                <c:pt idx="605">
                  <c:v>0.54053948801894247</c:v>
                </c:pt>
                <c:pt idx="606">
                  <c:v>0.54078711568331073</c:v>
                </c:pt>
                <c:pt idx="607">
                  <c:v>0.54095597006601071</c:v>
                </c:pt>
                <c:pt idx="608">
                  <c:v>0.54107328393422938</c:v>
                </c:pt>
                <c:pt idx="609">
                  <c:v>0.54117720218812138</c:v>
                </c:pt>
                <c:pt idx="610">
                  <c:v>0.54123618404276563</c:v>
                </c:pt>
                <c:pt idx="611">
                  <c:v>0.54130015037054069</c:v>
                </c:pt>
                <c:pt idx="612">
                  <c:v>0.54128912413076768</c:v>
                </c:pt>
                <c:pt idx="613">
                  <c:v>0.54124636067209486</c:v>
                </c:pt>
                <c:pt idx="614">
                  <c:v>0.54115876562094811</c:v>
                </c:pt>
                <c:pt idx="615">
                  <c:v>0.54105466754275588</c:v>
                </c:pt>
                <c:pt idx="616">
                  <c:v>0.54090448703764915</c:v>
                </c:pt>
                <c:pt idx="617">
                  <c:v>0.5407374479756536</c:v>
                </c:pt>
                <c:pt idx="618">
                  <c:v>0.54060999871803728</c:v>
                </c:pt>
                <c:pt idx="619">
                  <c:v>0.54049900084840041</c:v>
                </c:pt>
                <c:pt idx="620">
                  <c:v>0.54041430591834372</c:v>
                </c:pt>
                <c:pt idx="621">
                  <c:v>0.54037218050232461</c:v>
                </c:pt>
                <c:pt idx="622">
                  <c:v>0.54036091441852985</c:v>
                </c:pt>
                <c:pt idx="623">
                  <c:v>0.54046547731365435</c:v>
                </c:pt>
                <c:pt idx="624">
                  <c:v>0.5406341008426353</c:v>
                </c:pt>
                <c:pt idx="625">
                  <c:v>0.54087533713754798</c:v>
                </c:pt>
                <c:pt idx="626">
                  <c:v>0.54116307562672583</c:v>
                </c:pt>
                <c:pt idx="627">
                  <c:v>0.54149113666884052</c:v>
                </c:pt>
                <c:pt idx="628">
                  <c:v>0.54185021759827101</c:v>
                </c:pt>
                <c:pt idx="629">
                  <c:v>0.54216906108920648</c:v>
                </c:pt>
                <c:pt idx="630">
                  <c:v>0.54244916141214383</c:v>
                </c:pt>
                <c:pt idx="631">
                  <c:v>0.5426580951389931</c:v>
                </c:pt>
                <c:pt idx="632">
                  <c:v>0.54283832701844292</c:v>
                </c:pt>
                <c:pt idx="633">
                  <c:v>0.54299409638787399</c:v>
                </c:pt>
                <c:pt idx="634">
                  <c:v>0.54307867868542092</c:v>
                </c:pt>
                <c:pt idx="635">
                  <c:v>0.54308195476201127</c:v>
                </c:pt>
                <c:pt idx="636">
                  <c:v>0.54307520683984234</c:v>
                </c:pt>
                <c:pt idx="637">
                  <c:v>0.54304418977248781</c:v>
                </c:pt>
                <c:pt idx="638">
                  <c:v>0.54306909186906405</c:v>
                </c:pt>
                <c:pt idx="639">
                  <c:v>0.54312827290204835</c:v>
                </c:pt>
                <c:pt idx="640">
                  <c:v>0.54319869818526656</c:v>
                </c:pt>
                <c:pt idx="641">
                  <c:v>0.54327821130405052</c:v>
                </c:pt>
                <c:pt idx="642">
                  <c:v>0.5433785211271901</c:v>
                </c:pt>
                <c:pt idx="643">
                  <c:v>0.54345524261726985</c:v>
                </c:pt>
                <c:pt idx="644">
                  <c:v>0.54352684547071728</c:v>
                </c:pt>
                <c:pt idx="645">
                  <c:v>0.5436009623859922</c:v>
                </c:pt>
                <c:pt idx="646">
                  <c:v>0.54365365582891778</c:v>
                </c:pt>
                <c:pt idx="647">
                  <c:v>0.54360809875927163</c:v>
                </c:pt>
                <c:pt idx="648">
                  <c:v>0.54350029924768173</c:v>
                </c:pt>
                <c:pt idx="649">
                  <c:v>0.54328972258738106</c:v>
                </c:pt>
                <c:pt idx="650">
                  <c:v>0.54300406152489211</c:v>
                </c:pt>
                <c:pt idx="651">
                  <c:v>0.54267582793611768</c:v>
                </c:pt>
                <c:pt idx="652">
                  <c:v>0.54234085497985451</c:v>
                </c:pt>
                <c:pt idx="653">
                  <c:v>0.54198828477471594</c:v>
                </c:pt>
                <c:pt idx="654">
                  <c:v>0.54162490324010371</c:v>
                </c:pt>
                <c:pt idx="655">
                  <c:v>0.54121286002406332</c:v>
                </c:pt>
                <c:pt idx="656">
                  <c:v>0.54083867036577005</c:v>
                </c:pt>
                <c:pt idx="657">
                  <c:v>0.54056279037636723</c:v>
                </c:pt>
                <c:pt idx="658">
                  <c:v>0.54037366505505302</c:v>
                </c:pt>
                <c:pt idx="659">
                  <c:v>0.54029112318086514</c:v>
                </c:pt>
                <c:pt idx="660">
                  <c:v>0.54032978407260779</c:v>
                </c:pt>
                <c:pt idx="661">
                  <c:v>0.54046175956729481</c:v>
                </c:pt>
                <c:pt idx="662">
                  <c:v>0.54067257829272408</c:v>
                </c:pt>
                <c:pt idx="663">
                  <c:v>0.54095552041685291</c:v>
                </c:pt>
                <c:pt idx="664">
                  <c:v>0.54129383480284021</c:v>
                </c:pt>
                <c:pt idx="665">
                  <c:v>0.54165211701522431</c:v>
                </c:pt>
                <c:pt idx="666">
                  <c:v>0.5420437610835912</c:v>
                </c:pt>
                <c:pt idx="667">
                  <c:v>0.54238568359855854</c:v>
                </c:pt>
                <c:pt idx="668">
                  <c:v>0.54269450377678896</c:v>
                </c:pt>
                <c:pt idx="669">
                  <c:v>0.54296423518397119</c:v>
                </c:pt>
                <c:pt idx="670">
                  <c:v>0.54316710226740528</c:v>
                </c:pt>
                <c:pt idx="671">
                  <c:v>0.54330734574875139</c:v>
                </c:pt>
                <c:pt idx="672">
                  <c:v>0.54341317193915273</c:v>
                </c:pt>
                <c:pt idx="673">
                  <c:v>0.54348903250031411</c:v>
                </c:pt>
                <c:pt idx="674">
                  <c:v>0.54355068335009604</c:v>
                </c:pt>
                <c:pt idx="675">
                  <c:v>0.54365863752613808</c:v>
                </c:pt>
                <c:pt idx="676">
                  <c:v>0.54376093763947131</c:v>
                </c:pt>
                <c:pt idx="677">
                  <c:v>0.54386247511188157</c:v>
                </c:pt>
                <c:pt idx="678">
                  <c:v>0.54395627013669179</c:v>
                </c:pt>
                <c:pt idx="679">
                  <c:v>0.54398615190800303</c:v>
                </c:pt>
                <c:pt idx="680">
                  <c:v>0.54400050975328207</c:v>
                </c:pt>
                <c:pt idx="681">
                  <c:v>0.54402518763699637</c:v>
                </c:pt>
                <c:pt idx="682">
                  <c:v>0.5440615860955712</c:v>
                </c:pt>
                <c:pt idx="683">
                  <c:v>0.5441226975072545</c:v>
                </c:pt>
                <c:pt idx="684">
                  <c:v>0.5441879410079572</c:v>
                </c:pt>
                <c:pt idx="685">
                  <c:v>0.54423234528874675</c:v>
                </c:pt>
                <c:pt idx="686">
                  <c:v>0.54425627794029741</c:v>
                </c:pt>
                <c:pt idx="687">
                  <c:v>0.54429000750108436</c:v>
                </c:pt>
                <c:pt idx="688">
                  <c:v>0.54431569170835281</c:v>
                </c:pt>
                <c:pt idx="689">
                  <c:v>0.54434473276963979</c:v>
                </c:pt>
                <c:pt idx="690">
                  <c:v>0.54436021130436363</c:v>
                </c:pt>
                <c:pt idx="691">
                  <c:v>0.54436961430437347</c:v>
                </c:pt>
                <c:pt idx="692">
                  <c:v>0.54440370193420351</c:v>
                </c:pt>
                <c:pt idx="693">
                  <c:v>0.54442102268739689</c:v>
                </c:pt>
                <c:pt idx="694">
                  <c:v>0.54440802799809185</c:v>
                </c:pt>
                <c:pt idx="695">
                  <c:v>0.54442271508495066</c:v>
                </c:pt>
                <c:pt idx="696">
                  <c:v>0.54447803979498688</c:v>
                </c:pt>
                <c:pt idx="697">
                  <c:v>0.54454315918769491</c:v>
                </c:pt>
                <c:pt idx="698">
                  <c:v>0.54473310676964903</c:v>
                </c:pt>
                <c:pt idx="699">
                  <c:v>0.54502548019170027</c:v>
                </c:pt>
                <c:pt idx="700">
                  <c:v>0.54536007567357359</c:v>
                </c:pt>
                <c:pt idx="701">
                  <c:v>0.54583738560329276</c:v>
                </c:pt>
                <c:pt idx="702">
                  <c:v>0.54636053359978076</c:v>
                </c:pt>
                <c:pt idx="703">
                  <c:v>0.54688845091755489</c:v>
                </c:pt>
                <c:pt idx="704">
                  <c:v>0.5474320045418315</c:v>
                </c:pt>
                <c:pt idx="705">
                  <c:v>0.54797589250428047</c:v>
                </c:pt>
                <c:pt idx="706">
                  <c:v>0.54848824067226476</c:v>
                </c:pt>
                <c:pt idx="707">
                  <c:v>0.54892791677674058</c:v>
                </c:pt>
                <c:pt idx="708">
                  <c:v>0.54931525987915653</c:v>
                </c:pt>
                <c:pt idx="709">
                  <c:v>0.54956534378715538</c:v>
                </c:pt>
                <c:pt idx="710">
                  <c:v>0.54969587946445331</c:v>
                </c:pt>
                <c:pt idx="711">
                  <c:v>0.5497889082357813</c:v>
                </c:pt>
                <c:pt idx="712">
                  <c:v>0.54980313986514817</c:v>
                </c:pt>
                <c:pt idx="713">
                  <c:v>0.5498477749691475</c:v>
                </c:pt>
                <c:pt idx="714">
                  <c:v>0.54987787008545908</c:v>
                </c:pt>
                <c:pt idx="715">
                  <c:v>0.54987493462754677</c:v>
                </c:pt>
                <c:pt idx="716">
                  <c:v>0.54986179788786627</c:v>
                </c:pt>
                <c:pt idx="717">
                  <c:v>0.54983912736547458</c:v>
                </c:pt>
                <c:pt idx="718">
                  <c:v>0.54982578069672117</c:v>
                </c:pt>
                <c:pt idx="719">
                  <c:v>0.54977114008369277</c:v>
                </c:pt>
                <c:pt idx="720">
                  <c:v>0.549686472785193</c:v>
                </c:pt>
                <c:pt idx="721">
                  <c:v>0.54962218052645206</c:v>
                </c:pt>
                <c:pt idx="722">
                  <c:v>0.54954733485593943</c:v>
                </c:pt>
                <c:pt idx="723">
                  <c:v>0.54950104545597134</c:v>
                </c:pt>
                <c:pt idx="724">
                  <c:v>0.5494045245890774</c:v>
                </c:pt>
                <c:pt idx="725">
                  <c:v>0.54930350152668317</c:v>
                </c:pt>
                <c:pt idx="726">
                  <c:v>0.54919616347409794</c:v>
                </c:pt>
                <c:pt idx="727">
                  <c:v>0.54904498030065529</c:v>
                </c:pt>
                <c:pt idx="728">
                  <c:v>0.54886399945807696</c:v>
                </c:pt>
                <c:pt idx="729">
                  <c:v>0.54867033849618951</c:v>
                </c:pt>
                <c:pt idx="730">
                  <c:v>0.54852811097406662</c:v>
                </c:pt>
                <c:pt idx="731">
                  <c:v>0.54844364053026629</c:v>
                </c:pt>
                <c:pt idx="732">
                  <c:v>0.54839201256891323</c:v>
                </c:pt>
                <c:pt idx="733">
                  <c:v>0.54840170555429013</c:v>
                </c:pt>
                <c:pt idx="734">
                  <c:v>0.54844580369942653</c:v>
                </c:pt>
                <c:pt idx="735">
                  <c:v>0.54854115285972493</c:v>
                </c:pt>
                <c:pt idx="736">
                  <c:v>0.54872649803042328</c:v>
                </c:pt>
                <c:pt idx="737">
                  <c:v>0.54902271660248159</c:v>
                </c:pt>
                <c:pt idx="738">
                  <c:v>0.54946836082642114</c:v>
                </c:pt>
                <c:pt idx="739">
                  <c:v>0.55001871542823977</c:v>
                </c:pt>
                <c:pt idx="740">
                  <c:v>0.5506841142703659</c:v>
                </c:pt>
                <c:pt idx="741">
                  <c:v>0.55138384525467066</c:v>
                </c:pt>
                <c:pt idx="742">
                  <c:v>0.55211840790820854</c:v>
                </c:pt>
                <c:pt idx="743">
                  <c:v>0.55284429905269661</c:v>
                </c:pt>
                <c:pt idx="744">
                  <c:v>0.55353547257236846</c:v>
                </c:pt>
                <c:pt idx="745">
                  <c:v>0.55416105041590669</c:v>
                </c:pt>
                <c:pt idx="746">
                  <c:v>0.55470808258027782</c:v>
                </c:pt>
                <c:pt idx="747">
                  <c:v>0.55513456763343294</c:v>
                </c:pt>
                <c:pt idx="748">
                  <c:v>0.55548018731590421</c:v>
                </c:pt>
                <c:pt idx="749">
                  <c:v>0.55573725961902898</c:v>
                </c:pt>
                <c:pt idx="750">
                  <c:v>0.55593473366594581</c:v>
                </c:pt>
                <c:pt idx="751">
                  <c:v>0.55604425800622248</c:v>
                </c:pt>
                <c:pt idx="752">
                  <c:v>0.55611283249638255</c:v>
                </c:pt>
                <c:pt idx="753">
                  <c:v>0.55612500244310781</c:v>
                </c:pt>
                <c:pt idx="754">
                  <c:v>0.55611430829675212</c:v>
                </c:pt>
                <c:pt idx="755">
                  <c:v>0.55609441229849543</c:v>
                </c:pt>
                <c:pt idx="756">
                  <c:v>0.55605731191586527</c:v>
                </c:pt>
                <c:pt idx="757">
                  <c:v>0.55602715416563875</c:v>
                </c:pt>
                <c:pt idx="758">
                  <c:v>0.5559926659458343</c:v>
                </c:pt>
                <c:pt idx="759">
                  <c:v>0.55592883508784641</c:v>
                </c:pt>
                <c:pt idx="760">
                  <c:v>0.55582911154154335</c:v>
                </c:pt>
                <c:pt idx="761">
                  <c:v>0.55568755585360285</c:v>
                </c:pt>
                <c:pt idx="762">
                  <c:v>0.55552005269907045</c:v>
                </c:pt>
                <c:pt idx="763">
                  <c:v>0.5553180311677256</c:v>
                </c:pt>
                <c:pt idx="764">
                  <c:v>0.55515043594185787</c:v>
                </c:pt>
                <c:pt idx="765">
                  <c:v>0.55496068671818499</c:v>
                </c:pt>
                <c:pt idx="766">
                  <c:v>0.55476185530307909</c:v>
                </c:pt>
                <c:pt idx="767">
                  <c:v>0.55459934041774683</c:v>
                </c:pt>
                <c:pt idx="768">
                  <c:v>0.55448464016219878</c:v>
                </c:pt>
                <c:pt idx="769">
                  <c:v>0.55442438603093624</c:v>
                </c:pt>
                <c:pt idx="770">
                  <c:v>0.55442052152101506</c:v>
                </c:pt>
                <c:pt idx="771">
                  <c:v>0.55447743279454698</c:v>
                </c:pt>
                <c:pt idx="772">
                  <c:v>0.55459923100233344</c:v>
                </c:pt>
                <c:pt idx="773">
                  <c:v>0.55475999987961622</c:v>
                </c:pt>
                <c:pt idx="774">
                  <c:v>0.55494788373215587</c:v>
                </c:pt>
                <c:pt idx="775">
                  <c:v>0.55510171587011325</c:v>
                </c:pt>
                <c:pt idx="776">
                  <c:v>0.55525554256579279</c:v>
                </c:pt>
                <c:pt idx="777">
                  <c:v>0.55538191065477693</c:v>
                </c:pt>
                <c:pt idx="778">
                  <c:v>0.55547873387718172</c:v>
                </c:pt>
                <c:pt idx="779">
                  <c:v>0.55555242022967066</c:v>
                </c:pt>
                <c:pt idx="780">
                  <c:v>0.55557854534331852</c:v>
                </c:pt>
                <c:pt idx="781">
                  <c:v>0.55558224664172728</c:v>
                </c:pt>
                <c:pt idx="782">
                  <c:v>0.55554381277298204</c:v>
                </c:pt>
                <c:pt idx="783">
                  <c:v>0.55547090195449311</c:v>
                </c:pt>
                <c:pt idx="784">
                  <c:v>0.55538871169875736</c:v>
                </c:pt>
                <c:pt idx="785">
                  <c:v>0.55532303016779749</c:v>
                </c:pt>
                <c:pt idx="786">
                  <c:v>0.55526196385990867</c:v>
                </c:pt>
                <c:pt idx="787">
                  <c:v>0.55519565916138236</c:v>
                </c:pt>
                <c:pt idx="788">
                  <c:v>0.55512262582029936</c:v>
                </c:pt>
                <c:pt idx="789">
                  <c:v>0.55503539866422402</c:v>
                </c:pt>
                <c:pt idx="790">
                  <c:v>0.55493334852071774</c:v>
                </c:pt>
                <c:pt idx="791">
                  <c:v>0.5548307829784952</c:v>
                </c:pt>
                <c:pt idx="792">
                  <c:v>0.5546889341145701</c:v>
                </c:pt>
                <c:pt idx="793">
                  <c:v>0.55453057803003081</c:v>
                </c:pt>
                <c:pt idx="794">
                  <c:v>0.55436069150190259</c:v>
                </c:pt>
                <c:pt idx="795">
                  <c:v>0.55417258293915872</c:v>
                </c:pt>
                <c:pt idx="796">
                  <c:v>0.5539448625142489</c:v>
                </c:pt>
                <c:pt idx="797">
                  <c:v>0.55369351437268588</c:v>
                </c:pt>
                <c:pt idx="798">
                  <c:v>0.55344970420741191</c:v>
                </c:pt>
                <c:pt idx="799">
                  <c:v>0.55322598545107182</c:v>
                </c:pt>
                <c:pt idx="800">
                  <c:v>0.55299501139408402</c:v>
                </c:pt>
                <c:pt idx="801">
                  <c:v>0.55274075615723695</c:v>
                </c:pt>
                <c:pt idx="802">
                  <c:v>0.5524761443518561</c:v>
                </c:pt>
                <c:pt idx="803">
                  <c:v>0.55221710395258516</c:v>
                </c:pt>
                <c:pt idx="804">
                  <c:v>0.5520033819294583</c:v>
                </c:pt>
                <c:pt idx="805">
                  <c:v>0.5518179696786375</c:v>
                </c:pt>
                <c:pt idx="806">
                  <c:v>0.55165789239029694</c:v>
                </c:pt>
                <c:pt idx="807">
                  <c:v>0.55154012160818078</c:v>
                </c:pt>
                <c:pt idx="808">
                  <c:v>0.55145743295435412</c:v>
                </c:pt>
                <c:pt idx="809">
                  <c:v>0.55140931364586898</c:v>
                </c:pt>
                <c:pt idx="810">
                  <c:v>0.55139421386106124</c:v>
                </c:pt>
                <c:pt idx="811">
                  <c:v>0.55138395625718539</c:v>
                </c:pt>
                <c:pt idx="812">
                  <c:v>0.55138254797844855</c:v>
                </c:pt>
                <c:pt idx="813">
                  <c:v>0.55140208207441932</c:v>
                </c:pt>
                <c:pt idx="814">
                  <c:v>0.55143314215696071</c:v>
                </c:pt>
                <c:pt idx="815">
                  <c:v>0.55142689869391159</c:v>
                </c:pt>
                <c:pt idx="816">
                  <c:v>0.5513912263422891</c:v>
                </c:pt>
                <c:pt idx="817">
                  <c:v>0.55132018113201997</c:v>
                </c:pt>
                <c:pt idx="818">
                  <c:v>0.55121038172098435</c:v>
                </c:pt>
                <c:pt idx="819">
                  <c:v>0.55104744674060913</c:v>
                </c:pt>
                <c:pt idx="820">
                  <c:v>0.55086323627454459</c:v>
                </c:pt>
                <c:pt idx="821">
                  <c:v>0.55068733584292806</c:v>
                </c:pt>
                <c:pt idx="822">
                  <c:v>0.5505062784431819</c:v>
                </c:pt>
                <c:pt idx="823">
                  <c:v>0.55031994709795962</c:v>
                </c:pt>
                <c:pt idx="824">
                  <c:v>0.55011248538446411</c:v>
                </c:pt>
                <c:pt idx="825">
                  <c:v>0.54989718744348981</c:v>
                </c:pt>
                <c:pt idx="826">
                  <c:v>0.54967966184999983</c:v>
                </c:pt>
                <c:pt idx="827">
                  <c:v>0.54944745337191148</c:v>
                </c:pt>
                <c:pt idx="828">
                  <c:v>0.54922832846164793</c:v>
                </c:pt>
                <c:pt idx="829">
                  <c:v>0.54901846078490557</c:v>
                </c:pt>
                <c:pt idx="830">
                  <c:v>0.54880987102478918</c:v>
                </c:pt>
                <c:pt idx="831">
                  <c:v>0.54856201225830903</c:v>
                </c:pt>
                <c:pt idx="832">
                  <c:v>0.54825275502491178</c:v>
                </c:pt>
                <c:pt idx="833">
                  <c:v>0.54792402415934793</c:v>
                </c:pt>
                <c:pt idx="834">
                  <c:v>0.54759781758994075</c:v>
                </c:pt>
                <c:pt idx="835">
                  <c:v>0.54727462413767125</c:v>
                </c:pt>
                <c:pt idx="836">
                  <c:v>0.54695583324347075</c:v>
                </c:pt>
                <c:pt idx="837">
                  <c:v>0.54662548338501793</c:v>
                </c:pt>
                <c:pt idx="838">
                  <c:v>0.54631229367777256</c:v>
                </c:pt>
                <c:pt idx="839">
                  <c:v>0.54599956315885312</c:v>
                </c:pt>
                <c:pt idx="840">
                  <c:v>0.54568458304333978</c:v>
                </c:pt>
                <c:pt idx="841">
                  <c:v>0.54538160404318492</c:v>
                </c:pt>
                <c:pt idx="842">
                  <c:v>0.54510019087700134</c:v>
                </c:pt>
                <c:pt idx="843">
                  <c:v>0.54484094552793105</c:v>
                </c:pt>
                <c:pt idx="844">
                  <c:v>0.5446034949401658</c:v>
                </c:pt>
                <c:pt idx="845">
                  <c:v>0.5443651646334815</c:v>
                </c:pt>
                <c:pt idx="846">
                  <c:v>0.54412371476652266</c:v>
                </c:pt>
                <c:pt idx="847">
                  <c:v>0.54391189880690749</c:v>
                </c:pt>
                <c:pt idx="848">
                  <c:v>0.54373242376995956</c:v>
                </c:pt>
                <c:pt idx="849">
                  <c:v>0.54354971222641379</c:v>
                </c:pt>
                <c:pt idx="850">
                  <c:v>0.54338482896299434</c:v>
                </c:pt>
                <c:pt idx="851">
                  <c:v>0.54323854423713902</c:v>
                </c:pt>
                <c:pt idx="852">
                  <c:v>0.54313522876145071</c:v>
                </c:pt>
                <c:pt idx="853">
                  <c:v>0.5431032692665807</c:v>
                </c:pt>
                <c:pt idx="854">
                  <c:v>0.54310613826906318</c:v>
                </c:pt>
                <c:pt idx="855">
                  <c:v>0.54314370764371178</c:v>
                </c:pt>
                <c:pt idx="856">
                  <c:v>0.54321819587300491</c:v>
                </c:pt>
                <c:pt idx="857">
                  <c:v>0.54336087764899765</c:v>
                </c:pt>
                <c:pt idx="858">
                  <c:v>0.5434755057736278</c:v>
                </c:pt>
                <c:pt idx="859">
                  <c:v>0.54358489634866392</c:v>
                </c:pt>
                <c:pt idx="860">
                  <c:v>0.54371484454781216</c:v>
                </c:pt>
                <c:pt idx="861">
                  <c:v>0.54387363335088246</c:v>
                </c:pt>
                <c:pt idx="862">
                  <c:v>0.54404577172590007</c:v>
                </c:pt>
                <c:pt idx="863">
                  <c:v>0.54419974458816245</c:v>
                </c:pt>
                <c:pt idx="864">
                  <c:v>0.54435045688397676</c:v>
                </c:pt>
                <c:pt idx="865">
                  <c:v>0.54457790470928891</c:v>
                </c:pt>
                <c:pt idx="866">
                  <c:v>0.54483966912530746</c:v>
                </c:pt>
                <c:pt idx="867">
                  <c:v>0.54511909880011988</c:v>
                </c:pt>
                <c:pt idx="868">
                  <c:v>0.54539028926944988</c:v>
                </c:pt>
                <c:pt idx="869">
                  <c:v>0.54566415310089367</c:v>
                </c:pt>
                <c:pt idx="870">
                  <c:v>0.5459147680891574</c:v>
                </c:pt>
                <c:pt idx="871">
                  <c:v>0.54614630605511294</c:v>
                </c:pt>
                <c:pt idx="872">
                  <c:v>0.54634495120316717</c:v>
                </c:pt>
                <c:pt idx="873">
                  <c:v>0.54649932710847426</c:v>
                </c:pt>
                <c:pt idx="874">
                  <c:v>0.54663627718644059</c:v>
                </c:pt>
                <c:pt idx="875">
                  <c:v>0.54670932913319092</c:v>
                </c:pt>
                <c:pt idx="876">
                  <c:v>0.54667231129512672</c:v>
                </c:pt>
                <c:pt idx="877">
                  <c:v>0.54658054043479076</c:v>
                </c:pt>
                <c:pt idx="878">
                  <c:v>0.54645896913233083</c:v>
                </c:pt>
                <c:pt idx="879">
                  <c:v>0.54631664236205824</c:v>
                </c:pt>
                <c:pt idx="880">
                  <c:v>0.54621554901418079</c:v>
                </c:pt>
                <c:pt idx="881">
                  <c:v>0.54618303009737112</c:v>
                </c:pt>
                <c:pt idx="882">
                  <c:v>0.5462471124975693</c:v>
                </c:pt>
                <c:pt idx="883">
                  <c:v>0.54634559761171131</c:v>
                </c:pt>
                <c:pt idx="884">
                  <c:v>0.54651620689075076</c:v>
                </c:pt>
                <c:pt idx="885">
                  <c:v>0.54673422571733155</c:v>
                </c:pt>
                <c:pt idx="886">
                  <c:v>0.54694970021555767</c:v>
                </c:pt>
                <c:pt idx="887">
                  <c:v>0.54716256635607319</c:v>
                </c:pt>
                <c:pt idx="888">
                  <c:v>0.54736115037369037</c:v>
                </c:pt>
                <c:pt idx="889">
                  <c:v>0.54753895371775863</c:v>
                </c:pt>
                <c:pt idx="890">
                  <c:v>0.54767627403186581</c:v>
                </c:pt>
                <c:pt idx="891">
                  <c:v>0.5477568116479451</c:v>
                </c:pt>
                <c:pt idx="892">
                  <c:v>0.54778124204974155</c:v>
                </c:pt>
                <c:pt idx="893">
                  <c:v>0.54769354668850501</c:v>
                </c:pt>
                <c:pt idx="894">
                  <c:v>0.54757085122929428</c:v>
                </c:pt>
                <c:pt idx="895">
                  <c:v>0.54739190697003126</c:v>
                </c:pt>
                <c:pt idx="896">
                  <c:v>0.54716518363023203</c:v>
                </c:pt>
                <c:pt idx="897">
                  <c:v>0.54692989184532892</c:v>
                </c:pt>
                <c:pt idx="898">
                  <c:v>0.54667048940017948</c:v>
                </c:pt>
                <c:pt idx="899">
                  <c:v>0.54639572757821364</c:v>
                </c:pt>
                <c:pt idx="900">
                  <c:v>0.54612076332914683</c:v>
                </c:pt>
                <c:pt idx="901">
                  <c:v>0.5458492696493269</c:v>
                </c:pt>
                <c:pt idx="902">
                  <c:v>0.54559288377152082</c:v>
                </c:pt>
                <c:pt idx="903">
                  <c:v>0.54534320298303751</c:v>
                </c:pt>
                <c:pt idx="904">
                  <c:v>0.54510902593849286</c:v>
                </c:pt>
                <c:pt idx="905">
                  <c:v>0.54484335003194406</c:v>
                </c:pt>
                <c:pt idx="906">
                  <c:v>0.54455713099183223</c:v>
                </c:pt>
                <c:pt idx="907">
                  <c:v>0.54425818431161577</c:v>
                </c:pt>
                <c:pt idx="908">
                  <c:v>0.54396006649058004</c:v>
                </c:pt>
                <c:pt idx="909">
                  <c:v>0.54369488848165726</c:v>
                </c:pt>
                <c:pt idx="910">
                  <c:v>0.54343891773623387</c:v>
                </c:pt>
                <c:pt idx="911">
                  <c:v>0.54319732265041254</c:v>
                </c:pt>
                <c:pt idx="912">
                  <c:v>0.54297637942009203</c:v>
                </c:pt>
                <c:pt idx="913">
                  <c:v>0.54275775146122751</c:v>
                </c:pt>
                <c:pt idx="914">
                  <c:v>0.54251817432857186</c:v>
                </c:pt>
                <c:pt idx="915">
                  <c:v>0.54226796687165324</c:v>
                </c:pt>
                <c:pt idx="916">
                  <c:v>0.5420287686331543</c:v>
                </c:pt>
                <c:pt idx="917">
                  <c:v>0.54181028777835138</c:v>
                </c:pt>
                <c:pt idx="918">
                  <c:v>0.54162286763382328</c:v>
                </c:pt>
                <c:pt idx="919">
                  <c:v>0.54143689608661894</c:v>
                </c:pt>
                <c:pt idx="920">
                  <c:v>0.54122933681378282</c:v>
                </c:pt>
                <c:pt idx="921">
                  <c:v>0.54101223756272765</c:v>
                </c:pt>
                <c:pt idx="922">
                  <c:v>0.54079230638067599</c:v>
                </c:pt>
                <c:pt idx="923">
                  <c:v>0.54056177488492263</c:v>
                </c:pt>
                <c:pt idx="924">
                  <c:v>0.54032790962652533</c:v>
                </c:pt>
                <c:pt idx="925">
                  <c:v>0.54011681029814529</c:v>
                </c:pt>
                <c:pt idx="926">
                  <c:v>0.53994042715357982</c:v>
                </c:pt>
                <c:pt idx="927">
                  <c:v>0.53979814231210976</c:v>
                </c:pt>
                <c:pt idx="928">
                  <c:v>0.5396905467022669</c:v>
                </c:pt>
                <c:pt idx="929">
                  <c:v>0.53960057047483112</c:v>
                </c:pt>
                <c:pt idx="930">
                  <c:v>0.53954560873723978</c:v>
                </c:pt>
                <c:pt idx="931">
                  <c:v>0.53954764717906634</c:v>
                </c:pt>
                <c:pt idx="932">
                  <c:v>0.53958942904698304</c:v>
                </c:pt>
                <c:pt idx="933">
                  <c:v>0.53963688200180993</c:v>
                </c:pt>
                <c:pt idx="934">
                  <c:v>0.5396950623240816</c:v>
                </c:pt>
                <c:pt idx="935">
                  <c:v>0.53976758747588061</c:v>
                </c:pt>
                <c:pt idx="936">
                  <c:v>0.53982381042510208</c:v>
                </c:pt>
                <c:pt idx="937">
                  <c:v>0.53984401063378185</c:v>
                </c:pt>
                <c:pt idx="938">
                  <c:v>0.53982039406088689</c:v>
                </c:pt>
                <c:pt idx="939">
                  <c:v>0.53975924316439217</c:v>
                </c:pt>
                <c:pt idx="940">
                  <c:v>0.53968369819068507</c:v>
                </c:pt>
                <c:pt idx="941">
                  <c:v>0.5396250176287205</c:v>
                </c:pt>
                <c:pt idx="942">
                  <c:v>0.53952904706348004</c:v>
                </c:pt>
                <c:pt idx="943">
                  <c:v>0.53941468816943428</c:v>
                </c:pt>
                <c:pt idx="944">
                  <c:v>0.53930574011027899</c:v>
                </c:pt>
                <c:pt idx="945">
                  <c:v>0.53919937076769353</c:v>
                </c:pt>
                <c:pt idx="946">
                  <c:v>0.53907131218961712</c:v>
                </c:pt>
                <c:pt idx="947">
                  <c:v>0.53894358753819838</c:v>
                </c:pt>
                <c:pt idx="948">
                  <c:v>0.5388127613109549</c:v>
                </c:pt>
                <c:pt idx="949">
                  <c:v>0.53867372005013892</c:v>
                </c:pt>
                <c:pt idx="950">
                  <c:v>0.53854912287710188</c:v>
                </c:pt>
                <c:pt idx="951">
                  <c:v>0.53846183414600646</c:v>
                </c:pt>
                <c:pt idx="952">
                  <c:v>0.53837302556731226</c:v>
                </c:pt>
                <c:pt idx="953">
                  <c:v>0.53830748242029391</c:v>
                </c:pt>
                <c:pt idx="954">
                  <c:v>0.53824050816687763</c:v>
                </c:pt>
                <c:pt idx="955">
                  <c:v>0.5381787182491623</c:v>
                </c:pt>
                <c:pt idx="956">
                  <c:v>0.53811576000186301</c:v>
                </c:pt>
                <c:pt idx="957">
                  <c:v>0.53807163095781063</c:v>
                </c:pt>
                <c:pt idx="958">
                  <c:v>0.53806172358186466</c:v>
                </c:pt>
                <c:pt idx="959">
                  <c:v>0.5380934839861492</c:v>
                </c:pt>
                <c:pt idx="960">
                  <c:v>0.5382019146747834</c:v>
                </c:pt>
                <c:pt idx="961">
                  <c:v>0.53834599920360804</c:v>
                </c:pt>
                <c:pt idx="962">
                  <c:v>0.53848211381952682</c:v>
                </c:pt>
                <c:pt idx="963">
                  <c:v>0.53860775141901696</c:v>
                </c:pt>
                <c:pt idx="964">
                  <c:v>0.53876801997246915</c:v>
                </c:pt>
                <c:pt idx="965">
                  <c:v>0.53894865557715932</c:v>
                </c:pt>
                <c:pt idx="966">
                  <c:v>0.53911089947306601</c:v>
                </c:pt>
                <c:pt idx="967">
                  <c:v>0.53926871696761902</c:v>
                </c:pt>
                <c:pt idx="968">
                  <c:v>0.53939703503140246</c:v>
                </c:pt>
                <c:pt idx="969">
                  <c:v>0.53947833924984401</c:v>
                </c:pt>
                <c:pt idx="970">
                  <c:v>0.53952747628949271</c:v>
                </c:pt>
                <c:pt idx="971">
                  <c:v>0.53955609195683407</c:v>
                </c:pt>
                <c:pt idx="972">
                  <c:v>0.53959869453681331</c:v>
                </c:pt>
                <c:pt idx="973">
                  <c:v>0.53966959907228695</c:v>
                </c:pt>
                <c:pt idx="974">
                  <c:v>0.53975059979906259</c:v>
                </c:pt>
                <c:pt idx="975">
                  <c:v>0.53976256465247818</c:v>
                </c:pt>
                <c:pt idx="976">
                  <c:v>0.53975418751737037</c:v>
                </c:pt>
                <c:pt idx="977">
                  <c:v>0.53973496225561413</c:v>
                </c:pt>
                <c:pt idx="978">
                  <c:v>0.53971023288673448</c:v>
                </c:pt>
                <c:pt idx="979">
                  <c:v>0.53969575461525221</c:v>
                </c:pt>
                <c:pt idx="980">
                  <c:v>0.5397059736113653</c:v>
                </c:pt>
                <c:pt idx="981">
                  <c:v>0.53974950868793181</c:v>
                </c:pt>
                <c:pt idx="982">
                  <c:v>0.53978193531353602</c:v>
                </c:pt>
                <c:pt idx="983">
                  <c:v>0.53974718151640322</c:v>
                </c:pt>
                <c:pt idx="984">
                  <c:v>0.5396325524463168</c:v>
                </c:pt>
                <c:pt idx="985">
                  <c:v>0.53947762453029235</c:v>
                </c:pt>
                <c:pt idx="986">
                  <c:v>0.53934025835515298</c:v>
                </c:pt>
                <c:pt idx="987">
                  <c:v>0.53920599248449175</c:v>
                </c:pt>
                <c:pt idx="988">
                  <c:v>0.53907601274961592</c:v>
                </c:pt>
                <c:pt idx="989">
                  <c:v>0.5389473687719194</c:v>
                </c:pt>
                <c:pt idx="990">
                  <c:v>0.53882150094061743</c:v>
                </c:pt>
                <c:pt idx="991">
                  <c:v>0.53867785069759266</c:v>
                </c:pt>
                <c:pt idx="992">
                  <c:v>0.53850363107659771</c:v>
                </c:pt>
                <c:pt idx="993">
                  <c:v>0.5383054951934173</c:v>
                </c:pt>
                <c:pt idx="994">
                  <c:v>0.53811034229899835</c:v>
                </c:pt>
                <c:pt idx="995">
                  <c:v>0.5379603302450876</c:v>
                </c:pt>
                <c:pt idx="996">
                  <c:v>0.53785650219892545</c:v>
                </c:pt>
                <c:pt idx="997">
                  <c:v>0.53781849966722672</c:v>
                </c:pt>
                <c:pt idx="998">
                  <c:v>0.53784812343998389</c:v>
                </c:pt>
                <c:pt idx="999">
                  <c:v>0.53794478102658416</c:v>
                </c:pt>
                <c:pt idx="1000">
                  <c:v>0.53808519348441441</c:v>
                </c:pt>
                <c:pt idx="1001">
                  <c:v>0.53827389446608143</c:v>
                </c:pt>
                <c:pt idx="1002">
                  <c:v>0.53856103907963615</c:v>
                </c:pt>
                <c:pt idx="1003">
                  <c:v>0.53889835129355823</c:v>
                </c:pt>
                <c:pt idx="1004">
                  <c:v>0.53926852525879054</c:v>
                </c:pt>
                <c:pt idx="1005">
                  <c:v>0.53966128999646501</c:v>
                </c:pt>
                <c:pt idx="1006">
                  <c:v>0.54002538967225466</c:v>
                </c:pt>
                <c:pt idx="1007">
                  <c:v>0.54034133918539551</c:v>
                </c:pt>
                <c:pt idx="1008">
                  <c:v>0.54057226773606293</c:v>
                </c:pt>
                <c:pt idx="1009">
                  <c:v>0.54072924197849992</c:v>
                </c:pt>
                <c:pt idx="1010">
                  <c:v>0.54085088002769577</c:v>
                </c:pt>
                <c:pt idx="1011">
                  <c:v>0.5409948095016005</c:v>
                </c:pt>
                <c:pt idx="1012">
                  <c:v>0.54111934905115677</c:v>
                </c:pt>
                <c:pt idx="1013">
                  <c:v>0.54116102062212301</c:v>
                </c:pt>
                <c:pt idx="1014">
                  <c:v>0.54116408247814418</c:v>
                </c:pt>
                <c:pt idx="1015">
                  <c:v>0.54112790947412492</c:v>
                </c:pt>
                <c:pt idx="1016">
                  <c:v>0.54104577086128236</c:v>
                </c:pt>
                <c:pt idx="1017">
                  <c:v>0.54097444221976898</c:v>
                </c:pt>
                <c:pt idx="1018">
                  <c:v>0.54093515686604332</c:v>
                </c:pt>
                <c:pt idx="1019">
                  <c:v>0.54092978076061582</c:v>
                </c:pt>
                <c:pt idx="1020">
                  <c:v>0.5409776323643023</c:v>
                </c:pt>
                <c:pt idx="1021">
                  <c:v>0.54103881673815635</c:v>
                </c:pt>
                <c:pt idx="1022">
                  <c:v>0.54103964022680195</c:v>
                </c:pt>
                <c:pt idx="1023">
                  <c:v>0.54101915490648755</c:v>
                </c:pt>
                <c:pt idx="1024">
                  <c:v>0.54099657800702261</c:v>
                </c:pt>
                <c:pt idx="1025">
                  <c:v>0.54099507481296716</c:v>
                </c:pt>
                <c:pt idx="1026">
                  <c:v>0.54101858993783536</c:v>
                </c:pt>
                <c:pt idx="1027">
                  <c:v>0.54108442383503796</c:v>
                </c:pt>
                <c:pt idx="1028">
                  <c:v>0.54115704015165711</c:v>
                </c:pt>
                <c:pt idx="1029">
                  <c:v>0.54122276689869875</c:v>
                </c:pt>
                <c:pt idx="1030">
                  <c:v>0.54128545178840515</c:v>
                </c:pt>
                <c:pt idx="1031">
                  <c:v>0.54130898162560226</c:v>
                </c:pt>
                <c:pt idx="1032">
                  <c:v>0.54131705211884151</c:v>
                </c:pt>
                <c:pt idx="1033">
                  <c:v>0.54132510510368503</c:v>
                </c:pt>
                <c:pt idx="1034">
                  <c:v>0.54132644193286594</c:v>
                </c:pt>
                <c:pt idx="1035">
                  <c:v>0.54133915855589099</c:v>
                </c:pt>
                <c:pt idx="1036">
                  <c:v>0.54133813780491991</c:v>
                </c:pt>
                <c:pt idx="1037">
                  <c:v>0.54134141765642896</c:v>
                </c:pt>
                <c:pt idx="1038">
                  <c:v>0.54134197215436552</c:v>
                </c:pt>
                <c:pt idx="1039">
                  <c:v>0.54132267606503259</c:v>
                </c:pt>
                <c:pt idx="1040">
                  <c:v>0.54126937765356486</c:v>
                </c:pt>
                <c:pt idx="1041">
                  <c:v>0.54118431771622555</c:v>
                </c:pt>
                <c:pt idx="1042">
                  <c:v>0.54107708217254469</c:v>
                </c:pt>
                <c:pt idx="1043">
                  <c:v>0.54093630784275859</c:v>
                </c:pt>
                <c:pt idx="1044">
                  <c:v>0.54078771814008109</c:v>
                </c:pt>
                <c:pt idx="1045">
                  <c:v>0.54063597347436376</c:v>
                </c:pt>
                <c:pt idx="1046">
                  <c:v>0.5404801452319995</c:v>
                </c:pt>
                <c:pt idx="1047">
                  <c:v>0.54029108091333267</c:v>
                </c:pt>
                <c:pt idx="1048">
                  <c:v>0.54011700907070825</c:v>
                </c:pt>
                <c:pt idx="1049">
                  <c:v>0.53993172254798338</c:v>
                </c:pt>
                <c:pt idx="1050">
                  <c:v>0.53975365240205142</c:v>
                </c:pt>
                <c:pt idx="1051">
                  <c:v>0.53958804608613142</c:v>
                </c:pt>
                <c:pt idx="1052">
                  <c:v>0.53945812241286528</c:v>
                </c:pt>
                <c:pt idx="1053">
                  <c:v>0.53938060870592497</c:v>
                </c:pt>
                <c:pt idx="1054">
                  <c:v>0.53933450501215796</c:v>
                </c:pt>
                <c:pt idx="1055">
                  <c:v>0.53932360420969883</c:v>
                </c:pt>
                <c:pt idx="1056">
                  <c:v>0.53934311757833153</c:v>
                </c:pt>
                <c:pt idx="1057">
                  <c:v>0.53937414527255989</c:v>
                </c:pt>
                <c:pt idx="1058">
                  <c:v>0.53942091236830292</c:v>
                </c:pt>
                <c:pt idx="1059">
                  <c:v>0.53945160077564192</c:v>
                </c:pt>
                <c:pt idx="1060">
                  <c:v>0.53948370844615567</c:v>
                </c:pt>
                <c:pt idx="1061">
                  <c:v>0.53951620735768913</c:v>
                </c:pt>
                <c:pt idx="1062">
                  <c:v>0.53953987135781101</c:v>
                </c:pt>
                <c:pt idx="1063">
                  <c:v>0.53954056257864824</c:v>
                </c:pt>
                <c:pt idx="1064">
                  <c:v>0.5394916658692932</c:v>
                </c:pt>
                <c:pt idx="1065">
                  <c:v>0.53941395626906785</c:v>
                </c:pt>
                <c:pt idx="1066">
                  <c:v>0.53928709022066412</c:v>
                </c:pt>
                <c:pt idx="1067">
                  <c:v>0.53913942629083333</c:v>
                </c:pt>
                <c:pt idx="1068">
                  <c:v>0.53898559446405514</c:v>
                </c:pt>
                <c:pt idx="1069">
                  <c:v>0.53885964089159077</c:v>
                </c:pt>
                <c:pt idx="1070">
                  <c:v>0.53872681550914514</c:v>
                </c:pt>
                <c:pt idx="1071">
                  <c:v>0.53859120547290762</c:v>
                </c:pt>
                <c:pt idx="1072">
                  <c:v>0.53844186099383551</c:v>
                </c:pt>
                <c:pt idx="1073">
                  <c:v>0.5382952853284112</c:v>
                </c:pt>
                <c:pt idx="1074">
                  <c:v>0.53813316785786525</c:v>
                </c:pt>
                <c:pt idx="1075">
                  <c:v>0.5379822549113461</c:v>
                </c:pt>
                <c:pt idx="1076">
                  <c:v>0.53785947382233268</c:v>
                </c:pt>
                <c:pt idx="1077">
                  <c:v>0.53775850721505336</c:v>
                </c:pt>
                <c:pt idx="1078">
                  <c:v>0.53766875516618018</c:v>
                </c:pt>
                <c:pt idx="1079">
                  <c:v>0.53757896127751881</c:v>
                </c:pt>
                <c:pt idx="1080">
                  <c:v>0.53747620987548339</c:v>
                </c:pt>
                <c:pt idx="1081">
                  <c:v>0.53736315079569141</c:v>
                </c:pt>
                <c:pt idx="1082">
                  <c:v>0.53724589994299177</c:v>
                </c:pt>
                <c:pt idx="1083">
                  <c:v>0.537129667756581</c:v>
                </c:pt>
                <c:pt idx="1084">
                  <c:v>0.53703530118981802</c:v>
                </c:pt>
                <c:pt idx="1085">
                  <c:v>0.53697859805721193</c:v>
                </c:pt>
                <c:pt idx="1086">
                  <c:v>0.53692174113611046</c:v>
                </c:pt>
                <c:pt idx="1087">
                  <c:v>0.53685878174279722</c:v>
                </c:pt>
                <c:pt idx="1088">
                  <c:v>0.53679963643272943</c:v>
                </c:pt>
                <c:pt idx="1089">
                  <c:v>0.53675384684275051</c:v>
                </c:pt>
                <c:pt idx="1090">
                  <c:v>0.53672766104284342</c:v>
                </c:pt>
                <c:pt idx="1091">
                  <c:v>0.53673045035661682</c:v>
                </c:pt>
                <c:pt idx="1092">
                  <c:v>0.53675827233323925</c:v>
                </c:pt>
                <c:pt idx="1093">
                  <c:v>0.5368066048547131</c:v>
                </c:pt>
                <c:pt idx="1094">
                  <c:v>0.53687020511156858</c:v>
                </c:pt>
                <c:pt idx="1095">
                  <c:v>0.53692007837363243</c:v>
                </c:pt>
                <c:pt idx="1096">
                  <c:v>0.53694782882095005</c:v>
                </c:pt>
                <c:pt idx="1097">
                  <c:v>0.53697419901934051</c:v>
                </c:pt>
                <c:pt idx="1098">
                  <c:v>0.5369911799954511</c:v>
                </c:pt>
                <c:pt idx="1099">
                  <c:v>0.53700707652906055</c:v>
                </c:pt>
                <c:pt idx="1100">
                  <c:v>0.53700389540743365</c:v>
                </c:pt>
                <c:pt idx="1101">
                  <c:v>0.53701565952023611</c:v>
                </c:pt>
                <c:pt idx="1102">
                  <c:v>0.53703686402826001</c:v>
                </c:pt>
                <c:pt idx="1103">
                  <c:v>0.53706413328182367</c:v>
                </c:pt>
                <c:pt idx="1104">
                  <c:v>0.5370836264768194</c:v>
                </c:pt>
                <c:pt idx="1105">
                  <c:v>0.53710007198484566</c:v>
                </c:pt>
                <c:pt idx="1106">
                  <c:v>0.53712841388671972</c:v>
                </c:pt>
                <c:pt idx="1107">
                  <c:v>0.53715361102180348</c:v>
                </c:pt>
                <c:pt idx="1108">
                  <c:v>0.53717507808375897</c:v>
                </c:pt>
                <c:pt idx="1109">
                  <c:v>0.53721241613438486</c:v>
                </c:pt>
                <c:pt idx="1110">
                  <c:v>0.53727355726489257</c:v>
                </c:pt>
                <c:pt idx="1111">
                  <c:v>0.53732525896195826</c:v>
                </c:pt>
                <c:pt idx="1112">
                  <c:v>0.53732579186104878</c:v>
                </c:pt>
                <c:pt idx="1113">
                  <c:v>0.5372716623642666</c:v>
                </c:pt>
                <c:pt idx="1114">
                  <c:v>0.53720560654195404</c:v>
                </c:pt>
                <c:pt idx="1115">
                  <c:v>0.53719787856420365</c:v>
                </c:pt>
                <c:pt idx="1116">
                  <c:v>0.53725451580310513</c:v>
                </c:pt>
                <c:pt idx="1117">
                  <c:v>0.53735280285301501</c:v>
                </c:pt>
                <c:pt idx="1118">
                  <c:v>0.53748952081063694</c:v>
                </c:pt>
                <c:pt idx="1119">
                  <c:v>0.53767444540965981</c:v>
                </c:pt>
                <c:pt idx="1120">
                  <c:v>0.53786074822779462</c:v>
                </c:pt>
                <c:pt idx="1121">
                  <c:v>0.53803072156090626</c:v>
                </c:pt>
                <c:pt idx="1122">
                  <c:v>0.53820617100606871</c:v>
                </c:pt>
                <c:pt idx="1123">
                  <c:v>0.53837938889604819</c:v>
                </c:pt>
                <c:pt idx="1124">
                  <c:v>0.5385610416085197</c:v>
                </c:pt>
                <c:pt idx="1125">
                  <c:v>0.53871757296261225</c:v>
                </c:pt>
                <c:pt idx="1126">
                  <c:v>0.53881156380213779</c:v>
                </c:pt>
                <c:pt idx="1127">
                  <c:v>0.53881970905903631</c:v>
                </c:pt>
                <c:pt idx="1128">
                  <c:v>0.53878470392375033</c:v>
                </c:pt>
                <c:pt idx="1129">
                  <c:v>0.53872195672370271</c:v>
                </c:pt>
                <c:pt idx="1130">
                  <c:v>0.53864393627666407</c:v>
                </c:pt>
                <c:pt idx="1131">
                  <c:v>0.53857995095404732</c:v>
                </c:pt>
                <c:pt idx="1132">
                  <c:v>0.53850358231474194</c:v>
                </c:pt>
                <c:pt idx="1133">
                  <c:v>0.53841989295999992</c:v>
                </c:pt>
                <c:pt idx="1134">
                  <c:v>0.53833680256288396</c:v>
                </c:pt>
                <c:pt idx="1135">
                  <c:v>0.53827172245881094</c:v>
                </c:pt>
                <c:pt idx="1136">
                  <c:v>0.5382288655291726</c:v>
                </c:pt>
                <c:pt idx="1137">
                  <c:v>0.53819261652195727</c:v>
                </c:pt>
                <c:pt idx="1138">
                  <c:v>0.53819069788126195</c:v>
                </c:pt>
                <c:pt idx="1139">
                  <c:v>0.53819891538721609</c:v>
                </c:pt>
                <c:pt idx="1140">
                  <c:v>0.53819686574691328</c:v>
                </c:pt>
                <c:pt idx="1141">
                  <c:v>0.53815404071806228</c:v>
                </c:pt>
                <c:pt idx="1142">
                  <c:v>0.53805601259958979</c:v>
                </c:pt>
                <c:pt idx="1143">
                  <c:v>0.53794839457039256</c:v>
                </c:pt>
                <c:pt idx="1144">
                  <c:v>0.53786865228387137</c:v>
                </c:pt>
                <c:pt idx="1145">
                  <c:v>0.53780790506941634</c:v>
                </c:pt>
                <c:pt idx="1146">
                  <c:v>0.53773502122051631</c:v>
                </c:pt>
                <c:pt idx="1147">
                  <c:v>0.53763917197349476</c:v>
                </c:pt>
                <c:pt idx="1148">
                  <c:v>0.53752313959198539</c:v>
                </c:pt>
                <c:pt idx="1149">
                  <c:v>0.53740020292140578</c:v>
                </c:pt>
                <c:pt idx="1150">
                  <c:v>0.53726764839549868</c:v>
                </c:pt>
                <c:pt idx="1151">
                  <c:v>0.5371318076427497</c:v>
                </c:pt>
                <c:pt idx="1152">
                  <c:v>0.53700173533313922</c:v>
                </c:pt>
                <c:pt idx="1153">
                  <c:v>0.53688986067050326</c:v>
                </c:pt>
                <c:pt idx="1154">
                  <c:v>0.53679173796550861</c:v>
                </c:pt>
                <c:pt idx="1155">
                  <c:v>0.53667606274313229</c:v>
                </c:pt>
                <c:pt idx="1156">
                  <c:v>0.53656270282069507</c:v>
                </c:pt>
                <c:pt idx="1157">
                  <c:v>0.5364837127190859</c:v>
                </c:pt>
                <c:pt idx="1158">
                  <c:v>0.53649234233219734</c:v>
                </c:pt>
                <c:pt idx="1159">
                  <c:v>0.53659409386493762</c:v>
                </c:pt>
                <c:pt idx="1160">
                  <c:v>0.53674072670496542</c:v>
                </c:pt>
                <c:pt idx="1161">
                  <c:v>0.53691333060979207</c:v>
                </c:pt>
                <c:pt idx="1162">
                  <c:v>0.53711368340801691</c:v>
                </c:pt>
                <c:pt idx="1163">
                  <c:v>0.53735523430173016</c:v>
                </c:pt>
                <c:pt idx="1164">
                  <c:v>0.53762440524364086</c:v>
                </c:pt>
                <c:pt idx="1165">
                  <c:v>0.53789410772082258</c:v>
                </c:pt>
                <c:pt idx="1166">
                  <c:v>0.53816150566903831</c:v>
                </c:pt>
                <c:pt idx="1167">
                  <c:v>0.53843096120159495</c:v>
                </c:pt>
                <c:pt idx="1168">
                  <c:v>0.53866022418527426</c:v>
                </c:pt>
                <c:pt idx="1169">
                  <c:v>0.53882379827313587</c:v>
                </c:pt>
                <c:pt idx="1170">
                  <c:v>0.5389070636934109</c:v>
                </c:pt>
                <c:pt idx="1171">
                  <c:v>0.53893374163701135</c:v>
                </c:pt>
                <c:pt idx="1172">
                  <c:v>0.53891905123998785</c:v>
                </c:pt>
                <c:pt idx="1173">
                  <c:v>0.53887461726641528</c:v>
                </c:pt>
                <c:pt idx="1174">
                  <c:v>0.53879447101034383</c:v>
                </c:pt>
                <c:pt idx="1175">
                  <c:v>0.53869741021556627</c:v>
                </c:pt>
                <c:pt idx="1176">
                  <c:v>0.53862166071904038</c:v>
                </c:pt>
                <c:pt idx="1177">
                  <c:v>0.53859217706024343</c:v>
                </c:pt>
                <c:pt idx="1178">
                  <c:v>0.53859023028551078</c:v>
                </c:pt>
                <c:pt idx="1179">
                  <c:v>0.53863217400598284</c:v>
                </c:pt>
                <c:pt idx="1180">
                  <c:v>0.53872155486617213</c:v>
                </c:pt>
                <c:pt idx="1181">
                  <c:v>0.53885589028991854</c:v>
                </c:pt>
                <c:pt idx="1182">
                  <c:v>0.53902212200861233</c:v>
                </c:pt>
                <c:pt idx="1183">
                  <c:v>0.53922796827349828</c:v>
                </c:pt>
                <c:pt idx="1184">
                  <c:v>0.53949848406208212</c:v>
                </c:pt>
                <c:pt idx="1185">
                  <c:v>0.53978613347649851</c:v>
                </c:pt>
                <c:pt idx="1186">
                  <c:v>0.54007949232232122</c:v>
                </c:pt>
                <c:pt idx="1187">
                  <c:v>0.54036239621916993</c:v>
                </c:pt>
                <c:pt idx="1188">
                  <c:v>0.54060376195971471</c:v>
                </c:pt>
                <c:pt idx="1189">
                  <c:v>0.54081751053981042</c:v>
                </c:pt>
                <c:pt idx="1190">
                  <c:v>0.54101317980900887</c:v>
                </c:pt>
                <c:pt idx="1191">
                  <c:v>0.54117544518988303</c:v>
                </c:pt>
                <c:pt idx="1192">
                  <c:v>0.54132401229358562</c:v>
                </c:pt>
                <c:pt idx="1193">
                  <c:v>0.54146123940935353</c:v>
                </c:pt>
                <c:pt idx="1194">
                  <c:v>0.54163580457898197</c:v>
                </c:pt>
                <c:pt idx="1195">
                  <c:v>0.54184166162909908</c:v>
                </c:pt>
                <c:pt idx="1196">
                  <c:v>0.54214554704743201</c:v>
                </c:pt>
                <c:pt idx="1197">
                  <c:v>0.54250654175917601</c:v>
                </c:pt>
                <c:pt idx="1198">
                  <c:v>0.54289004519011097</c:v>
                </c:pt>
                <c:pt idx="1199">
                  <c:v>0.54328290881742991</c:v>
                </c:pt>
                <c:pt idx="1200">
                  <c:v>0.54365830199478848</c:v>
                </c:pt>
                <c:pt idx="1201">
                  <c:v>0.54402482068912306</c:v>
                </c:pt>
                <c:pt idx="1202">
                  <c:v>0.54435851214197373</c:v>
                </c:pt>
                <c:pt idx="1203">
                  <c:v>0.54463872885500608</c:v>
                </c:pt>
                <c:pt idx="1204">
                  <c:v>0.54488806467644535</c:v>
                </c:pt>
                <c:pt idx="1205">
                  <c:v>0.54506395178400002</c:v>
                </c:pt>
                <c:pt idx="1206">
                  <c:v>0.54515333478262751</c:v>
                </c:pt>
                <c:pt idx="1207">
                  <c:v>0.54510861160800361</c:v>
                </c:pt>
                <c:pt idx="1208">
                  <c:v>0.54497140451498383</c:v>
                </c:pt>
                <c:pt idx="1209">
                  <c:v>0.54477220562797235</c:v>
                </c:pt>
                <c:pt idx="1210">
                  <c:v>0.54454143685696532</c:v>
                </c:pt>
                <c:pt idx="1211">
                  <c:v>0.54430657797749049</c:v>
                </c:pt>
                <c:pt idx="1212">
                  <c:v>0.5440434084740825</c:v>
                </c:pt>
                <c:pt idx="1213">
                  <c:v>0.54378713507080623</c:v>
                </c:pt>
                <c:pt idx="1214">
                  <c:v>0.54354492621389949</c:v>
                </c:pt>
                <c:pt idx="1215">
                  <c:v>0.54330685005472124</c:v>
                </c:pt>
                <c:pt idx="1216">
                  <c:v>0.54308126345230989</c:v>
                </c:pt>
                <c:pt idx="1217">
                  <c:v>0.54286891509972934</c:v>
                </c:pt>
                <c:pt idx="1218">
                  <c:v>0.54268122767024807</c:v>
                </c:pt>
                <c:pt idx="1219">
                  <c:v>0.54251563673237002</c:v>
                </c:pt>
                <c:pt idx="1220">
                  <c:v>0.54238676752629644</c:v>
                </c:pt>
                <c:pt idx="1221">
                  <c:v>0.54228097579974643</c:v>
                </c:pt>
                <c:pt idx="1222">
                  <c:v>0.54220268453012777</c:v>
                </c:pt>
                <c:pt idx="1223">
                  <c:v>0.54214110937684634</c:v>
                </c:pt>
                <c:pt idx="1224">
                  <c:v>0.54208445937702621</c:v>
                </c:pt>
                <c:pt idx="1225">
                  <c:v>0.54202098684759548</c:v>
                </c:pt>
                <c:pt idx="1226">
                  <c:v>0.54196156044344257</c:v>
                </c:pt>
                <c:pt idx="1227">
                  <c:v>0.54190629538266943</c:v>
                </c:pt>
                <c:pt idx="1228">
                  <c:v>0.54185724918871503</c:v>
                </c:pt>
                <c:pt idx="1229">
                  <c:v>0.54182454827435467</c:v>
                </c:pt>
                <c:pt idx="1230">
                  <c:v>0.5418242648722793</c:v>
                </c:pt>
                <c:pt idx="1231">
                  <c:v>0.54183329451038076</c:v>
                </c:pt>
                <c:pt idx="1232">
                  <c:v>0.54185622512620413</c:v>
                </c:pt>
                <c:pt idx="1233">
                  <c:v>0.54186830214675663</c:v>
                </c:pt>
                <c:pt idx="1234">
                  <c:v>0.54188309361096521</c:v>
                </c:pt>
                <c:pt idx="1235">
                  <c:v>0.54192813364921666</c:v>
                </c:pt>
                <c:pt idx="1236">
                  <c:v>0.54200242307869617</c:v>
                </c:pt>
                <c:pt idx="1237">
                  <c:v>0.54209596659700698</c:v>
                </c:pt>
                <c:pt idx="1238">
                  <c:v>0.54218001469387955</c:v>
                </c:pt>
                <c:pt idx="1239">
                  <c:v>0.54223187458148037</c:v>
                </c:pt>
                <c:pt idx="1240">
                  <c:v>0.54227245749583164</c:v>
                </c:pt>
                <c:pt idx="1241">
                  <c:v>0.54230120102152291</c:v>
                </c:pt>
                <c:pt idx="1242">
                  <c:v>0.54233283531989285</c:v>
                </c:pt>
                <c:pt idx="1243">
                  <c:v>0.54235429961580739</c:v>
                </c:pt>
                <c:pt idx="1244">
                  <c:v>0.54234760460713261</c:v>
                </c:pt>
                <c:pt idx="1245">
                  <c:v>0.54232251141738241</c:v>
                </c:pt>
                <c:pt idx="1246">
                  <c:v>0.54225912014605016</c:v>
                </c:pt>
                <c:pt idx="1247">
                  <c:v>0.54221399592084019</c:v>
                </c:pt>
                <c:pt idx="1248">
                  <c:v>0.54216981341982151</c:v>
                </c:pt>
                <c:pt idx="1249">
                  <c:v>0.54213251076373581</c:v>
                </c:pt>
                <c:pt idx="1250">
                  <c:v>0.54211665756143412</c:v>
                </c:pt>
                <c:pt idx="1251">
                  <c:v>0.54209214390718674</c:v>
                </c:pt>
                <c:pt idx="1252">
                  <c:v>0.5420425192645516</c:v>
                </c:pt>
                <c:pt idx="1253">
                  <c:v>0.54197453062412948</c:v>
                </c:pt>
                <c:pt idx="1254">
                  <c:v>0.54188995393174033</c:v>
                </c:pt>
                <c:pt idx="1255">
                  <c:v>0.54182594830871456</c:v>
                </c:pt>
                <c:pt idx="1256">
                  <c:v>0.54175418210346582</c:v>
                </c:pt>
                <c:pt idx="1257">
                  <c:v>0.54168114294934444</c:v>
                </c:pt>
                <c:pt idx="1258">
                  <c:v>0.54158114628710241</c:v>
                </c:pt>
                <c:pt idx="1259">
                  <c:v>0.54148032124614942</c:v>
                </c:pt>
                <c:pt idx="1260">
                  <c:v>0.54138458100749132</c:v>
                </c:pt>
                <c:pt idx="1261">
                  <c:v>0.54128381661550751</c:v>
                </c:pt>
                <c:pt idx="1262">
                  <c:v>0.54120838984901465</c:v>
                </c:pt>
                <c:pt idx="1263">
                  <c:v>0.54114982644614029</c:v>
                </c:pt>
                <c:pt idx="1264">
                  <c:v>0.54110943387199317</c:v>
                </c:pt>
                <c:pt idx="1265">
                  <c:v>0.54111230173419189</c:v>
                </c:pt>
                <c:pt idx="1266">
                  <c:v>0.54112839017193437</c:v>
                </c:pt>
                <c:pt idx="1267">
                  <c:v>0.54117388037910008</c:v>
                </c:pt>
                <c:pt idx="1268">
                  <c:v>0.5412183655968662</c:v>
                </c:pt>
                <c:pt idx="1269">
                  <c:v>0.54125177553998349</c:v>
                </c:pt>
                <c:pt idx="1270">
                  <c:v>0.54127357021713796</c:v>
                </c:pt>
                <c:pt idx="1271">
                  <c:v>0.54127945876516581</c:v>
                </c:pt>
                <c:pt idx="1272">
                  <c:v>0.54127604327292766</c:v>
                </c:pt>
                <c:pt idx="1273">
                  <c:v>0.54124197588537515</c:v>
                </c:pt>
                <c:pt idx="1274">
                  <c:v>0.54119993650429798</c:v>
                </c:pt>
                <c:pt idx="1275">
                  <c:v>0.54113196161169075</c:v>
                </c:pt>
                <c:pt idx="1276">
                  <c:v>0.54102604738922555</c:v>
                </c:pt>
                <c:pt idx="1277">
                  <c:v>0.54089809600042615</c:v>
                </c:pt>
                <c:pt idx="1278">
                  <c:v>0.54076128561204651</c:v>
                </c:pt>
                <c:pt idx="1279">
                  <c:v>0.54064502144128002</c:v>
                </c:pt>
                <c:pt idx="1280">
                  <c:v>0.54055732044670579</c:v>
                </c:pt>
                <c:pt idx="1281">
                  <c:v>0.54048893762650163</c:v>
                </c:pt>
                <c:pt idx="1282">
                  <c:v>0.54045647581381406</c:v>
                </c:pt>
                <c:pt idx="1283">
                  <c:v>0.54044846883916364</c:v>
                </c:pt>
                <c:pt idx="1284">
                  <c:v>0.54048129699072323</c:v>
                </c:pt>
                <c:pt idx="1285">
                  <c:v>0.54054982978079169</c:v>
                </c:pt>
                <c:pt idx="1286">
                  <c:v>0.54066890938495105</c:v>
                </c:pt>
                <c:pt idx="1287">
                  <c:v>0.54081555815861004</c:v>
                </c:pt>
                <c:pt idx="1288">
                  <c:v>0.54096285293629265</c:v>
                </c:pt>
                <c:pt idx="1289">
                  <c:v>0.54110137138658321</c:v>
                </c:pt>
                <c:pt idx="1290">
                  <c:v>0.54124049177717193</c:v>
                </c:pt>
                <c:pt idx="1291">
                  <c:v>0.54137934312903546</c:v>
                </c:pt>
                <c:pt idx="1292">
                  <c:v>0.54154426746320183</c:v>
                </c:pt>
                <c:pt idx="1293">
                  <c:v>0.54168886437385999</c:v>
                </c:pt>
                <c:pt idx="1294">
                  <c:v>0.54182841038348828</c:v>
                </c:pt>
                <c:pt idx="1295">
                  <c:v>0.5419295128520113</c:v>
                </c:pt>
                <c:pt idx="1296">
                  <c:v>0.54200433190034547</c:v>
                </c:pt>
                <c:pt idx="1297">
                  <c:v>0.54205255019132148</c:v>
                </c:pt>
                <c:pt idx="1298">
                  <c:v>0.54210084918350099</c:v>
                </c:pt>
                <c:pt idx="1299">
                  <c:v>0.54218073249173426</c:v>
                </c:pt>
                <c:pt idx="1300">
                  <c:v>0.54231040680410048</c:v>
                </c:pt>
                <c:pt idx="1301">
                  <c:v>0.54244566163036612</c:v>
                </c:pt>
                <c:pt idx="1302">
                  <c:v>0.54257793499133744</c:v>
                </c:pt>
                <c:pt idx="1303">
                  <c:v>0.54268702265584023</c:v>
                </c:pt>
                <c:pt idx="1304">
                  <c:v>0.5428073284372027</c:v>
                </c:pt>
                <c:pt idx="1305">
                  <c:v>0.54292242651848888</c:v>
                </c:pt>
                <c:pt idx="1306">
                  <c:v>0.5430486783934223</c:v>
                </c:pt>
                <c:pt idx="1307">
                  <c:v>0.54318633097228297</c:v>
                </c:pt>
                <c:pt idx="1308">
                  <c:v>0.54331905595978924</c:v>
                </c:pt>
                <c:pt idx="1309">
                  <c:v>0.54343210679192788</c:v>
                </c:pt>
                <c:pt idx="1310">
                  <c:v>0.54352050130852114</c:v>
                </c:pt>
                <c:pt idx="1311">
                  <c:v>0.54358406625646505</c:v>
                </c:pt>
                <c:pt idx="1312">
                  <c:v>0.54365103207439924</c:v>
                </c:pt>
                <c:pt idx="1313">
                  <c:v>0.54372994913797623</c:v>
                </c:pt>
                <c:pt idx="1314">
                  <c:v>0.54380269240320367</c:v>
                </c:pt>
                <c:pt idx="1315">
                  <c:v>0.54386344418078292</c:v>
                </c:pt>
                <c:pt idx="1316">
                  <c:v>0.54392554122615255</c:v>
                </c:pt>
                <c:pt idx="1317">
                  <c:v>0.54399892318636267</c:v>
                </c:pt>
                <c:pt idx="1318">
                  <c:v>0.54407206282738063</c:v>
                </c:pt>
                <c:pt idx="1319">
                  <c:v>0.54416845967117533</c:v>
                </c:pt>
                <c:pt idx="1320">
                  <c:v>0.54429097557905448</c:v>
                </c:pt>
                <c:pt idx="1321">
                  <c:v>0.5444546509834588</c:v>
                </c:pt>
                <c:pt idx="1322">
                  <c:v>0.54464824592100891</c:v>
                </c:pt>
                <c:pt idx="1323">
                  <c:v>0.54487311735417132</c:v>
                </c:pt>
                <c:pt idx="1324">
                  <c:v>0.54510638191602634</c:v>
                </c:pt>
                <c:pt idx="1325">
                  <c:v>0.54535261374681354</c:v>
                </c:pt>
                <c:pt idx="1326">
                  <c:v>0.54561780909429247</c:v>
                </c:pt>
                <c:pt idx="1327">
                  <c:v>0.54589824457224334</c:v>
                </c:pt>
                <c:pt idx="1328">
                  <c:v>0.54617633977513325</c:v>
                </c:pt>
                <c:pt idx="1329">
                  <c:v>0.54643621488685767</c:v>
                </c:pt>
                <c:pt idx="1330">
                  <c:v>0.54665464320256008</c:v>
                </c:pt>
                <c:pt idx="1331">
                  <c:v>0.54683324837338931</c:v>
                </c:pt>
                <c:pt idx="1332">
                  <c:v>0.546975804686058</c:v>
                </c:pt>
                <c:pt idx="1333">
                  <c:v>0.54708717691731445</c:v>
                </c:pt>
                <c:pt idx="1334">
                  <c:v>0.54715621449151997</c:v>
                </c:pt>
                <c:pt idx="1335">
                  <c:v>0.54719615236144969</c:v>
                </c:pt>
                <c:pt idx="1336">
                  <c:v>0.5472007071083933</c:v>
                </c:pt>
                <c:pt idx="1337">
                  <c:v>0.5472048813998478</c:v>
                </c:pt>
                <c:pt idx="1338">
                  <c:v>0.54719137724044409</c:v>
                </c:pt>
                <c:pt idx="1339">
                  <c:v>0.5471773578209701</c:v>
                </c:pt>
                <c:pt idx="1340">
                  <c:v>0.54715770762273275</c:v>
                </c:pt>
                <c:pt idx="1341">
                  <c:v>0.54713389006769408</c:v>
                </c:pt>
                <c:pt idx="1342">
                  <c:v>0.54711286280999394</c:v>
                </c:pt>
                <c:pt idx="1343">
                  <c:v>0.54709922678322553</c:v>
                </c:pt>
                <c:pt idx="1344">
                  <c:v>0.54708148318301564</c:v>
                </c:pt>
                <c:pt idx="1345">
                  <c:v>0.54709012011720537</c:v>
                </c:pt>
                <c:pt idx="1346">
                  <c:v>0.54711405994058471</c:v>
                </c:pt>
                <c:pt idx="1347">
                  <c:v>0.54716169576489027</c:v>
                </c:pt>
                <c:pt idx="1348">
                  <c:v>0.54722134594861127</c:v>
                </c:pt>
                <c:pt idx="1349">
                  <c:v>0.54728807319255868</c:v>
                </c:pt>
                <c:pt idx="1350">
                  <c:v>0.54735456889794953</c:v>
                </c:pt>
                <c:pt idx="1351">
                  <c:v>0.54740081792350415</c:v>
                </c:pt>
                <c:pt idx="1352">
                  <c:v>0.54745608243763033</c:v>
                </c:pt>
                <c:pt idx="1353">
                  <c:v>0.54752512585536683</c:v>
                </c:pt>
                <c:pt idx="1354">
                  <c:v>0.54759742103223208</c:v>
                </c:pt>
                <c:pt idx="1355">
                  <c:v>0.54767384917292794</c:v>
                </c:pt>
                <c:pt idx="1356">
                  <c:v>0.54772698135589026</c:v>
                </c:pt>
                <c:pt idx="1357">
                  <c:v>0.54777418456869986</c:v>
                </c:pt>
                <c:pt idx="1358">
                  <c:v>0.54782641467730009</c:v>
                </c:pt>
                <c:pt idx="1359">
                  <c:v>0.54785841045301098</c:v>
                </c:pt>
                <c:pt idx="1360">
                  <c:v>0.54789309053800206</c:v>
                </c:pt>
                <c:pt idx="1361">
                  <c:v>0.5479257984334891</c:v>
                </c:pt>
                <c:pt idx="1362">
                  <c:v>0.54799547403520232</c:v>
                </c:pt>
                <c:pt idx="1363">
                  <c:v>0.54812521749552034</c:v>
                </c:pt>
                <c:pt idx="1364">
                  <c:v>0.54831365362407403</c:v>
                </c:pt>
                <c:pt idx="1365">
                  <c:v>0.54854192802657409</c:v>
                </c:pt>
                <c:pt idx="1366">
                  <c:v>0.54880844656371541</c:v>
                </c:pt>
                <c:pt idx="1367">
                  <c:v>0.54910332743334367</c:v>
                </c:pt>
                <c:pt idx="1368">
                  <c:v>0.5494034623977595</c:v>
                </c:pt>
                <c:pt idx="1369">
                  <c:v>0.54968328047526105</c:v>
                </c:pt>
                <c:pt idx="1370">
                  <c:v>0.54995432163044766</c:v>
                </c:pt>
                <c:pt idx="1371">
                  <c:v>0.55021496733660491</c:v>
                </c:pt>
                <c:pt idx="1372">
                  <c:v>0.55047764395106991</c:v>
                </c:pt>
                <c:pt idx="1373">
                  <c:v>0.55073562906440887</c:v>
                </c:pt>
                <c:pt idx="1374">
                  <c:v>0.55091073198592899</c:v>
                </c:pt>
                <c:pt idx="1375">
                  <c:v>0.55102183949263972</c:v>
                </c:pt>
                <c:pt idx="1376">
                  <c:v>0.55108167468487035</c:v>
                </c:pt>
                <c:pt idx="1377">
                  <c:v>0.55108970482537345</c:v>
                </c:pt>
                <c:pt idx="1378">
                  <c:v>0.55105332445447697</c:v>
                </c:pt>
                <c:pt idx="1379">
                  <c:v>0.55098529068248059</c:v>
                </c:pt>
                <c:pt idx="1380">
                  <c:v>0.55091601950620561</c:v>
                </c:pt>
                <c:pt idx="1381">
                  <c:v>0.55085138546006363</c:v>
                </c:pt>
                <c:pt idx="1382">
                  <c:v>0.55079577415575709</c:v>
                </c:pt>
                <c:pt idx="1383">
                  <c:v>0.55074296302046155</c:v>
                </c:pt>
                <c:pt idx="1384">
                  <c:v>0.55067665827680845</c:v>
                </c:pt>
                <c:pt idx="1385">
                  <c:v>0.55064187198394998</c:v>
                </c:pt>
                <c:pt idx="1386">
                  <c:v>0.55060978164229246</c:v>
                </c:pt>
                <c:pt idx="1387">
                  <c:v>0.55057607550985455</c:v>
                </c:pt>
                <c:pt idx="1388">
                  <c:v>0.55055573059737872</c:v>
                </c:pt>
                <c:pt idx="1389">
                  <c:v>0.55054379804348064</c:v>
                </c:pt>
                <c:pt idx="1390">
                  <c:v>0.55055103422945317</c:v>
                </c:pt>
                <c:pt idx="1391">
                  <c:v>0.55057169130820294</c:v>
                </c:pt>
                <c:pt idx="1392">
                  <c:v>0.55059966719247733</c:v>
                </c:pt>
                <c:pt idx="1393">
                  <c:v>0.55063195287124878</c:v>
                </c:pt>
                <c:pt idx="1394">
                  <c:v>0.5506722217158232</c:v>
                </c:pt>
                <c:pt idx="1395">
                  <c:v>0.55072254767807827</c:v>
                </c:pt>
                <c:pt idx="1396">
                  <c:v>0.55076970609121412</c:v>
                </c:pt>
                <c:pt idx="1397">
                  <c:v>0.55081854625952242</c:v>
                </c:pt>
                <c:pt idx="1398">
                  <c:v>0.5508541095625521</c:v>
                </c:pt>
                <c:pt idx="1399">
                  <c:v>0.55087525885356259</c:v>
                </c:pt>
                <c:pt idx="1400">
                  <c:v>0.55088868768707555</c:v>
                </c:pt>
                <c:pt idx="1401">
                  <c:v>0.55090009000261642</c:v>
                </c:pt>
                <c:pt idx="1402">
                  <c:v>0.55089836474626896</c:v>
                </c:pt>
                <c:pt idx="1403">
                  <c:v>0.5508838303303295</c:v>
                </c:pt>
                <c:pt idx="1404">
                  <c:v>0.55085737819147473</c:v>
                </c:pt>
                <c:pt idx="1405">
                  <c:v>0.55081626381233384</c:v>
                </c:pt>
                <c:pt idx="1406">
                  <c:v>0.55077646850459072</c:v>
                </c:pt>
                <c:pt idx="1407">
                  <c:v>0.55073524000048024</c:v>
                </c:pt>
                <c:pt idx="1408">
                  <c:v>0.55069017625717875</c:v>
                </c:pt>
                <c:pt idx="1409">
                  <c:v>0.55066920524615082</c:v>
                </c:pt>
                <c:pt idx="1410">
                  <c:v>0.5506648325943303</c:v>
                </c:pt>
                <c:pt idx="1411">
                  <c:v>0.55067543535004215</c:v>
                </c:pt>
                <c:pt idx="1412">
                  <c:v>0.55068826013449834</c:v>
                </c:pt>
                <c:pt idx="1413">
                  <c:v>0.55069689544916567</c:v>
                </c:pt>
                <c:pt idx="1414">
                  <c:v>0.55068905091157661</c:v>
                </c:pt>
                <c:pt idx="1415">
                  <c:v>0.55066708107684559</c:v>
                </c:pt>
                <c:pt idx="1416">
                  <c:v>0.55064050001023046</c:v>
                </c:pt>
                <c:pt idx="1417">
                  <c:v>0.55061505772430441</c:v>
                </c:pt>
                <c:pt idx="1418">
                  <c:v>0.55058358915431016</c:v>
                </c:pt>
                <c:pt idx="1419">
                  <c:v>0.55053647017483898</c:v>
                </c:pt>
                <c:pt idx="1420">
                  <c:v>0.55047266106716153</c:v>
                </c:pt>
                <c:pt idx="1421">
                  <c:v>0.55039362512104906</c:v>
                </c:pt>
                <c:pt idx="1422">
                  <c:v>0.55030195605785637</c:v>
                </c:pt>
                <c:pt idx="1423">
                  <c:v>0.55020935104021662</c:v>
                </c:pt>
                <c:pt idx="1424">
                  <c:v>0.55014478100869202</c:v>
                </c:pt>
                <c:pt idx="1425">
                  <c:v>0.55010552261441303</c:v>
                </c:pt>
                <c:pt idx="1426">
                  <c:v>0.55008565458483227</c:v>
                </c:pt>
                <c:pt idx="1427">
                  <c:v>0.55008066059239225</c:v>
                </c:pt>
                <c:pt idx="1428">
                  <c:v>0.55008871557634886</c:v>
                </c:pt>
                <c:pt idx="1429">
                  <c:v>0.55013463977483523</c:v>
                </c:pt>
                <c:pt idx="1430">
                  <c:v>0.55021654988498314</c:v>
                </c:pt>
                <c:pt idx="1431">
                  <c:v>0.55032328763982996</c:v>
                </c:pt>
                <c:pt idx="1432">
                  <c:v>0.55044063306071267</c:v>
                </c:pt>
                <c:pt idx="1433">
                  <c:v>0.55058681000409981</c:v>
                </c:pt>
                <c:pt idx="1434">
                  <c:v>0.55072729958636224</c:v>
                </c:pt>
                <c:pt idx="1435">
                  <c:v>0.55084588234548604</c:v>
                </c:pt>
                <c:pt idx="1436">
                  <c:v>0.55097531951534251</c:v>
                </c:pt>
                <c:pt idx="1437">
                  <c:v>0.55110621778859259</c:v>
                </c:pt>
                <c:pt idx="1438">
                  <c:v>0.55123467600460119</c:v>
                </c:pt>
                <c:pt idx="1439">
                  <c:v>0.55136047243913389</c:v>
                </c:pt>
                <c:pt idx="1440">
                  <c:v>0.55144756402281991</c:v>
                </c:pt>
                <c:pt idx="1441">
                  <c:v>0.55152982045595678</c:v>
                </c:pt>
                <c:pt idx="1442">
                  <c:v>0.55159020253905</c:v>
                </c:pt>
                <c:pt idx="1443">
                  <c:v>0.55162251595111789</c:v>
                </c:pt>
                <c:pt idx="1444">
                  <c:v>0.55161555882290303</c:v>
                </c:pt>
                <c:pt idx="1445">
                  <c:v>0.55158912153585971</c:v>
                </c:pt>
                <c:pt idx="1446">
                  <c:v>0.55154786339574657</c:v>
                </c:pt>
                <c:pt idx="1447">
                  <c:v>0.55147233702727216</c:v>
                </c:pt>
                <c:pt idx="1448">
                  <c:v>0.55136193322526406</c:v>
                </c:pt>
                <c:pt idx="1449">
                  <c:v>0.55122065158749356</c:v>
                </c:pt>
                <c:pt idx="1450">
                  <c:v>0.55104856446005945</c:v>
                </c:pt>
                <c:pt idx="1451">
                  <c:v>0.55086780528980372</c:v>
                </c:pt>
                <c:pt idx="1452">
                  <c:v>0.55065757214849753</c:v>
                </c:pt>
                <c:pt idx="1453">
                  <c:v>0.5504446911034433</c:v>
                </c:pt>
                <c:pt idx="1454">
                  <c:v>0.55025263094396959</c:v>
                </c:pt>
                <c:pt idx="1455">
                  <c:v>0.55007455967241803</c:v>
                </c:pt>
                <c:pt idx="1456">
                  <c:v>0.5499115849416254</c:v>
                </c:pt>
                <c:pt idx="1457">
                  <c:v>0.5497684474257899</c:v>
                </c:pt>
                <c:pt idx="1458">
                  <c:v>0.54966855403004233</c:v>
                </c:pt>
                <c:pt idx="1459">
                  <c:v>0.54961738779212643</c:v>
                </c:pt>
                <c:pt idx="1460">
                  <c:v>0.54962290810293424</c:v>
                </c:pt>
                <c:pt idx="1461">
                  <c:v>0.5496757455661988</c:v>
                </c:pt>
                <c:pt idx="1462">
                  <c:v>0.54976844991392548</c:v>
                </c:pt>
                <c:pt idx="1463">
                  <c:v>0.54988407368293879</c:v>
                </c:pt>
                <c:pt idx="1464">
                  <c:v>0.55001931323831754</c:v>
                </c:pt>
                <c:pt idx="1465">
                  <c:v>0.55016261593651239</c:v>
                </c:pt>
                <c:pt idx="1466">
                  <c:v>0.55031076256871725</c:v>
                </c:pt>
                <c:pt idx="1467">
                  <c:v>0.55047706856746459</c:v>
                </c:pt>
                <c:pt idx="1468">
                  <c:v>0.55063179420724551</c:v>
                </c:pt>
                <c:pt idx="1469">
                  <c:v>0.55074045579725572</c:v>
                </c:pt>
                <c:pt idx="1470">
                  <c:v>0.55081781582816791</c:v>
                </c:pt>
                <c:pt idx="1471">
                  <c:v>0.55084719499297374</c:v>
                </c:pt>
                <c:pt idx="1472">
                  <c:v>0.55083242435656066</c:v>
                </c:pt>
                <c:pt idx="1473">
                  <c:v>0.55080346119724866</c:v>
                </c:pt>
                <c:pt idx="1474">
                  <c:v>0.55077455542207521</c:v>
                </c:pt>
                <c:pt idx="1475">
                  <c:v>0.55074734724450658</c:v>
                </c:pt>
                <c:pt idx="1476">
                  <c:v>0.5507120021615145</c:v>
                </c:pt>
                <c:pt idx="1477">
                  <c:v>0.55067157648896536</c:v>
                </c:pt>
                <c:pt idx="1478">
                  <c:v>0.55060770631357114</c:v>
                </c:pt>
                <c:pt idx="1479">
                  <c:v>0.55054641149838801</c:v>
                </c:pt>
                <c:pt idx="1480">
                  <c:v>0.55049325338725652</c:v>
                </c:pt>
                <c:pt idx="1481">
                  <c:v>0.55043861434528807</c:v>
                </c:pt>
                <c:pt idx="1482">
                  <c:v>0.55037176771524843</c:v>
                </c:pt>
                <c:pt idx="1483">
                  <c:v>0.55030967198099867</c:v>
                </c:pt>
                <c:pt idx="1484">
                  <c:v>0.55022249072133078</c:v>
                </c:pt>
                <c:pt idx="1485">
                  <c:v>0.5501105732322934</c:v>
                </c:pt>
                <c:pt idx="1486">
                  <c:v>0.54998029451017805</c:v>
                </c:pt>
                <c:pt idx="1487">
                  <c:v>0.54984099539703291</c:v>
                </c:pt>
                <c:pt idx="1488">
                  <c:v>0.5496947606762298</c:v>
                </c:pt>
                <c:pt idx="1489">
                  <c:v>0.54956385638165817</c:v>
                </c:pt>
                <c:pt idx="1490">
                  <c:v>0.5494541279860522</c:v>
                </c:pt>
                <c:pt idx="1491">
                  <c:v>0.54937179448534756</c:v>
                </c:pt>
                <c:pt idx="1492">
                  <c:v>0.54932489627759484</c:v>
                </c:pt>
                <c:pt idx="1493">
                  <c:v>0.5492862728796174</c:v>
                </c:pt>
                <c:pt idx="1494">
                  <c:v>0.54924240994285678</c:v>
                </c:pt>
                <c:pt idx="1495">
                  <c:v>0.54920215611383338</c:v>
                </c:pt>
                <c:pt idx="1496">
                  <c:v>0.5491619844266985</c:v>
                </c:pt>
                <c:pt idx="1497">
                  <c:v>0.54911309858151081</c:v>
                </c:pt>
                <c:pt idx="1498">
                  <c:v>0.54906652095331498</c:v>
                </c:pt>
                <c:pt idx="1499">
                  <c:v>0.54902152587699227</c:v>
                </c:pt>
                <c:pt idx="1500">
                  <c:v>0.5489612768390949</c:v>
                </c:pt>
                <c:pt idx="1501">
                  <c:v>0.54888052816923139</c:v>
                </c:pt>
                <c:pt idx="1502">
                  <c:v>0.5487887259117582</c:v>
                </c:pt>
                <c:pt idx="1503">
                  <c:v>0.54868917181824728</c:v>
                </c:pt>
                <c:pt idx="1504">
                  <c:v>0.54861428397037482</c:v>
                </c:pt>
                <c:pt idx="1505">
                  <c:v>0.54857343418158488</c:v>
                </c:pt>
                <c:pt idx="1506">
                  <c:v>0.54856774011604048</c:v>
                </c:pt>
                <c:pt idx="1507">
                  <c:v>0.54860435366656946</c:v>
                </c:pt>
                <c:pt idx="1508">
                  <c:v>0.54866898234313999</c:v>
                </c:pt>
                <c:pt idx="1509">
                  <c:v>0.54873228582763967</c:v>
                </c:pt>
                <c:pt idx="1510">
                  <c:v>0.5487898038640423</c:v>
                </c:pt>
                <c:pt idx="1511">
                  <c:v>0.54885916457034767</c:v>
                </c:pt>
                <c:pt idx="1512">
                  <c:v>0.54894015964831977</c:v>
                </c:pt>
                <c:pt idx="1513">
                  <c:v>0.54900917907344382</c:v>
                </c:pt>
                <c:pt idx="1514">
                  <c:v>0.54905888994637808</c:v>
                </c:pt>
                <c:pt idx="1515">
                  <c:v>0.54909975610128403</c:v>
                </c:pt>
                <c:pt idx="1516">
                  <c:v>0.54911933083141895</c:v>
                </c:pt>
                <c:pt idx="1517">
                  <c:v>0.54913129750828549</c:v>
                </c:pt>
                <c:pt idx="1518">
                  <c:v>0.54912172105303148</c:v>
                </c:pt>
                <c:pt idx="1519">
                  <c:v>0.54911399492919655</c:v>
                </c:pt>
                <c:pt idx="1520">
                  <c:v>0.54913623482688578</c:v>
                </c:pt>
                <c:pt idx="1521">
                  <c:v>0.54918025272120152</c:v>
                </c:pt>
                <c:pt idx="1522">
                  <c:v>0.54922808809350698</c:v>
                </c:pt>
                <c:pt idx="1523">
                  <c:v>0.54928698711922286</c:v>
                </c:pt>
                <c:pt idx="1524">
                  <c:v>0.54936426302708807</c:v>
                </c:pt>
                <c:pt idx="1525">
                  <c:v>0.54945389183138826</c:v>
                </c:pt>
                <c:pt idx="1526">
                  <c:v>0.54954867607155655</c:v>
                </c:pt>
                <c:pt idx="1527">
                  <c:v>0.54966250150793905</c:v>
                </c:pt>
                <c:pt idx="1528">
                  <c:v>0.54976973192855172</c:v>
                </c:pt>
                <c:pt idx="1529">
                  <c:v>0.54989315074225886</c:v>
                </c:pt>
                <c:pt idx="1530">
                  <c:v>0.55003863020155719</c:v>
                </c:pt>
                <c:pt idx="1531">
                  <c:v>0.55018020082784524</c:v>
                </c:pt>
                <c:pt idx="1532">
                  <c:v>0.55032261197872367</c:v>
                </c:pt>
                <c:pt idx="1533">
                  <c:v>0.55047242345623448</c:v>
                </c:pt>
                <c:pt idx="1534">
                  <c:v>0.55061753668080471</c:v>
                </c:pt>
                <c:pt idx="1535">
                  <c:v>0.55074567574514821</c:v>
                </c:pt>
                <c:pt idx="1536">
                  <c:v>0.55086313735175318</c:v>
                </c:pt>
                <c:pt idx="1537">
                  <c:v>0.55095950763713897</c:v>
                </c:pt>
                <c:pt idx="1538">
                  <c:v>0.55102909045443016</c:v>
                </c:pt>
                <c:pt idx="1539">
                  <c:v>0.55108370448773547</c:v>
                </c:pt>
                <c:pt idx="1540">
                  <c:v>0.55111605599493729</c:v>
                </c:pt>
                <c:pt idx="1541">
                  <c:v>0.55109929875533714</c:v>
                </c:pt>
                <c:pt idx="1542">
                  <c:v>0.55106904141469226</c:v>
                </c:pt>
                <c:pt idx="1543">
                  <c:v>0.5510182583003238</c:v>
                </c:pt>
                <c:pt idx="1544">
                  <c:v>0.55094792404293436</c:v>
                </c:pt>
                <c:pt idx="1545">
                  <c:v>0.55085741404291866</c:v>
                </c:pt>
                <c:pt idx="1546">
                  <c:v>0.55074798918074641</c:v>
                </c:pt>
                <c:pt idx="1547">
                  <c:v>0.55062358205326944</c:v>
                </c:pt>
                <c:pt idx="1548">
                  <c:v>0.55049975544863883</c:v>
                </c:pt>
                <c:pt idx="1549">
                  <c:v>0.55038486036131529</c:v>
                </c:pt>
                <c:pt idx="1550">
                  <c:v>0.55027474833335344</c:v>
                </c:pt>
                <c:pt idx="1551">
                  <c:v>0.55016413570025413</c:v>
                </c:pt>
                <c:pt idx="1552">
                  <c:v>0.55007489486838768</c:v>
                </c:pt>
                <c:pt idx="1553">
                  <c:v>0.54997931583081083</c:v>
                </c:pt>
                <c:pt idx="1554">
                  <c:v>0.54988093942308358</c:v>
                </c:pt>
                <c:pt idx="1555">
                  <c:v>0.54977731962665588</c:v>
                </c:pt>
                <c:pt idx="1556">
                  <c:v>0.54967883137575535</c:v>
                </c:pt>
                <c:pt idx="1557">
                  <c:v>0.54959873860090636</c:v>
                </c:pt>
                <c:pt idx="1558">
                  <c:v>0.54954914142720435</c:v>
                </c:pt>
                <c:pt idx="1559">
                  <c:v>0.54954780649880075</c:v>
                </c:pt>
                <c:pt idx="1560">
                  <c:v>0.54954759020841937</c:v>
                </c:pt>
                <c:pt idx="1561">
                  <c:v>0.54953494573321715</c:v>
                </c:pt>
                <c:pt idx="1562">
                  <c:v>0.54952165326876934</c:v>
                </c:pt>
                <c:pt idx="1563">
                  <c:v>0.54951666684250888</c:v>
                </c:pt>
                <c:pt idx="1564">
                  <c:v>0.5495250897264472</c:v>
                </c:pt>
                <c:pt idx="1565">
                  <c:v>0.54954022339314013</c:v>
                </c:pt>
                <c:pt idx="1566">
                  <c:v>0.54957772152068762</c:v>
                </c:pt>
                <c:pt idx="1567">
                  <c:v>0.54962473001742429</c:v>
                </c:pt>
                <c:pt idx="1568">
                  <c:v>0.54968102555979059</c:v>
                </c:pt>
                <c:pt idx="1569">
                  <c:v>0.5497268600402343</c:v>
                </c:pt>
                <c:pt idx="1570">
                  <c:v>0.54974355173391376</c:v>
                </c:pt>
                <c:pt idx="1571">
                  <c:v>0.54974121590036373</c:v>
                </c:pt>
                <c:pt idx="1572">
                  <c:v>0.54973192210610211</c:v>
                </c:pt>
                <c:pt idx="1573">
                  <c:v>0.54970590984450329</c:v>
                </c:pt>
                <c:pt idx="1574">
                  <c:v>0.54964604608344625</c:v>
                </c:pt>
                <c:pt idx="1575">
                  <c:v>0.54956690485791071</c:v>
                </c:pt>
                <c:pt idx="1576">
                  <c:v>0.54950362362960525</c:v>
                </c:pt>
                <c:pt idx="1577">
                  <c:v>0.54942340100647558</c:v>
                </c:pt>
                <c:pt idx="1578">
                  <c:v>0.54933059948591145</c:v>
                </c:pt>
                <c:pt idx="1579">
                  <c:v>0.54922252195623944</c:v>
                </c:pt>
                <c:pt idx="1580">
                  <c:v>0.54911394675704939</c:v>
                </c:pt>
                <c:pt idx="1581">
                  <c:v>0.54900618686090885</c:v>
                </c:pt>
                <c:pt idx="1582">
                  <c:v>0.54892804037190934</c:v>
                </c:pt>
                <c:pt idx="1583">
                  <c:v>0.54885880294977252</c:v>
                </c:pt>
                <c:pt idx="1584">
                  <c:v>0.54880421448592998</c:v>
                </c:pt>
                <c:pt idx="1585">
                  <c:v>0.54874906915789812</c:v>
                </c:pt>
                <c:pt idx="1586">
                  <c:v>0.54868969580616667</c:v>
                </c:pt>
                <c:pt idx="1587">
                  <c:v>0.54863154693612881</c:v>
                </c:pt>
                <c:pt idx="1588">
                  <c:v>0.54858249517528879</c:v>
                </c:pt>
                <c:pt idx="1589">
                  <c:v>0.54852965366410023</c:v>
                </c:pt>
                <c:pt idx="1590">
                  <c:v>0.54847179999755447</c:v>
                </c:pt>
                <c:pt idx="1591">
                  <c:v>0.54839770850392278</c:v>
                </c:pt>
                <c:pt idx="1592">
                  <c:v>0.54831705056901991</c:v>
                </c:pt>
                <c:pt idx="1593">
                  <c:v>0.54823110051904667</c:v>
                </c:pt>
                <c:pt idx="1594">
                  <c:v>0.54817459390198364</c:v>
                </c:pt>
                <c:pt idx="1595">
                  <c:v>0.54816130410870623</c:v>
                </c:pt>
                <c:pt idx="1596">
                  <c:v>0.54819385818057198</c:v>
                </c:pt>
                <c:pt idx="1597">
                  <c:v>0.54824428300395267</c:v>
                </c:pt>
                <c:pt idx="1598">
                  <c:v>0.5482767905411291</c:v>
                </c:pt>
                <c:pt idx="1599">
                  <c:v>0.54828455082180905</c:v>
                </c:pt>
                <c:pt idx="1600">
                  <c:v>0.5482906718478775</c:v>
                </c:pt>
                <c:pt idx="1601">
                  <c:v>0.54828869669154023</c:v>
                </c:pt>
                <c:pt idx="1602">
                  <c:v>0.5482832029062229</c:v>
                </c:pt>
                <c:pt idx="1603">
                  <c:v>0.54827399365678986</c:v>
                </c:pt>
                <c:pt idx="1604">
                  <c:v>0.54825399758547033</c:v>
                </c:pt>
                <c:pt idx="1605">
                  <c:v>0.54821009709214019</c:v>
                </c:pt>
                <c:pt idx="1606">
                  <c:v>0.5481295721177224</c:v>
                </c:pt>
                <c:pt idx="1607">
                  <c:v>0.54801804885365024</c:v>
                </c:pt>
                <c:pt idx="1608">
                  <c:v>0.54789611063425059</c:v>
                </c:pt>
                <c:pt idx="1609">
                  <c:v>0.54779238297617916</c:v>
                </c:pt>
                <c:pt idx="1610">
                  <c:v>0.54772690912298205</c:v>
                </c:pt>
                <c:pt idx="1611">
                  <c:v>0.54768921862405573</c:v>
                </c:pt>
                <c:pt idx="1612">
                  <c:v>0.54768046559500916</c:v>
                </c:pt>
                <c:pt idx="1613">
                  <c:v>0.54770137010606113</c:v>
                </c:pt>
                <c:pt idx="1614">
                  <c:v>0.54773714882977242</c:v>
                </c:pt>
                <c:pt idx="1615">
                  <c:v>0.54777492863759691</c:v>
                </c:pt>
                <c:pt idx="1616">
                  <c:v>0.54781548570852412</c:v>
                </c:pt>
                <c:pt idx="1617">
                  <c:v>0.54784655864339105</c:v>
                </c:pt>
                <c:pt idx="1618">
                  <c:v>0.54787897151416298</c:v>
                </c:pt>
                <c:pt idx="1619">
                  <c:v>0.54790525281936853</c:v>
                </c:pt>
                <c:pt idx="1620">
                  <c:v>0.54790701901305672</c:v>
                </c:pt>
                <c:pt idx="1621">
                  <c:v>0.54787949299347327</c:v>
                </c:pt>
                <c:pt idx="1622">
                  <c:v>0.54783126392011039</c:v>
                </c:pt>
                <c:pt idx="1623">
                  <c:v>0.54777363466393281</c:v>
                </c:pt>
                <c:pt idx="1624">
                  <c:v>0.54769799893835924</c:v>
                </c:pt>
                <c:pt idx="1625">
                  <c:v>0.5476051318105386</c:v>
                </c:pt>
                <c:pt idx="1626">
                  <c:v>0.54750046686332854</c:v>
                </c:pt>
                <c:pt idx="1627">
                  <c:v>0.54737763623519842</c:v>
                </c:pt>
                <c:pt idx="1628">
                  <c:v>0.54724781813187129</c:v>
                </c:pt>
                <c:pt idx="1629">
                  <c:v>0.54710865092493499</c:v>
                </c:pt>
                <c:pt idx="1630">
                  <c:v>0.54696735018219966</c:v>
                </c:pt>
                <c:pt idx="1631">
                  <c:v>0.54682438749006657</c:v>
                </c:pt>
                <c:pt idx="1632">
                  <c:v>0.54668353844600048</c:v>
                </c:pt>
                <c:pt idx="1633">
                  <c:v>0.54652838962254868</c:v>
                </c:pt>
                <c:pt idx="1634">
                  <c:v>0.54635132301576173</c:v>
                </c:pt>
                <c:pt idx="1635">
                  <c:v>0.54616528409959164</c:v>
                </c:pt>
                <c:pt idx="1636">
                  <c:v>0.54598125164299038</c:v>
                </c:pt>
                <c:pt idx="1637">
                  <c:v>0.54582144889837436</c:v>
                </c:pt>
                <c:pt idx="1638">
                  <c:v>0.54568567047997651</c:v>
                </c:pt>
                <c:pt idx="1639">
                  <c:v>0.54556489983083822</c:v>
                </c:pt>
                <c:pt idx="1640">
                  <c:v>0.54545455869447279</c:v>
                </c:pt>
                <c:pt idx="1641">
                  <c:v>0.54535302800422947</c:v>
                </c:pt>
                <c:pt idx="1642">
                  <c:v>0.54527862237840219</c:v>
                </c:pt>
                <c:pt idx="1643">
                  <c:v>0.54522108228716437</c:v>
                </c:pt>
                <c:pt idx="1644">
                  <c:v>0.5452130030786424</c:v>
                </c:pt>
                <c:pt idx="1645">
                  <c:v>0.54524550170108654</c:v>
                </c:pt>
                <c:pt idx="1646">
                  <c:v>0.54529644456085924</c:v>
                </c:pt>
                <c:pt idx="1647">
                  <c:v>0.54535223214692363</c:v>
                </c:pt>
                <c:pt idx="1648">
                  <c:v>0.54538830518066772</c:v>
                </c:pt>
                <c:pt idx="1649">
                  <c:v>0.54540270052589912</c:v>
                </c:pt>
                <c:pt idx="1650">
                  <c:v>0.5454041867276479</c:v>
                </c:pt>
                <c:pt idx="1651">
                  <c:v>0.54539142557165965</c:v>
                </c:pt>
                <c:pt idx="1652">
                  <c:v>0.54536788655507984</c:v>
                </c:pt>
                <c:pt idx="1653">
                  <c:v>0.54533650249999266</c:v>
                </c:pt>
                <c:pt idx="1654">
                  <c:v>0.54531593483786278</c:v>
                </c:pt>
                <c:pt idx="1655">
                  <c:v>0.54526766599874665</c:v>
                </c:pt>
                <c:pt idx="1656">
                  <c:v>0.54522743612421209</c:v>
                </c:pt>
                <c:pt idx="1657">
                  <c:v>0.54520510453444215</c:v>
                </c:pt>
                <c:pt idx="1658">
                  <c:v>0.54520970809363944</c:v>
                </c:pt>
                <c:pt idx="1659">
                  <c:v>0.54526155115170538</c:v>
                </c:pt>
                <c:pt idx="1660">
                  <c:v>0.54536749874337787</c:v>
                </c:pt>
                <c:pt idx="1661">
                  <c:v>0.54553404864784294</c:v>
                </c:pt>
                <c:pt idx="1662">
                  <c:v>0.54575340351740365</c:v>
                </c:pt>
                <c:pt idx="1663">
                  <c:v>0.54602806721859676</c:v>
                </c:pt>
                <c:pt idx="1664">
                  <c:v>0.54632275757969995</c:v>
                </c:pt>
                <c:pt idx="1665">
                  <c:v>0.54662787719961414</c:v>
                </c:pt>
                <c:pt idx="1666">
                  <c:v>0.5469442292303115</c:v>
                </c:pt>
                <c:pt idx="1667">
                  <c:v>0.54723498614351318</c:v>
                </c:pt>
                <c:pt idx="1668">
                  <c:v>0.54749104564023188</c:v>
                </c:pt>
                <c:pt idx="1669">
                  <c:v>0.54772148801010723</c:v>
                </c:pt>
                <c:pt idx="1670">
                  <c:v>0.54790927157427738</c:v>
                </c:pt>
                <c:pt idx="1671">
                  <c:v>0.5480527501289244</c:v>
                </c:pt>
                <c:pt idx="1672">
                  <c:v>0.54814392046052485</c:v>
                </c:pt>
                <c:pt idx="1673">
                  <c:v>0.54818917244567222</c:v>
                </c:pt>
                <c:pt idx="1674">
                  <c:v>0.54819285907108195</c:v>
                </c:pt>
                <c:pt idx="1675">
                  <c:v>0.54816487127911551</c:v>
                </c:pt>
                <c:pt idx="1676">
                  <c:v>0.54809935289491485</c:v>
                </c:pt>
                <c:pt idx="1677">
                  <c:v>0.54800497429655959</c:v>
                </c:pt>
                <c:pt idx="1678">
                  <c:v>0.54789747030224611</c:v>
                </c:pt>
                <c:pt idx="1679">
                  <c:v>0.54779180748978729</c:v>
                </c:pt>
                <c:pt idx="1680">
                  <c:v>0.54768951640629948</c:v>
                </c:pt>
                <c:pt idx="1681">
                  <c:v>0.54759630582076002</c:v>
                </c:pt>
                <c:pt idx="1682">
                  <c:v>0.54751191005924082</c:v>
                </c:pt>
                <c:pt idx="1683">
                  <c:v>0.54742626775169756</c:v>
                </c:pt>
                <c:pt idx="1684">
                  <c:v>0.54733125714839737</c:v>
                </c:pt>
                <c:pt idx="1685">
                  <c:v>0.54722786624261899</c:v>
                </c:pt>
                <c:pt idx="1686">
                  <c:v>0.54712306173398217</c:v>
                </c:pt>
                <c:pt idx="1687">
                  <c:v>0.54701977381838551</c:v>
                </c:pt>
                <c:pt idx="1688">
                  <c:v>0.54693634243633671</c:v>
                </c:pt>
                <c:pt idx="1689">
                  <c:v>0.54686227135926146</c:v>
                </c:pt>
                <c:pt idx="1690">
                  <c:v>0.54678921893150101</c:v>
                </c:pt>
                <c:pt idx="1691">
                  <c:v>0.54671030278644439</c:v>
                </c:pt>
                <c:pt idx="1692">
                  <c:v>0.54662965088741344</c:v>
                </c:pt>
                <c:pt idx="1693">
                  <c:v>0.54654574767692232</c:v>
                </c:pt>
                <c:pt idx="1694">
                  <c:v>0.54646649378645773</c:v>
                </c:pt>
                <c:pt idx="1695">
                  <c:v>0.54641154048701257</c:v>
                </c:pt>
                <c:pt idx="1696">
                  <c:v>0.54637398605133702</c:v>
                </c:pt>
                <c:pt idx="1697">
                  <c:v>0.54636479734667132</c:v>
                </c:pt>
                <c:pt idx="1698">
                  <c:v>0.5463702328308524</c:v>
                </c:pt>
                <c:pt idx="1699">
                  <c:v>0.54636271616592547</c:v>
                </c:pt>
                <c:pt idx="1700">
                  <c:v>0.54635412993324584</c:v>
                </c:pt>
                <c:pt idx="1701">
                  <c:v>0.54635933183772079</c:v>
                </c:pt>
                <c:pt idx="1702">
                  <c:v>0.54635420792148448</c:v>
                </c:pt>
                <c:pt idx="1703">
                  <c:v>0.54633600745176258</c:v>
                </c:pt>
                <c:pt idx="1704">
                  <c:v>0.54633189438580299</c:v>
                </c:pt>
                <c:pt idx="1705">
                  <c:v>0.54632846545676061</c:v>
                </c:pt>
                <c:pt idx="1706">
                  <c:v>0.54630970193233552</c:v>
                </c:pt>
                <c:pt idx="1707">
                  <c:v>0.54626899436838494</c:v>
                </c:pt>
                <c:pt idx="1708">
                  <c:v>0.54619491536150377</c:v>
                </c:pt>
                <c:pt idx="1709">
                  <c:v>0.5461076741750942</c:v>
                </c:pt>
                <c:pt idx="1710">
                  <c:v>0.54601578224493119</c:v>
                </c:pt>
                <c:pt idx="1711">
                  <c:v>0.54592301817495692</c:v>
                </c:pt>
                <c:pt idx="1712">
                  <c:v>0.54581868182689941</c:v>
                </c:pt>
                <c:pt idx="1713">
                  <c:v>0.54570923145036154</c:v>
                </c:pt>
                <c:pt idx="1714">
                  <c:v>0.54558990646510541</c:v>
                </c:pt>
                <c:pt idx="1715">
                  <c:v>0.54544732298868803</c:v>
                </c:pt>
                <c:pt idx="1716">
                  <c:v>0.54529651212284902</c:v>
                </c:pt>
                <c:pt idx="1717">
                  <c:v>0.54514150919754678</c:v>
                </c:pt>
                <c:pt idx="1718">
                  <c:v>0.54499044865804047</c:v>
                </c:pt>
                <c:pt idx="1719">
                  <c:v>0.54484627505892402</c:v>
                </c:pt>
                <c:pt idx="1720">
                  <c:v>0.54470046089176183</c:v>
                </c:pt>
                <c:pt idx="1721">
                  <c:v>0.54457879179724977</c:v>
                </c:pt>
                <c:pt idx="1722">
                  <c:v>0.54445612393045262</c:v>
                </c:pt>
                <c:pt idx="1723">
                  <c:v>0.54436063699061288</c:v>
                </c:pt>
                <c:pt idx="1724">
                  <c:v>0.54430798674447811</c:v>
                </c:pt>
                <c:pt idx="1725">
                  <c:v>0.54427687202982644</c:v>
                </c:pt>
                <c:pt idx="1726">
                  <c:v>0.54426508032409882</c:v>
                </c:pt>
                <c:pt idx="1727">
                  <c:v>0.54426533191631876</c:v>
                </c:pt>
                <c:pt idx="1728">
                  <c:v>0.54426897261787921</c:v>
                </c:pt>
                <c:pt idx="1729">
                  <c:v>0.5442696429112307</c:v>
                </c:pt>
                <c:pt idx="1730">
                  <c:v>0.54426764151426432</c:v>
                </c:pt>
                <c:pt idx="1731">
                  <c:v>0.54426245828153685</c:v>
                </c:pt>
                <c:pt idx="1732">
                  <c:v>0.54423384496376115</c:v>
                </c:pt>
                <c:pt idx="1733">
                  <c:v>0.54420484134859071</c:v>
                </c:pt>
                <c:pt idx="1734">
                  <c:v>0.54415993717206468</c:v>
                </c:pt>
                <c:pt idx="1735">
                  <c:v>0.54409526314627754</c:v>
                </c:pt>
                <c:pt idx="1736">
                  <c:v>0.54404070715544783</c:v>
                </c:pt>
                <c:pt idx="1737">
                  <c:v>0.54399501581092524</c:v>
                </c:pt>
                <c:pt idx="1738">
                  <c:v>0.54395737208081052</c:v>
                </c:pt>
                <c:pt idx="1739">
                  <c:v>0.54393754946352624</c:v>
                </c:pt>
                <c:pt idx="1740">
                  <c:v>0.54393379558141863</c:v>
                </c:pt>
                <c:pt idx="1741">
                  <c:v>0.54394191208489662</c:v>
                </c:pt>
                <c:pt idx="1742">
                  <c:v>0.54396424699714374</c:v>
                </c:pt>
                <c:pt idx="1743">
                  <c:v>0.5439978268542015</c:v>
                </c:pt>
                <c:pt idx="1744">
                  <c:v>0.54403638044054792</c:v>
                </c:pt>
                <c:pt idx="1745">
                  <c:v>0.5440659370142561</c:v>
                </c:pt>
                <c:pt idx="1746">
                  <c:v>0.54409518000025514</c:v>
                </c:pt>
                <c:pt idx="1747">
                  <c:v>0.54411876708163343</c:v>
                </c:pt>
                <c:pt idx="1748">
                  <c:v>0.54413789053743455</c:v>
                </c:pt>
                <c:pt idx="1749">
                  <c:v>0.5441638675944438</c:v>
                </c:pt>
                <c:pt idx="1750">
                  <c:v>0.54418995150716654</c:v>
                </c:pt>
                <c:pt idx="1751">
                  <c:v>0.54421826938195628</c:v>
                </c:pt>
                <c:pt idx="1752">
                  <c:v>0.54424757682317459</c:v>
                </c:pt>
                <c:pt idx="1753">
                  <c:v>0.54426879330561784</c:v>
                </c:pt>
                <c:pt idx="1754">
                  <c:v>0.54430310377031976</c:v>
                </c:pt>
                <c:pt idx="1755">
                  <c:v>0.54436513920154228</c:v>
                </c:pt>
                <c:pt idx="1756">
                  <c:v>0.54443073914051077</c:v>
                </c:pt>
                <c:pt idx="1757">
                  <c:v>0.54449034764753512</c:v>
                </c:pt>
                <c:pt idx="1758">
                  <c:v>0.54453562554341772</c:v>
                </c:pt>
                <c:pt idx="1759">
                  <c:v>0.54456414799065855</c:v>
                </c:pt>
                <c:pt idx="1760">
                  <c:v>0.54457446151450672</c:v>
                </c:pt>
                <c:pt idx="1761">
                  <c:v>0.54458406805885007</c:v>
                </c:pt>
                <c:pt idx="1762">
                  <c:v>0.54457407202064023</c:v>
                </c:pt>
                <c:pt idx="1763">
                  <c:v>0.54455840973519198</c:v>
                </c:pt>
                <c:pt idx="1764">
                  <c:v>0.5445418244815583</c:v>
                </c:pt>
                <c:pt idx="1765">
                  <c:v>0.54450842883908857</c:v>
                </c:pt>
                <c:pt idx="1766">
                  <c:v>0.54444568477647615</c:v>
                </c:pt>
                <c:pt idx="1767">
                  <c:v>0.54438480611817586</c:v>
                </c:pt>
                <c:pt idx="1768">
                  <c:v>0.54431741896700603</c:v>
                </c:pt>
                <c:pt idx="1769">
                  <c:v>0.544260313510604</c:v>
                </c:pt>
                <c:pt idx="1770">
                  <c:v>0.54420859903435526</c:v>
                </c:pt>
                <c:pt idx="1771">
                  <c:v>0.5441517138252191</c:v>
                </c:pt>
                <c:pt idx="1772">
                  <c:v>0.54408694551471792</c:v>
                </c:pt>
                <c:pt idx="1773">
                  <c:v>0.54404839869402866</c:v>
                </c:pt>
                <c:pt idx="1774">
                  <c:v>0.54402541054611686</c:v>
                </c:pt>
                <c:pt idx="1775">
                  <c:v>0.5440059453156002</c:v>
                </c:pt>
                <c:pt idx="1776">
                  <c:v>0.54398171488469316</c:v>
                </c:pt>
                <c:pt idx="1777">
                  <c:v>0.54394080273206724</c:v>
                </c:pt>
                <c:pt idx="1778">
                  <c:v>0.54388448169649106</c:v>
                </c:pt>
                <c:pt idx="1779">
                  <c:v>0.54383221910872337</c:v>
                </c:pt>
                <c:pt idx="1780">
                  <c:v>0.5437866478011002</c:v>
                </c:pt>
                <c:pt idx="1781">
                  <c:v>0.54373937565414299</c:v>
                </c:pt>
                <c:pt idx="1782">
                  <c:v>0.54368589192578554</c:v>
                </c:pt>
                <c:pt idx="1783">
                  <c:v>0.543619454420322</c:v>
                </c:pt>
                <c:pt idx="1784">
                  <c:v>0.54353964542360567</c:v>
                </c:pt>
                <c:pt idx="1785">
                  <c:v>0.5434522426173829</c:v>
                </c:pt>
                <c:pt idx="1786">
                  <c:v>0.54336193545720302</c:v>
                </c:pt>
                <c:pt idx="1787">
                  <c:v>0.54327203312316674</c:v>
                </c:pt>
                <c:pt idx="1788">
                  <c:v>0.54319506435584308</c:v>
                </c:pt>
                <c:pt idx="1789">
                  <c:v>0.54313109546907878</c:v>
                </c:pt>
                <c:pt idx="1790">
                  <c:v>0.54306492278792229</c:v>
                </c:pt>
                <c:pt idx="1791">
                  <c:v>0.54299126130127129</c:v>
                </c:pt>
                <c:pt idx="1792">
                  <c:v>0.54292280429501505</c:v>
                </c:pt>
                <c:pt idx="1793">
                  <c:v>0.54285778327263301</c:v>
                </c:pt>
                <c:pt idx="1794">
                  <c:v>0.5427942444305569</c:v>
                </c:pt>
                <c:pt idx="1795">
                  <c:v>0.54272052779413771</c:v>
                </c:pt>
                <c:pt idx="1796">
                  <c:v>0.5426334665781346</c:v>
                </c:pt>
                <c:pt idx="1797">
                  <c:v>0.54254919355458486</c:v>
                </c:pt>
                <c:pt idx="1798">
                  <c:v>0.54247230631670107</c:v>
                </c:pt>
                <c:pt idx="1799">
                  <c:v>0.54239364538290635</c:v>
                </c:pt>
                <c:pt idx="1800">
                  <c:v>0.54230311247401353</c:v>
                </c:pt>
                <c:pt idx="1801">
                  <c:v>0.5421988412168629</c:v>
                </c:pt>
                <c:pt idx="1802">
                  <c:v>0.54208042900038678</c:v>
                </c:pt>
                <c:pt idx="1803">
                  <c:v>0.54194779921291181</c:v>
                </c:pt>
                <c:pt idx="1804">
                  <c:v>0.54182683512899898</c:v>
                </c:pt>
                <c:pt idx="1805">
                  <c:v>0.54172237331446971</c:v>
                </c:pt>
                <c:pt idx="1806">
                  <c:v>0.54164992089816233</c:v>
                </c:pt>
                <c:pt idx="1807">
                  <c:v>0.54158796480808968</c:v>
                </c:pt>
                <c:pt idx="1808">
                  <c:v>0.54152151499868484</c:v>
                </c:pt>
                <c:pt idx="1809">
                  <c:v>0.54145135604556149</c:v>
                </c:pt>
                <c:pt idx="1810">
                  <c:v>0.54138133282963985</c:v>
                </c:pt>
                <c:pt idx="1811">
                  <c:v>0.54132523954491418</c:v>
                </c:pt>
                <c:pt idx="1812">
                  <c:v>0.54129904204169033</c:v>
                </c:pt>
                <c:pt idx="1813">
                  <c:v>0.54127704502702845</c:v>
                </c:pt>
                <c:pt idx="1814">
                  <c:v>0.54125675573796805</c:v>
                </c:pt>
                <c:pt idx="1815">
                  <c:v>0.5412326732107654</c:v>
                </c:pt>
                <c:pt idx="1816">
                  <c:v>0.54121577174764601</c:v>
                </c:pt>
                <c:pt idx="1817">
                  <c:v>0.54118891148638615</c:v>
                </c:pt>
                <c:pt idx="1818">
                  <c:v>0.54115618053118375</c:v>
                </c:pt>
                <c:pt idx="1819">
                  <c:v>0.5411315295823349</c:v>
                </c:pt>
                <c:pt idx="1820">
                  <c:v>0.5411109250319015</c:v>
                </c:pt>
                <c:pt idx="1821">
                  <c:v>0.54108979271353397</c:v>
                </c:pt>
                <c:pt idx="1822">
                  <c:v>0.54104896403417024</c:v>
                </c:pt>
                <c:pt idx="1823">
                  <c:v>0.54099003609367768</c:v>
                </c:pt>
                <c:pt idx="1824">
                  <c:v>0.54093666962273146</c:v>
                </c:pt>
                <c:pt idx="1825">
                  <c:v>0.54089635056176277</c:v>
                </c:pt>
                <c:pt idx="1826">
                  <c:v>0.54088124802027571</c:v>
                </c:pt>
                <c:pt idx="1827">
                  <c:v>0.54087453612800851</c:v>
                </c:pt>
                <c:pt idx="1828">
                  <c:v>0.54087026420337836</c:v>
                </c:pt>
                <c:pt idx="1829">
                  <c:v>0.5408890523766563</c:v>
                </c:pt>
                <c:pt idx="1830">
                  <c:v>0.54090657301925471</c:v>
                </c:pt>
                <c:pt idx="1831">
                  <c:v>0.54092442431578014</c:v>
                </c:pt>
                <c:pt idx="1832">
                  <c:v>0.54096822723770677</c:v>
                </c:pt>
                <c:pt idx="1833">
                  <c:v>0.5410493313448369</c:v>
                </c:pt>
                <c:pt idx="1834">
                  <c:v>0.54114681293534905</c:v>
                </c:pt>
                <c:pt idx="1835">
                  <c:v>0.54124732635140038</c:v>
                </c:pt>
                <c:pt idx="1836">
                  <c:v>0.54133804335463165</c:v>
                </c:pt>
                <c:pt idx="1837">
                  <c:v>0.54140893776118926</c:v>
                </c:pt>
                <c:pt idx="1838">
                  <c:v>0.54147218120079976</c:v>
                </c:pt>
                <c:pt idx="1839">
                  <c:v>0.54153075390670979</c:v>
                </c:pt>
                <c:pt idx="1840">
                  <c:v>0.54156165421638014</c:v>
                </c:pt>
                <c:pt idx="1841">
                  <c:v>0.54158675018748237</c:v>
                </c:pt>
                <c:pt idx="1842">
                  <c:v>0.54160519374906335</c:v>
                </c:pt>
                <c:pt idx="1843">
                  <c:v>0.54159495091571053</c:v>
                </c:pt>
                <c:pt idx="1844">
                  <c:v>0.5415674364512898</c:v>
                </c:pt>
                <c:pt idx="1845">
                  <c:v>0.541518488800942</c:v>
                </c:pt>
                <c:pt idx="1846">
                  <c:v>0.54145689718843604</c:v>
                </c:pt>
                <c:pt idx="1847">
                  <c:v>0.54139202834766431</c:v>
                </c:pt>
                <c:pt idx="1848">
                  <c:v>0.54131027776721385</c:v>
                </c:pt>
                <c:pt idx="1849">
                  <c:v>0.54121887925025658</c:v>
                </c:pt>
                <c:pt idx="1850">
                  <c:v>0.54112432918161479</c:v>
                </c:pt>
                <c:pt idx="1851">
                  <c:v>0.54105938743307436</c:v>
                </c:pt>
                <c:pt idx="1852">
                  <c:v>0.54101663150337442</c:v>
                </c:pt>
                <c:pt idx="1853">
                  <c:v>0.54097465956750668</c:v>
                </c:pt>
                <c:pt idx="1854">
                  <c:v>0.54094997047071558</c:v>
                </c:pt>
                <c:pt idx="1855">
                  <c:v>0.5409351538294217</c:v>
                </c:pt>
                <c:pt idx="1856">
                  <c:v>0.54094104443943491</c:v>
                </c:pt>
                <c:pt idx="1857">
                  <c:v>0.54097498840055325</c:v>
                </c:pt>
                <c:pt idx="1858">
                  <c:v>0.54104486497771009</c:v>
                </c:pt>
                <c:pt idx="1859">
                  <c:v>0.54114148317340749</c:v>
                </c:pt>
                <c:pt idx="1860">
                  <c:v>0.54125919919685161</c:v>
                </c:pt>
                <c:pt idx="1861">
                  <c:v>0.54142537740933849</c:v>
                </c:pt>
                <c:pt idx="1862">
                  <c:v>0.54160372065625872</c:v>
                </c:pt>
                <c:pt idx="1863">
                  <c:v>0.54177855740196634</c:v>
                </c:pt>
                <c:pt idx="1864">
                  <c:v>0.5419782964173282</c:v>
                </c:pt>
                <c:pt idx="1865">
                  <c:v>0.54218575763636401</c:v>
                </c:pt>
                <c:pt idx="1866">
                  <c:v>0.54239808251446464</c:v>
                </c:pt>
                <c:pt idx="1867">
                  <c:v>0.5426175689963888</c:v>
                </c:pt>
                <c:pt idx="1868">
                  <c:v>0.54282594660994044</c:v>
                </c:pt>
                <c:pt idx="1869">
                  <c:v>0.54302430044960837</c:v>
                </c:pt>
                <c:pt idx="1870">
                  <c:v>0.54322732325752621</c:v>
                </c:pt>
                <c:pt idx="1871">
                  <c:v>0.54341316615710877</c:v>
                </c:pt>
                <c:pt idx="1872">
                  <c:v>0.54355631674361038</c:v>
                </c:pt>
                <c:pt idx="1873">
                  <c:v>0.5436856750918817</c:v>
                </c:pt>
                <c:pt idx="1874">
                  <c:v>0.54381270212725552</c:v>
                </c:pt>
                <c:pt idx="1875">
                  <c:v>0.54391622393112549</c:v>
                </c:pt>
                <c:pt idx="1876">
                  <c:v>0.54399775415508489</c:v>
                </c:pt>
                <c:pt idx="1877">
                  <c:v>0.54406362846434897</c:v>
                </c:pt>
                <c:pt idx="1878">
                  <c:v>0.54412086793920367</c:v>
                </c:pt>
                <c:pt idx="1879">
                  <c:v>0.5441811474622047</c:v>
                </c:pt>
                <c:pt idx="1880">
                  <c:v>0.54421644414450188</c:v>
                </c:pt>
                <c:pt idx="1881">
                  <c:v>0.54423551024562977</c:v>
                </c:pt>
                <c:pt idx="1882">
                  <c:v>0.54425930273608425</c:v>
                </c:pt>
                <c:pt idx="1883">
                  <c:v>0.54427821333315407</c:v>
                </c:pt>
                <c:pt idx="1884">
                  <c:v>0.54427530803578505</c:v>
                </c:pt>
                <c:pt idx="1885">
                  <c:v>0.54425551862085486</c:v>
                </c:pt>
                <c:pt idx="1886">
                  <c:v>0.54423308183698449</c:v>
                </c:pt>
                <c:pt idx="1887">
                  <c:v>0.54420253453512835</c:v>
                </c:pt>
                <c:pt idx="1888">
                  <c:v>0.54417531221112736</c:v>
                </c:pt>
                <c:pt idx="1889">
                  <c:v>0.54415197635529722</c:v>
                </c:pt>
                <c:pt idx="1890">
                  <c:v>0.54413193123762316</c:v>
                </c:pt>
                <c:pt idx="1891">
                  <c:v>0.54412294055926169</c:v>
                </c:pt>
                <c:pt idx="1892">
                  <c:v>0.54412561694762929</c:v>
                </c:pt>
                <c:pt idx="1893">
                  <c:v>0.54413362854319181</c:v>
                </c:pt>
                <c:pt idx="1894">
                  <c:v>0.54415980983635126</c:v>
                </c:pt>
                <c:pt idx="1895">
                  <c:v>0.54420669640792085</c:v>
                </c:pt>
                <c:pt idx="1896">
                  <c:v>0.54427099446686811</c:v>
                </c:pt>
                <c:pt idx="1897">
                  <c:v>0.54433941370189354</c:v>
                </c:pt>
                <c:pt idx="1898">
                  <c:v>0.54440711070765813</c:v>
                </c:pt>
                <c:pt idx="1899">
                  <c:v>0.54445317340270349</c:v>
                </c:pt>
                <c:pt idx="1900">
                  <c:v>0.54447723010743743</c:v>
                </c:pt>
                <c:pt idx="1901">
                  <c:v>0.54447452026708099</c:v>
                </c:pt>
                <c:pt idx="1902">
                  <c:v>0.54445189180582232</c:v>
                </c:pt>
                <c:pt idx="1903">
                  <c:v>0.54439861260449385</c:v>
                </c:pt>
                <c:pt idx="1904">
                  <c:v>0.54431377498670286</c:v>
                </c:pt>
                <c:pt idx="1905">
                  <c:v>0.54418918926492665</c:v>
                </c:pt>
                <c:pt idx="1906">
                  <c:v>0.54403205531751453</c:v>
                </c:pt>
                <c:pt idx="1907">
                  <c:v>0.54385659784177076</c:v>
                </c:pt>
                <c:pt idx="1908">
                  <c:v>0.54369326593641676</c:v>
                </c:pt>
                <c:pt idx="1909">
                  <c:v>0.54355395612738555</c:v>
                </c:pt>
                <c:pt idx="1910">
                  <c:v>0.54345755124011197</c:v>
                </c:pt>
                <c:pt idx="1911">
                  <c:v>0.5434053868267763</c:v>
                </c:pt>
                <c:pt idx="1912">
                  <c:v>0.54339642711750868</c:v>
                </c:pt>
                <c:pt idx="1913">
                  <c:v>0.5434273404732004</c:v>
                </c:pt>
                <c:pt idx="1914">
                  <c:v>0.5434878813477424</c:v>
                </c:pt>
                <c:pt idx="1915">
                  <c:v>0.54358838024438283</c:v>
                </c:pt>
                <c:pt idx="1916">
                  <c:v>0.54372755006993856</c:v>
                </c:pt>
                <c:pt idx="1917">
                  <c:v>0.54390344133627933</c:v>
                </c:pt>
                <c:pt idx="1918">
                  <c:v>0.54410513272523453</c:v>
                </c:pt>
                <c:pt idx="1919">
                  <c:v>0.54430492678833664</c:v>
                </c:pt>
                <c:pt idx="1920">
                  <c:v>0.54450366247664317</c:v>
                </c:pt>
                <c:pt idx="1921">
                  <c:v>0.5446908372986502</c:v>
                </c:pt>
                <c:pt idx="1922">
                  <c:v>0.54484992048816283</c:v>
                </c:pt>
                <c:pt idx="1923">
                  <c:v>0.54497349469880774</c:v>
                </c:pt>
                <c:pt idx="1924">
                  <c:v>0.54506759760475409</c:v>
                </c:pt>
                <c:pt idx="1925">
                  <c:v>0.54515393340314489</c:v>
                </c:pt>
                <c:pt idx="1926">
                  <c:v>0.54523658960615695</c:v>
                </c:pt>
                <c:pt idx="1927">
                  <c:v>0.54530775016178745</c:v>
                </c:pt>
                <c:pt idx="1928">
                  <c:v>0.54535099904121953</c:v>
                </c:pt>
                <c:pt idx="1929">
                  <c:v>0.54537965614190709</c:v>
                </c:pt>
                <c:pt idx="1930">
                  <c:v>0.54541710679291966</c:v>
                </c:pt>
                <c:pt idx="1931">
                  <c:v>0.54546608017229137</c:v>
                </c:pt>
                <c:pt idx="1932">
                  <c:v>0.54552011893434915</c:v>
                </c:pt>
                <c:pt idx="1933">
                  <c:v>0.54556647902325406</c:v>
                </c:pt>
                <c:pt idx="1934">
                  <c:v>0.5456224732865208</c:v>
                </c:pt>
                <c:pt idx="1935">
                  <c:v>0.54568387254848483</c:v>
                </c:pt>
                <c:pt idx="1936">
                  <c:v>0.5457370385026894</c:v>
                </c:pt>
                <c:pt idx="1937">
                  <c:v>0.54576756969547269</c:v>
                </c:pt>
                <c:pt idx="1938">
                  <c:v>0.54578960969123835</c:v>
                </c:pt>
                <c:pt idx="1939">
                  <c:v>0.54580171714268932</c:v>
                </c:pt>
                <c:pt idx="1940">
                  <c:v>0.54579937457602712</c:v>
                </c:pt>
                <c:pt idx="1941">
                  <c:v>0.54577134050706855</c:v>
                </c:pt>
                <c:pt idx="1942">
                  <c:v>0.54571241644527968</c:v>
                </c:pt>
                <c:pt idx="1943">
                  <c:v>0.54561898877137049</c:v>
                </c:pt>
                <c:pt idx="1944">
                  <c:v>0.5455194057804128</c:v>
                </c:pt>
                <c:pt idx="1945">
                  <c:v>0.54541375753934007</c:v>
                </c:pt>
                <c:pt idx="1946">
                  <c:v>0.54530373543194888</c:v>
                </c:pt>
                <c:pt idx="1947">
                  <c:v>0.54518553873173048</c:v>
                </c:pt>
                <c:pt idx="1948">
                  <c:v>0.54507766486409259</c:v>
                </c:pt>
                <c:pt idx="1949">
                  <c:v>0.54499004951698771</c:v>
                </c:pt>
                <c:pt idx="1950">
                  <c:v>0.54493222514070161</c:v>
                </c:pt>
                <c:pt idx="1951">
                  <c:v>0.54489358973357482</c:v>
                </c:pt>
                <c:pt idx="1952">
                  <c:v>0.54487029360558992</c:v>
                </c:pt>
                <c:pt idx="1953">
                  <c:v>0.54486165938808861</c:v>
                </c:pt>
                <c:pt idx="1954">
                  <c:v>0.54486153084982325</c:v>
                </c:pt>
                <c:pt idx="1955">
                  <c:v>0.54486796059076181</c:v>
                </c:pt>
                <c:pt idx="1956">
                  <c:v>0.54486515633154819</c:v>
                </c:pt>
                <c:pt idx="1957">
                  <c:v>0.54485444353312829</c:v>
                </c:pt>
                <c:pt idx="1958">
                  <c:v>0.54483710586419687</c:v>
                </c:pt>
                <c:pt idx="1959">
                  <c:v>0.54479434292867512</c:v>
                </c:pt>
                <c:pt idx="1960">
                  <c:v>0.54471858786957084</c:v>
                </c:pt>
                <c:pt idx="1961">
                  <c:v>0.54462858989125595</c:v>
                </c:pt>
                <c:pt idx="1962">
                  <c:v>0.54452351578759761</c:v>
                </c:pt>
                <c:pt idx="1963">
                  <c:v>0.54440164297496851</c:v>
                </c:pt>
                <c:pt idx="1964">
                  <c:v>0.54427251611173422</c:v>
                </c:pt>
                <c:pt idx="1965">
                  <c:v>0.54414180357798325</c:v>
                </c:pt>
                <c:pt idx="1966">
                  <c:v>0.54400218445009085</c:v>
                </c:pt>
                <c:pt idx="1967">
                  <c:v>0.543885761655716</c:v>
                </c:pt>
                <c:pt idx="1968">
                  <c:v>0.54379034311772356</c:v>
                </c:pt>
                <c:pt idx="1969">
                  <c:v>0.54370630793813757</c:v>
                </c:pt>
                <c:pt idx="1970">
                  <c:v>0.54363994177236752</c:v>
                </c:pt>
                <c:pt idx="1971">
                  <c:v>0.54357807660944268</c:v>
                </c:pt>
                <c:pt idx="1972">
                  <c:v>0.54352433799043665</c:v>
                </c:pt>
                <c:pt idx="1973">
                  <c:v>0.54349415082762864</c:v>
                </c:pt>
                <c:pt idx="1974">
                  <c:v>0.54348213883436014</c:v>
                </c:pt>
                <c:pt idx="1975">
                  <c:v>0.54348253652537504</c:v>
                </c:pt>
                <c:pt idx="1976">
                  <c:v>0.54348169312040462</c:v>
                </c:pt>
                <c:pt idx="1977">
                  <c:v>0.54348237242138719</c:v>
                </c:pt>
                <c:pt idx="1978">
                  <c:v>0.543463882111757</c:v>
                </c:pt>
                <c:pt idx="1979">
                  <c:v>0.54343122048679449</c:v>
                </c:pt>
                <c:pt idx="1980">
                  <c:v>0.54340445209023713</c:v>
                </c:pt>
                <c:pt idx="1981">
                  <c:v>0.54336848296807194</c:v>
                </c:pt>
                <c:pt idx="1982">
                  <c:v>0.54334837549569071</c:v>
                </c:pt>
                <c:pt idx="1983">
                  <c:v>0.54331714921655549</c:v>
                </c:pt>
                <c:pt idx="1984">
                  <c:v>0.54326780768127814</c:v>
                </c:pt>
                <c:pt idx="1985">
                  <c:v>0.54321182198254458</c:v>
                </c:pt>
                <c:pt idx="1986">
                  <c:v>0.54315009376846457</c:v>
                </c:pt>
                <c:pt idx="1987">
                  <c:v>0.54309180357081821</c:v>
                </c:pt>
                <c:pt idx="1988">
                  <c:v>0.54303394695185436</c:v>
                </c:pt>
                <c:pt idx="1989">
                  <c:v>0.54298673266868469</c:v>
                </c:pt>
                <c:pt idx="1990">
                  <c:v>0.54294668448831973</c:v>
                </c:pt>
                <c:pt idx="1991">
                  <c:v>0.54292031865058277</c:v>
                </c:pt>
                <c:pt idx="1992">
                  <c:v>0.54291213737558042</c:v>
                </c:pt>
                <c:pt idx="1993">
                  <c:v>0.54289907766720402</c:v>
                </c:pt>
                <c:pt idx="1994">
                  <c:v>0.542882889097282</c:v>
                </c:pt>
                <c:pt idx="1995">
                  <c:v>0.54288377831025925</c:v>
                </c:pt>
                <c:pt idx="1996">
                  <c:v>0.54288496808318643</c:v>
                </c:pt>
                <c:pt idx="1997">
                  <c:v>0.54287398442200574</c:v>
                </c:pt>
                <c:pt idx="1998">
                  <c:v>0.54286064880077556</c:v>
                </c:pt>
                <c:pt idx="1999">
                  <c:v>0.54284237148907244</c:v>
                </c:pt>
                <c:pt idx="2000">
                  <c:v>0.54281909004236895</c:v>
                </c:pt>
                <c:pt idx="2001">
                  <c:v>0.54279402764293228</c:v>
                </c:pt>
                <c:pt idx="2002">
                  <c:v>0.54275331479873534</c:v>
                </c:pt>
                <c:pt idx="2003">
                  <c:v>0.54270903406781446</c:v>
                </c:pt>
                <c:pt idx="2004">
                  <c:v>0.5426611318699609</c:v>
                </c:pt>
                <c:pt idx="2005">
                  <c:v>0.54261834343485682</c:v>
                </c:pt>
                <c:pt idx="2006">
                  <c:v>0.54255982262813951</c:v>
                </c:pt>
                <c:pt idx="2007">
                  <c:v>0.54251786379829436</c:v>
                </c:pt>
                <c:pt idx="2008">
                  <c:v>0.54248099324249299</c:v>
                </c:pt>
                <c:pt idx="2009">
                  <c:v>0.54244913370728565</c:v>
                </c:pt>
                <c:pt idx="2010">
                  <c:v>0.54243167951493287</c:v>
                </c:pt>
                <c:pt idx="2011">
                  <c:v>0.54241921605017585</c:v>
                </c:pt>
                <c:pt idx="2012">
                  <c:v>0.54241140527046805</c:v>
                </c:pt>
                <c:pt idx="2013">
                  <c:v>0.54241269083344534</c:v>
                </c:pt>
                <c:pt idx="2014">
                  <c:v>0.54240026391329954</c:v>
                </c:pt>
                <c:pt idx="2015">
                  <c:v>0.5423833323212206</c:v>
                </c:pt>
                <c:pt idx="2016">
                  <c:v>0.54235798335899688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9C9-41BF-82B7-9B1546B08E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57215"/>
        <c:axId val="1189953375"/>
      </c:scatterChart>
      <c:valAx>
        <c:axId val="11899572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53375"/>
        <c:crosses val="autoZero"/>
        <c:crossBetween val="midCat"/>
      </c:valAx>
      <c:valAx>
        <c:axId val="1189953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572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DlzkaRadB!$D$1</c:f>
              <c:strCache>
                <c:ptCount val="1"/>
                <c:pt idx="0">
                  <c:v>Welch dlzka rad B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DlzkaRadB!$D$2:$D$2018</c:f>
              <c:numCache>
                <c:formatCode>General</c:formatCode>
                <c:ptCount val="2017"/>
                <c:pt idx="0">
                  <c:v>0.2527237411904103</c:v>
                </c:pt>
                <c:pt idx="1">
                  <c:v>0.29910369274586279</c:v>
                </c:pt>
                <c:pt idx="2">
                  <c:v>0.34799530976590631</c:v>
                </c:pt>
                <c:pt idx="3">
                  <c:v>0.38929809138635696</c:v>
                </c:pt>
                <c:pt idx="4">
                  <c:v>0.41922373578712152</c:v>
                </c:pt>
                <c:pt idx="5">
                  <c:v>0.45060375315032958</c:v>
                </c:pt>
                <c:pt idx="6">
                  <c:v>0.4828810726345813</c:v>
                </c:pt>
                <c:pt idx="7">
                  <c:v>0.50788014423007877</c:v>
                </c:pt>
                <c:pt idx="8">
                  <c:v>0.53109817957740779</c:v>
                </c:pt>
                <c:pt idx="9">
                  <c:v>0.55312064831061936</c:v>
                </c:pt>
                <c:pt idx="10">
                  <c:v>0.57448880644503619</c:v>
                </c:pt>
                <c:pt idx="11">
                  <c:v>0.58717344642858427</c:v>
                </c:pt>
                <c:pt idx="12">
                  <c:v>0.5940983003452831</c:v>
                </c:pt>
                <c:pt idx="13">
                  <c:v>0.5973286200814486</c:v>
                </c:pt>
                <c:pt idx="14">
                  <c:v>0.59559068385347125</c:v>
                </c:pt>
                <c:pt idx="15">
                  <c:v>0.59327349913477734</c:v>
                </c:pt>
                <c:pt idx="16">
                  <c:v>0.59009602038695819</c:v>
                </c:pt>
                <c:pt idx="17">
                  <c:v>0.58747254661072101</c:v>
                </c:pt>
                <c:pt idx="18">
                  <c:v>0.58520465097427199</c:v>
                </c:pt>
                <c:pt idx="19">
                  <c:v>0.58240734737785127</c:v>
                </c:pt>
                <c:pt idx="20">
                  <c:v>0.58073163784285431</c:v>
                </c:pt>
                <c:pt idx="21">
                  <c:v>0.58083857736835132</c:v>
                </c:pt>
                <c:pt idx="22">
                  <c:v>0.5798479929994147</c:v>
                </c:pt>
                <c:pt idx="23">
                  <c:v>0.58076764769115374</c:v>
                </c:pt>
                <c:pt idx="24">
                  <c:v>0.58236002041857438</c:v>
                </c:pt>
                <c:pt idx="25">
                  <c:v>0.58517299282320523</c:v>
                </c:pt>
                <c:pt idx="26">
                  <c:v>0.58974719854450863</c:v>
                </c:pt>
                <c:pt idx="27">
                  <c:v>0.59583157240343865</c:v>
                </c:pt>
                <c:pt idx="28">
                  <c:v>0.60365556475761584</c:v>
                </c:pt>
                <c:pt idx="29">
                  <c:v>0.61388913932434608</c:v>
                </c:pt>
                <c:pt idx="30">
                  <c:v>0.62712446592896121</c:v>
                </c:pt>
                <c:pt idx="31">
                  <c:v>0.64062319239598442</c:v>
                </c:pt>
                <c:pt idx="32">
                  <c:v>0.65279700340588553</c:v>
                </c:pt>
                <c:pt idx="33">
                  <c:v>0.66661214896997745</c:v>
                </c:pt>
                <c:pt idx="34">
                  <c:v>0.68060107300705364</c:v>
                </c:pt>
                <c:pt idx="35">
                  <c:v>0.69459043069553594</c:v>
                </c:pt>
                <c:pt idx="36">
                  <c:v>0.70739693420894845</c:v>
                </c:pt>
                <c:pt idx="37">
                  <c:v>0.71926596302516899</c:v>
                </c:pt>
                <c:pt idx="38">
                  <c:v>0.72909394020571483</c:v>
                </c:pt>
                <c:pt idx="39">
                  <c:v>0.73819672255807278</c:v>
                </c:pt>
                <c:pt idx="40">
                  <c:v>0.74556887826284779</c:v>
                </c:pt>
                <c:pt idx="41">
                  <c:v>0.75031461764129725</c:v>
                </c:pt>
                <c:pt idx="42">
                  <c:v>0.75376160608335785</c:v>
                </c:pt>
                <c:pt idx="43">
                  <c:v>0.75581572323107726</c:v>
                </c:pt>
                <c:pt idx="44">
                  <c:v>0.75620555593329408</c:v>
                </c:pt>
                <c:pt idx="45">
                  <c:v>0.75536953035989007</c:v>
                </c:pt>
                <c:pt idx="46">
                  <c:v>0.75414196681911794</c:v>
                </c:pt>
                <c:pt idx="47">
                  <c:v>0.75433525693605386</c:v>
                </c:pt>
                <c:pt idx="48">
                  <c:v>0.75375878641992033</c:v>
                </c:pt>
                <c:pt idx="49">
                  <c:v>0.75356439428258959</c:v>
                </c:pt>
                <c:pt idx="50">
                  <c:v>0.7523266540531367</c:v>
                </c:pt>
                <c:pt idx="51">
                  <c:v>0.75054241123682675</c:v>
                </c:pt>
                <c:pt idx="52">
                  <c:v>0.74836532810350465</c:v>
                </c:pt>
                <c:pt idx="53">
                  <c:v>0.7460123612044286</c:v>
                </c:pt>
                <c:pt idx="54">
                  <c:v>0.74477990426986163</c:v>
                </c:pt>
                <c:pt idx="55">
                  <c:v>0.74398921526315887</c:v>
                </c:pt>
                <c:pt idx="56">
                  <c:v>0.74301718198962297</c:v>
                </c:pt>
                <c:pt idx="57">
                  <c:v>0.74307789550445513</c:v>
                </c:pt>
                <c:pt idx="58">
                  <c:v>0.74229035011062416</c:v>
                </c:pt>
                <c:pt idx="59">
                  <c:v>0.74180953600696853</c:v>
                </c:pt>
                <c:pt idx="60">
                  <c:v>0.74271628056798178</c:v>
                </c:pt>
                <c:pt idx="61">
                  <c:v>0.74497226004725015</c:v>
                </c:pt>
                <c:pt idx="62">
                  <c:v>0.74841669368359942</c:v>
                </c:pt>
                <c:pt idx="63">
                  <c:v>0.75197657402584461</c:v>
                </c:pt>
                <c:pt idx="64">
                  <c:v>0.75669028055240983</c:v>
                </c:pt>
                <c:pt idx="65">
                  <c:v>0.76168658034186221</c:v>
                </c:pt>
                <c:pt idx="66">
                  <c:v>0.76691810495214152</c:v>
                </c:pt>
                <c:pt idx="67">
                  <c:v>0.77278262480620019</c:v>
                </c:pt>
                <c:pt idx="68">
                  <c:v>0.77873822258380343</c:v>
                </c:pt>
                <c:pt idx="69">
                  <c:v>0.78369393872905313</c:v>
                </c:pt>
                <c:pt idx="70">
                  <c:v>0.78857436194388775</c:v>
                </c:pt>
                <c:pt idx="71">
                  <c:v>0.79233258490982184</c:v>
                </c:pt>
                <c:pt idx="72">
                  <c:v>0.79501862228093456</c:v>
                </c:pt>
                <c:pt idx="73">
                  <c:v>0.79738106376057583</c:v>
                </c:pt>
                <c:pt idx="74">
                  <c:v>0.79956220092520802</c:v>
                </c:pt>
                <c:pt idx="75">
                  <c:v>0.8004915007283997</c:v>
                </c:pt>
                <c:pt idx="76">
                  <c:v>0.80097415630357283</c:v>
                </c:pt>
                <c:pt idx="77">
                  <c:v>0.80162941100129037</c:v>
                </c:pt>
                <c:pt idx="78">
                  <c:v>0.80141689106279046</c:v>
                </c:pt>
                <c:pt idx="79">
                  <c:v>0.80020816992379362</c:v>
                </c:pt>
                <c:pt idx="80">
                  <c:v>0.79891818659221636</c:v>
                </c:pt>
                <c:pt idx="81">
                  <c:v>0.79732939159059624</c:v>
                </c:pt>
                <c:pt idx="82">
                  <c:v>0.79539275452494673</c:v>
                </c:pt>
                <c:pt idx="83">
                  <c:v>0.79296910473078619</c:v>
                </c:pt>
                <c:pt idx="84">
                  <c:v>0.78991762268648558</c:v>
                </c:pt>
                <c:pt idx="85">
                  <c:v>0.78662796474984797</c:v>
                </c:pt>
                <c:pt idx="86">
                  <c:v>0.78352101971298171</c:v>
                </c:pt>
                <c:pt idx="87">
                  <c:v>0.78015979988000128</c:v>
                </c:pt>
                <c:pt idx="88">
                  <c:v>0.77606908356406157</c:v>
                </c:pt>
                <c:pt idx="89">
                  <c:v>0.7723381830241659</c:v>
                </c:pt>
                <c:pt idx="90">
                  <c:v>0.768407923837502</c:v>
                </c:pt>
                <c:pt idx="91">
                  <c:v>0.7644528861086779</c:v>
                </c:pt>
                <c:pt idx="92">
                  <c:v>0.76065063553546575</c:v>
                </c:pt>
                <c:pt idx="93">
                  <c:v>0.75688067161936479</c:v>
                </c:pt>
                <c:pt idx="94">
                  <c:v>0.75342172495131587</c:v>
                </c:pt>
                <c:pt idx="95">
                  <c:v>0.7504830362536038</c:v>
                </c:pt>
                <c:pt idx="96">
                  <c:v>0.74795057758322114</c:v>
                </c:pt>
                <c:pt idx="97">
                  <c:v>0.74505597709872629</c:v>
                </c:pt>
                <c:pt idx="98">
                  <c:v>0.74214527672913733</c:v>
                </c:pt>
                <c:pt idx="99">
                  <c:v>0.73933452959523216</c:v>
                </c:pt>
                <c:pt idx="100">
                  <c:v>0.73655178346470829</c:v>
                </c:pt>
                <c:pt idx="101">
                  <c:v>0.73380607570368417</c:v>
                </c:pt>
                <c:pt idx="102">
                  <c:v>0.73147653374864707</c:v>
                </c:pt>
                <c:pt idx="103">
                  <c:v>0.72896462613545987</c:v>
                </c:pt>
                <c:pt idx="104">
                  <c:v>0.72625488089532297</c:v>
                </c:pt>
                <c:pt idx="105">
                  <c:v>0.72385576707823285</c:v>
                </c:pt>
                <c:pt idx="106">
                  <c:v>0.72110890317682685</c:v>
                </c:pt>
                <c:pt idx="107">
                  <c:v>0.71822987213086753</c:v>
                </c:pt>
                <c:pt idx="108">
                  <c:v>0.71517412749778597</c:v>
                </c:pt>
                <c:pt idx="109">
                  <c:v>0.71229644488862887</c:v>
                </c:pt>
                <c:pt idx="110">
                  <c:v>0.70969384854412987</c:v>
                </c:pt>
                <c:pt idx="111">
                  <c:v>0.70722762066618994</c:v>
                </c:pt>
                <c:pt idx="112">
                  <c:v>0.70461751334839617</c:v>
                </c:pt>
                <c:pt idx="113">
                  <c:v>0.70168952573175614</c:v>
                </c:pt>
                <c:pt idx="114">
                  <c:v>0.69906011160201598</c:v>
                </c:pt>
                <c:pt idx="115">
                  <c:v>0.69662133409967975</c:v>
                </c:pt>
                <c:pt idx="116">
                  <c:v>0.69430598935947641</c:v>
                </c:pt>
                <c:pt idx="117">
                  <c:v>0.69240917142518643</c:v>
                </c:pt>
                <c:pt idx="118">
                  <c:v>0.69079561000162493</c:v>
                </c:pt>
                <c:pt idx="119">
                  <c:v>0.68948822889625072</c:v>
                </c:pt>
                <c:pt idx="120">
                  <c:v>0.68841226170974101</c:v>
                </c:pt>
                <c:pt idx="121">
                  <c:v>0.68749766987664418</c:v>
                </c:pt>
                <c:pt idx="122">
                  <c:v>0.68723814699564423</c:v>
                </c:pt>
                <c:pt idx="123">
                  <c:v>0.68772153139697201</c:v>
                </c:pt>
                <c:pt idx="124">
                  <c:v>0.68862872861964208</c:v>
                </c:pt>
                <c:pt idx="125">
                  <c:v>0.68927788788155353</c:v>
                </c:pt>
                <c:pt idx="126">
                  <c:v>0.68983586739255331</c:v>
                </c:pt>
                <c:pt idx="127">
                  <c:v>0.69028570118041088</c:v>
                </c:pt>
                <c:pt idx="128">
                  <c:v>0.69048999943035427</c:v>
                </c:pt>
                <c:pt idx="129">
                  <c:v>0.69027740679410832</c:v>
                </c:pt>
                <c:pt idx="130">
                  <c:v>0.69028269127482134</c:v>
                </c:pt>
                <c:pt idx="131">
                  <c:v>0.69013082720611107</c:v>
                </c:pt>
                <c:pt idx="132">
                  <c:v>0.68984223133858569</c:v>
                </c:pt>
                <c:pt idx="133">
                  <c:v>0.68913179769254362</c:v>
                </c:pt>
                <c:pt idx="134">
                  <c:v>0.68803448011905033</c:v>
                </c:pt>
                <c:pt idx="135">
                  <c:v>0.6865811829541596</c:v>
                </c:pt>
                <c:pt idx="136">
                  <c:v>0.68542216132815015</c:v>
                </c:pt>
                <c:pt idx="137">
                  <c:v>0.68404711786199912</c:v>
                </c:pt>
                <c:pt idx="138">
                  <c:v>0.68262989844974298</c:v>
                </c:pt>
                <c:pt idx="139">
                  <c:v>0.68106433385493237</c:v>
                </c:pt>
                <c:pt idx="140">
                  <c:v>0.67946523008185788</c:v>
                </c:pt>
                <c:pt idx="141">
                  <c:v>0.67759121765484653</c:v>
                </c:pt>
                <c:pt idx="142">
                  <c:v>0.67564280358659901</c:v>
                </c:pt>
                <c:pt idx="143">
                  <c:v>0.67393125904918427</c:v>
                </c:pt>
                <c:pt idx="144">
                  <c:v>0.67259376555992234</c:v>
                </c:pt>
                <c:pt idx="145">
                  <c:v>0.6712416715529218</c:v>
                </c:pt>
                <c:pt idx="146">
                  <c:v>0.67011313442222498</c:v>
                </c:pt>
                <c:pt idx="147">
                  <c:v>0.66935466968530677</c:v>
                </c:pt>
                <c:pt idx="148">
                  <c:v>0.66969503208271197</c:v>
                </c:pt>
                <c:pt idx="149">
                  <c:v>0.67040714058312301</c:v>
                </c:pt>
                <c:pt idx="150">
                  <c:v>0.67157412039733344</c:v>
                </c:pt>
                <c:pt idx="151">
                  <c:v>0.67319559006545293</c:v>
                </c:pt>
                <c:pt idx="152">
                  <c:v>0.67541211200823026</c:v>
                </c:pt>
                <c:pt idx="153">
                  <c:v>0.67767467448351504</c:v>
                </c:pt>
                <c:pt idx="154">
                  <c:v>0.68002634410528451</c:v>
                </c:pt>
                <c:pt idx="155">
                  <c:v>0.68245076955340922</c:v>
                </c:pt>
                <c:pt idx="156">
                  <c:v>0.68484356268458546</c:v>
                </c:pt>
                <c:pt idx="157">
                  <c:v>0.68696149968623854</c:v>
                </c:pt>
                <c:pt idx="158">
                  <c:v>0.68843297151765215</c:v>
                </c:pt>
                <c:pt idx="159">
                  <c:v>0.68921577399012113</c:v>
                </c:pt>
                <c:pt idx="160">
                  <c:v>0.69008330693686937</c:v>
                </c:pt>
                <c:pt idx="161">
                  <c:v>0.69093427939533414</c:v>
                </c:pt>
                <c:pt idx="162">
                  <c:v>0.69178002404576366</c:v>
                </c:pt>
                <c:pt idx="163">
                  <c:v>0.69228426553534572</c:v>
                </c:pt>
                <c:pt idx="164">
                  <c:v>0.69289927036329224</c:v>
                </c:pt>
                <c:pt idx="165">
                  <c:v>0.69335033998154127</c:v>
                </c:pt>
                <c:pt idx="166">
                  <c:v>0.69344954291883953</c:v>
                </c:pt>
                <c:pt idx="167">
                  <c:v>0.69359154979480475</c:v>
                </c:pt>
                <c:pt idx="168">
                  <c:v>0.69379355802468434</c:v>
                </c:pt>
                <c:pt idx="169">
                  <c:v>0.69438187515834116</c:v>
                </c:pt>
                <c:pt idx="170">
                  <c:v>0.69515413372329293</c:v>
                </c:pt>
                <c:pt idx="171">
                  <c:v>0.69570511366915833</c:v>
                </c:pt>
                <c:pt idx="172">
                  <c:v>0.6960202966623078</c:v>
                </c:pt>
                <c:pt idx="173">
                  <c:v>0.69640023302206011</c:v>
                </c:pt>
                <c:pt idx="174">
                  <c:v>0.69683293838844695</c:v>
                </c:pt>
                <c:pt idx="175">
                  <c:v>0.69730663627154343</c:v>
                </c:pt>
                <c:pt idx="176">
                  <c:v>0.6976984834819836</c:v>
                </c:pt>
                <c:pt idx="177">
                  <c:v>0.69806130642360031</c:v>
                </c:pt>
                <c:pt idx="178">
                  <c:v>0.69835856686104636</c:v>
                </c:pt>
                <c:pt idx="179">
                  <c:v>0.698522574455403</c:v>
                </c:pt>
                <c:pt idx="180">
                  <c:v>0.69858372190496687</c:v>
                </c:pt>
                <c:pt idx="181">
                  <c:v>0.69840349446914063</c:v>
                </c:pt>
                <c:pt idx="182">
                  <c:v>0.6979986278117386</c:v>
                </c:pt>
                <c:pt idx="183">
                  <c:v>0.69743066662241315</c:v>
                </c:pt>
                <c:pt idx="184">
                  <c:v>0.69643000889765949</c:v>
                </c:pt>
                <c:pt idx="185">
                  <c:v>0.69538344934425134</c:v>
                </c:pt>
                <c:pt idx="186">
                  <c:v>0.69425096331892255</c:v>
                </c:pt>
                <c:pt idx="187">
                  <c:v>0.69313009390651703</c:v>
                </c:pt>
                <c:pt idx="188">
                  <c:v>0.6919856775345482</c:v>
                </c:pt>
                <c:pt idx="189">
                  <c:v>0.69099456849711238</c:v>
                </c:pt>
                <c:pt idx="190">
                  <c:v>0.69032743161014776</c:v>
                </c:pt>
                <c:pt idx="191">
                  <c:v>0.68967303508826683</c:v>
                </c:pt>
                <c:pt idx="192">
                  <c:v>0.68906928242068721</c:v>
                </c:pt>
                <c:pt idx="193">
                  <c:v>0.68839866725429111</c:v>
                </c:pt>
                <c:pt idx="194">
                  <c:v>0.68783334349381409</c:v>
                </c:pt>
                <c:pt idx="195">
                  <c:v>0.68723712538681181</c:v>
                </c:pt>
                <c:pt idx="196">
                  <c:v>0.68648674894187134</c:v>
                </c:pt>
                <c:pt idx="197">
                  <c:v>0.68585126350807013</c:v>
                </c:pt>
                <c:pt idx="198">
                  <c:v>0.685353536138118</c:v>
                </c:pt>
                <c:pt idx="199">
                  <c:v>0.68490584385552189</c:v>
                </c:pt>
                <c:pt idx="200">
                  <c:v>0.68446293604706276</c:v>
                </c:pt>
                <c:pt idx="201">
                  <c:v>0.68404329090668514</c:v>
                </c:pt>
                <c:pt idx="202">
                  <c:v>0.68376679466749779</c:v>
                </c:pt>
                <c:pt idx="203">
                  <c:v>0.68368685781547356</c:v>
                </c:pt>
                <c:pt idx="204">
                  <c:v>0.68416149883086907</c:v>
                </c:pt>
                <c:pt idx="205">
                  <c:v>0.68521194494303339</c:v>
                </c:pt>
                <c:pt idx="206">
                  <c:v>0.68673238174038975</c:v>
                </c:pt>
                <c:pt idx="207">
                  <c:v>0.68848016683315738</c:v>
                </c:pt>
                <c:pt idx="208">
                  <c:v>0.69025093436475349</c:v>
                </c:pt>
                <c:pt idx="209">
                  <c:v>0.69183357606230766</c:v>
                </c:pt>
                <c:pt idx="210">
                  <c:v>0.69333186610287545</c:v>
                </c:pt>
                <c:pt idx="211">
                  <c:v>0.69454430705424852</c:v>
                </c:pt>
                <c:pt idx="212">
                  <c:v>0.69539006146458204</c:v>
                </c:pt>
                <c:pt idx="213">
                  <c:v>0.69593278903438172</c:v>
                </c:pt>
                <c:pt idx="214">
                  <c:v>0.69624885594057095</c:v>
                </c:pt>
                <c:pt idx="215">
                  <c:v>0.69609781708472263</c:v>
                </c:pt>
                <c:pt idx="216">
                  <c:v>0.69542665638319245</c:v>
                </c:pt>
                <c:pt idx="217">
                  <c:v>0.69437150702815931</c:v>
                </c:pt>
                <c:pt idx="218">
                  <c:v>0.6931332833274706</c:v>
                </c:pt>
                <c:pt idx="219">
                  <c:v>0.69155974400970988</c:v>
                </c:pt>
                <c:pt idx="220">
                  <c:v>0.68995756722057844</c:v>
                </c:pt>
                <c:pt idx="221">
                  <c:v>0.68823261159607907</c:v>
                </c:pt>
                <c:pt idx="222">
                  <c:v>0.68683176675870983</c:v>
                </c:pt>
                <c:pt idx="223">
                  <c:v>0.68549726134099909</c:v>
                </c:pt>
                <c:pt idx="224">
                  <c:v>0.68417455404601013</c:v>
                </c:pt>
                <c:pt idx="225">
                  <c:v>0.68284836283117067</c:v>
                </c:pt>
                <c:pt idx="226">
                  <c:v>0.68183212296684459</c:v>
                </c:pt>
                <c:pt idx="227">
                  <c:v>0.68088199602841415</c:v>
                </c:pt>
                <c:pt idx="228">
                  <c:v>0.67989781292472906</c:v>
                </c:pt>
                <c:pt idx="229">
                  <c:v>0.67913807699299678</c:v>
                </c:pt>
                <c:pt idx="230">
                  <c:v>0.67864252093887245</c:v>
                </c:pt>
                <c:pt idx="231">
                  <c:v>0.67854883039768865</c:v>
                </c:pt>
                <c:pt idx="232">
                  <c:v>0.67846552642368896</c:v>
                </c:pt>
                <c:pt idx="233">
                  <c:v>0.67843227311052057</c:v>
                </c:pt>
                <c:pt idx="234">
                  <c:v>0.678726205861794</c:v>
                </c:pt>
                <c:pt idx="235">
                  <c:v>0.67917031722314181</c:v>
                </c:pt>
                <c:pt idx="236">
                  <c:v>0.67990997498127692</c:v>
                </c:pt>
                <c:pt idx="237">
                  <c:v>0.68070412444555928</c:v>
                </c:pt>
                <c:pt idx="238">
                  <c:v>0.6818797797606565</c:v>
                </c:pt>
                <c:pt idx="239">
                  <c:v>0.6833547657884026</c:v>
                </c:pt>
                <c:pt idx="240">
                  <c:v>0.68479973137441741</c:v>
                </c:pt>
                <c:pt idx="241">
                  <c:v>0.68630112207639682</c:v>
                </c:pt>
                <c:pt idx="242">
                  <c:v>0.68755507978895669</c:v>
                </c:pt>
                <c:pt idx="243">
                  <c:v>0.68901237960003658</c:v>
                </c:pt>
                <c:pt idx="244">
                  <c:v>0.69051099138837768</c:v>
                </c:pt>
                <c:pt idx="245">
                  <c:v>0.69176041974830282</c:v>
                </c:pt>
                <c:pt idx="246">
                  <c:v>0.69325803247051487</c:v>
                </c:pt>
                <c:pt idx="247">
                  <c:v>0.69463989460913034</c:v>
                </c:pt>
                <c:pt idx="248">
                  <c:v>0.69592193753656406</c:v>
                </c:pt>
                <c:pt idx="249">
                  <c:v>0.69672260359134686</c:v>
                </c:pt>
                <c:pt idx="250">
                  <c:v>0.69736900685716374</c:v>
                </c:pt>
                <c:pt idx="251">
                  <c:v>0.69780352279153801</c:v>
                </c:pt>
                <c:pt idx="252">
                  <c:v>0.69791142511673709</c:v>
                </c:pt>
                <c:pt idx="253">
                  <c:v>0.69777774437045437</c:v>
                </c:pt>
                <c:pt idx="254">
                  <c:v>0.69732741441777835</c:v>
                </c:pt>
                <c:pt idx="255">
                  <c:v>0.69659923715868299</c:v>
                </c:pt>
                <c:pt idx="256">
                  <c:v>0.69589483877698743</c:v>
                </c:pt>
                <c:pt idx="257">
                  <c:v>0.6950010781912489</c:v>
                </c:pt>
                <c:pt idx="258">
                  <c:v>0.69413668855188138</c:v>
                </c:pt>
                <c:pt idx="259">
                  <c:v>0.69315471180589527</c:v>
                </c:pt>
                <c:pt idx="260">
                  <c:v>0.69225345819388084</c:v>
                </c:pt>
                <c:pt idx="261">
                  <c:v>0.69146358447147849</c:v>
                </c:pt>
                <c:pt idx="262">
                  <c:v>0.69096076282583307</c:v>
                </c:pt>
                <c:pt idx="263">
                  <c:v>0.69065168343816707</c:v>
                </c:pt>
                <c:pt idx="264">
                  <c:v>0.69066481484574471</c:v>
                </c:pt>
                <c:pt idx="265">
                  <c:v>0.69098953822575349</c:v>
                </c:pt>
                <c:pt idx="266">
                  <c:v>0.69129394951273093</c:v>
                </c:pt>
                <c:pt idx="267">
                  <c:v>0.6915815263508821</c:v>
                </c:pt>
                <c:pt idx="268">
                  <c:v>0.69183613533255639</c:v>
                </c:pt>
                <c:pt idx="269">
                  <c:v>0.69197227947044393</c:v>
                </c:pt>
                <c:pt idx="270">
                  <c:v>0.69215684117120169</c:v>
                </c:pt>
                <c:pt idx="271">
                  <c:v>0.69239711371760559</c:v>
                </c:pt>
                <c:pt idx="272">
                  <c:v>0.69234730590721272</c:v>
                </c:pt>
                <c:pt idx="273">
                  <c:v>0.69204570251088138</c:v>
                </c:pt>
                <c:pt idx="274">
                  <c:v>0.69163011270242847</c:v>
                </c:pt>
                <c:pt idx="275">
                  <c:v>0.69093245026928096</c:v>
                </c:pt>
                <c:pt idx="276">
                  <c:v>0.69003433182631368</c:v>
                </c:pt>
                <c:pt idx="277">
                  <c:v>0.68911131710870788</c:v>
                </c:pt>
                <c:pt idx="278">
                  <c:v>0.68809525338493127</c:v>
                </c:pt>
                <c:pt idx="279">
                  <c:v>0.68693428944618906</c:v>
                </c:pt>
                <c:pt idx="280">
                  <c:v>0.68565899415157872</c:v>
                </c:pt>
                <c:pt idx="281">
                  <c:v>0.68445589380223371</c:v>
                </c:pt>
                <c:pt idx="282">
                  <c:v>0.68329067764627627</c:v>
                </c:pt>
                <c:pt idx="283">
                  <c:v>0.68229362706940822</c:v>
                </c:pt>
                <c:pt idx="284">
                  <c:v>0.68131541281859243</c:v>
                </c:pt>
                <c:pt idx="285">
                  <c:v>0.6804573630974432</c:v>
                </c:pt>
                <c:pt idx="286">
                  <c:v>0.67998314774258606</c:v>
                </c:pt>
                <c:pt idx="287">
                  <c:v>0.67974064969349945</c:v>
                </c:pt>
                <c:pt idx="288">
                  <c:v>0.67953714914384578</c:v>
                </c:pt>
                <c:pt idx="289">
                  <c:v>0.67943209186562548</c:v>
                </c:pt>
                <c:pt idx="290">
                  <c:v>0.67963811297239918</c:v>
                </c:pt>
                <c:pt idx="291">
                  <c:v>0.68006012870181054</c:v>
                </c:pt>
                <c:pt idx="292">
                  <c:v>0.68039107879601701</c:v>
                </c:pt>
                <c:pt idx="293">
                  <c:v>0.68057099724024017</c:v>
                </c:pt>
                <c:pt idx="294">
                  <c:v>0.68086982397530371</c:v>
                </c:pt>
                <c:pt idx="295">
                  <c:v>0.68124716430752352</c:v>
                </c:pt>
                <c:pt idx="296">
                  <c:v>0.68178473841370402</c:v>
                </c:pt>
                <c:pt idx="297">
                  <c:v>0.68218914988535329</c:v>
                </c:pt>
                <c:pt idx="298">
                  <c:v>0.68259579439138041</c:v>
                </c:pt>
                <c:pt idx="299">
                  <c:v>0.68328117261494792</c:v>
                </c:pt>
                <c:pt idx="300">
                  <c:v>0.6842884012039403</c:v>
                </c:pt>
                <c:pt idx="301">
                  <c:v>0.685431618998813</c:v>
                </c:pt>
                <c:pt idx="302">
                  <c:v>0.68670931571220006</c:v>
                </c:pt>
                <c:pt idx="303">
                  <c:v>0.68830100542025086</c:v>
                </c:pt>
                <c:pt idx="304">
                  <c:v>0.69017548364096504</c:v>
                </c:pt>
                <c:pt idx="305">
                  <c:v>0.6920844041141444</c:v>
                </c:pt>
                <c:pt idx="306">
                  <c:v>0.69406706834066278</c:v>
                </c:pt>
                <c:pt idx="307">
                  <c:v>0.69594107046705633</c:v>
                </c:pt>
                <c:pt idx="308">
                  <c:v>0.69808434051142543</c:v>
                </c:pt>
                <c:pt idx="309">
                  <c:v>0.70015156092637643</c:v>
                </c:pt>
                <c:pt idx="310">
                  <c:v>0.70198768171131498</c:v>
                </c:pt>
                <c:pt idx="311">
                  <c:v>0.70347371604002873</c:v>
                </c:pt>
                <c:pt idx="312">
                  <c:v>0.70468195157978053</c:v>
                </c:pt>
                <c:pt idx="313">
                  <c:v>0.70565178836752207</c:v>
                </c:pt>
                <c:pt idx="314">
                  <c:v>0.70632684469441653</c:v>
                </c:pt>
                <c:pt idx="315">
                  <c:v>0.70705265278392471</c:v>
                </c:pt>
                <c:pt idx="316">
                  <c:v>0.70755640635128525</c:v>
                </c:pt>
                <c:pt idx="317">
                  <c:v>0.70800343272851907</c:v>
                </c:pt>
                <c:pt idx="318">
                  <c:v>0.70844990665388197</c:v>
                </c:pt>
                <c:pt idx="319">
                  <c:v>0.70863421450926789</c:v>
                </c:pt>
                <c:pt idx="320">
                  <c:v>0.70874041555723422</c:v>
                </c:pt>
                <c:pt idx="321">
                  <c:v>0.70882552597420101</c:v>
                </c:pt>
                <c:pt idx="322">
                  <c:v>0.70900372380370869</c:v>
                </c:pt>
                <c:pt idx="323">
                  <c:v>0.70920261904940318</c:v>
                </c:pt>
                <c:pt idx="324">
                  <c:v>0.70949466146138485</c:v>
                </c:pt>
                <c:pt idx="325">
                  <c:v>0.70997469631707311</c:v>
                </c:pt>
                <c:pt idx="326">
                  <c:v>0.71036315325296162</c:v>
                </c:pt>
                <c:pt idx="327">
                  <c:v>0.71099896885355718</c:v>
                </c:pt>
                <c:pt idx="328">
                  <c:v>0.71166169180088734</c:v>
                </c:pt>
                <c:pt idx="329">
                  <c:v>0.71239062202579728</c:v>
                </c:pt>
                <c:pt idx="330">
                  <c:v>0.71306440541907334</c:v>
                </c:pt>
                <c:pt idx="331">
                  <c:v>0.71393704266298608</c:v>
                </c:pt>
                <c:pt idx="332">
                  <c:v>0.71482322007714494</c:v>
                </c:pt>
                <c:pt idx="333">
                  <c:v>0.7156179981174241</c:v>
                </c:pt>
                <c:pt idx="334">
                  <c:v>0.71640164056983313</c:v>
                </c:pt>
                <c:pt idx="335">
                  <c:v>0.71721868888609019</c:v>
                </c:pt>
                <c:pt idx="336">
                  <c:v>0.71785350193293329</c:v>
                </c:pt>
                <c:pt idx="337">
                  <c:v>0.71839100722710425</c:v>
                </c:pt>
                <c:pt idx="338">
                  <c:v>0.71876489943340161</c:v>
                </c:pt>
                <c:pt idx="339">
                  <c:v>0.71916079612504769</c:v>
                </c:pt>
                <c:pt idx="340">
                  <c:v>0.71968419113636617</c:v>
                </c:pt>
                <c:pt idx="341">
                  <c:v>0.72026358927251399</c:v>
                </c:pt>
                <c:pt idx="342">
                  <c:v>0.72070285241947052</c:v>
                </c:pt>
                <c:pt idx="343">
                  <c:v>0.72133064070632513</c:v>
                </c:pt>
                <c:pt idx="344">
                  <c:v>0.72197682496094973</c:v>
                </c:pt>
                <c:pt idx="345">
                  <c:v>0.72252353584221418</c:v>
                </c:pt>
                <c:pt idx="346">
                  <c:v>0.72285721447230389</c:v>
                </c:pt>
                <c:pt idx="347">
                  <c:v>0.72312962487898691</c:v>
                </c:pt>
                <c:pt idx="348">
                  <c:v>0.72326048717572344</c:v>
                </c:pt>
                <c:pt idx="349">
                  <c:v>0.72334822517705988</c:v>
                </c:pt>
                <c:pt idx="350">
                  <c:v>0.72330698561997153</c:v>
                </c:pt>
                <c:pt idx="351">
                  <c:v>0.72297175970232719</c:v>
                </c:pt>
                <c:pt idx="352">
                  <c:v>0.72243378309569495</c:v>
                </c:pt>
                <c:pt idx="353">
                  <c:v>0.72175620526667805</c:v>
                </c:pt>
                <c:pt idx="354">
                  <c:v>0.72092458487422506</c:v>
                </c:pt>
                <c:pt idx="355">
                  <c:v>0.72016283668192316</c:v>
                </c:pt>
                <c:pt idx="356">
                  <c:v>0.71930123368345822</c:v>
                </c:pt>
                <c:pt idx="357">
                  <c:v>0.71843910245597775</c:v>
                </c:pt>
                <c:pt idx="358">
                  <c:v>0.71755234509524024</c:v>
                </c:pt>
                <c:pt idx="359">
                  <c:v>0.71659446869600363</c:v>
                </c:pt>
                <c:pt idx="360">
                  <c:v>0.71548305700322035</c:v>
                </c:pt>
                <c:pt idx="361">
                  <c:v>0.71439867103704202</c:v>
                </c:pt>
                <c:pt idx="362">
                  <c:v>0.71333489409215656</c:v>
                </c:pt>
                <c:pt idx="363">
                  <c:v>0.71242419726246342</c:v>
                </c:pt>
                <c:pt idx="364">
                  <c:v>0.71173316386899554</c:v>
                </c:pt>
                <c:pt idx="365">
                  <c:v>0.71098326894011132</c:v>
                </c:pt>
                <c:pt idx="366">
                  <c:v>0.71016675379942784</c:v>
                </c:pt>
                <c:pt idx="367">
                  <c:v>0.70953871973502103</c:v>
                </c:pt>
                <c:pt idx="368">
                  <c:v>0.7092792025670277</c:v>
                </c:pt>
                <c:pt idx="369">
                  <c:v>0.70931117283178535</c:v>
                </c:pt>
                <c:pt idx="370">
                  <c:v>0.70962627807498346</c:v>
                </c:pt>
                <c:pt idx="371">
                  <c:v>0.71018077663715384</c:v>
                </c:pt>
                <c:pt idx="372">
                  <c:v>0.71090962379363676</c:v>
                </c:pt>
                <c:pt idx="373">
                  <c:v>0.71193216754678523</c:v>
                </c:pt>
                <c:pt idx="374">
                  <c:v>0.71322870700313756</c:v>
                </c:pt>
                <c:pt idx="375">
                  <c:v>0.71468585622370195</c:v>
                </c:pt>
                <c:pt idx="376">
                  <c:v>0.71633182522292682</c:v>
                </c:pt>
                <c:pt idx="377">
                  <c:v>0.71807299267808944</c:v>
                </c:pt>
                <c:pt idx="378">
                  <c:v>0.71981328517056009</c:v>
                </c:pt>
                <c:pt idx="379">
                  <c:v>0.7214866413058153</c:v>
                </c:pt>
                <c:pt idx="380">
                  <c:v>0.72305601367328109</c:v>
                </c:pt>
                <c:pt idx="381">
                  <c:v>0.72451140589764562</c:v>
                </c:pt>
                <c:pt idx="382">
                  <c:v>0.72586678336334165</c:v>
                </c:pt>
                <c:pt idx="383">
                  <c:v>0.72704395229502083</c:v>
                </c:pt>
                <c:pt idx="384">
                  <c:v>0.72787910546892043</c:v>
                </c:pt>
                <c:pt idx="385">
                  <c:v>0.72840669749877729</c:v>
                </c:pt>
                <c:pt idx="386">
                  <c:v>0.72865883249327656</c:v>
                </c:pt>
                <c:pt idx="387">
                  <c:v>0.72877233282507248</c:v>
                </c:pt>
                <c:pt idx="388">
                  <c:v>0.72873748916352632</c:v>
                </c:pt>
                <c:pt idx="389">
                  <c:v>0.72857059742445185</c:v>
                </c:pt>
                <c:pt idx="390">
                  <c:v>0.72811266612832781</c:v>
                </c:pt>
                <c:pt idx="391">
                  <c:v>0.72754295757043541</c:v>
                </c:pt>
                <c:pt idx="392">
                  <c:v>0.72699198941006071</c:v>
                </c:pt>
                <c:pt idx="393">
                  <c:v>0.72652238260065505</c:v>
                </c:pt>
                <c:pt idx="394">
                  <c:v>0.72616244902774085</c:v>
                </c:pt>
                <c:pt idx="395">
                  <c:v>0.72596293745119922</c:v>
                </c:pt>
                <c:pt idx="396">
                  <c:v>0.72567317417988531</c:v>
                </c:pt>
                <c:pt idx="397">
                  <c:v>0.72528272421412876</c:v>
                </c:pt>
                <c:pt idx="398">
                  <c:v>0.7248080822748727</c:v>
                </c:pt>
                <c:pt idx="399">
                  <c:v>0.72435484676130868</c:v>
                </c:pt>
                <c:pt idx="400">
                  <c:v>0.72391629591509532</c:v>
                </c:pt>
                <c:pt idx="401">
                  <c:v>0.72358638294296629</c:v>
                </c:pt>
                <c:pt idx="402">
                  <c:v>0.72319292236801935</c:v>
                </c:pt>
                <c:pt idx="403">
                  <c:v>0.72283279378294563</c:v>
                </c:pt>
                <c:pt idx="404">
                  <c:v>0.72239502915326748</c:v>
                </c:pt>
                <c:pt idx="405">
                  <c:v>0.72198365308241907</c:v>
                </c:pt>
                <c:pt idx="406">
                  <c:v>0.72145946100095815</c:v>
                </c:pt>
                <c:pt idx="407">
                  <c:v>0.7209342476200804</c:v>
                </c:pt>
                <c:pt idx="408">
                  <c:v>0.72050220404815535</c:v>
                </c:pt>
                <c:pt idx="409">
                  <c:v>0.72006545880107431</c:v>
                </c:pt>
                <c:pt idx="410">
                  <c:v>0.719638146106647</c:v>
                </c:pt>
                <c:pt idx="411">
                  <c:v>0.71921949180360067</c:v>
                </c:pt>
                <c:pt idx="412">
                  <c:v>0.7187985220620885</c:v>
                </c:pt>
                <c:pt idx="413">
                  <c:v>0.71850510268814438</c:v>
                </c:pt>
                <c:pt idx="414">
                  <c:v>0.7182345605788466</c:v>
                </c:pt>
                <c:pt idx="415">
                  <c:v>0.71797917870585493</c:v>
                </c:pt>
                <c:pt idx="416">
                  <c:v>0.71763414526212843</c:v>
                </c:pt>
                <c:pt idx="417">
                  <c:v>0.71729665865043057</c:v>
                </c:pt>
                <c:pt idx="418">
                  <c:v>0.71705649451624298</c:v>
                </c:pt>
                <c:pt idx="419">
                  <c:v>0.71677179710401073</c:v>
                </c:pt>
                <c:pt idx="420">
                  <c:v>0.71656943038739318</c:v>
                </c:pt>
                <c:pt idx="421">
                  <c:v>0.71632748853620964</c:v>
                </c:pt>
                <c:pt idx="422">
                  <c:v>0.71600640877366262</c:v>
                </c:pt>
                <c:pt idx="423">
                  <c:v>0.71561370341988095</c:v>
                </c:pt>
                <c:pt idx="424">
                  <c:v>0.71506725330788767</c:v>
                </c:pt>
                <c:pt idx="425">
                  <c:v>0.71437359240676546</c:v>
                </c:pt>
                <c:pt idx="426">
                  <c:v>0.71362911447196853</c:v>
                </c:pt>
                <c:pt idx="427">
                  <c:v>0.71285061847279441</c:v>
                </c:pt>
                <c:pt idx="428">
                  <c:v>0.71210684461092</c:v>
                </c:pt>
                <c:pt idx="429">
                  <c:v>0.71140089365563786</c:v>
                </c:pt>
                <c:pt idx="430">
                  <c:v>0.71063149911441059</c:v>
                </c:pt>
                <c:pt idx="431">
                  <c:v>0.70989531841922571</c:v>
                </c:pt>
                <c:pt idx="432">
                  <c:v>0.70909508610618555</c:v>
                </c:pt>
                <c:pt idx="433">
                  <c:v>0.70833217546608862</c:v>
                </c:pt>
                <c:pt idx="434">
                  <c:v>0.70751431390798747</c:v>
                </c:pt>
                <c:pt idx="435">
                  <c:v>0.70683415777962777</c:v>
                </c:pt>
                <c:pt idx="436">
                  <c:v>0.70638019160046472</c:v>
                </c:pt>
                <c:pt idx="437">
                  <c:v>0.70600588404076758</c:v>
                </c:pt>
                <c:pt idx="438">
                  <c:v>0.70582568823647995</c:v>
                </c:pt>
                <c:pt idx="439">
                  <c:v>0.70564486407859728</c:v>
                </c:pt>
                <c:pt idx="440">
                  <c:v>0.70541175591241678</c:v>
                </c:pt>
                <c:pt idx="441">
                  <c:v>0.70530359000380993</c:v>
                </c:pt>
                <c:pt idx="442">
                  <c:v>0.70526183440728418</c:v>
                </c:pt>
                <c:pt idx="443">
                  <c:v>0.70529917372316886</c:v>
                </c:pt>
                <c:pt idx="444">
                  <c:v>0.7054728867461626</c:v>
                </c:pt>
                <c:pt idx="445">
                  <c:v>0.70575272167634218</c:v>
                </c:pt>
                <c:pt idx="446">
                  <c:v>0.70609375495862614</c:v>
                </c:pt>
                <c:pt idx="447">
                  <c:v>0.70644254473542079</c:v>
                </c:pt>
                <c:pt idx="448">
                  <c:v>0.70686669559394866</c:v>
                </c:pt>
                <c:pt idx="449">
                  <c:v>0.70725137421374185</c:v>
                </c:pt>
                <c:pt idx="450">
                  <c:v>0.70765384871715653</c:v>
                </c:pt>
                <c:pt idx="451">
                  <c:v>0.70811401116722783</c:v>
                </c:pt>
                <c:pt idx="452">
                  <c:v>0.70863110707282639</c:v>
                </c:pt>
                <c:pt idx="453">
                  <c:v>0.70920257229730843</c:v>
                </c:pt>
                <c:pt idx="454">
                  <c:v>0.70976293264368173</c:v>
                </c:pt>
                <c:pt idx="455">
                  <c:v>0.71035324861019311</c:v>
                </c:pt>
                <c:pt idx="456">
                  <c:v>0.71098550284525741</c:v>
                </c:pt>
                <c:pt idx="457">
                  <c:v>0.71159702703965155</c:v>
                </c:pt>
                <c:pt idx="458">
                  <c:v>0.71223852961285194</c:v>
                </c:pt>
                <c:pt idx="459">
                  <c:v>0.71277693938241748</c:v>
                </c:pt>
                <c:pt idx="460">
                  <c:v>0.71323217911460435</c:v>
                </c:pt>
                <c:pt idx="461">
                  <c:v>0.71369816404344266</c:v>
                </c:pt>
                <c:pt idx="462">
                  <c:v>0.71424975074686425</c:v>
                </c:pt>
                <c:pt idx="463">
                  <c:v>0.714794103985255</c:v>
                </c:pt>
                <c:pt idx="464">
                  <c:v>0.71517074676589987</c:v>
                </c:pt>
                <c:pt idx="465">
                  <c:v>0.71552639748816571</c:v>
                </c:pt>
                <c:pt idx="466">
                  <c:v>0.71578603607114832</c:v>
                </c:pt>
                <c:pt idx="467">
                  <c:v>0.71598314101025062</c:v>
                </c:pt>
                <c:pt idx="468">
                  <c:v>0.71613480566621091</c:v>
                </c:pt>
                <c:pt idx="469">
                  <c:v>0.71608482734806556</c:v>
                </c:pt>
                <c:pt idx="470">
                  <c:v>0.71602489647764511</c:v>
                </c:pt>
                <c:pt idx="471">
                  <c:v>0.71586975899038829</c:v>
                </c:pt>
                <c:pt idx="472">
                  <c:v>0.71565859618749994</c:v>
                </c:pt>
                <c:pt idx="473">
                  <c:v>0.71530733133406066</c:v>
                </c:pt>
                <c:pt idx="474">
                  <c:v>0.71484174340478013</c:v>
                </c:pt>
                <c:pt idx="475">
                  <c:v>0.71439938464082509</c:v>
                </c:pt>
                <c:pt idx="476">
                  <c:v>0.71406637700342179</c:v>
                </c:pt>
                <c:pt idx="477">
                  <c:v>0.7137593001183874</c:v>
                </c:pt>
                <c:pt idx="478">
                  <c:v>0.71353347583031312</c:v>
                </c:pt>
                <c:pt idx="479">
                  <c:v>0.71327143476788146</c:v>
                </c:pt>
                <c:pt idx="480">
                  <c:v>0.71298489355539152</c:v>
                </c:pt>
                <c:pt idx="481">
                  <c:v>0.71266584619189244</c:v>
                </c:pt>
                <c:pt idx="482">
                  <c:v>0.71232789194441193</c:v>
                </c:pt>
                <c:pt idx="483">
                  <c:v>0.71202472504352976</c:v>
                </c:pt>
                <c:pt idx="484">
                  <c:v>0.71169753808328939</c:v>
                </c:pt>
                <c:pt idx="485">
                  <c:v>0.71136619240925658</c:v>
                </c:pt>
                <c:pt idx="486">
                  <c:v>0.71106599701791096</c:v>
                </c:pt>
                <c:pt idx="487">
                  <c:v>0.7107570159906017</c:v>
                </c:pt>
                <c:pt idx="488">
                  <c:v>0.71048389467699746</c:v>
                </c:pt>
                <c:pt idx="489">
                  <c:v>0.71011117997597317</c:v>
                </c:pt>
                <c:pt idx="490">
                  <c:v>0.70975218304682031</c:v>
                </c:pt>
                <c:pt idx="491">
                  <c:v>0.70941182976468575</c:v>
                </c:pt>
                <c:pt idx="492">
                  <c:v>0.70912870259108485</c:v>
                </c:pt>
                <c:pt idx="493">
                  <c:v>0.70886260945985502</c:v>
                </c:pt>
                <c:pt idx="494">
                  <c:v>0.7085580866648219</c:v>
                </c:pt>
                <c:pt idx="495">
                  <c:v>0.70830977985862265</c:v>
                </c:pt>
                <c:pt idx="496">
                  <c:v>0.70812977275251021</c:v>
                </c:pt>
                <c:pt idx="497">
                  <c:v>0.7079178260578618</c:v>
                </c:pt>
                <c:pt idx="498">
                  <c:v>0.70760714053112583</c:v>
                </c:pt>
                <c:pt idx="499">
                  <c:v>0.70718031949703353</c:v>
                </c:pt>
                <c:pt idx="500">
                  <c:v>0.7067573687813572</c:v>
                </c:pt>
                <c:pt idx="501">
                  <c:v>0.70631249029138565</c:v>
                </c:pt>
                <c:pt idx="502">
                  <c:v>0.7058195686756642</c:v>
                </c:pt>
                <c:pt idx="503">
                  <c:v>0.70523098406331741</c:v>
                </c:pt>
                <c:pt idx="504">
                  <c:v>0.70473327250135764</c:v>
                </c:pt>
                <c:pt idx="505">
                  <c:v>0.70425339308966717</c:v>
                </c:pt>
                <c:pt idx="506">
                  <c:v>0.70374159332766495</c:v>
                </c:pt>
                <c:pt idx="507">
                  <c:v>0.70323977692550332</c:v>
                </c:pt>
                <c:pt idx="508">
                  <c:v>0.70286564921324757</c:v>
                </c:pt>
                <c:pt idx="509">
                  <c:v>0.7026361725572875</c:v>
                </c:pt>
                <c:pt idx="510">
                  <c:v>0.70242285581747099</c:v>
                </c:pt>
                <c:pt idx="511">
                  <c:v>0.70231109869620922</c:v>
                </c:pt>
                <c:pt idx="512">
                  <c:v>0.70221238907026851</c:v>
                </c:pt>
                <c:pt idx="513">
                  <c:v>0.70223499123092026</c:v>
                </c:pt>
                <c:pt idx="514">
                  <c:v>0.70231348965636753</c:v>
                </c:pt>
                <c:pt idx="515">
                  <c:v>0.7024510903434682</c:v>
                </c:pt>
                <c:pt idx="516">
                  <c:v>0.70267138005793628</c:v>
                </c:pt>
                <c:pt idx="517">
                  <c:v>0.70296552653418443</c:v>
                </c:pt>
                <c:pt idx="518">
                  <c:v>0.70324054887382814</c:v>
                </c:pt>
                <c:pt idx="519">
                  <c:v>0.70355757326251434</c:v>
                </c:pt>
                <c:pt idx="520">
                  <c:v>0.70383258946148675</c:v>
                </c:pt>
                <c:pt idx="521">
                  <c:v>0.70418874791418584</c:v>
                </c:pt>
                <c:pt idx="522">
                  <c:v>0.70444199914183325</c:v>
                </c:pt>
                <c:pt idx="523">
                  <c:v>0.70474738886725408</c:v>
                </c:pt>
                <c:pt idx="524">
                  <c:v>0.70506677207605517</c:v>
                </c:pt>
                <c:pt idx="525">
                  <c:v>0.70546604507625643</c:v>
                </c:pt>
                <c:pt idx="526">
                  <c:v>0.70566584863632453</c:v>
                </c:pt>
                <c:pt idx="527">
                  <c:v>0.70574576241055376</c:v>
                </c:pt>
                <c:pt idx="528">
                  <c:v>0.70572465277039254</c:v>
                </c:pt>
                <c:pt idx="529">
                  <c:v>0.7056396626017567</c:v>
                </c:pt>
                <c:pt idx="530">
                  <c:v>0.70551544934449539</c:v>
                </c:pt>
                <c:pt idx="531">
                  <c:v>0.70536716901592333</c:v>
                </c:pt>
                <c:pt idx="532">
                  <c:v>0.70515261238105942</c:v>
                </c:pt>
                <c:pt idx="533">
                  <c:v>0.70508147893133355</c:v>
                </c:pt>
                <c:pt idx="534">
                  <c:v>0.70514687055445946</c:v>
                </c:pt>
                <c:pt idx="535">
                  <c:v>0.70522322667821258</c:v>
                </c:pt>
                <c:pt idx="536">
                  <c:v>0.70532871566758548</c:v>
                </c:pt>
                <c:pt idx="537">
                  <c:v>0.7055362008554964</c:v>
                </c:pt>
                <c:pt idx="538">
                  <c:v>0.70588073561221443</c:v>
                </c:pt>
                <c:pt idx="539">
                  <c:v>0.7063000411981134</c:v>
                </c:pt>
                <c:pt idx="540">
                  <c:v>0.70682562646126723</c:v>
                </c:pt>
                <c:pt idx="541">
                  <c:v>0.70725288783179807</c:v>
                </c:pt>
                <c:pt idx="542">
                  <c:v>0.70765191638151514</c:v>
                </c:pt>
                <c:pt idx="543">
                  <c:v>0.70808875924829495</c:v>
                </c:pt>
                <c:pt idx="544">
                  <c:v>0.70840161471912755</c:v>
                </c:pt>
                <c:pt idx="545">
                  <c:v>0.70850460046781205</c:v>
                </c:pt>
                <c:pt idx="546">
                  <c:v>0.70854803943286049</c:v>
                </c:pt>
                <c:pt idx="547">
                  <c:v>0.70861677628510855</c:v>
                </c:pt>
                <c:pt idx="548">
                  <c:v>0.70871347705155607</c:v>
                </c:pt>
                <c:pt idx="549">
                  <c:v>0.70871145192838514</c:v>
                </c:pt>
                <c:pt idx="550">
                  <c:v>0.70867079671041067</c:v>
                </c:pt>
                <c:pt idx="551">
                  <c:v>0.70864597754907588</c:v>
                </c:pt>
                <c:pt idx="552">
                  <c:v>0.70862478554911934</c:v>
                </c:pt>
                <c:pt idx="553">
                  <c:v>0.70871507973577785</c:v>
                </c:pt>
                <c:pt idx="554">
                  <c:v>0.70888195610775406</c:v>
                </c:pt>
                <c:pt idx="555">
                  <c:v>0.7091892265510964</c:v>
                </c:pt>
                <c:pt idx="556">
                  <c:v>0.70957833322768682</c:v>
                </c:pt>
                <c:pt idx="557">
                  <c:v>0.70986408474958396</c:v>
                </c:pt>
                <c:pt idx="558">
                  <c:v>0.70996035227987664</c:v>
                </c:pt>
                <c:pt idx="559">
                  <c:v>0.71018699541509578</c:v>
                </c:pt>
                <c:pt idx="560">
                  <c:v>0.71067828524636623</c:v>
                </c:pt>
                <c:pt idx="561">
                  <c:v>0.71127695351996056</c:v>
                </c:pt>
                <c:pt idx="562">
                  <c:v>0.71196042650984137</c:v>
                </c:pt>
                <c:pt idx="563">
                  <c:v>0.71262531600902623</c:v>
                </c:pt>
                <c:pt idx="564">
                  <c:v>0.71337434379363696</c:v>
                </c:pt>
                <c:pt idx="565">
                  <c:v>0.71409365090139931</c:v>
                </c:pt>
                <c:pt idx="566">
                  <c:v>0.71471404438595054</c:v>
                </c:pt>
                <c:pt idx="567">
                  <c:v>0.71538884899597932</c:v>
                </c:pt>
                <c:pt idx="568">
                  <c:v>0.71627023464214579</c:v>
                </c:pt>
                <c:pt idx="569">
                  <c:v>0.71733093584898655</c:v>
                </c:pt>
                <c:pt idx="570">
                  <c:v>0.71816384460617977</c:v>
                </c:pt>
                <c:pt idx="571">
                  <c:v>0.7186540136918711</c:v>
                </c:pt>
                <c:pt idx="572">
                  <c:v>0.71895747778531294</c:v>
                </c:pt>
                <c:pt idx="573">
                  <c:v>0.71910848665648575</c:v>
                </c:pt>
                <c:pt idx="574">
                  <c:v>0.7192682527929477</c:v>
                </c:pt>
                <c:pt idx="575">
                  <c:v>0.71924279940710178</c:v>
                </c:pt>
                <c:pt idx="576">
                  <c:v>0.71915796949906208</c:v>
                </c:pt>
                <c:pt idx="577">
                  <c:v>0.71914183653518071</c:v>
                </c:pt>
                <c:pt idx="578">
                  <c:v>0.71906144806960159</c:v>
                </c:pt>
                <c:pt idx="579">
                  <c:v>0.71889857799413714</c:v>
                </c:pt>
                <c:pt idx="580">
                  <c:v>0.71864872988759443</c:v>
                </c:pt>
                <c:pt idx="581">
                  <c:v>0.7184055847740094</c:v>
                </c:pt>
                <c:pt idx="582">
                  <c:v>0.71822046123366878</c:v>
                </c:pt>
                <c:pt idx="583">
                  <c:v>0.71808985825871263</c:v>
                </c:pt>
                <c:pt idx="584">
                  <c:v>0.71789114484908867</c:v>
                </c:pt>
                <c:pt idx="585">
                  <c:v>0.7176722721318497</c:v>
                </c:pt>
                <c:pt idx="586">
                  <c:v>0.71743510263364874</c:v>
                </c:pt>
                <c:pt idx="587">
                  <c:v>0.71715957207666958</c:v>
                </c:pt>
                <c:pt idx="588">
                  <c:v>0.71673903770799197</c:v>
                </c:pt>
                <c:pt idx="589">
                  <c:v>0.71625118524280118</c:v>
                </c:pt>
                <c:pt idx="590">
                  <c:v>0.71573995048765715</c:v>
                </c:pt>
                <c:pt idx="591">
                  <c:v>0.71520655260948363</c:v>
                </c:pt>
                <c:pt idx="592">
                  <c:v>0.71473987781325488</c:v>
                </c:pt>
                <c:pt idx="593">
                  <c:v>0.71439740980831801</c:v>
                </c:pt>
                <c:pt idx="594">
                  <c:v>0.71409810026659992</c:v>
                </c:pt>
                <c:pt idx="595">
                  <c:v>0.7139976062816149</c:v>
                </c:pt>
                <c:pt idx="596">
                  <c:v>0.71395112320201237</c:v>
                </c:pt>
                <c:pt idx="597">
                  <c:v>0.71399602141857565</c:v>
                </c:pt>
                <c:pt idx="598">
                  <c:v>0.71410071755267435</c:v>
                </c:pt>
                <c:pt idx="599">
                  <c:v>0.71431733031520306</c:v>
                </c:pt>
                <c:pt idx="600">
                  <c:v>0.71459656793288095</c:v>
                </c:pt>
                <c:pt idx="601">
                  <c:v>0.71482965212023064</c:v>
                </c:pt>
                <c:pt idx="602">
                  <c:v>0.7152092426617076</c:v>
                </c:pt>
                <c:pt idx="603">
                  <c:v>0.71555852458938363</c:v>
                </c:pt>
                <c:pt idx="604">
                  <c:v>0.71595795535699513</c:v>
                </c:pt>
                <c:pt idx="605">
                  <c:v>0.71640865248343666</c:v>
                </c:pt>
                <c:pt idx="606">
                  <c:v>0.71673524896654228</c:v>
                </c:pt>
                <c:pt idx="607">
                  <c:v>0.71706846682173175</c:v>
                </c:pt>
                <c:pt idx="608">
                  <c:v>0.7173281426314323</c:v>
                </c:pt>
                <c:pt idx="609">
                  <c:v>0.71756563344341762</c:v>
                </c:pt>
                <c:pt idx="610">
                  <c:v>0.71767184269341255</c:v>
                </c:pt>
                <c:pt idx="611">
                  <c:v>0.71769802480531897</c:v>
                </c:pt>
                <c:pt idx="612">
                  <c:v>0.71775892100918692</c:v>
                </c:pt>
                <c:pt idx="613">
                  <c:v>0.71774116145087252</c:v>
                </c:pt>
                <c:pt idx="614">
                  <c:v>0.71771758408051334</c:v>
                </c:pt>
                <c:pt idx="615">
                  <c:v>0.71753764247920016</c:v>
                </c:pt>
                <c:pt idx="616">
                  <c:v>0.71720354619282067</c:v>
                </c:pt>
                <c:pt idx="617">
                  <c:v>0.71683775377001668</c:v>
                </c:pt>
                <c:pt idx="618">
                  <c:v>0.71640384715830718</c:v>
                </c:pt>
                <c:pt idx="619">
                  <c:v>0.71596993968072875</c:v>
                </c:pt>
                <c:pt idx="620">
                  <c:v>0.71556922382625876</c:v>
                </c:pt>
                <c:pt idx="621">
                  <c:v>0.71528613993844459</c:v>
                </c:pt>
                <c:pt idx="622">
                  <c:v>0.7151486506885576</c:v>
                </c:pt>
                <c:pt idx="623">
                  <c:v>0.71515098242038089</c:v>
                </c:pt>
                <c:pt idx="624">
                  <c:v>0.71515259842823931</c:v>
                </c:pt>
                <c:pt idx="625">
                  <c:v>0.71519950939419497</c:v>
                </c:pt>
                <c:pt idx="626">
                  <c:v>0.71525739439473091</c:v>
                </c:pt>
                <c:pt idx="627">
                  <c:v>0.71539377183670838</c:v>
                </c:pt>
                <c:pt idx="628">
                  <c:v>0.71560278811341738</c:v>
                </c:pt>
                <c:pt idx="629">
                  <c:v>0.71587424383047238</c:v>
                </c:pt>
                <c:pt idx="630">
                  <c:v>0.7161624277525116</c:v>
                </c:pt>
                <c:pt idx="631">
                  <c:v>0.71640705279167127</c:v>
                </c:pt>
                <c:pt idx="632">
                  <c:v>0.71654086434623365</c:v>
                </c:pt>
                <c:pt idx="633">
                  <c:v>0.71651309225254733</c:v>
                </c:pt>
                <c:pt idx="634">
                  <c:v>0.71633341665394779</c:v>
                </c:pt>
                <c:pt idx="635">
                  <c:v>0.71619029648565047</c:v>
                </c:pt>
                <c:pt idx="636">
                  <c:v>0.7160180619628822</c:v>
                </c:pt>
                <c:pt idx="637">
                  <c:v>0.71587112078118986</c:v>
                </c:pt>
                <c:pt idx="638">
                  <c:v>0.71577165132005094</c:v>
                </c:pt>
                <c:pt idx="639">
                  <c:v>0.71566276702983944</c:v>
                </c:pt>
                <c:pt idx="640">
                  <c:v>0.71552525194620487</c:v>
                </c:pt>
                <c:pt idx="641">
                  <c:v>0.7153412620841465</c:v>
                </c:pt>
                <c:pt idx="642">
                  <c:v>0.71517908304319011</c:v>
                </c:pt>
                <c:pt idx="643">
                  <c:v>0.71505257466879291</c:v>
                </c:pt>
                <c:pt idx="644">
                  <c:v>0.71497860789324474</c:v>
                </c:pt>
                <c:pt idx="645">
                  <c:v>0.71499000202530749</c:v>
                </c:pt>
                <c:pt idx="646">
                  <c:v>0.71491803483036509</c:v>
                </c:pt>
                <c:pt idx="647">
                  <c:v>0.71484352430626741</c:v>
                </c:pt>
                <c:pt idx="648">
                  <c:v>0.71468991599440979</c:v>
                </c:pt>
                <c:pt idx="649">
                  <c:v>0.7144751237710314</c:v>
                </c:pt>
                <c:pt idx="650">
                  <c:v>0.71418625604030461</c:v>
                </c:pt>
                <c:pt idx="651">
                  <c:v>0.71379864953984928</c:v>
                </c:pt>
                <c:pt idx="652">
                  <c:v>0.71338449512932001</c:v>
                </c:pt>
                <c:pt idx="653">
                  <c:v>0.71295847553180125</c:v>
                </c:pt>
                <c:pt idx="654">
                  <c:v>0.71253326263255778</c:v>
                </c:pt>
                <c:pt idx="655">
                  <c:v>0.71212967604645427</c:v>
                </c:pt>
                <c:pt idx="656">
                  <c:v>0.7116590014705606</c:v>
                </c:pt>
                <c:pt idx="657">
                  <c:v>0.71122864555139487</c:v>
                </c:pt>
                <c:pt idx="658">
                  <c:v>0.71086924031139553</c:v>
                </c:pt>
                <c:pt idx="659">
                  <c:v>0.71063706607583887</c:v>
                </c:pt>
                <c:pt idx="660">
                  <c:v>0.71050848134923572</c:v>
                </c:pt>
                <c:pt idx="661">
                  <c:v>0.7104284384988756</c:v>
                </c:pt>
                <c:pt idx="662">
                  <c:v>0.71050356885370181</c:v>
                </c:pt>
                <c:pt idx="663">
                  <c:v>0.71068176749236622</c:v>
                </c:pt>
                <c:pt idx="664">
                  <c:v>0.71090540214278708</c:v>
                </c:pt>
                <c:pt idx="665">
                  <c:v>0.71120339164696478</c:v>
                </c:pt>
                <c:pt idx="666">
                  <c:v>0.71146387696480129</c:v>
                </c:pt>
                <c:pt idx="667">
                  <c:v>0.71177448735963977</c:v>
                </c:pt>
                <c:pt idx="668">
                  <c:v>0.71202634489663608</c:v>
                </c:pt>
                <c:pt idx="669">
                  <c:v>0.7122089349166989</c:v>
                </c:pt>
                <c:pt idx="670">
                  <c:v>0.71231944350171961</c:v>
                </c:pt>
                <c:pt idx="671">
                  <c:v>0.71233923224282203</c:v>
                </c:pt>
                <c:pt idx="672">
                  <c:v>0.71234102510318642</c:v>
                </c:pt>
                <c:pt idx="673">
                  <c:v>0.71228135458195319</c:v>
                </c:pt>
                <c:pt idx="674">
                  <c:v>0.71220306702701397</c:v>
                </c:pt>
                <c:pt idx="675">
                  <c:v>0.71210610535059338</c:v>
                </c:pt>
                <c:pt idx="676">
                  <c:v>0.71198736572462762</c:v>
                </c:pt>
                <c:pt idx="677">
                  <c:v>0.71188302429437644</c:v>
                </c:pt>
                <c:pt idx="678">
                  <c:v>0.71175438557995241</c:v>
                </c:pt>
                <c:pt idx="679">
                  <c:v>0.71170272322077299</c:v>
                </c:pt>
                <c:pt idx="680">
                  <c:v>0.7117145822696036</c:v>
                </c:pt>
                <c:pt idx="681">
                  <c:v>0.71174731123000345</c:v>
                </c:pt>
                <c:pt idx="682">
                  <c:v>0.71181224200686977</c:v>
                </c:pt>
                <c:pt idx="683">
                  <c:v>0.71193953774534158</c:v>
                </c:pt>
                <c:pt idx="684">
                  <c:v>0.71203090867860874</c:v>
                </c:pt>
                <c:pt idx="685">
                  <c:v>0.7121319782911143</c:v>
                </c:pt>
                <c:pt idx="686">
                  <c:v>0.71220956228470722</c:v>
                </c:pt>
                <c:pt idx="687">
                  <c:v>0.71224822401862675</c:v>
                </c:pt>
                <c:pt idx="688">
                  <c:v>0.71233688398259565</c:v>
                </c:pt>
                <c:pt idx="689">
                  <c:v>0.71243084819974467</c:v>
                </c:pt>
                <c:pt idx="690">
                  <c:v>0.7124599479574667</c:v>
                </c:pt>
                <c:pt idx="691">
                  <c:v>0.71237996581761476</c:v>
                </c:pt>
                <c:pt idx="692">
                  <c:v>0.71232295382784938</c:v>
                </c:pt>
                <c:pt idx="693">
                  <c:v>0.71230372296628308</c:v>
                </c:pt>
                <c:pt idx="694">
                  <c:v>0.71223192036241845</c:v>
                </c:pt>
                <c:pt idx="695">
                  <c:v>0.71222010151431658</c:v>
                </c:pt>
                <c:pt idx="696">
                  <c:v>0.71218701438705323</c:v>
                </c:pt>
                <c:pt idx="697">
                  <c:v>0.71227080179455404</c:v>
                </c:pt>
                <c:pt idx="698">
                  <c:v>0.71251533325469785</c:v>
                </c:pt>
                <c:pt idx="699">
                  <c:v>0.71285495039349844</c:v>
                </c:pt>
                <c:pt idx="700">
                  <c:v>0.71328661432810003</c:v>
                </c:pt>
                <c:pt idx="701">
                  <c:v>0.71382800046335826</c:v>
                </c:pt>
                <c:pt idx="702">
                  <c:v>0.71455813989327577</c:v>
                </c:pt>
                <c:pt idx="703">
                  <c:v>0.71532383671985911</c:v>
                </c:pt>
                <c:pt idx="704">
                  <c:v>0.716042891964221</c:v>
                </c:pt>
                <c:pt idx="705">
                  <c:v>0.71675608588316764</c:v>
                </c:pt>
                <c:pt idx="706">
                  <c:v>0.71748947471615054</c:v>
                </c:pt>
                <c:pt idx="707">
                  <c:v>0.7183102425935991</c:v>
                </c:pt>
                <c:pt idx="708">
                  <c:v>0.71905080636100172</c:v>
                </c:pt>
                <c:pt idx="709">
                  <c:v>0.71958894074813162</c:v>
                </c:pt>
                <c:pt idx="710">
                  <c:v>0.71997743157703564</c:v>
                </c:pt>
                <c:pt idx="711">
                  <c:v>0.72027352304011938</c:v>
                </c:pt>
                <c:pt idx="712">
                  <c:v>0.72048695890679026</c:v>
                </c:pt>
                <c:pt idx="713">
                  <c:v>0.72070128646486598</c:v>
                </c:pt>
                <c:pt idx="714">
                  <c:v>0.72087961927691879</c:v>
                </c:pt>
                <c:pt idx="715">
                  <c:v>0.72109449617020094</c:v>
                </c:pt>
                <c:pt idx="716">
                  <c:v>0.7213190853930439</c:v>
                </c:pt>
                <c:pt idx="717">
                  <c:v>0.72154216908824553</c:v>
                </c:pt>
                <c:pt idx="718">
                  <c:v>0.72163680246775297</c:v>
                </c:pt>
                <c:pt idx="719">
                  <c:v>0.72172293008052046</c:v>
                </c:pt>
                <c:pt idx="720">
                  <c:v>0.72181619736674818</c:v>
                </c:pt>
                <c:pt idx="721">
                  <c:v>0.72188626642475262</c:v>
                </c:pt>
                <c:pt idx="722">
                  <c:v>0.72192445088192425</c:v>
                </c:pt>
                <c:pt idx="723">
                  <c:v>0.72189292994410692</c:v>
                </c:pt>
                <c:pt idx="724">
                  <c:v>0.72175038076962761</c:v>
                </c:pt>
                <c:pt idx="725">
                  <c:v>0.72155060399520465</c:v>
                </c:pt>
                <c:pt idx="726">
                  <c:v>0.72130621918471982</c:v>
                </c:pt>
                <c:pt idx="727">
                  <c:v>0.72106108177231087</c:v>
                </c:pt>
                <c:pt idx="728">
                  <c:v>0.72075659696490635</c:v>
                </c:pt>
                <c:pt idx="729">
                  <c:v>0.72044472627278244</c:v>
                </c:pt>
                <c:pt idx="730">
                  <c:v>0.72008528771048919</c:v>
                </c:pt>
                <c:pt idx="731">
                  <c:v>0.719760976433098</c:v>
                </c:pt>
                <c:pt idx="732">
                  <c:v>0.7194444967035234</c:v>
                </c:pt>
                <c:pt idx="733">
                  <c:v>0.71916853108112777</c:v>
                </c:pt>
                <c:pt idx="734">
                  <c:v>0.71900394230215092</c:v>
                </c:pt>
                <c:pt idx="735">
                  <c:v>0.71888695300984995</c:v>
                </c:pt>
                <c:pt idx="736">
                  <c:v>0.7188703361088582</c:v>
                </c:pt>
                <c:pt idx="737">
                  <c:v>0.71899186796081471</c:v>
                </c:pt>
                <c:pt idx="738">
                  <c:v>0.71914886359686458</c:v>
                </c:pt>
                <c:pt idx="739">
                  <c:v>0.71944326847768358</c:v>
                </c:pt>
                <c:pt idx="740">
                  <c:v>0.71985391210022032</c:v>
                </c:pt>
                <c:pt idx="741">
                  <c:v>0.72041004065523684</c:v>
                </c:pt>
                <c:pt idx="742">
                  <c:v>0.72106738510329016</c:v>
                </c:pt>
                <c:pt idx="743">
                  <c:v>0.72181878051523352</c:v>
                </c:pt>
                <c:pt idx="744">
                  <c:v>0.72252127885104844</c:v>
                </c:pt>
                <c:pt idx="745">
                  <c:v>0.72319287738042293</c:v>
                </c:pt>
                <c:pt idx="746">
                  <c:v>0.72388263608225223</c:v>
                </c:pt>
                <c:pt idx="747">
                  <c:v>0.72452064676396322</c:v>
                </c:pt>
                <c:pt idx="748">
                  <c:v>0.72497058600200159</c:v>
                </c:pt>
                <c:pt idx="749">
                  <c:v>0.7253990287764478</c:v>
                </c:pt>
                <c:pt idx="750">
                  <c:v>0.72574165666167112</c:v>
                </c:pt>
                <c:pt idx="751">
                  <c:v>0.72607666062319354</c:v>
                </c:pt>
                <c:pt idx="752">
                  <c:v>0.72635623714367714</c:v>
                </c:pt>
                <c:pt idx="753">
                  <c:v>0.72657734879329794</c:v>
                </c:pt>
                <c:pt idx="754">
                  <c:v>0.72675846825854296</c:v>
                </c:pt>
                <c:pt idx="755">
                  <c:v>0.72696060370091764</c:v>
                </c:pt>
                <c:pt idx="756">
                  <c:v>0.72711438894931202</c:v>
                </c:pt>
                <c:pt idx="757">
                  <c:v>0.72721441523161245</c:v>
                </c:pt>
                <c:pt idx="758">
                  <c:v>0.72724129881458455</c:v>
                </c:pt>
                <c:pt idx="759">
                  <c:v>0.72730947070918373</c:v>
                </c:pt>
                <c:pt idx="760">
                  <c:v>0.7274079368489943</c:v>
                </c:pt>
                <c:pt idx="761">
                  <c:v>0.72747208626171078</c:v>
                </c:pt>
                <c:pt idx="762">
                  <c:v>0.72749604299457715</c:v>
                </c:pt>
                <c:pt idx="763">
                  <c:v>0.72743373115920873</c:v>
                </c:pt>
                <c:pt idx="764">
                  <c:v>0.7273901053126054</c:v>
                </c:pt>
                <c:pt idx="765">
                  <c:v>0.72733994125637835</c:v>
                </c:pt>
                <c:pt idx="766">
                  <c:v>0.72725006227637978</c:v>
                </c:pt>
                <c:pt idx="767">
                  <c:v>0.72720400295216292</c:v>
                </c:pt>
                <c:pt idx="768">
                  <c:v>0.72717172359997262</c:v>
                </c:pt>
                <c:pt idx="769">
                  <c:v>0.72722155172826097</c:v>
                </c:pt>
                <c:pt idx="770">
                  <c:v>0.72731206706857199</c:v>
                </c:pt>
                <c:pt idx="771">
                  <c:v>0.72736970815692747</c:v>
                </c:pt>
                <c:pt idx="772">
                  <c:v>0.72742939516316552</c:v>
                </c:pt>
                <c:pt idx="773">
                  <c:v>0.7275075754837389</c:v>
                </c:pt>
                <c:pt idx="774">
                  <c:v>0.72762428686252845</c:v>
                </c:pt>
                <c:pt idx="775">
                  <c:v>0.7277124354908</c:v>
                </c:pt>
                <c:pt idx="776">
                  <c:v>0.72782658774426767</c:v>
                </c:pt>
                <c:pt idx="777">
                  <c:v>0.72804145082202654</c:v>
                </c:pt>
                <c:pt idx="778">
                  <c:v>0.72821435091047071</c:v>
                </c:pt>
                <c:pt idx="779">
                  <c:v>0.7283323684775227</c:v>
                </c:pt>
                <c:pt idx="780">
                  <c:v>0.72839007707593018</c:v>
                </c:pt>
                <c:pt idx="781">
                  <c:v>0.72839977477816253</c:v>
                </c:pt>
                <c:pt idx="782">
                  <c:v>0.72839301686023361</c:v>
                </c:pt>
                <c:pt idx="783">
                  <c:v>0.72849609683391003</c:v>
                </c:pt>
                <c:pt idx="784">
                  <c:v>0.72857489663178721</c:v>
                </c:pt>
                <c:pt idx="785">
                  <c:v>0.72874722328616992</c:v>
                </c:pt>
                <c:pt idx="786">
                  <c:v>0.72892949122163853</c:v>
                </c:pt>
                <c:pt idx="787">
                  <c:v>0.72911551903127725</c:v>
                </c:pt>
                <c:pt idx="788">
                  <c:v>0.72922216994423306</c:v>
                </c:pt>
                <c:pt idx="789">
                  <c:v>0.72931323143514426</c:v>
                </c:pt>
                <c:pt idx="790">
                  <c:v>0.7294363442489239</c:v>
                </c:pt>
                <c:pt idx="791">
                  <c:v>0.72957494705489767</c:v>
                </c:pt>
                <c:pt idx="792">
                  <c:v>0.72975321914060676</c:v>
                </c:pt>
                <c:pt idx="793">
                  <c:v>0.72989634428488126</c:v>
                </c:pt>
                <c:pt idx="794">
                  <c:v>0.72990592525909004</c:v>
                </c:pt>
                <c:pt idx="795">
                  <c:v>0.72985346296914888</c:v>
                </c:pt>
                <c:pt idx="796">
                  <c:v>0.72971199841790479</c:v>
                </c:pt>
                <c:pt idx="797">
                  <c:v>0.72956288663524316</c:v>
                </c:pt>
                <c:pt idx="798">
                  <c:v>0.72935590128838046</c:v>
                </c:pt>
                <c:pt idx="799">
                  <c:v>0.7291531645599687</c:v>
                </c:pt>
                <c:pt idx="800">
                  <c:v>0.72892115364201016</c:v>
                </c:pt>
                <c:pt idx="801">
                  <c:v>0.72864001806706613</c:v>
                </c:pt>
                <c:pt idx="802">
                  <c:v>0.72837337593102258</c:v>
                </c:pt>
                <c:pt idx="803">
                  <c:v>0.72805818180876503</c:v>
                </c:pt>
                <c:pt idx="804">
                  <c:v>0.72774820671770224</c:v>
                </c:pt>
                <c:pt idx="805">
                  <c:v>0.72749894735829024</c:v>
                </c:pt>
                <c:pt idx="806">
                  <c:v>0.72734792451104435</c:v>
                </c:pt>
                <c:pt idx="807">
                  <c:v>0.72719431269884793</c:v>
                </c:pt>
                <c:pt idx="808">
                  <c:v>0.72704030968052735</c:v>
                </c:pt>
                <c:pt idx="809">
                  <c:v>0.72692531891579071</c:v>
                </c:pt>
                <c:pt idx="810">
                  <c:v>0.72683904115173192</c:v>
                </c:pt>
                <c:pt idx="811">
                  <c:v>0.72679143393198009</c:v>
                </c:pt>
                <c:pt idx="812">
                  <c:v>0.72669954716620677</c:v>
                </c:pt>
                <c:pt idx="813">
                  <c:v>0.7265767059386754</c:v>
                </c:pt>
                <c:pt idx="814">
                  <c:v>0.7265350054014007</c:v>
                </c:pt>
                <c:pt idx="815">
                  <c:v>0.72654941111062954</c:v>
                </c:pt>
                <c:pt idx="816">
                  <c:v>0.72653045527415383</c:v>
                </c:pt>
                <c:pt idx="817">
                  <c:v>0.7264376603657795</c:v>
                </c:pt>
                <c:pt idx="818">
                  <c:v>0.72627598284067307</c:v>
                </c:pt>
                <c:pt idx="819">
                  <c:v>0.72606186580601928</c:v>
                </c:pt>
                <c:pt idx="820">
                  <c:v>0.72576625208342804</c:v>
                </c:pt>
                <c:pt idx="821">
                  <c:v>0.72541953545540128</c:v>
                </c:pt>
                <c:pt idx="822">
                  <c:v>0.72507835428506706</c:v>
                </c:pt>
                <c:pt idx="823">
                  <c:v>0.72488380175839151</c:v>
                </c:pt>
                <c:pt idx="824">
                  <c:v>0.72466543892297275</c:v>
                </c:pt>
                <c:pt idx="825">
                  <c:v>0.72436602973554087</c:v>
                </c:pt>
                <c:pt idx="826">
                  <c:v>0.72403395445701424</c:v>
                </c:pt>
                <c:pt idx="827">
                  <c:v>0.72363185096570948</c:v>
                </c:pt>
                <c:pt idx="828">
                  <c:v>0.72323860144735863</c:v>
                </c:pt>
                <c:pt idx="829">
                  <c:v>0.72287440563218053</c:v>
                </c:pt>
                <c:pt idx="830">
                  <c:v>0.72249795761454405</c:v>
                </c:pt>
                <c:pt idx="831">
                  <c:v>0.72216065940472407</c:v>
                </c:pt>
                <c:pt idx="832">
                  <c:v>0.72180859557530797</c:v>
                </c:pt>
                <c:pt idx="833">
                  <c:v>0.72142776832402344</c:v>
                </c:pt>
                <c:pt idx="834">
                  <c:v>0.7209304591300042</c:v>
                </c:pt>
                <c:pt idx="835">
                  <c:v>0.72044394245638788</c:v>
                </c:pt>
                <c:pt idx="836">
                  <c:v>0.71996356799172678</c:v>
                </c:pt>
                <c:pt idx="837">
                  <c:v>0.71942276545461237</c:v>
                </c:pt>
                <c:pt idx="838">
                  <c:v>0.71893070673903292</c:v>
                </c:pt>
                <c:pt idx="839">
                  <c:v>0.71841788371709492</c:v>
                </c:pt>
                <c:pt idx="840">
                  <c:v>0.71790915083480344</c:v>
                </c:pt>
                <c:pt idx="841">
                  <c:v>0.71744055555088093</c:v>
                </c:pt>
                <c:pt idx="842">
                  <c:v>0.71696221816131489</c:v>
                </c:pt>
                <c:pt idx="843">
                  <c:v>0.71653904364373766</c:v>
                </c:pt>
                <c:pt idx="844">
                  <c:v>0.71621457024437907</c:v>
                </c:pt>
                <c:pt idx="845">
                  <c:v>0.71592301039781847</c:v>
                </c:pt>
                <c:pt idx="846">
                  <c:v>0.71563885845618214</c:v>
                </c:pt>
                <c:pt idx="847">
                  <c:v>0.71532962131019306</c:v>
                </c:pt>
                <c:pt idx="848">
                  <c:v>0.71505156440148909</c:v>
                </c:pt>
                <c:pt idx="849">
                  <c:v>0.71477478470300049</c:v>
                </c:pt>
                <c:pt idx="850">
                  <c:v>0.71451599574632629</c:v>
                </c:pt>
                <c:pt idx="851">
                  <c:v>0.7142975816900613</c:v>
                </c:pt>
                <c:pt idx="852">
                  <c:v>0.7141308044397191</c:v>
                </c:pt>
                <c:pt idx="853">
                  <c:v>0.71402049530095024</c:v>
                </c:pt>
                <c:pt idx="854">
                  <c:v>0.71390088363201587</c:v>
                </c:pt>
                <c:pt idx="855">
                  <c:v>0.71372594263041966</c:v>
                </c:pt>
                <c:pt idx="856">
                  <c:v>0.71357267041394001</c:v>
                </c:pt>
                <c:pt idx="857">
                  <c:v>0.71341679671678782</c:v>
                </c:pt>
                <c:pt idx="858">
                  <c:v>0.71328397479208527</c:v>
                </c:pt>
                <c:pt idx="859">
                  <c:v>0.71318426765247667</c:v>
                </c:pt>
                <c:pt idx="860">
                  <c:v>0.7130587303454472</c:v>
                </c:pt>
                <c:pt idx="861">
                  <c:v>0.71295238202535272</c:v>
                </c:pt>
                <c:pt idx="862">
                  <c:v>0.71286686178236169</c:v>
                </c:pt>
                <c:pt idx="863">
                  <c:v>0.71279568817220984</c:v>
                </c:pt>
                <c:pt idx="864">
                  <c:v>0.71268400571493273</c:v>
                </c:pt>
                <c:pt idx="865">
                  <c:v>0.71262778800401094</c:v>
                </c:pt>
                <c:pt idx="866">
                  <c:v>0.71262308872743463</c:v>
                </c:pt>
                <c:pt idx="867">
                  <c:v>0.71267171397524443</c:v>
                </c:pt>
                <c:pt idx="868">
                  <c:v>0.71276486732217625</c:v>
                </c:pt>
                <c:pt idx="869">
                  <c:v>0.71294964191590471</c:v>
                </c:pt>
                <c:pt idx="870">
                  <c:v>0.71315947794294565</c:v>
                </c:pt>
                <c:pt idx="871">
                  <c:v>0.71339225660923988</c:v>
                </c:pt>
                <c:pt idx="872">
                  <c:v>0.71361125155770389</c:v>
                </c:pt>
                <c:pt idx="873">
                  <c:v>0.71382233035761711</c:v>
                </c:pt>
                <c:pt idx="874">
                  <c:v>0.71389891824314577</c:v>
                </c:pt>
                <c:pt idx="875">
                  <c:v>0.71395089484075736</c:v>
                </c:pt>
                <c:pt idx="876">
                  <c:v>0.71394038475281552</c:v>
                </c:pt>
                <c:pt idx="877">
                  <c:v>0.71386331341028419</c:v>
                </c:pt>
                <c:pt idx="878">
                  <c:v>0.71374933011805375</c:v>
                </c:pt>
                <c:pt idx="879">
                  <c:v>0.71363121625237791</c:v>
                </c:pt>
                <c:pt idx="880">
                  <c:v>0.71342665439545749</c:v>
                </c:pt>
                <c:pt idx="881">
                  <c:v>0.71323184075779344</c:v>
                </c:pt>
                <c:pt idx="882">
                  <c:v>0.71310888992162114</c:v>
                </c:pt>
                <c:pt idx="883">
                  <c:v>0.7130352349884409</c:v>
                </c:pt>
                <c:pt idx="884">
                  <c:v>0.71302208745818452</c:v>
                </c:pt>
                <c:pt idx="885">
                  <c:v>0.71315124319677359</c:v>
                </c:pt>
                <c:pt idx="886">
                  <c:v>0.71336602571546215</c:v>
                </c:pt>
                <c:pt idx="887">
                  <c:v>0.71358190809530542</c:v>
                </c:pt>
                <c:pt idx="888">
                  <c:v>0.71379190572114903</c:v>
                </c:pt>
                <c:pt idx="889">
                  <c:v>0.71395592564449339</c:v>
                </c:pt>
                <c:pt idx="890">
                  <c:v>0.71408705680265616</c:v>
                </c:pt>
                <c:pt idx="891">
                  <c:v>0.71418118126752572</c:v>
                </c:pt>
                <c:pt idx="892">
                  <c:v>0.71421733812783728</c:v>
                </c:pt>
                <c:pt idx="893">
                  <c:v>0.71416676346566976</c:v>
                </c:pt>
                <c:pt idx="894">
                  <c:v>0.7140837273931705</c:v>
                </c:pt>
                <c:pt idx="895">
                  <c:v>0.71393094199628448</c:v>
                </c:pt>
                <c:pt idx="896">
                  <c:v>0.71372742489493768</c:v>
                </c:pt>
                <c:pt idx="897">
                  <c:v>0.71349435204085443</c:v>
                </c:pt>
                <c:pt idx="898">
                  <c:v>0.71324422404297561</c:v>
                </c:pt>
                <c:pt idx="899">
                  <c:v>0.71297086339346538</c:v>
                </c:pt>
                <c:pt idx="900">
                  <c:v>0.71266886721624068</c:v>
                </c:pt>
                <c:pt idx="901">
                  <c:v>0.71236497437000634</c:v>
                </c:pt>
                <c:pt idx="902">
                  <c:v>0.71209459248504769</c:v>
                </c:pt>
                <c:pt idx="903">
                  <c:v>0.71185263772475005</c:v>
                </c:pt>
                <c:pt idx="904">
                  <c:v>0.71161748380943346</c:v>
                </c:pt>
                <c:pt idx="905">
                  <c:v>0.7113252503130858</c:v>
                </c:pt>
                <c:pt idx="906">
                  <c:v>0.71100314918329588</c:v>
                </c:pt>
                <c:pt idx="907">
                  <c:v>0.7106579183351075</c:v>
                </c:pt>
                <c:pt idx="908">
                  <c:v>0.71023717517417762</c:v>
                </c:pt>
                <c:pt idx="909">
                  <c:v>0.70981691020271787</c:v>
                </c:pt>
                <c:pt idx="910">
                  <c:v>0.70940921183707817</c:v>
                </c:pt>
                <c:pt idx="911">
                  <c:v>0.70899496335052137</c:v>
                </c:pt>
                <c:pt idx="912">
                  <c:v>0.7085841684146067</c:v>
                </c:pt>
                <c:pt idx="913">
                  <c:v>0.70825967567567372</c:v>
                </c:pt>
                <c:pt idx="914">
                  <c:v>0.70794937151362314</c:v>
                </c:pt>
                <c:pt idx="915">
                  <c:v>0.70764604010646748</c:v>
                </c:pt>
                <c:pt idx="916">
                  <c:v>0.70738146119579082</c:v>
                </c:pt>
                <c:pt idx="917">
                  <c:v>0.70712591775082489</c:v>
                </c:pt>
                <c:pt idx="918">
                  <c:v>0.70687410246813898</c:v>
                </c:pt>
                <c:pt idx="919">
                  <c:v>0.70664802441452856</c:v>
                </c:pt>
                <c:pt idx="920">
                  <c:v>0.70639402019268283</c:v>
                </c:pt>
                <c:pt idx="921">
                  <c:v>0.70612910900945469</c:v>
                </c:pt>
                <c:pt idx="922">
                  <c:v>0.70590424611039149</c:v>
                </c:pt>
                <c:pt idx="923">
                  <c:v>0.70567348493168536</c:v>
                </c:pt>
                <c:pt idx="924">
                  <c:v>0.70534769333774949</c:v>
                </c:pt>
                <c:pt idx="925">
                  <c:v>0.70501583834975945</c:v>
                </c:pt>
                <c:pt idx="926">
                  <c:v>0.70470515784228704</c:v>
                </c:pt>
                <c:pt idx="927">
                  <c:v>0.70437291523608458</c:v>
                </c:pt>
                <c:pt idx="928">
                  <c:v>0.70402555512622877</c:v>
                </c:pt>
                <c:pt idx="929">
                  <c:v>0.70376155502881377</c:v>
                </c:pt>
                <c:pt idx="930">
                  <c:v>0.70355763784438419</c:v>
                </c:pt>
                <c:pt idx="931">
                  <c:v>0.70339353879052335</c:v>
                </c:pt>
                <c:pt idx="932">
                  <c:v>0.70329634197012214</c:v>
                </c:pt>
                <c:pt idx="933">
                  <c:v>0.7032122225705304</c:v>
                </c:pt>
                <c:pt idx="934">
                  <c:v>0.7031378503960124</c:v>
                </c:pt>
                <c:pt idx="935">
                  <c:v>0.70308110715092897</c:v>
                </c:pt>
                <c:pt idx="936">
                  <c:v>0.70303608585152177</c:v>
                </c:pt>
                <c:pt idx="937">
                  <c:v>0.7029513491731364</c:v>
                </c:pt>
                <c:pt idx="938">
                  <c:v>0.70287426457556723</c:v>
                </c:pt>
                <c:pt idx="939">
                  <c:v>0.70280050242977044</c:v>
                </c:pt>
                <c:pt idx="940">
                  <c:v>0.70266281493506955</c:v>
                </c:pt>
                <c:pt idx="941">
                  <c:v>0.70252094446247382</c:v>
                </c:pt>
                <c:pt idx="942">
                  <c:v>0.70240798108967095</c:v>
                </c:pt>
                <c:pt idx="943">
                  <c:v>0.70226213266662629</c:v>
                </c:pt>
                <c:pt idx="944">
                  <c:v>0.70210484740384771</c:v>
                </c:pt>
                <c:pt idx="945">
                  <c:v>0.70192742664776064</c:v>
                </c:pt>
                <c:pt idx="946">
                  <c:v>0.70174559324975139</c:v>
                </c:pt>
                <c:pt idx="947">
                  <c:v>0.70154477871448173</c:v>
                </c:pt>
                <c:pt idx="948">
                  <c:v>0.7013525646948543</c:v>
                </c:pt>
                <c:pt idx="949">
                  <c:v>0.7011534575849977</c:v>
                </c:pt>
                <c:pt idx="950">
                  <c:v>0.70095533924473186</c:v>
                </c:pt>
                <c:pt idx="951">
                  <c:v>0.70080961637861205</c:v>
                </c:pt>
                <c:pt idx="952">
                  <c:v>0.70071216747249554</c:v>
                </c:pt>
                <c:pt idx="953">
                  <c:v>0.70063561401773644</c:v>
                </c:pt>
                <c:pt idx="954">
                  <c:v>0.70056008739157183</c:v>
                </c:pt>
                <c:pt idx="955">
                  <c:v>0.7005235838518179</c:v>
                </c:pt>
                <c:pt idx="956">
                  <c:v>0.70055174311074608</c:v>
                </c:pt>
                <c:pt idx="957">
                  <c:v>0.70061817172064977</c:v>
                </c:pt>
                <c:pt idx="958">
                  <c:v>0.7007092095566414</c:v>
                </c:pt>
                <c:pt idx="959">
                  <c:v>0.70086461577433479</c:v>
                </c:pt>
                <c:pt idx="960">
                  <c:v>0.70104299619495591</c:v>
                </c:pt>
                <c:pt idx="961">
                  <c:v>0.70125424278821713</c:v>
                </c:pt>
                <c:pt idx="962">
                  <c:v>0.70143427473044939</c:v>
                </c:pt>
                <c:pt idx="963">
                  <c:v>0.7015372092311446</c:v>
                </c:pt>
                <c:pt idx="964">
                  <c:v>0.70161935352324123</c:v>
                </c:pt>
                <c:pt idx="965">
                  <c:v>0.70167240456390423</c:v>
                </c:pt>
                <c:pt idx="966">
                  <c:v>0.70171215687021959</c:v>
                </c:pt>
                <c:pt idx="967">
                  <c:v>0.70170193142012527</c:v>
                </c:pt>
                <c:pt idx="968">
                  <c:v>0.70162845972761845</c:v>
                </c:pt>
                <c:pt idx="969">
                  <c:v>0.70152247787934907</c:v>
                </c:pt>
                <c:pt idx="970">
                  <c:v>0.70138451072504682</c:v>
                </c:pt>
                <c:pt idx="971">
                  <c:v>0.7012525340092427</c:v>
                </c:pt>
                <c:pt idx="972">
                  <c:v>0.70115438052724954</c:v>
                </c:pt>
                <c:pt idx="973">
                  <c:v>0.70105687404176387</c:v>
                </c:pt>
                <c:pt idx="974">
                  <c:v>0.70099804313997638</c:v>
                </c:pt>
                <c:pt idx="975">
                  <c:v>0.70101714481447208</c:v>
                </c:pt>
                <c:pt idx="976">
                  <c:v>0.7010865053581673</c:v>
                </c:pt>
                <c:pt idx="977">
                  <c:v>0.70114374167089355</c:v>
                </c:pt>
                <c:pt idx="978">
                  <c:v>0.70119173873556773</c:v>
                </c:pt>
                <c:pt idx="979">
                  <c:v>0.7012691679234524</c:v>
                </c:pt>
                <c:pt idx="980">
                  <c:v>0.70134706007867764</c:v>
                </c:pt>
                <c:pt idx="981">
                  <c:v>0.70143388561661313</c:v>
                </c:pt>
                <c:pt idx="982">
                  <c:v>0.70154729660071324</c:v>
                </c:pt>
                <c:pt idx="983">
                  <c:v>0.70164444861161124</c:v>
                </c:pt>
                <c:pt idx="984">
                  <c:v>0.70169298736916119</c:v>
                </c:pt>
                <c:pt idx="985">
                  <c:v>0.70169103179278025</c:v>
                </c:pt>
                <c:pt idx="986">
                  <c:v>0.70157427529501559</c:v>
                </c:pt>
                <c:pt idx="987">
                  <c:v>0.70137744203600494</c:v>
                </c:pt>
                <c:pt idx="988">
                  <c:v>0.70116361292602303</c:v>
                </c:pt>
                <c:pt idx="989">
                  <c:v>0.70096964180998189</c:v>
                </c:pt>
                <c:pt idx="990">
                  <c:v>0.70075414432273664</c:v>
                </c:pt>
                <c:pt idx="991">
                  <c:v>0.70053385400709944</c:v>
                </c:pt>
                <c:pt idx="992">
                  <c:v>0.70026853363567687</c:v>
                </c:pt>
                <c:pt idx="993">
                  <c:v>0.6999650347487032</c:v>
                </c:pt>
                <c:pt idx="994">
                  <c:v>0.69963132697425279</c:v>
                </c:pt>
                <c:pt idx="995">
                  <c:v>0.69929274920360796</c:v>
                </c:pt>
                <c:pt idx="996">
                  <c:v>0.69895129743715445</c:v>
                </c:pt>
                <c:pt idx="997">
                  <c:v>0.69868164995114113</c:v>
                </c:pt>
                <c:pt idx="998">
                  <c:v>0.69850885371406835</c:v>
                </c:pt>
                <c:pt idx="999">
                  <c:v>0.69837688824807842</c:v>
                </c:pt>
                <c:pt idx="1000">
                  <c:v>0.69836284596599973</c:v>
                </c:pt>
                <c:pt idx="1001">
                  <c:v>0.69843045560022921</c:v>
                </c:pt>
                <c:pt idx="1002">
                  <c:v>0.69854416268764574</c:v>
                </c:pt>
                <c:pt idx="1003">
                  <c:v>0.69871674514066218</c:v>
                </c:pt>
                <c:pt idx="1004">
                  <c:v>0.69897113301230873</c:v>
                </c:pt>
                <c:pt idx="1005">
                  <c:v>0.6992158101383853</c:v>
                </c:pt>
                <c:pt idx="1006">
                  <c:v>0.69945581261874756</c:v>
                </c:pt>
                <c:pt idx="1007">
                  <c:v>0.69968519779812011</c:v>
                </c:pt>
                <c:pt idx="1008">
                  <c:v>0.69984357234470285</c:v>
                </c:pt>
                <c:pt idx="1009">
                  <c:v>0.69993268335651782</c:v>
                </c:pt>
                <c:pt idx="1010">
                  <c:v>0.69999107906186164</c:v>
                </c:pt>
                <c:pt idx="1011">
                  <c:v>0.69998265716569963</c:v>
                </c:pt>
                <c:pt idx="1012">
                  <c:v>0.69995593040456583</c:v>
                </c:pt>
                <c:pt idx="1013">
                  <c:v>0.69992146298855074</c:v>
                </c:pt>
                <c:pt idx="1014">
                  <c:v>0.6998553680632873</c:v>
                </c:pt>
                <c:pt idx="1015">
                  <c:v>0.69971101379665257</c:v>
                </c:pt>
                <c:pt idx="1016">
                  <c:v>0.69958201090810357</c:v>
                </c:pt>
                <c:pt idx="1017">
                  <c:v>0.6995273835626914</c:v>
                </c:pt>
                <c:pt idx="1018">
                  <c:v>0.69948099940206354</c:v>
                </c:pt>
                <c:pt idx="1019">
                  <c:v>0.69947762148527104</c:v>
                </c:pt>
                <c:pt idx="1020">
                  <c:v>0.69952683143547201</c:v>
                </c:pt>
                <c:pt idx="1021">
                  <c:v>0.69962206997711851</c:v>
                </c:pt>
                <c:pt idx="1022">
                  <c:v>0.69967929173984666</c:v>
                </c:pt>
                <c:pt idx="1023">
                  <c:v>0.69968242161700933</c:v>
                </c:pt>
                <c:pt idx="1024">
                  <c:v>0.69965250504142873</c:v>
                </c:pt>
                <c:pt idx="1025">
                  <c:v>0.69962954753923401</c:v>
                </c:pt>
                <c:pt idx="1026">
                  <c:v>0.69959218878903273</c:v>
                </c:pt>
                <c:pt idx="1027">
                  <c:v>0.69955222393805117</c:v>
                </c:pt>
                <c:pt idx="1028">
                  <c:v>0.69945337844611344</c:v>
                </c:pt>
                <c:pt idx="1029">
                  <c:v>0.69938888956775103</c:v>
                </c:pt>
                <c:pt idx="1030">
                  <c:v>0.69929711294271968</c:v>
                </c:pt>
                <c:pt idx="1031">
                  <c:v>0.69922938400567358</c:v>
                </c:pt>
                <c:pt idx="1032">
                  <c:v>0.69913653870781367</c:v>
                </c:pt>
                <c:pt idx="1033">
                  <c:v>0.69905500124037812</c:v>
                </c:pt>
                <c:pt idx="1034">
                  <c:v>0.69900875481364833</c:v>
                </c:pt>
                <c:pt idx="1035">
                  <c:v>0.69898171161081668</c:v>
                </c:pt>
                <c:pt idx="1036">
                  <c:v>0.69896811969129635</c:v>
                </c:pt>
                <c:pt idx="1037">
                  <c:v>0.69897444641617512</c:v>
                </c:pt>
                <c:pt idx="1038">
                  <c:v>0.69898231419631718</c:v>
                </c:pt>
                <c:pt idx="1039">
                  <c:v>0.69901135795926295</c:v>
                </c:pt>
                <c:pt idx="1040">
                  <c:v>0.69899574459165092</c:v>
                </c:pt>
                <c:pt idx="1041">
                  <c:v>0.69893561472401211</c:v>
                </c:pt>
                <c:pt idx="1042">
                  <c:v>0.69882065469453569</c:v>
                </c:pt>
                <c:pt idx="1043">
                  <c:v>0.69867202249605276</c:v>
                </c:pt>
                <c:pt idx="1044">
                  <c:v>0.69849082252348327</c:v>
                </c:pt>
                <c:pt idx="1045">
                  <c:v>0.698300446998119</c:v>
                </c:pt>
                <c:pt idx="1046">
                  <c:v>0.69810354583129619</c:v>
                </c:pt>
                <c:pt idx="1047">
                  <c:v>0.69790567383954294</c:v>
                </c:pt>
                <c:pt idx="1048">
                  <c:v>0.69770648115283829</c:v>
                </c:pt>
                <c:pt idx="1049">
                  <c:v>0.697501081299023</c:v>
                </c:pt>
                <c:pt idx="1050">
                  <c:v>0.69730005655787064</c:v>
                </c:pt>
                <c:pt idx="1051">
                  <c:v>0.69711418199480701</c:v>
                </c:pt>
                <c:pt idx="1052">
                  <c:v>0.69696675801845909</c:v>
                </c:pt>
                <c:pt idx="1053">
                  <c:v>0.69686038736312905</c:v>
                </c:pt>
                <c:pt idx="1054">
                  <c:v>0.69679739246743611</c:v>
                </c:pt>
                <c:pt idx="1055">
                  <c:v>0.69680683727709558</c:v>
                </c:pt>
                <c:pt idx="1056">
                  <c:v>0.69683440348349701</c:v>
                </c:pt>
                <c:pt idx="1057">
                  <c:v>0.69689586510254209</c:v>
                </c:pt>
                <c:pt idx="1058">
                  <c:v>0.69697395037217413</c:v>
                </c:pt>
                <c:pt idx="1059">
                  <c:v>0.69705722965299044</c:v>
                </c:pt>
                <c:pt idx="1060">
                  <c:v>0.69712129030232006</c:v>
                </c:pt>
                <c:pt idx="1061">
                  <c:v>0.69718323577402497</c:v>
                </c:pt>
                <c:pt idx="1062">
                  <c:v>0.69723383190949118</c:v>
                </c:pt>
                <c:pt idx="1063">
                  <c:v>0.69728374482275879</c:v>
                </c:pt>
                <c:pt idx="1064">
                  <c:v>0.69729445185763661</c:v>
                </c:pt>
                <c:pt idx="1065">
                  <c:v>0.69727492815361314</c:v>
                </c:pt>
                <c:pt idx="1066">
                  <c:v>0.69716797582718781</c:v>
                </c:pt>
                <c:pt idx="1067">
                  <c:v>0.69704405297952021</c:v>
                </c:pt>
                <c:pt idx="1068">
                  <c:v>0.69688582615746253</c:v>
                </c:pt>
                <c:pt idx="1069">
                  <c:v>0.69666469224134642</c:v>
                </c:pt>
                <c:pt idx="1070">
                  <c:v>0.6964459792260117</c:v>
                </c:pt>
                <c:pt idx="1071">
                  <c:v>0.69624530452397926</c:v>
                </c:pt>
                <c:pt idx="1072">
                  <c:v>0.69604466658871778</c:v>
                </c:pt>
                <c:pt idx="1073">
                  <c:v>0.69587509555150395</c:v>
                </c:pt>
                <c:pt idx="1074">
                  <c:v>0.69571539917810721</c:v>
                </c:pt>
                <c:pt idx="1075">
                  <c:v>0.69551698240552973</c:v>
                </c:pt>
                <c:pt idx="1076">
                  <c:v>0.69530135971662499</c:v>
                </c:pt>
                <c:pt idx="1077">
                  <c:v>0.69509414499696165</c:v>
                </c:pt>
                <c:pt idx="1078">
                  <c:v>0.69486371724253981</c:v>
                </c:pt>
                <c:pt idx="1079">
                  <c:v>0.69465159741151239</c:v>
                </c:pt>
                <c:pt idx="1080">
                  <c:v>0.69442421029311074</c:v>
                </c:pt>
                <c:pt idx="1081">
                  <c:v>0.69417471815427578</c:v>
                </c:pt>
                <c:pt idx="1082">
                  <c:v>0.6939104315132868</c:v>
                </c:pt>
                <c:pt idx="1083">
                  <c:v>0.69362574183833192</c:v>
                </c:pt>
                <c:pt idx="1084">
                  <c:v>0.69333314971102944</c:v>
                </c:pt>
                <c:pt idx="1085">
                  <c:v>0.69303424649936252</c:v>
                </c:pt>
                <c:pt idx="1086">
                  <c:v>0.6927870996128539</c:v>
                </c:pt>
                <c:pt idx="1087">
                  <c:v>0.69257600793546881</c:v>
                </c:pt>
                <c:pt idx="1088">
                  <c:v>0.69242320364522747</c:v>
                </c:pt>
                <c:pt idx="1089">
                  <c:v>0.69229779420642978</c:v>
                </c:pt>
                <c:pt idx="1090">
                  <c:v>0.69216945368718386</c:v>
                </c:pt>
                <c:pt idx="1091">
                  <c:v>0.6921180996258971</c:v>
                </c:pt>
                <c:pt idx="1092">
                  <c:v>0.69212188201202585</c:v>
                </c:pt>
                <c:pt idx="1093">
                  <c:v>0.69216514813073515</c:v>
                </c:pt>
                <c:pt idx="1094">
                  <c:v>0.69222471465445745</c:v>
                </c:pt>
                <c:pt idx="1095">
                  <c:v>0.69233360072763717</c:v>
                </c:pt>
                <c:pt idx="1096">
                  <c:v>0.69247700971531645</c:v>
                </c:pt>
                <c:pt idx="1097">
                  <c:v>0.69258825217514985</c:v>
                </c:pt>
                <c:pt idx="1098">
                  <c:v>0.69264965992038074</c:v>
                </c:pt>
                <c:pt idx="1099">
                  <c:v>0.69267270380248425</c:v>
                </c:pt>
                <c:pt idx="1100">
                  <c:v>0.69269885371793549</c:v>
                </c:pt>
                <c:pt idx="1101">
                  <c:v>0.69270514370091274</c:v>
                </c:pt>
                <c:pt idx="1102">
                  <c:v>0.6927389880104865</c:v>
                </c:pt>
                <c:pt idx="1103">
                  <c:v>0.69273319064739358</c:v>
                </c:pt>
                <c:pt idx="1104">
                  <c:v>0.69274995973886133</c:v>
                </c:pt>
                <c:pt idx="1105">
                  <c:v>0.69279091198583509</c:v>
                </c:pt>
                <c:pt idx="1106">
                  <c:v>0.69280252189478309</c:v>
                </c:pt>
                <c:pt idx="1107">
                  <c:v>0.69279280260265874</c:v>
                </c:pt>
                <c:pt idx="1108">
                  <c:v>0.69281599516946468</c:v>
                </c:pt>
                <c:pt idx="1109">
                  <c:v>0.69290751473526124</c:v>
                </c:pt>
                <c:pt idx="1110">
                  <c:v>0.6929937634740384</c:v>
                </c:pt>
                <c:pt idx="1111">
                  <c:v>0.69306417803602394</c:v>
                </c:pt>
                <c:pt idx="1112">
                  <c:v>0.69311876752841162</c:v>
                </c:pt>
                <c:pt idx="1113">
                  <c:v>0.69312976841403962</c:v>
                </c:pt>
                <c:pt idx="1114">
                  <c:v>0.69314556290494178</c:v>
                </c:pt>
                <c:pt idx="1115">
                  <c:v>0.69313695854871282</c:v>
                </c:pt>
                <c:pt idx="1116">
                  <c:v>0.69316725221625286</c:v>
                </c:pt>
                <c:pt idx="1117">
                  <c:v>0.6932137082390385</c:v>
                </c:pt>
                <c:pt idx="1118">
                  <c:v>0.69325637633550108</c:v>
                </c:pt>
                <c:pt idx="1119">
                  <c:v>0.69333332317700469</c:v>
                </c:pt>
                <c:pt idx="1120">
                  <c:v>0.69345300291871981</c:v>
                </c:pt>
                <c:pt idx="1121">
                  <c:v>0.69369327833444572</c:v>
                </c:pt>
                <c:pt idx="1122">
                  <c:v>0.69397792274375469</c:v>
                </c:pt>
                <c:pt idx="1123">
                  <c:v>0.69426174002074992</c:v>
                </c:pt>
                <c:pt idx="1124">
                  <c:v>0.69451789836011379</c:v>
                </c:pt>
                <c:pt idx="1125">
                  <c:v>0.6947739681938695</c:v>
                </c:pt>
                <c:pt idx="1126">
                  <c:v>0.6950078551562201</c:v>
                </c:pt>
                <c:pt idx="1127">
                  <c:v>0.69516105113017423</c:v>
                </c:pt>
                <c:pt idx="1128">
                  <c:v>0.69529723476741412</c:v>
                </c:pt>
                <c:pt idx="1129">
                  <c:v>0.69549382096541879</c:v>
                </c:pt>
                <c:pt idx="1130">
                  <c:v>0.69564892038384618</c:v>
                </c:pt>
                <c:pt idx="1131">
                  <c:v>0.69575211902582068</c:v>
                </c:pt>
                <c:pt idx="1132">
                  <c:v>0.69573390257461087</c:v>
                </c:pt>
                <c:pt idx="1133">
                  <c:v>0.69574153880065193</c:v>
                </c:pt>
                <c:pt idx="1134">
                  <c:v>0.69581693015340074</c:v>
                </c:pt>
                <c:pt idx="1135">
                  <c:v>0.69597656835947064</c:v>
                </c:pt>
                <c:pt idx="1136">
                  <c:v>0.69617701969428103</c:v>
                </c:pt>
                <c:pt idx="1137">
                  <c:v>0.69637029328385058</c:v>
                </c:pt>
                <c:pt idx="1138">
                  <c:v>0.6965871354693709</c:v>
                </c:pt>
                <c:pt idx="1139">
                  <c:v>0.69678244128944311</c:v>
                </c:pt>
                <c:pt idx="1140">
                  <c:v>0.69690794359380448</c:v>
                </c:pt>
                <c:pt idx="1141">
                  <c:v>0.69698884467015143</c:v>
                </c:pt>
                <c:pt idx="1142">
                  <c:v>0.69702005623254082</c:v>
                </c:pt>
                <c:pt idx="1143">
                  <c:v>0.69702706759507371</c:v>
                </c:pt>
                <c:pt idx="1144">
                  <c:v>0.6969895048954573</c:v>
                </c:pt>
                <c:pt idx="1145">
                  <c:v>0.69691929386337004</c:v>
                </c:pt>
                <c:pt idx="1146">
                  <c:v>0.69679141457373983</c:v>
                </c:pt>
                <c:pt idx="1147">
                  <c:v>0.69662682749485405</c:v>
                </c:pt>
                <c:pt idx="1148">
                  <c:v>0.69645512295940692</c:v>
                </c:pt>
                <c:pt idx="1149">
                  <c:v>0.69626954159208831</c:v>
                </c:pt>
                <c:pt idx="1150">
                  <c:v>0.69608204352326586</c:v>
                </c:pt>
                <c:pt idx="1151">
                  <c:v>0.69588911092256645</c:v>
                </c:pt>
                <c:pt idx="1152">
                  <c:v>0.69572282735337054</c:v>
                </c:pt>
                <c:pt idx="1153">
                  <c:v>0.69558744190337307</c:v>
                </c:pt>
                <c:pt idx="1154">
                  <c:v>0.69546351526743366</c:v>
                </c:pt>
                <c:pt idx="1155">
                  <c:v>0.69527797514430478</c:v>
                </c:pt>
                <c:pt idx="1156">
                  <c:v>0.6950868434533054</c:v>
                </c:pt>
                <c:pt idx="1157">
                  <c:v>0.69491667813952585</c:v>
                </c:pt>
                <c:pt idx="1158">
                  <c:v>0.69475680094127179</c:v>
                </c:pt>
                <c:pt idx="1159">
                  <c:v>0.69469092835783464</c:v>
                </c:pt>
                <c:pt idx="1160">
                  <c:v>0.6947237055792429</c:v>
                </c:pt>
                <c:pt idx="1161">
                  <c:v>0.69483655316285919</c:v>
                </c:pt>
                <c:pt idx="1162">
                  <c:v>0.69497680501862902</c:v>
                </c:pt>
                <c:pt idx="1163">
                  <c:v>0.69516359634121683</c:v>
                </c:pt>
                <c:pt idx="1164">
                  <c:v>0.69537836800786634</c:v>
                </c:pt>
                <c:pt idx="1165">
                  <c:v>0.69566040186851008</c:v>
                </c:pt>
                <c:pt idx="1166">
                  <c:v>0.69601366567197642</c:v>
                </c:pt>
                <c:pt idx="1167">
                  <c:v>0.69638602138248029</c:v>
                </c:pt>
                <c:pt idx="1168">
                  <c:v>0.69675390852985264</c:v>
                </c:pt>
                <c:pt idx="1169">
                  <c:v>0.69709602106871005</c:v>
                </c:pt>
                <c:pt idx="1170">
                  <c:v>0.69735166076502053</c:v>
                </c:pt>
                <c:pt idx="1171">
                  <c:v>0.69748722642777949</c:v>
                </c:pt>
                <c:pt idx="1172">
                  <c:v>0.69757359341868497</c:v>
                </c:pt>
                <c:pt idx="1173">
                  <c:v>0.69760902579968864</c:v>
                </c:pt>
                <c:pt idx="1174">
                  <c:v>0.69755926549156666</c:v>
                </c:pt>
                <c:pt idx="1175">
                  <c:v>0.69746408216280031</c:v>
                </c:pt>
                <c:pt idx="1176">
                  <c:v>0.69730680016557978</c:v>
                </c:pt>
                <c:pt idx="1177">
                  <c:v>0.69712622122377976</c:v>
                </c:pt>
                <c:pt idx="1178">
                  <c:v>0.69697909792279222</c:v>
                </c:pt>
                <c:pt idx="1179">
                  <c:v>0.69683088395000514</c:v>
                </c:pt>
                <c:pt idx="1180">
                  <c:v>0.69669639755929469</c:v>
                </c:pt>
                <c:pt idx="1181">
                  <c:v>0.69659902499525428</c:v>
                </c:pt>
                <c:pt idx="1182">
                  <c:v>0.69658579015958455</c:v>
                </c:pt>
                <c:pt idx="1183">
                  <c:v>0.69658524786385989</c:v>
                </c:pt>
                <c:pt idx="1184">
                  <c:v>0.69668382338181345</c:v>
                </c:pt>
                <c:pt idx="1185">
                  <c:v>0.69687728811522942</c:v>
                </c:pt>
                <c:pt idx="1186">
                  <c:v>0.69708627878889318</c:v>
                </c:pt>
                <c:pt idx="1187">
                  <c:v>0.69737587559029202</c:v>
                </c:pt>
                <c:pt idx="1188">
                  <c:v>0.69765083592780419</c:v>
                </c:pt>
                <c:pt idx="1189">
                  <c:v>0.69788734173360789</c:v>
                </c:pt>
                <c:pt idx="1190">
                  <c:v>0.69811185781230156</c:v>
                </c:pt>
                <c:pt idx="1191">
                  <c:v>0.69831445942003345</c:v>
                </c:pt>
                <c:pt idx="1192">
                  <c:v>0.69849362110622593</c:v>
                </c:pt>
                <c:pt idx="1193">
                  <c:v>0.69873563526840454</c:v>
                </c:pt>
                <c:pt idx="1194">
                  <c:v>0.69899717562137509</c:v>
                </c:pt>
                <c:pt idx="1195">
                  <c:v>0.69926596957708786</c:v>
                </c:pt>
                <c:pt idx="1196">
                  <c:v>0.69954807977954747</c:v>
                </c:pt>
                <c:pt idx="1197">
                  <c:v>0.69995248075818572</c:v>
                </c:pt>
                <c:pt idx="1198">
                  <c:v>0.70032694159648967</c:v>
                </c:pt>
                <c:pt idx="1199">
                  <c:v>0.70075909600912933</c:v>
                </c:pt>
                <c:pt idx="1200">
                  <c:v>0.70117451681632093</c:v>
                </c:pt>
                <c:pt idx="1201">
                  <c:v>0.70158450168834141</c:v>
                </c:pt>
                <c:pt idx="1202">
                  <c:v>0.70211443026511366</c:v>
                </c:pt>
                <c:pt idx="1203">
                  <c:v>0.70267523515753372</c:v>
                </c:pt>
                <c:pt idx="1204">
                  <c:v>0.70315904052819489</c:v>
                </c:pt>
                <c:pt idx="1205">
                  <c:v>0.70355441285190168</c:v>
                </c:pt>
                <c:pt idx="1206">
                  <c:v>0.70394476232659242</c:v>
                </c:pt>
                <c:pt idx="1207">
                  <c:v>0.7042987686287614</c:v>
                </c:pt>
                <c:pt idx="1208">
                  <c:v>0.704546787315115</c:v>
                </c:pt>
                <c:pt idx="1209">
                  <c:v>0.70473983297301146</c:v>
                </c:pt>
                <c:pt idx="1210">
                  <c:v>0.70485004487201064</c:v>
                </c:pt>
                <c:pt idx="1211">
                  <c:v>0.70495133340789895</c:v>
                </c:pt>
                <c:pt idx="1212">
                  <c:v>0.70504490227102301</c:v>
                </c:pt>
                <c:pt idx="1213">
                  <c:v>0.70500832208601816</c:v>
                </c:pt>
                <c:pt idx="1214">
                  <c:v>0.70492420036399928</c:v>
                </c:pt>
                <c:pt idx="1215">
                  <c:v>0.70478719471305495</c:v>
                </c:pt>
                <c:pt idx="1216">
                  <c:v>0.70470979291783464</c:v>
                </c:pt>
                <c:pt idx="1217">
                  <c:v>0.70452793421623383</c:v>
                </c:pt>
                <c:pt idx="1218">
                  <c:v>0.70430947845688263</c:v>
                </c:pt>
                <c:pt idx="1219">
                  <c:v>0.70403417225061427</c:v>
                </c:pt>
                <c:pt idx="1220">
                  <c:v>0.70378475116809236</c:v>
                </c:pt>
                <c:pt idx="1221">
                  <c:v>0.70356418307200996</c:v>
                </c:pt>
                <c:pt idx="1222">
                  <c:v>0.70336813515490171</c:v>
                </c:pt>
                <c:pt idx="1223">
                  <c:v>0.70320577486465197</c:v>
                </c:pt>
                <c:pt idx="1224">
                  <c:v>0.70308993627716554</c:v>
                </c:pt>
                <c:pt idx="1225">
                  <c:v>0.70298558188630955</c:v>
                </c:pt>
                <c:pt idx="1226">
                  <c:v>0.70287809419240077</c:v>
                </c:pt>
                <c:pt idx="1227">
                  <c:v>0.70276742334762632</c:v>
                </c:pt>
                <c:pt idx="1228">
                  <c:v>0.70270677593401876</c:v>
                </c:pt>
                <c:pt idx="1229">
                  <c:v>0.70266221397292961</c:v>
                </c:pt>
                <c:pt idx="1230">
                  <c:v>0.70266922590204151</c:v>
                </c:pt>
                <c:pt idx="1231">
                  <c:v>0.70268963299617682</c:v>
                </c:pt>
                <c:pt idx="1232">
                  <c:v>0.70275445099896683</c:v>
                </c:pt>
                <c:pt idx="1233">
                  <c:v>0.70282389282992319</c:v>
                </c:pt>
                <c:pt idx="1234">
                  <c:v>0.7028729217436539</c:v>
                </c:pt>
                <c:pt idx="1235">
                  <c:v>0.70292159548064437</c:v>
                </c:pt>
                <c:pt idx="1236">
                  <c:v>0.70302604341524855</c:v>
                </c:pt>
                <c:pt idx="1237">
                  <c:v>0.70313318587908213</c:v>
                </c:pt>
                <c:pt idx="1238">
                  <c:v>0.70320091533769213</c:v>
                </c:pt>
                <c:pt idx="1239">
                  <c:v>0.70322654778115801</c:v>
                </c:pt>
                <c:pt idx="1240">
                  <c:v>0.70324318590701196</c:v>
                </c:pt>
                <c:pt idx="1241">
                  <c:v>0.70323873457243324</c:v>
                </c:pt>
                <c:pt idx="1242">
                  <c:v>0.70320502134883911</c:v>
                </c:pt>
                <c:pt idx="1243">
                  <c:v>0.70312960717420026</c:v>
                </c:pt>
                <c:pt idx="1244">
                  <c:v>0.70303770829974266</c:v>
                </c:pt>
                <c:pt idx="1245">
                  <c:v>0.70292587831642173</c:v>
                </c:pt>
                <c:pt idx="1246">
                  <c:v>0.70274010919669838</c:v>
                </c:pt>
                <c:pt idx="1247">
                  <c:v>0.70248487372824731</c:v>
                </c:pt>
                <c:pt idx="1248">
                  <c:v>0.70224650318808191</c:v>
                </c:pt>
                <c:pt idx="1249">
                  <c:v>0.70203273823608747</c:v>
                </c:pt>
                <c:pt idx="1250">
                  <c:v>0.70184285551676595</c:v>
                </c:pt>
                <c:pt idx="1251">
                  <c:v>0.70167357847358858</c:v>
                </c:pt>
                <c:pt idx="1252">
                  <c:v>0.7015031875602461</c:v>
                </c:pt>
                <c:pt idx="1253">
                  <c:v>0.70134465965019321</c:v>
                </c:pt>
                <c:pt idx="1254">
                  <c:v>0.70120989301694625</c:v>
                </c:pt>
                <c:pt idx="1255">
                  <c:v>0.70106066467834249</c:v>
                </c:pt>
                <c:pt idx="1256">
                  <c:v>0.70086922601657609</c:v>
                </c:pt>
                <c:pt idx="1257">
                  <c:v>0.70071163385074997</c:v>
                </c:pt>
                <c:pt idx="1258">
                  <c:v>0.70054547217018459</c:v>
                </c:pt>
                <c:pt idx="1259">
                  <c:v>0.70036436231197474</c:v>
                </c:pt>
                <c:pt idx="1260">
                  <c:v>0.70018554785198261</c:v>
                </c:pt>
                <c:pt idx="1261">
                  <c:v>0.700011525422093</c:v>
                </c:pt>
                <c:pt idx="1262">
                  <c:v>0.69986334869146116</c:v>
                </c:pt>
                <c:pt idx="1263">
                  <c:v>0.69973669985651998</c:v>
                </c:pt>
                <c:pt idx="1264">
                  <c:v>0.69962676037247207</c:v>
                </c:pt>
                <c:pt idx="1265">
                  <c:v>0.69953154698118269</c:v>
                </c:pt>
                <c:pt idx="1266">
                  <c:v>0.69947165753524498</c:v>
                </c:pt>
                <c:pt idx="1267">
                  <c:v>0.69948220723255183</c:v>
                </c:pt>
                <c:pt idx="1268">
                  <c:v>0.69953213227890176</c:v>
                </c:pt>
                <c:pt idx="1269">
                  <c:v>0.69964204201614399</c:v>
                </c:pt>
                <c:pt idx="1270">
                  <c:v>0.69978515753480686</c:v>
                </c:pt>
                <c:pt idx="1271">
                  <c:v>0.69995264637802357</c:v>
                </c:pt>
                <c:pt idx="1272">
                  <c:v>0.70007074014788084</c:v>
                </c:pt>
                <c:pt idx="1273">
                  <c:v>0.70013558659970421</c:v>
                </c:pt>
                <c:pt idx="1274">
                  <c:v>0.70016004049004432</c:v>
                </c:pt>
                <c:pt idx="1275">
                  <c:v>0.70015334889093894</c:v>
                </c:pt>
                <c:pt idx="1276">
                  <c:v>0.70011281065996578</c:v>
                </c:pt>
                <c:pt idx="1277">
                  <c:v>0.70008669890860087</c:v>
                </c:pt>
                <c:pt idx="1278">
                  <c:v>0.70003833860084164</c:v>
                </c:pt>
                <c:pt idx="1279">
                  <c:v>0.69996157548072457</c:v>
                </c:pt>
                <c:pt idx="1280">
                  <c:v>0.69985675761288013</c:v>
                </c:pt>
                <c:pt idx="1281">
                  <c:v>0.69974478752618874</c:v>
                </c:pt>
                <c:pt idx="1282">
                  <c:v>0.6996242575389382</c:v>
                </c:pt>
                <c:pt idx="1283">
                  <c:v>0.69957111882460632</c:v>
                </c:pt>
                <c:pt idx="1284">
                  <c:v>0.69956520232744512</c:v>
                </c:pt>
                <c:pt idx="1285">
                  <c:v>0.6996344542574624</c:v>
                </c:pt>
                <c:pt idx="1286">
                  <c:v>0.69973591693929038</c:v>
                </c:pt>
                <c:pt idx="1287">
                  <c:v>0.6998516126820179</c:v>
                </c:pt>
                <c:pt idx="1288">
                  <c:v>0.69992948283752865</c:v>
                </c:pt>
                <c:pt idx="1289">
                  <c:v>0.70004682613945313</c:v>
                </c:pt>
                <c:pt idx="1290">
                  <c:v>0.70017754904549312</c:v>
                </c:pt>
                <c:pt idx="1291">
                  <c:v>0.70027703985688461</c:v>
                </c:pt>
                <c:pt idx="1292">
                  <c:v>0.70035380925921298</c:v>
                </c:pt>
                <c:pt idx="1293">
                  <c:v>0.70043255000869376</c:v>
                </c:pt>
                <c:pt idx="1294">
                  <c:v>0.70053586312472471</c:v>
                </c:pt>
                <c:pt idx="1295">
                  <c:v>0.70060119844775148</c:v>
                </c:pt>
                <c:pt idx="1296">
                  <c:v>0.70063593933056145</c:v>
                </c:pt>
                <c:pt idx="1297">
                  <c:v>0.7006813836345952</c:v>
                </c:pt>
                <c:pt idx="1298">
                  <c:v>0.70072704012943177</c:v>
                </c:pt>
                <c:pt idx="1299">
                  <c:v>0.700782406492238</c:v>
                </c:pt>
                <c:pt idx="1300">
                  <c:v>0.70089545449389723</c:v>
                </c:pt>
                <c:pt idx="1301">
                  <c:v>0.70104689937851605</c:v>
                </c:pt>
                <c:pt idx="1302">
                  <c:v>0.70126618716106204</c:v>
                </c:pt>
                <c:pt idx="1303">
                  <c:v>0.70153840227494735</c:v>
                </c:pt>
                <c:pt idx="1304">
                  <c:v>0.70185390630482514</c:v>
                </c:pt>
                <c:pt idx="1305">
                  <c:v>0.70214216271889462</c:v>
                </c:pt>
                <c:pt idx="1306">
                  <c:v>0.70245482953735372</c:v>
                </c:pt>
                <c:pt idx="1307">
                  <c:v>0.70276581664851345</c:v>
                </c:pt>
                <c:pt idx="1308">
                  <c:v>0.70305066773472791</c:v>
                </c:pt>
                <c:pt idx="1309">
                  <c:v>0.7033323998985328</c:v>
                </c:pt>
                <c:pt idx="1310">
                  <c:v>0.70358476245446244</c:v>
                </c:pt>
                <c:pt idx="1311">
                  <c:v>0.70373205968637997</c:v>
                </c:pt>
                <c:pt idx="1312">
                  <c:v>0.70388705005359187</c:v>
                </c:pt>
                <c:pt idx="1313">
                  <c:v>0.70404351937961351</c:v>
                </c:pt>
                <c:pt idx="1314">
                  <c:v>0.70417778217121163</c:v>
                </c:pt>
                <c:pt idx="1315">
                  <c:v>0.70426998510033301</c:v>
                </c:pt>
                <c:pt idx="1316">
                  <c:v>0.70436729168601486</c:v>
                </c:pt>
                <c:pt idx="1317">
                  <c:v>0.70444628359571182</c:v>
                </c:pt>
                <c:pt idx="1318">
                  <c:v>0.70453038195063455</c:v>
                </c:pt>
                <c:pt idx="1319">
                  <c:v>0.70460187993514267</c:v>
                </c:pt>
                <c:pt idx="1320">
                  <c:v>0.70467420224910993</c:v>
                </c:pt>
                <c:pt idx="1321">
                  <c:v>0.70478835945226637</c:v>
                </c:pt>
                <c:pt idx="1322">
                  <c:v>0.70492776933268086</c:v>
                </c:pt>
                <c:pt idx="1323">
                  <c:v>0.70505988175733814</c:v>
                </c:pt>
                <c:pt idx="1324">
                  <c:v>0.70514673557542618</c:v>
                </c:pt>
                <c:pt idx="1325">
                  <c:v>0.70525101427334902</c:v>
                </c:pt>
                <c:pt idx="1326">
                  <c:v>0.70539274609727931</c:v>
                </c:pt>
                <c:pt idx="1327">
                  <c:v>0.70552588398446325</c:v>
                </c:pt>
                <c:pt idx="1328">
                  <c:v>0.70569922128088569</c:v>
                </c:pt>
                <c:pt idx="1329">
                  <c:v>0.70584892812653477</c:v>
                </c:pt>
                <c:pt idx="1330">
                  <c:v>0.70604277988715147</c:v>
                </c:pt>
                <c:pt idx="1331">
                  <c:v>0.70622856994743466</c:v>
                </c:pt>
                <c:pt idx="1332">
                  <c:v>0.70643361954946593</c:v>
                </c:pt>
                <c:pt idx="1333">
                  <c:v>0.70662740654459577</c:v>
                </c:pt>
                <c:pt idx="1334">
                  <c:v>0.70677592402597123</c:v>
                </c:pt>
                <c:pt idx="1335">
                  <c:v>0.70696164138769324</c:v>
                </c:pt>
                <c:pt idx="1336">
                  <c:v>0.70711316388161072</c:v>
                </c:pt>
                <c:pt idx="1337">
                  <c:v>0.70718189716868329</c:v>
                </c:pt>
                <c:pt idx="1338">
                  <c:v>0.70723415302647996</c:v>
                </c:pt>
                <c:pt idx="1339">
                  <c:v>0.70727462476799174</c:v>
                </c:pt>
                <c:pt idx="1340">
                  <c:v>0.70732756336506097</c:v>
                </c:pt>
                <c:pt idx="1341">
                  <c:v>0.70732027396287689</c:v>
                </c:pt>
                <c:pt idx="1342">
                  <c:v>0.70730680570592408</c:v>
                </c:pt>
                <c:pt idx="1343">
                  <c:v>0.70728288320897814</c:v>
                </c:pt>
                <c:pt idx="1344">
                  <c:v>0.70724575635109532</c:v>
                </c:pt>
                <c:pt idx="1345">
                  <c:v>0.7071970296015484</c:v>
                </c:pt>
                <c:pt idx="1346">
                  <c:v>0.70712110533261197</c:v>
                </c:pt>
                <c:pt idx="1347">
                  <c:v>0.70703910402041226</c:v>
                </c:pt>
                <c:pt idx="1348">
                  <c:v>0.70698418244563799</c:v>
                </c:pt>
                <c:pt idx="1349">
                  <c:v>0.70695378402122477</c:v>
                </c:pt>
                <c:pt idx="1350">
                  <c:v>0.70695849769087726</c:v>
                </c:pt>
                <c:pt idx="1351">
                  <c:v>0.7069675042684459</c:v>
                </c:pt>
                <c:pt idx="1352">
                  <c:v>0.70699699631773461</c:v>
                </c:pt>
                <c:pt idx="1353">
                  <c:v>0.7070403808164738</c:v>
                </c:pt>
                <c:pt idx="1354">
                  <c:v>0.70708088793729085</c:v>
                </c:pt>
                <c:pt idx="1355">
                  <c:v>0.7071548593482383</c:v>
                </c:pt>
                <c:pt idx="1356">
                  <c:v>0.70726522005934345</c:v>
                </c:pt>
                <c:pt idx="1357">
                  <c:v>0.70739486217899983</c:v>
                </c:pt>
                <c:pt idx="1358">
                  <c:v>0.70753854019220119</c:v>
                </c:pt>
                <c:pt idx="1359">
                  <c:v>0.70772767161241501</c:v>
                </c:pt>
                <c:pt idx="1360">
                  <c:v>0.7079400422518024</c:v>
                </c:pt>
                <c:pt idx="1361">
                  <c:v>0.70809554454343082</c:v>
                </c:pt>
                <c:pt idx="1362">
                  <c:v>0.70826895118530264</c:v>
                </c:pt>
                <c:pt idx="1363">
                  <c:v>0.70846969631481926</c:v>
                </c:pt>
                <c:pt idx="1364">
                  <c:v>0.7086943750655279</c:v>
                </c:pt>
                <c:pt idx="1365">
                  <c:v>0.70893345365333971</c:v>
                </c:pt>
                <c:pt idx="1366">
                  <c:v>0.70922867915190446</c:v>
                </c:pt>
                <c:pt idx="1367">
                  <c:v>0.70954934813981907</c:v>
                </c:pt>
                <c:pt idx="1368">
                  <c:v>0.70984528341618391</c:v>
                </c:pt>
                <c:pt idx="1369">
                  <c:v>0.71009799814976649</c:v>
                </c:pt>
                <c:pt idx="1370">
                  <c:v>0.71029477869663726</c:v>
                </c:pt>
                <c:pt idx="1371">
                  <c:v>0.71043520352287315</c:v>
                </c:pt>
                <c:pt idx="1372">
                  <c:v>0.71056317341888442</c:v>
                </c:pt>
                <c:pt idx="1373">
                  <c:v>0.71065675003985496</c:v>
                </c:pt>
                <c:pt idx="1374">
                  <c:v>0.71073227971246566</c:v>
                </c:pt>
                <c:pt idx="1375">
                  <c:v>0.71076062931106343</c:v>
                </c:pt>
                <c:pt idx="1376">
                  <c:v>0.7107657075156999</c:v>
                </c:pt>
                <c:pt idx="1377">
                  <c:v>0.71068782358981786</c:v>
                </c:pt>
                <c:pt idx="1378">
                  <c:v>0.71057176544570544</c:v>
                </c:pt>
                <c:pt idx="1379">
                  <c:v>0.71044594578076337</c:v>
                </c:pt>
                <c:pt idx="1380">
                  <c:v>0.71031165435788357</c:v>
                </c:pt>
                <c:pt idx="1381">
                  <c:v>0.71014835014158328</c:v>
                </c:pt>
                <c:pt idx="1382">
                  <c:v>0.70997301997273443</c:v>
                </c:pt>
                <c:pt idx="1383">
                  <c:v>0.70984651199624305</c:v>
                </c:pt>
                <c:pt idx="1384">
                  <c:v>0.70975169421035866</c:v>
                </c:pt>
                <c:pt idx="1385">
                  <c:v>0.70966396047639968</c:v>
                </c:pt>
                <c:pt idx="1386">
                  <c:v>0.70958061606346856</c:v>
                </c:pt>
                <c:pt idx="1387">
                  <c:v>0.7095284149453458</c:v>
                </c:pt>
                <c:pt idx="1388">
                  <c:v>0.70948373550099586</c:v>
                </c:pt>
                <c:pt idx="1389">
                  <c:v>0.70943837148260092</c:v>
                </c:pt>
                <c:pt idx="1390">
                  <c:v>0.70941768107462377</c:v>
                </c:pt>
                <c:pt idx="1391">
                  <c:v>0.70942271410307733</c:v>
                </c:pt>
                <c:pt idx="1392">
                  <c:v>0.70943273697319686</c:v>
                </c:pt>
                <c:pt idx="1393">
                  <c:v>0.70945533777189695</c:v>
                </c:pt>
                <c:pt idx="1394">
                  <c:v>0.70945897511971756</c:v>
                </c:pt>
                <c:pt idx="1395">
                  <c:v>0.70944814079975138</c:v>
                </c:pt>
                <c:pt idx="1396">
                  <c:v>0.70950957451964092</c:v>
                </c:pt>
                <c:pt idx="1397">
                  <c:v>0.70961860719859149</c:v>
                </c:pt>
                <c:pt idx="1398">
                  <c:v>0.70967635582457</c:v>
                </c:pt>
                <c:pt idx="1399">
                  <c:v>0.70973913279959</c:v>
                </c:pt>
                <c:pt idx="1400">
                  <c:v>0.70980033184376301</c:v>
                </c:pt>
                <c:pt idx="1401">
                  <c:v>0.70980429396477907</c:v>
                </c:pt>
                <c:pt idx="1402">
                  <c:v>0.70980455104341</c:v>
                </c:pt>
                <c:pt idx="1403">
                  <c:v>0.70984547360942818</c:v>
                </c:pt>
                <c:pt idx="1404">
                  <c:v>0.709921727214187</c:v>
                </c:pt>
                <c:pt idx="1405">
                  <c:v>0.7100078944321947</c:v>
                </c:pt>
                <c:pt idx="1406">
                  <c:v>0.71008364615716923</c:v>
                </c:pt>
                <c:pt idx="1407">
                  <c:v>0.71008553492906135</c:v>
                </c:pt>
                <c:pt idx="1408">
                  <c:v>0.71002575619687758</c:v>
                </c:pt>
                <c:pt idx="1409">
                  <c:v>0.70996578219833084</c:v>
                </c:pt>
                <c:pt idx="1410">
                  <c:v>0.70992345620187081</c:v>
                </c:pt>
                <c:pt idx="1411">
                  <c:v>0.70988644453999894</c:v>
                </c:pt>
                <c:pt idx="1412">
                  <c:v>0.70987520094268253</c:v>
                </c:pt>
                <c:pt idx="1413">
                  <c:v>0.70986543349524911</c:v>
                </c:pt>
                <c:pt idx="1414">
                  <c:v>0.70982960518611027</c:v>
                </c:pt>
                <c:pt idx="1415">
                  <c:v>0.70977679518435255</c:v>
                </c:pt>
                <c:pt idx="1416">
                  <c:v>0.70967582670701501</c:v>
                </c:pt>
                <c:pt idx="1417">
                  <c:v>0.70955927186768564</c:v>
                </c:pt>
                <c:pt idx="1418">
                  <c:v>0.70940906986563224</c:v>
                </c:pt>
                <c:pt idx="1419">
                  <c:v>0.70926135376010957</c:v>
                </c:pt>
                <c:pt idx="1420">
                  <c:v>0.70912130265504336</c:v>
                </c:pt>
                <c:pt idx="1421">
                  <c:v>0.70896626539776142</c:v>
                </c:pt>
                <c:pt idx="1422">
                  <c:v>0.70882958162669796</c:v>
                </c:pt>
                <c:pt idx="1423">
                  <c:v>0.70868168605801485</c:v>
                </c:pt>
                <c:pt idx="1424">
                  <c:v>0.70853793029431322</c:v>
                </c:pt>
                <c:pt idx="1425">
                  <c:v>0.70843291302821543</c:v>
                </c:pt>
                <c:pt idx="1426">
                  <c:v>0.70833784564576974</c:v>
                </c:pt>
                <c:pt idx="1427">
                  <c:v>0.70826858658998004</c:v>
                </c:pt>
                <c:pt idx="1428">
                  <c:v>0.70825790385985166</c:v>
                </c:pt>
                <c:pt idx="1429">
                  <c:v>0.70828819577577962</c:v>
                </c:pt>
                <c:pt idx="1430">
                  <c:v>0.70834364994198873</c:v>
                </c:pt>
                <c:pt idx="1431">
                  <c:v>0.70840791053859309</c:v>
                </c:pt>
                <c:pt idx="1432">
                  <c:v>0.70849055414669382</c:v>
                </c:pt>
                <c:pt idx="1433">
                  <c:v>0.70857065541301434</c:v>
                </c:pt>
                <c:pt idx="1434">
                  <c:v>0.7086605779750067</c:v>
                </c:pt>
                <c:pt idx="1435">
                  <c:v>0.70875972456887526</c:v>
                </c:pt>
                <c:pt idx="1436">
                  <c:v>0.70882447828924888</c:v>
                </c:pt>
                <c:pt idx="1437">
                  <c:v>0.70888855364594316</c:v>
                </c:pt>
                <c:pt idx="1438">
                  <c:v>0.70898093102003479</c:v>
                </c:pt>
                <c:pt idx="1439">
                  <c:v>0.70902060290800784</c:v>
                </c:pt>
                <c:pt idx="1440">
                  <c:v>0.7090233130312491</c:v>
                </c:pt>
                <c:pt idx="1441">
                  <c:v>0.70901990534630166</c:v>
                </c:pt>
                <c:pt idx="1442">
                  <c:v>0.70900352783723131</c:v>
                </c:pt>
                <c:pt idx="1443">
                  <c:v>0.70894762434474234</c:v>
                </c:pt>
                <c:pt idx="1444">
                  <c:v>0.70885290966961234</c:v>
                </c:pt>
                <c:pt idx="1445">
                  <c:v>0.70875347922558407</c:v>
                </c:pt>
                <c:pt idx="1446">
                  <c:v>0.70863008390992188</c:v>
                </c:pt>
                <c:pt idx="1447">
                  <c:v>0.7084926764131525</c:v>
                </c:pt>
                <c:pt idx="1448">
                  <c:v>0.70828430785298302</c:v>
                </c:pt>
                <c:pt idx="1449">
                  <c:v>0.70800520531114119</c:v>
                </c:pt>
                <c:pt idx="1450">
                  <c:v>0.70771653266445422</c:v>
                </c:pt>
                <c:pt idx="1451">
                  <c:v>0.70745145917439833</c:v>
                </c:pt>
                <c:pt idx="1452">
                  <c:v>0.70719305661471177</c:v>
                </c:pt>
                <c:pt idx="1453">
                  <c:v>0.70693988260801199</c:v>
                </c:pt>
                <c:pt idx="1454">
                  <c:v>0.70668971663144664</c:v>
                </c:pt>
                <c:pt idx="1455">
                  <c:v>0.70645254300082139</c:v>
                </c:pt>
                <c:pt idx="1456">
                  <c:v>0.70621324901284277</c:v>
                </c:pt>
                <c:pt idx="1457">
                  <c:v>0.70596861008318479</c:v>
                </c:pt>
                <c:pt idx="1458">
                  <c:v>0.7057668744979555</c:v>
                </c:pt>
                <c:pt idx="1459">
                  <c:v>0.70562786327799265</c:v>
                </c:pt>
                <c:pt idx="1460">
                  <c:v>0.7055543486704704</c:v>
                </c:pt>
                <c:pt idx="1461">
                  <c:v>0.70554751346547839</c:v>
                </c:pt>
                <c:pt idx="1462">
                  <c:v>0.70561187579286599</c:v>
                </c:pt>
                <c:pt idx="1463">
                  <c:v>0.70572291861767089</c:v>
                </c:pt>
                <c:pt idx="1464">
                  <c:v>0.70587975644015244</c:v>
                </c:pt>
                <c:pt idx="1465">
                  <c:v>0.70606300491842811</c:v>
                </c:pt>
                <c:pt idx="1466">
                  <c:v>0.70624088809295749</c:v>
                </c:pt>
                <c:pt idx="1467">
                  <c:v>0.70646873495775131</c:v>
                </c:pt>
                <c:pt idx="1468">
                  <c:v>0.70674628484322499</c:v>
                </c:pt>
                <c:pt idx="1469">
                  <c:v>0.7070403446939989</c:v>
                </c:pt>
                <c:pt idx="1470">
                  <c:v>0.70731842971916203</c:v>
                </c:pt>
                <c:pt idx="1471">
                  <c:v>0.70759042527718585</c:v>
                </c:pt>
                <c:pt idx="1472">
                  <c:v>0.70782831825610648</c:v>
                </c:pt>
                <c:pt idx="1473">
                  <c:v>0.70797915347987239</c:v>
                </c:pt>
                <c:pt idx="1474">
                  <c:v>0.70806530637847664</c:v>
                </c:pt>
                <c:pt idx="1475">
                  <c:v>0.7080900641463479</c:v>
                </c:pt>
                <c:pt idx="1476">
                  <c:v>0.7081293319729014</c:v>
                </c:pt>
                <c:pt idx="1477">
                  <c:v>0.70818511933888817</c:v>
                </c:pt>
                <c:pt idx="1478">
                  <c:v>0.70820515695045017</c:v>
                </c:pt>
                <c:pt idx="1479">
                  <c:v>0.70821276822689994</c:v>
                </c:pt>
                <c:pt idx="1480">
                  <c:v>0.7081829923823556</c:v>
                </c:pt>
                <c:pt idx="1481">
                  <c:v>0.70815226055449998</c:v>
                </c:pt>
                <c:pt idx="1482">
                  <c:v>0.70809991376199433</c:v>
                </c:pt>
                <c:pt idx="1483">
                  <c:v>0.70803597694932374</c:v>
                </c:pt>
                <c:pt idx="1484">
                  <c:v>0.70796716813845384</c:v>
                </c:pt>
                <c:pt idx="1485">
                  <c:v>0.70789965170107461</c:v>
                </c:pt>
                <c:pt idx="1486">
                  <c:v>0.70786402362657774</c:v>
                </c:pt>
                <c:pt idx="1487">
                  <c:v>0.70779496054377122</c:v>
                </c:pt>
                <c:pt idx="1488">
                  <c:v>0.70767968877206866</c:v>
                </c:pt>
                <c:pt idx="1489">
                  <c:v>0.70756471337171789</c:v>
                </c:pt>
                <c:pt idx="1490">
                  <c:v>0.70744393288957741</c:v>
                </c:pt>
                <c:pt idx="1491">
                  <c:v>0.7073203764713113</c:v>
                </c:pt>
                <c:pt idx="1492">
                  <c:v>0.70722037786562597</c:v>
                </c:pt>
                <c:pt idx="1493">
                  <c:v>0.70712078542997958</c:v>
                </c:pt>
                <c:pt idx="1494">
                  <c:v>0.70699415652807251</c:v>
                </c:pt>
                <c:pt idx="1495">
                  <c:v>0.70685828533181683</c:v>
                </c:pt>
                <c:pt idx="1496">
                  <c:v>0.70671269235229905</c:v>
                </c:pt>
                <c:pt idx="1497">
                  <c:v>0.70655148286271696</c:v>
                </c:pt>
                <c:pt idx="1498">
                  <c:v>0.70642156165936976</c:v>
                </c:pt>
                <c:pt idx="1499">
                  <c:v>0.70630081917821208</c:v>
                </c:pt>
                <c:pt idx="1500">
                  <c:v>0.70617251676193549</c:v>
                </c:pt>
                <c:pt idx="1501">
                  <c:v>0.70604689141943056</c:v>
                </c:pt>
                <c:pt idx="1502">
                  <c:v>0.7058790120391879</c:v>
                </c:pt>
                <c:pt idx="1503">
                  <c:v>0.70569119455070506</c:v>
                </c:pt>
                <c:pt idx="1504">
                  <c:v>0.70551328195471674</c:v>
                </c:pt>
                <c:pt idx="1505">
                  <c:v>0.70541273565062101</c:v>
                </c:pt>
                <c:pt idx="1506">
                  <c:v>0.70536031319790249</c:v>
                </c:pt>
                <c:pt idx="1507">
                  <c:v>0.70534034724310246</c:v>
                </c:pt>
                <c:pt idx="1508">
                  <c:v>0.70534132344437372</c:v>
                </c:pt>
                <c:pt idx="1509">
                  <c:v>0.70533183915645459</c:v>
                </c:pt>
                <c:pt idx="1510">
                  <c:v>0.70535360944493408</c:v>
                </c:pt>
                <c:pt idx="1511">
                  <c:v>0.70538692808240322</c:v>
                </c:pt>
                <c:pt idx="1512">
                  <c:v>0.70541817443174515</c:v>
                </c:pt>
                <c:pt idx="1513">
                  <c:v>0.70550897293677428</c:v>
                </c:pt>
                <c:pt idx="1514">
                  <c:v>0.70561515664076058</c:v>
                </c:pt>
                <c:pt idx="1515">
                  <c:v>0.70571716645085192</c:v>
                </c:pt>
                <c:pt idx="1516">
                  <c:v>0.70578167802060665</c:v>
                </c:pt>
                <c:pt idx="1517">
                  <c:v>0.70582789953337566</c:v>
                </c:pt>
                <c:pt idx="1518">
                  <c:v>0.70587571767719948</c:v>
                </c:pt>
                <c:pt idx="1519">
                  <c:v>0.70589785322350873</c:v>
                </c:pt>
                <c:pt idx="1520">
                  <c:v>0.70591233616439075</c:v>
                </c:pt>
                <c:pt idx="1521">
                  <c:v>0.70595784884112023</c:v>
                </c:pt>
                <c:pt idx="1522">
                  <c:v>0.70606068021680712</c:v>
                </c:pt>
                <c:pt idx="1523">
                  <c:v>0.706150919092014</c:v>
                </c:pt>
                <c:pt idx="1524">
                  <c:v>0.70623447984101151</c:v>
                </c:pt>
                <c:pt idx="1525">
                  <c:v>0.70631257045824569</c:v>
                </c:pt>
                <c:pt idx="1526">
                  <c:v>0.70637823176994374</c:v>
                </c:pt>
                <c:pt idx="1527">
                  <c:v>0.70651585558916874</c:v>
                </c:pt>
                <c:pt idx="1528">
                  <c:v>0.70663904235246466</c:v>
                </c:pt>
                <c:pt idx="1529">
                  <c:v>0.70675193514200663</c:v>
                </c:pt>
                <c:pt idx="1530">
                  <c:v>0.70690879443981258</c:v>
                </c:pt>
                <c:pt idx="1531">
                  <c:v>0.70705602004069423</c:v>
                </c:pt>
                <c:pt idx="1532">
                  <c:v>0.70716378407025493</c:v>
                </c:pt>
                <c:pt idx="1533">
                  <c:v>0.7072217048251308</c:v>
                </c:pt>
                <c:pt idx="1534">
                  <c:v>0.70728519333248341</c:v>
                </c:pt>
                <c:pt idx="1535">
                  <c:v>0.70737592512393399</c:v>
                </c:pt>
                <c:pt idx="1536">
                  <c:v>0.70746408107991277</c:v>
                </c:pt>
                <c:pt idx="1537">
                  <c:v>0.70754584079622884</c:v>
                </c:pt>
                <c:pt idx="1538">
                  <c:v>0.70751698474373315</c:v>
                </c:pt>
                <c:pt idx="1539">
                  <c:v>0.70747013526298119</c:v>
                </c:pt>
                <c:pt idx="1540">
                  <c:v>0.70740581470324149</c:v>
                </c:pt>
                <c:pt idx="1541">
                  <c:v>0.70730038864351785</c:v>
                </c:pt>
                <c:pt idx="1542">
                  <c:v>0.70719740645232887</c:v>
                </c:pt>
                <c:pt idx="1543">
                  <c:v>0.70710292656859564</c:v>
                </c:pt>
                <c:pt idx="1544">
                  <c:v>0.70697882271293977</c:v>
                </c:pt>
                <c:pt idx="1545">
                  <c:v>0.70684895862045471</c:v>
                </c:pt>
                <c:pt idx="1546">
                  <c:v>0.70669049643666471</c:v>
                </c:pt>
                <c:pt idx="1547">
                  <c:v>0.70650639052690889</c:v>
                </c:pt>
                <c:pt idx="1548">
                  <c:v>0.7063224722640653</c:v>
                </c:pt>
                <c:pt idx="1549">
                  <c:v>0.70613445211718129</c:v>
                </c:pt>
                <c:pt idx="1550">
                  <c:v>0.70595072462794117</c:v>
                </c:pt>
                <c:pt idx="1551">
                  <c:v>0.70578279233936903</c:v>
                </c:pt>
                <c:pt idx="1552">
                  <c:v>0.70560608442669104</c:v>
                </c:pt>
                <c:pt idx="1553">
                  <c:v>0.70542281433564613</c:v>
                </c:pt>
                <c:pt idx="1554">
                  <c:v>0.7052239057824331</c:v>
                </c:pt>
                <c:pt idx="1555">
                  <c:v>0.70504448273465237</c:v>
                </c:pt>
                <c:pt idx="1556">
                  <c:v>0.70485247955165575</c:v>
                </c:pt>
                <c:pt idx="1557">
                  <c:v>0.70465689151558253</c:v>
                </c:pt>
                <c:pt idx="1558">
                  <c:v>0.70448705567776271</c:v>
                </c:pt>
                <c:pt idx="1559">
                  <c:v>0.70432710245678332</c:v>
                </c:pt>
                <c:pt idx="1560">
                  <c:v>0.70421867146387673</c:v>
                </c:pt>
                <c:pt idx="1561">
                  <c:v>0.70415428169388694</c:v>
                </c:pt>
                <c:pt idx="1562">
                  <c:v>0.70407318796341178</c:v>
                </c:pt>
                <c:pt idx="1563">
                  <c:v>0.70400340750344104</c:v>
                </c:pt>
                <c:pt idx="1564">
                  <c:v>0.70393569857664928</c:v>
                </c:pt>
                <c:pt idx="1565">
                  <c:v>0.70386286946927956</c:v>
                </c:pt>
                <c:pt idx="1566">
                  <c:v>0.70381010484631501</c:v>
                </c:pt>
                <c:pt idx="1567">
                  <c:v>0.70379207963928347</c:v>
                </c:pt>
                <c:pt idx="1568">
                  <c:v>0.70378422812924935</c:v>
                </c:pt>
                <c:pt idx="1569">
                  <c:v>0.70379383571406751</c:v>
                </c:pt>
                <c:pt idx="1570">
                  <c:v>0.70382260265669427</c:v>
                </c:pt>
                <c:pt idx="1571">
                  <c:v>0.7038491653458675</c:v>
                </c:pt>
                <c:pt idx="1572">
                  <c:v>0.70385791202388692</c:v>
                </c:pt>
                <c:pt idx="1573">
                  <c:v>0.70387294076586981</c:v>
                </c:pt>
                <c:pt idx="1574">
                  <c:v>0.7038434909425656</c:v>
                </c:pt>
                <c:pt idx="1575">
                  <c:v>0.70377529738761213</c:v>
                </c:pt>
                <c:pt idx="1576">
                  <c:v>0.70371775564762262</c:v>
                </c:pt>
                <c:pt idx="1577">
                  <c:v>0.70364418304350496</c:v>
                </c:pt>
                <c:pt idx="1578">
                  <c:v>0.70351736117979757</c:v>
                </c:pt>
                <c:pt idx="1579">
                  <c:v>0.70338279697951289</c:v>
                </c:pt>
                <c:pt idx="1580">
                  <c:v>0.70323800791082203</c:v>
                </c:pt>
                <c:pt idx="1581">
                  <c:v>0.70310131573658563</c:v>
                </c:pt>
                <c:pt idx="1582">
                  <c:v>0.70296405414372887</c:v>
                </c:pt>
                <c:pt idx="1583">
                  <c:v>0.70282361185402031</c:v>
                </c:pt>
                <c:pt idx="1584">
                  <c:v>0.7026751913992958</c:v>
                </c:pt>
                <c:pt idx="1585">
                  <c:v>0.70255426405390742</c:v>
                </c:pt>
                <c:pt idx="1586">
                  <c:v>0.70248762172818069</c:v>
                </c:pt>
                <c:pt idx="1587">
                  <c:v>0.7024356344136371</c:v>
                </c:pt>
                <c:pt idx="1588">
                  <c:v>0.70240836985713806</c:v>
                </c:pt>
                <c:pt idx="1589">
                  <c:v>0.70242551969110345</c:v>
                </c:pt>
                <c:pt idx="1590">
                  <c:v>0.70242246492681026</c:v>
                </c:pt>
                <c:pt idx="1591">
                  <c:v>0.70239731331578847</c:v>
                </c:pt>
                <c:pt idx="1592">
                  <c:v>0.70232468925530178</c:v>
                </c:pt>
                <c:pt idx="1593">
                  <c:v>0.70224961278295661</c:v>
                </c:pt>
                <c:pt idx="1594">
                  <c:v>0.70217717979402972</c:v>
                </c:pt>
                <c:pt idx="1595">
                  <c:v>0.70212540734984219</c:v>
                </c:pt>
                <c:pt idx="1596">
                  <c:v>0.70211047197168597</c:v>
                </c:pt>
                <c:pt idx="1597">
                  <c:v>0.70209253515593206</c:v>
                </c:pt>
                <c:pt idx="1598">
                  <c:v>0.70208397869606243</c:v>
                </c:pt>
                <c:pt idx="1599">
                  <c:v>0.70207026319406463</c:v>
                </c:pt>
                <c:pt idx="1600">
                  <c:v>0.70202753236300297</c:v>
                </c:pt>
                <c:pt idx="1601">
                  <c:v>0.701985126913516</c:v>
                </c:pt>
                <c:pt idx="1602">
                  <c:v>0.70192727130764887</c:v>
                </c:pt>
                <c:pt idx="1603">
                  <c:v>0.70186265122357394</c:v>
                </c:pt>
                <c:pt idx="1604">
                  <c:v>0.70176792871296234</c:v>
                </c:pt>
                <c:pt idx="1605">
                  <c:v>0.70166104654169947</c:v>
                </c:pt>
                <c:pt idx="1606">
                  <c:v>0.70152599278715666</c:v>
                </c:pt>
                <c:pt idx="1607">
                  <c:v>0.70138900291334016</c:v>
                </c:pt>
                <c:pt idx="1608">
                  <c:v>0.70125561401802683</c:v>
                </c:pt>
                <c:pt idx="1609">
                  <c:v>0.70110110078923338</c:v>
                </c:pt>
                <c:pt idx="1610">
                  <c:v>0.70094091708657802</c:v>
                </c:pt>
                <c:pt idx="1611">
                  <c:v>0.70079634327524465</c:v>
                </c:pt>
                <c:pt idx="1612">
                  <c:v>0.70067679788086412</c:v>
                </c:pt>
                <c:pt idx="1613">
                  <c:v>0.70059209706221981</c:v>
                </c:pt>
                <c:pt idx="1614">
                  <c:v>0.70054407577168865</c:v>
                </c:pt>
                <c:pt idx="1615">
                  <c:v>0.70050357701141097</c:v>
                </c:pt>
                <c:pt idx="1616">
                  <c:v>0.70048323882876184</c:v>
                </c:pt>
                <c:pt idx="1617">
                  <c:v>0.70048375846593358</c:v>
                </c:pt>
                <c:pt idx="1618">
                  <c:v>0.70046235514830191</c:v>
                </c:pt>
                <c:pt idx="1619">
                  <c:v>0.70039984855041049</c:v>
                </c:pt>
                <c:pt idx="1620">
                  <c:v>0.70033058715470997</c:v>
                </c:pt>
                <c:pt idx="1621">
                  <c:v>0.70023730457530153</c:v>
                </c:pt>
                <c:pt idx="1622">
                  <c:v>0.70013818433780972</c:v>
                </c:pt>
                <c:pt idx="1623">
                  <c:v>0.70002718257701946</c:v>
                </c:pt>
                <c:pt idx="1624">
                  <c:v>0.69990691708700448</c:v>
                </c:pt>
                <c:pt idx="1625">
                  <c:v>0.69976705383201665</c:v>
                </c:pt>
                <c:pt idx="1626">
                  <c:v>0.69961962605259709</c:v>
                </c:pt>
                <c:pt idx="1627">
                  <c:v>0.69945878678395212</c:v>
                </c:pt>
                <c:pt idx="1628">
                  <c:v>0.69928970351497333</c:v>
                </c:pt>
                <c:pt idx="1629">
                  <c:v>0.69911136157569453</c:v>
                </c:pt>
                <c:pt idx="1630">
                  <c:v>0.69894042103593257</c:v>
                </c:pt>
                <c:pt idx="1631">
                  <c:v>0.69876421154798685</c:v>
                </c:pt>
                <c:pt idx="1632">
                  <c:v>0.69859698718314478</c:v>
                </c:pt>
                <c:pt idx="1633">
                  <c:v>0.69845236822985901</c:v>
                </c:pt>
                <c:pt idx="1634">
                  <c:v>0.69828488181502069</c:v>
                </c:pt>
                <c:pt idx="1635">
                  <c:v>0.69808901326604167</c:v>
                </c:pt>
                <c:pt idx="1636">
                  <c:v>0.69789818722951369</c:v>
                </c:pt>
                <c:pt idx="1637">
                  <c:v>0.6976702967007119</c:v>
                </c:pt>
                <c:pt idx="1638">
                  <c:v>0.69744317529472111</c:v>
                </c:pt>
                <c:pt idx="1639">
                  <c:v>0.69724536091695521</c:v>
                </c:pt>
                <c:pt idx="1640">
                  <c:v>0.69705955942166598</c:v>
                </c:pt>
                <c:pt idx="1641">
                  <c:v>0.6969253136262753</c:v>
                </c:pt>
                <c:pt idx="1642">
                  <c:v>0.69683805265434229</c:v>
                </c:pt>
                <c:pt idx="1643">
                  <c:v>0.6967680171083086</c:v>
                </c:pt>
                <c:pt idx="1644">
                  <c:v>0.69669376016635798</c:v>
                </c:pt>
                <c:pt idx="1645">
                  <c:v>0.69668607447495057</c:v>
                </c:pt>
                <c:pt idx="1646">
                  <c:v>0.69672416576347818</c:v>
                </c:pt>
                <c:pt idx="1647">
                  <c:v>0.69676556815762059</c:v>
                </c:pt>
                <c:pt idx="1648">
                  <c:v>0.69686900901247284</c:v>
                </c:pt>
                <c:pt idx="1649">
                  <c:v>0.69697512894261238</c:v>
                </c:pt>
                <c:pt idx="1650">
                  <c:v>0.69705096742822448</c:v>
                </c:pt>
                <c:pt idx="1651">
                  <c:v>0.69711064245135013</c:v>
                </c:pt>
                <c:pt idx="1652">
                  <c:v>0.69712637664236887</c:v>
                </c:pt>
                <c:pt idx="1653">
                  <c:v>0.6971087152469817</c:v>
                </c:pt>
                <c:pt idx="1654">
                  <c:v>0.69707925279408178</c:v>
                </c:pt>
                <c:pt idx="1655">
                  <c:v>0.69702287326002155</c:v>
                </c:pt>
                <c:pt idx="1656">
                  <c:v>0.69694222452783783</c:v>
                </c:pt>
                <c:pt idx="1657">
                  <c:v>0.6968546461411349</c:v>
                </c:pt>
                <c:pt idx="1658">
                  <c:v>0.6967585568844723</c:v>
                </c:pt>
                <c:pt idx="1659">
                  <c:v>0.69666523353117027</c:v>
                </c:pt>
                <c:pt idx="1660">
                  <c:v>0.69664156441292213</c:v>
                </c:pt>
                <c:pt idx="1661">
                  <c:v>0.69665629500665383</c:v>
                </c:pt>
                <c:pt idx="1662">
                  <c:v>0.6967036042812077</c:v>
                </c:pt>
                <c:pt idx="1663">
                  <c:v>0.69679781702322108</c:v>
                </c:pt>
                <c:pt idx="1664">
                  <c:v>0.69695123841957607</c:v>
                </c:pt>
                <c:pt idx="1665">
                  <c:v>0.69713378339905563</c:v>
                </c:pt>
                <c:pt idx="1666">
                  <c:v>0.69734945812681881</c:v>
                </c:pt>
                <c:pt idx="1667">
                  <c:v>0.69754589298370084</c:v>
                </c:pt>
                <c:pt idx="1668">
                  <c:v>0.69775086940573128</c:v>
                </c:pt>
                <c:pt idx="1669">
                  <c:v>0.69797024948419117</c:v>
                </c:pt>
                <c:pt idx="1670">
                  <c:v>0.6981842448466854</c:v>
                </c:pt>
                <c:pt idx="1671">
                  <c:v>0.69831992247699337</c:v>
                </c:pt>
                <c:pt idx="1672">
                  <c:v>0.6984112839234683</c:v>
                </c:pt>
                <c:pt idx="1673">
                  <c:v>0.69848506748428996</c:v>
                </c:pt>
                <c:pt idx="1674">
                  <c:v>0.69852377931948573</c:v>
                </c:pt>
                <c:pt idx="1675">
                  <c:v>0.69851508946298313</c:v>
                </c:pt>
                <c:pt idx="1676">
                  <c:v>0.69846310329519323</c:v>
                </c:pt>
                <c:pt idx="1677">
                  <c:v>0.69836367981459235</c:v>
                </c:pt>
                <c:pt idx="1678">
                  <c:v>0.6982614263717507</c:v>
                </c:pt>
                <c:pt idx="1679">
                  <c:v>0.69814526346393613</c:v>
                </c:pt>
                <c:pt idx="1680">
                  <c:v>0.69802764404295359</c:v>
                </c:pt>
                <c:pt idx="1681">
                  <c:v>0.69787849957290049</c:v>
                </c:pt>
                <c:pt idx="1682">
                  <c:v>0.69775116941821258</c:v>
                </c:pt>
                <c:pt idx="1683">
                  <c:v>0.69763061299825879</c:v>
                </c:pt>
                <c:pt idx="1684">
                  <c:v>0.69751149158047676</c:v>
                </c:pt>
                <c:pt idx="1685">
                  <c:v>0.69738084179371562</c:v>
                </c:pt>
                <c:pt idx="1686">
                  <c:v>0.6972465597064581</c:v>
                </c:pt>
                <c:pt idx="1687">
                  <c:v>0.69710612035889452</c:v>
                </c:pt>
                <c:pt idx="1688">
                  <c:v>0.69699360537280541</c:v>
                </c:pt>
                <c:pt idx="1689">
                  <c:v>0.69686889981351785</c:v>
                </c:pt>
                <c:pt idx="1690">
                  <c:v>0.69674023930343221</c:v>
                </c:pt>
                <c:pt idx="1691">
                  <c:v>0.69660676414302791</c:v>
                </c:pt>
                <c:pt idx="1692">
                  <c:v>0.69649840169999533</c:v>
                </c:pt>
                <c:pt idx="1693">
                  <c:v>0.69635824068019592</c:v>
                </c:pt>
                <c:pt idx="1694">
                  <c:v>0.69621229491951153</c:v>
                </c:pt>
                <c:pt idx="1695">
                  <c:v>0.6960889045694616</c:v>
                </c:pt>
                <c:pt idx="1696">
                  <c:v>0.6960009923918441</c:v>
                </c:pt>
                <c:pt idx="1697">
                  <c:v>0.69590648677731215</c:v>
                </c:pt>
                <c:pt idx="1698">
                  <c:v>0.69585883644271196</c:v>
                </c:pt>
                <c:pt idx="1699">
                  <c:v>0.69581469751791414</c:v>
                </c:pt>
                <c:pt idx="1700">
                  <c:v>0.69578326589428885</c:v>
                </c:pt>
                <c:pt idx="1701">
                  <c:v>0.69576511528747431</c:v>
                </c:pt>
                <c:pt idx="1702">
                  <c:v>0.69575999973594616</c:v>
                </c:pt>
                <c:pt idx="1703">
                  <c:v>0.69575553247890332</c:v>
                </c:pt>
                <c:pt idx="1704">
                  <c:v>0.69577781175261688</c:v>
                </c:pt>
                <c:pt idx="1705">
                  <c:v>0.6958331400590142</c:v>
                </c:pt>
                <c:pt idx="1706">
                  <c:v>0.69586256814336533</c:v>
                </c:pt>
                <c:pt idx="1707">
                  <c:v>0.69585129572898063</c:v>
                </c:pt>
                <c:pt idx="1708">
                  <c:v>0.69582879922118868</c:v>
                </c:pt>
                <c:pt idx="1709">
                  <c:v>0.69575503657478921</c:v>
                </c:pt>
                <c:pt idx="1710">
                  <c:v>0.69567011208715479</c:v>
                </c:pt>
                <c:pt idx="1711">
                  <c:v>0.69558537824017541</c:v>
                </c:pt>
                <c:pt idx="1712">
                  <c:v>0.6954852676569071</c:v>
                </c:pt>
                <c:pt idx="1713">
                  <c:v>0.69535980196908309</c:v>
                </c:pt>
                <c:pt idx="1714">
                  <c:v>0.69522279688485089</c:v>
                </c:pt>
                <c:pt idx="1715">
                  <c:v>0.69506194689675072</c:v>
                </c:pt>
                <c:pt idx="1716">
                  <c:v>0.69486902245806936</c:v>
                </c:pt>
                <c:pt idx="1717">
                  <c:v>0.69463154188013287</c:v>
                </c:pt>
                <c:pt idx="1718">
                  <c:v>0.69441799097598167</c:v>
                </c:pt>
                <c:pt idx="1719">
                  <c:v>0.69420322916511301</c:v>
                </c:pt>
                <c:pt idx="1720">
                  <c:v>0.69402051778032503</c:v>
                </c:pt>
                <c:pt idx="1721">
                  <c:v>0.69385711480676815</c:v>
                </c:pt>
                <c:pt idx="1722">
                  <c:v>0.69367086337598471</c:v>
                </c:pt>
                <c:pt idx="1723">
                  <c:v>0.69348761013253257</c:v>
                </c:pt>
                <c:pt idx="1724">
                  <c:v>0.69335200795868179</c:v>
                </c:pt>
                <c:pt idx="1725">
                  <c:v>0.69323925193414115</c:v>
                </c:pt>
                <c:pt idx="1726">
                  <c:v>0.69315303354111357</c:v>
                </c:pt>
                <c:pt idx="1727">
                  <c:v>0.6930783605890759</c:v>
                </c:pt>
                <c:pt idx="1728">
                  <c:v>0.69304841380162074</c:v>
                </c:pt>
                <c:pt idx="1729">
                  <c:v>0.69301264511856908</c:v>
                </c:pt>
                <c:pt idx="1730">
                  <c:v>0.69300037629864508</c:v>
                </c:pt>
                <c:pt idx="1731">
                  <c:v>0.69296585540981392</c:v>
                </c:pt>
                <c:pt idx="1732">
                  <c:v>0.69292138561313632</c:v>
                </c:pt>
                <c:pt idx="1733">
                  <c:v>0.69291170730427265</c:v>
                </c:pt>
                <c:pt idx="1734">
                  <c:v>0.69289514247522854</c:v>
                </c:pt>
                <c:pt idx="1735">
                  <c:v>0.69286434339869885</c:v>
                </c:pt>
                <c:pt idx="1736">
                  <c:v>0.69285372745265605</c:v>
                </c:pt>
                <c:pt idx="1737">
                  <c:v>0.6928415473844759</c:v>
                </c:pt>
                <c:pt idx="1738">
                  <c:v>0.69282720429931921</c:v>
                </c:pt>
                <c:pt idx="1739">
                  <c:v>0.69281191366637596</c:v>
                </c:pt>
                <c:pt idx="1740">
                  <c:v>0.69282118919234736</c:v>
                </c:pt>
                <c:pt idx="1741">
                  <c:v>0.69283467966806533</c:v>
                </c:pt>
                <c:pt idx="1742">
                  <c:v>0.69286863921596042</c:v>
                </c:pt>
                <c:pt idx="1743">
                  <c:v>0.69292806155751951</c:v>
                </c:pt>
                <c:pt idx="1744">
                  <c:v>0.69297060206183281</c:v>
                </c:pt>
                <c:pt idx="1745">
                  <c:v>0.69301450303426726</c:v>
                </c:pt>
                <c:pt idx="1746">
                  <c:v>0.69301924966710415</c:v>
                </c:pt>
                <c:pt idx="1747">
                  <c:v>0.6929818181404287</c:v>
                </c:pt>
                <c:pt idx="1748">
                  <c:v>0.69294948305921811</c:v>
                </c:pt>
                <c:pt idx="1749">
                  <c:v>0.69294242944612305</c:v>
                </c:pt>
                <c:pt idx="1750">
                  <c:v>0.69295424758012436</c:v>
                </c:pt>
                <c:pt idx="1751">
                  <c:v>0.69295401945982604</c:v>
                </c:pt>
                <c:pt idx="1752">
                  <c:v>0.6929460337847716</c:v>
                </c:pt>
                <c:pt idx="1753">
                  <c:v>0.6929264896841808</c:v>
                </c:pt>
                <c:pt idx="1754">
                  <c:v>0.69291700643451937</c:v>
                </c:pt>
                <c:pt idx="1755">
                  <c:v>0.69295301280663046</c:v>
                </c:pt>
                <c:pt idx="1756">
                  <c:v>0.69303075941727021</c:v>
                </c:pt>
                <c:pt idx="1757">
                  <c:v>0.69315491961246467</c:v>
                </c:pt>
                <c:pt idx="1758">
                  <c:v>0.6932879783382857</c:v>
                </c:pt>
                <c:pt idx="1759">
                  <c:v>0.69339536433862503</c:v>
                </c:pt>
                <c:pt idx="1760">
                  <c:v>0.69348862638741482</c:v>
                </c:pt>
                <c:pt idx="1761">
                  <c:v>0.69360485481902356</c:v>
                </c:pt>
                <c:pt idx="1762">
                  <c:v>0.69371648600189506</c:v>
                </c:pt>
                <c:pt idx="1763">
                  <c:v>0.69380631905875578</c:v>
                </c:pt>
                <c:pt idx="1764">
                  <c:v>0.69389730241684089</c:v>
                </c:pt>
                <c:pt idx="1765">
                  <c:v>0.69395658130503424</c:v>
                </c:pt>
                <c:pt idx="1766">
                  <c:v>0.69397531533376766</c:v>
                </c:pt>
                <c:pt idx="1767">
                  <c:v>0.69395046527282844</c:v>
                </c:pt>
                <c:pt idx="1768">
                  <c:v>0.69388171888153594</c:v>
                </c:pt>
                <c:pt idx="1769">
                  <c:v>0.69380761482196229</c:v>
                </c:pt>
                <c:pt idx="1770">
                  <c:v>0.69372933412997173</c:v>
                </c:pt>
                <c:pt idx="1771">
                  <c:v>0.69364999788119353</c:v>
                </c:pt>
                <c:pt idx="1772">
                  <c:v>0.69353410145509864</c:v>
                </c:pt>
                <c:pt idx="1773">
                  <c:v>0.69340752259520422</c:v>
                </c:pt>
                <c:pt idx="1774">
                  <c:v>0.6933109158229982</c:v>
                </c:pt>
                <c:pt idx="1775">
                  <c:v>0.69324155942695298</c:v>
                </c:pt>
                <c:pt idx="1776">
                  <c:v>0.69316406814937692</c:v>
                </c:pt>
                <c:pt idx="1777">
                  <c:v>0.69307735897768297</c:v>
                </c:pt>
                <c:pt idx="1778">
                  <c:v>0.69298141237304067</c:v>
                </c:pt>
                <c:pt idx="1779">
                  <c:v>0.69288649839704064</c:v>
                </c:pt>
                <c:pt idx="1780">
                  <c:v>0.69278872142957426</c:v>
                </c:pt>
                <c:pt idx="1781">
                  <c:v>0.69271073108211123</c:v>
                </c:pt>
                <c:pt idx="1782">
                  <c:v>0.69260967553369068</c:v>
                </c:pt>
                <c:pt idx="1783">
                  <c:v>0.69251275609080754</c:v>
                </c:pt>
                <c:pt idx="1784">
                  <c:v>0.69241357149350913</c:v>
                </c:pt>
                <c:pt idx="1785">
                  <c:v>0.69229452576665829</c:v>
                </c:pt>
                <c:pt idx="1786">
                  <c:v>0.69214789340287086</c:v>
                </c:pt>
                <c:pt idx="1787">
                  <c:v>0.69198907899319118</c:v>
                </c:pt>
                <c:pt idx="1788">
                  <c:v>0.69181694982198738</c:v>
                </c:pt>
                <c:pt idx="1789">
                  <c:v>0.69163365825742151</c:v>
                </c:pt>
                <c:pt idx="1790">
                  <c:v>0.69145654619187769</c:v>
                </c:pt>
                <c:pt idx="1791">
                  <c:v>0.69127870168910388</c:v>
                </c:pt>
                <c:pt idx="1792">
                  <c:v>0.6911033503782158</c:v>
                </c:pt>
                <c:pt idx="1793">
                  <c:v>0.69094418531376189</c:v>
                </c:pt>
                <c:pt idx="1794">
                  <c:v>0.69076232648264557</c:v>
                </c:pt>
                <c:pt idx="1795">
                  <c:v>0.69057299976768838</c:v>
                </c:pt>
                <c:pt idx="1796">
                  <c:v>0.69039085111780119</c:v>
                </c:pt>
                <c:pt idx="1797">
                  <c:v>0.69019920377630184</c:v>
                </c:pt>
                <c:pt idx="1798">
                  <c:v>0.6900192741983795</c:v>
                </c:pt>
                <c:pt idx="1799">
                  <c:v>0.68985109537024991</c:v>
                </c:pt>
                <c:pt idx="1800">
                  <c:v>0.68971132326139051</c:v>
                </c:pt>
                <c:pt idx="1801">
                  <c:v>0.68955440624162179</c:v>
                </c:pt>
                <c:pt idx="1802">
                  <c:v>0.68938627913284356</c:v>
                </c:pt>
                <c:pt idx="1803">
                  <c:v>0.6891991645596266</c:v>
                </c:pt>
                <c:pt idx="1804">
                  <c:v>0.68899620195223743</c:v>
                </c:pt>
                <c:pt idx="1805">
                  <c:v>0.68881081929109755</c:v>
                </c:pt>
                <c:pt idx="1806">
                  <c:v>0.68866005602381308</c:v>
                </c:pt>
                <c:pt idx="1807">
                  <c:v>0.68850982930368254</c:v>
                </c:pt>
                <c:pt idx="1808">
                  <c:v>0.68837960122058306</c:v>
                </c:pt>
                <c:pt idx="1809">
                  <c:v>0.68825286379189732</c:v>
                </c:pt>
                <c:pt idx="1810">
                  <c:v>0.68812798097182915</c:v>
                </c:pt>
                <c:pt idx="1811">
                  <c:v>0.6880012153221956</c:v>
                </c:pt>
                <c:pt idx="1812">
                  <c:v>0.68790117510748006</c:v>
                </c:pt>
                <c:pt idx="1813">
                  <c:v>0.68781314753466105</c:v>
                </c:pt>
                <c:pt idx="1814">
                  <c:v>0.68772566528504175</c:v>
                </c:pt>
                <c:pt idx="1815">
                  <c:v>0.68761867308082281</c:v>
                </c:pt>
                <c:pt idx="1816">
                  <c:v>0.68749749895160261</c:v>
                </c:pt>
                <c:pt idx="1817">
                  <c:v>0.68736747030450751</c:v>
                </c:pt>
                <c:pt idx="1818">
                  <c:v>0.68723263103147925</c:v>
                </c:pt>
                <c:pt idx="1819">
                  <c:v>0.68708497905097454</c:v>
                </c:pt>
                <c:pt idx="1820">
                  <c:v>0.68692318708731637</c:v>
                </c:pt>
                <c:pt idx="1821">
                  <c:v>0.68676125912167763</c:v>
                </c:pt>
                <c:pt idx="1822">
                  <c:v>0.68659633084761162</c:v>
                </c:pt>
                <c:pt idx="1823">
                  <c:v>0.68644867718655922</c:v>
                </c:pt>
                <c:pt idx="1824">
                  <c:v>0.68631003546673464</c:v>
                </c:pt>
                <c:pt idx="1825">
                  <c:v>0.68618296563185299</c:v>
                </c:pt>
                <c:pt idx="1826">
                  <c:v>0.68609985553494601</c:v>
                </c:pt>
                <c:pt idx="1827">
                  <c:v>0.68604205375268457</c:v>
                </c:pt>
                <c:pt idx="1828">
                  <c:v>0.685974790322188</c:v>
                </c:pt>
                <c:pt idx="1829">
                  <c:v>0.68594127593753473</c:v>
                </c:pt>
                <c:pt idx="1830">
                  <c:v>0.68594099371645612</c:v>
                </c:pt>
                <c:pt idx="1831">
                  <c:v>0.68598580607232451</c:v>
                </c:pt>
                <c:pt idx="1832">
                  <c:v>0.68603367832553996</c:v>
                </c:pt>
                <c:pt idx="1833">
                  <c:v>0.68612042408541862</c:v>
                </c:pt>
                <c:pt idx="1834">
                  <c:v>0.6862095104647199</c:v>
                </c:pt>
                <c:pt idx="1835">
                  <c:v>0.6863186454579373</c:v>
                </c:pt>
                <c:pt idx="1836">
                  <c:v>0.68641962114577182</c:v>
                </c:pt>
                <c:pt idx="1837">
                  <c:v>0.68649780609641076</c:v>
                </c:pt>
                <c:pt idx="1838">
                  <c:v>0.68658078814755197</c:v>
                </c:pt>
                <c:pt idx="1839">
                  <c:v>0.68668162879566652</c:v>
                </c:pt>
                <c:pt idx="1840">
                  <c:v>0.68675563066341205</c:v>
                </c:pt>
                <c:pt idx="1841">
                  <c:v>0.68681185359774588</c:v>
                </c:pt>
                <c:pt idx="1842">
                  <c:v>0.68683673738375428</c:v>
                </c:pt>
                <c:pt idx="1843">
                  <c:v>0.6868708840931611</c:v>
                </c:pt>
                <c:pt idx="1844">
                  <c:v>0.68685863001962244</c:v>
                </c:pt>
                <c:pt idx="1845">
                  <c:v>0.68680558214299736</c:v>
                </c:pt>
                <c:pt idx="1846">
                  <c:v>0.68671164528750561</c:v>
                </c:pt>
                <c:pt idx="1847">
                  <c:v>0.68661531356728966</c:v>
                </c:pt>
                <c:pt idx="1848">
                  <c:v>0.68653709917974326</c:v>
                </c:pt>
                <c:pt idx="1849">
                  <c:v>0.6864345561688453</c:v>
                </c:pt>
                <c:pt idx="1850">
                  <c:v>0.68632450790684207</c:v>
                </c:pt>
                <c:pt idx="1851">
                  <c:v>0.68620766595505545</c:v>
                </c:pt>
                <c:pt idx="1852">
                  <c:v>0.68608753846200565</c:v>
                </c:pt>
                <c:pt idx="1853">
                  <c:v>0.68598008726064308</c:v>
                </c:pt>
                <c:pt idx="1854">
                  <c:v>0.68590046271872918</c:v>
                </c:pt>
                <c:pt idx="1855">
                  <c:v>0.68587601112734575</c:v>
                </c:pt>
                <c:pt idx="1856">
                  <c:v>0.68588353976128602</c:v>
                </c:pt>
                <c:pt idx="1857">
                  <c:v>0.68591944469118682</c:v>
                </c:pt>
                <c:pt idx="1858">
                  <c:v>0.6860264268900651</c:v>
                </c:pt>
                <c:pt idx="1859">
                  <c:v>0.68616187448142252</c:v>
                </c:pt>
                <c:pt idx="1860">
                  <c:v>0.68634740214471168</c:v>
                </c:pt>
                <c:pt idx="1861">
                  <c:v>0.68654195834903797</c:v>
                </c:pt>
                <c:pt idx="1862">
                  <c:v>0.68675844780298478</c:v>
                </c:pt>
                <c:pt idx="1863">
                  <c:v>0.68698491743693701</c:v>
                </c:pt>
                <c:pt idx="1864">
                  <c:v>0.6872077665862828</c:v>
                </c:pt>
                <c:pt idx="1865">
                  <c:v>0.68743536387150694</c:v>
                </c:pt>
                <c:pt idx="1866">
                  <c:v>0.68765722381335337</c:v>
                </c:pt>
                <c:pt idx="1867">
                  <c:v>0.68788310283766485</c:v>
                </c:pt>
                <c:pt idx="1868">
                  <c:v>0.68811499832979017</c:v>
                </c:pt>
                <c:pt idx="1869">
                  <c:v>0.68831506882800109</c:v>
                </c:pt>
                <c:pt idx="1870">
                  <c:v>0.68850783000440918</c:v>
                </c:pt>
                <c:pt idx="1871">
                  <c:v>0.68868583518485849</c:v>
                </c:pt>
                <c:pt idx="1872">
                  <c:v>0.68887729572844725</c:v>
                </c:pt>
                <c:pt idx="1873">
                  <c:v>0.6890692699540677</c:v>
                </c:pt>
                <c:pt idx="1874">
                  <c:v>0.68927159638895019</c:v>
                </c:pt>
                <c:pt idx="1875">
                  <c:v>0.68947516485414839</c:v>
                </c:pt>
                <c:pt idx="1876">
                  <c:v>0.68964434101106142</c:v>
                </c:pt>
                <c:pt idx="1877">
                  <c:v>0.68979361474079692</c:v>
                </c:pt>
                <c:pt idx="1878">
                  <c:v>0.68994576036080579</c:v>
                </c:pt>
                <c:pt idx="1879">
                  <c:v>0.69008982040637534</c:v>
                </c:pt>
                <c:pt idx="1880">
                  <c:v>0.6902000406489246</c:v>
                </c:pt>
                <c:pt idx="1881">
                  <c:v>0.6902958411345318</c:v>
                </c:pt>
                <c:pt idx="1882">
                  <c:v>0.69036849978141279</c:v>
                </c:pt>
                <c:pt idx="1883">
                  <c:v>0.69038093747485119</c:v>
                </c:pt>
                <c:pt idx="1884">
                  <c:v>0.69036731390947714</c:v>
                </c:pt>
                <c:pt idx="1885">
                  <c:v>0.69034997004467902</c:v>
                </c:pt>
                <c:pt idx="1886">
                  <c:v>0.69034311336057774</c:v>
                </c:pt>
                <c:pt idx="1887">
                  <c:v>0.69033216033626188</c:v>
                </c:pt>
                <c:pt idx="1888">
                  <c:v>0.69029267244006276</c:v>
                </c:pt>
                <c:pt idx="1889">
                  <c:v>0.69026274627282891</c:v>
                </c:pt>
                <c:pt idx="1890">
                  <c:v>0.69023412812870166</c:v>
                </c:pt>
                <c:pt idx="1891">
                  <c:v>0.69025902801798489</c:v>
                </c:pt>
                <c:pt idx="1892">
                  <c:v>0.69027725039723564</c:v>
                </c:pt>
                <c:pt idx="1893">
                  <c:v>0.69030124326792164</c:v>
                </c:pt>
                <c:pt idx="1894">
                  <c:v>0.69037254985584651</c:v>
                </c:pt>
                <c:pt idx="1895">
                  <c:v>0.69047078079331969</c:v>
                </c:pt>
                <c:pt idx="1896">
                  <c:v>0.6905593978525234</c:v>
                </c:pt>
                <c:pt idx="1897">
                  <c:v>0.69064144938071326</c:v>
                </c:pt>
                <c:pt idx="1898">
                  <c:v>0.6907217243033591</c:v>
                </c:pt>
                <c:pt idx="1899">
                  <c:v>0.69081356559720763</c:v>
                </c:pt>
                <c:pt idx="1900">
                  <c:v>0.69086141544817459</c:v>
                </c:pt>
                <c:pt idx="1901">
                  <c:v>0.69086740638190269</c:v>
                </c:pt>
                <c:pt idx="1902">
                  <c:v>0.69080108201360779</c:v>
                </c:pt>
                <c:pt idx="1903">
                  <c:v>0.69071416917714934</c:v>
                </c:pt>
                <c:pt idx="1904">
                  <c:v>0.69058532039688592</c:v>
                </c:pt>
                <c:pt idx="1905">
                  <c:v>0.69041935658813158</c:v>
                </c:pt>
                <c:pt idx="1906">
                  <c:v>0.6902370656678456</c:v>
                </c:pt>
                <c:pt idx="1907">
                  <c:v>0.69005674498364356</c:v>
                </c:pt>
                <c:pt idx="1908">
                  <c:v>0.68986719781270489</c:v>
                </c:pt>
                <c:pt idx="1909">
                  <c:v>0.68969176326827231</c:v>
                </c:pt>
                <c:pt idx="1910">
                  <c:v>0.68952296289025583</c:v>
                </c:pt>
                <c:pt idx="1911">
                  <c:v>0.68936834379825518</c:v>
                </c:pt>
                <c:pt idx="1912">
                  <c:v>0.68928843678261087</c:v>
                </c:pt>
                <c:pt idx="1913">
                  <c:v>0.68925299489028902</c:v>
                </c:pt>
                <c:pt idx="1914">
                  <c:v>0.6892538654648831</c:v>
                </c:pt>
                <c:pt idx="1915">
                  <c:v>0.68929434658499722</c:v>
                </c:pt>
                <c:pt idx="1916">
                  <c:v>0.68937852594880566</c:v>
                </c:pt>
                <c:pt idx="1917">
                  <c:v>0.68955095328807248</c:v>
                </c:pt>
                <c:pt idx="1918">
                  <c:v>0.68983508641677538</c:v>
                </c:pt>
                <c:pt idx="1919">
                  <c:v>0.69015109609156833</c:v>
                </c:pt>
                <c:pt idx="1920">
                  <c:v>0.69046847121700961</c:v>
                </c:pt>
                <c:pt idx="1921">
                  <c:v>0.69078482794644192</c:v>
                </c:pt>
                <c:pt idx="1922">
                  <c:v>0.69110957533845252</c:v>
                </c:pt>
                <c:pt idx="1923">
                  <c:v>0.69140797221900074</c:v>
                </c:pt>
                <c:pt idx="1924">
                  <c:v>0.69170052185098296</c:v>
                </c:pt>
                <c:pt idx="1925">
                  <c:v>0.69195657558729773</c:v>
                </c:pt>
                <c:pt idx="1926">
                  <c:v>0.6922126222501942</c:v>
                </c:pt>
                <c:pt idx="1927">
                  <c:v>0.69246010824533144</c:v>
                </c:pt>
                <c:pt idx="1928">
                  <c:v>0.69263683920189234</c:v>
                </c:pt>
                <c:pt idx="1929">
                  <c:v>0.69269225648549648</c:v>
                </c:pt>
                <c:pt idx="1930">
                  <c:v>0.69272635708881047</c:v>
                </c:pt>
                <c:pt idx="1931">
                  <c:v>0.69275241998676085</c:v>
                </c:pt>
                <c:pt idx="1932">
                  <c:v>0.69278835561718599</c:v>
                </c:pt>
                <c:pt idx="1933">
                  <c:v>0.692834503534973</c:v>
                </c:pt>
                <c:pt idx="1934">
                  <c:v>0.69286866048977158</c:v>
                </c:pt>
                <c:pt idx="1935">
                  <c:v>0.69288154229096088</c:v>
                </c:pt>
                <c:pt idx="1936">
                  <c:v>0.69293222871481841</c:v>
                </c:pt>
                <c:pt idx="1937">
                  <c:v>0.69297575152972835</c:v>
                </c:pt>
                <c:pt idx="1938">
                  <c:v>0.69298412699204848</c:v>
                </c:pt>
                <c:pt idx="1939">
                  <c:v>0.69296452790234864</c:v>
                </c:pt>
                <c:pt idx="1940">
                  <c:v>0.69292387901039132</c:v>
                </c:pt>
                <c:pt idx="1941">
                  <c:v>0.69287048444401211</c:v>
                </c:pt>
                <c:pt idx="1942">
                  <c:v>0.69280114277721594</c:v>
                </c:pt>
                <c:pt idx="1943">
                  <c:v>0.69269751883129926</c:v>
                </c:pt>
                <c:pt idx="1944">
                  <c:v>0.69256704137555214</c:v>
                </c:pt>
                <c:pt idx="1945">
                  <c:v>0.69244576467792807</c:v>
                </c:pt>
                <c:pt idx="1946">
                  <c:v>0.69231600157670237</c:v>
                </c:pt>
                <c:pt idx="1947">
                  <c:v>0.69217001041846382</c:v>
                </c:pt>
                <c:pt idx="1948">
                  <c:v>0.69202931770541476</c:v>
                </c:pt>
                <c:pt idx="1949">
                  <c:v>0.69190236070018429</c:v>
                </c:pt>
                <c:pt idx="1950">
                  <c:v>0.69177121237043737</c:v>
                </c:pt>
                <c:pt idx="1951">
                  <c:v>0.69165947891147872</c:v>
                </c:pt>
                <c:pt idx="1952">
                  <c:v>0.6915570145922213</c:v>
                </c:pt>
                <c:pt idx="1953">
                  <c:v>0.69147760711058437</c:v>
                </c:pt>
                <c:pt idx="1954">
                  <c:v>0.69141640306762386</c:v>
                </c:pt>
                <c:pt idx="1955">
                  <c:v>0.69134730533095279</c:v>
                </c:pt>
                <c:pt idx="1956">
                  <c:v>0.69126938193693122</c:v>
                </c:pt>
                <c:pt idx="1957">
                  <c:v>0.69120762672330816</c:v>
                </c:pt>
                <c:pt idx="1958">
                  <c:v>0.691124273356861</c:v>
                </c:pt>
                <c:pt idx="1959">
                  <c:v>0.69102053425083187</c:v>
                </c:pt>
                <c:pt idx="1960">
                  <c:v>0.69088596226222121</c:v>
                </c:pt>
                <c:pt idx="1961">
                  <c:v>0.69075654631546146</c:v>
                </c:pt>
                <c:pt idx="1962">
                  <c:v>0.6906231265261108</c:v>
                </c:pt>
                <c:pt idx="1963">
                  <c:v>0.69047344834280489</c:v>
                </c:pt>
                <c:pt idx="1964">
                  <c:v>0.69030935674437754</c:v>
                </c:pt>
                <c:pt idx="1965">
                  <c:v>0.69013335501243411</c:v>
                </c:pt>
                <c:pt idx="1966">
                  <c:v>0.68996095103237198</c:v>
                </c:pt>
                <c:pt idx="1967">
                  <c:v>0.68979447692951679</c:v>
                </c:pt>
                <c:pt idx="1968">
                  <c:v>0.68962881857137648</c:v>
                </c:pt>
                <c:pt idx="1969">
                  <c:v>0.68949111325126633</c:v>
                </c:pt>
                <c:pt idx="1970">
                  <c:v>0.68937061608672134</c:v>
                </c:pt>
                <c:pt idx="1971">
                  <c:v>0.68928907327581568</c:v>
                </c:pt>
                <c:pt idx="1972">
                  <c:v>0.68920592672882708</c:v>
                </c:pt>
                <c:pt idx="1973">
                  <c:v>0.68912992728225486</c:v>
                </c:pt>
                <c:pt idx="1974">
                  <c:v>0.68906311173387469</c:v>
                </c:pt>
                <c:pt idx="1975">
                  <c:v>0.68901440533683567</c:v>
                </c:pt>
                <c:pt idx="1976">
                  <c:v>0.68896473447848527</c:v>
                </c:pt>
                <c:pt idx="1977">
                  <c:v>0.68891642799142927</c:v>
                </c:pt>
                <c:pt idx="1978">
                  <c:v>0.68884141901104157</c:v>
                </c:pt>
                <c:pt idx="1979">
                  <c:v>0.68874780354827336</c:v>
                </c:pt>
                <c:pt idx="1980">
                  <c:v>0.68864822581383212</c:v>
                </c:pt>
                <c:pt idx="1981">
                  <c:v>0.68855425268923887</c:v>
                </c:pt>
                <c:pt idx="1982">
                  <c:v>0.68844483336734208</c:v>
                </c:pt>
                <c:pt idx="1983">
                  <c:v>0.68834017612068865</c:v>
                </c:pt>
                <c:pt idx="1984">
                  <c:v>0.68822356419391495</c:v>
                </c:pt>
                <c:pt idx="1985">
                  <c:v>0.68809286436133399</c:v>
                </c:pt>
                <c:pt idx="1986">
                  <c:v>0.68794916249450833</c:v>
                </c:pt>
                <c:pt idx="1987">
                  <c:v>0.68781568697483364</c:v>
                </c:pt>
                <c:pt idx="1988">
                  <c:v>0.68769394449677446</c:v>
                </c:pt>
                <c:pt idx="1989">
                  <c:v>0.68758282661146108</c:v>
                </c:pt>
                <c:pt idx="1990">
                  <c:v>0.68750281355562515</c:v>
                </c:pt>
                <c:pt idx="1991">
                  <c:v>0.68742042429633132</c:v>
                </c:pt>
                <c:pt idx="1992">
                  <c:v>0.68731814515743128</c:v>
                </c:pt>
                <c:pt idx="1993">
                  <c:v>0.68722662965161563</c:v>
                </c:pt>
                <c:pt idx="1994">
                  <c:v>0.68716206588070672</c:v>
                </c:pt>
                <c:pt idx="1995">
                  <c:v>0.68711700893401217</c:v>
                </c:pt>
                <c:pt idx="1996">
                  <c:v>0.68709994726934487</c:v>
                </c:pt>
                <c:pt idx="1997">
                  <c:v>0.68708268926131144</c:v>
                </c:pt>
                <c:pt idx="1998">
                  <c:v>0.687049141340069</c:v>
                </c:pt>
                <c:pt idx="1999">
                  <c:v>0.6870048498451089</c:v>
                </c:pt>
                <c:pt idx="2000">
                  <c:v>0.68696365580962382</c:v>
                </c:pt>
                <c:pt idx="2001">
                  <c:v>0.68689714526549173</c:v>
                </c:pt>
                <c:pt idx="2002">
                  <c:v>0.68680924625277584</c:v>
                </c:pt>
                <c:pt idx="2003">
                  <c:v>0.6867285969178627</c:v>
                </c:pt>
                <c:pt idx="2004">
                  <c:v>0.68664288982376298</c:v>
                </c:pt>
                <c:pt idx="2005">
                  <c:v>0.68653583743283597</c:v>
                </c:pt>
                <c:pt idx="2006">
                  <c:v>0.68642278705924309</c:v>
                </c:pt>
                <c:pt idx="2007">
                  <c:v>0.6863410631439264</c:v>
                </c:pt>
                <c:pt idx="2008">
                  <c:v>0.68625489502991865</c:v>
                </c:pt>
                <c:pt idx="2009">
                  <c:v>0.6861830495246185</c:v>
                </c:pt>
                <c:pt idx="2010">
                  <c:v>0.68611766171347122</c:v>
                </c:pt>
                <c:pt idx="2011">
                  <c:v>0.68603998680829426</c:v>
                </c:pt>
                <c:pt idx="2012">
                  <c:v>0.68596517880747621</c:v>
                </c:pt>
                <c:pt idx="2013">
                  <c:v>0.68592330129801882</c:v>
                </c:pt>
                <c:pt idx="2014">
                  <c:v>0.68588914392259914</c:v>
                </c:pt>
                <c:pt idx="2015">
                  <c:v>0.68587812411995097</c:v>
                </c:pt>
                <c:pt idx="2016">
                  <c:v>0.6858976434371129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979-4962-B325-2A6C94CCD0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89943295"/>
        <c:axId val="1189948095"/>
      </c:scatterChart>
      <c:valAx>
        <c:axId val="11899432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48095"/>
        <c:crosses val="autoZero"/>
        <c:crossBetween val="midCat"/>
      </c:valAx>
      <c:valAx>
        <c:axId val="1189948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99432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8D8B921-2BF6-4678-B4E5-3D5769DBD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1458639827-sablona-zaverecnej-prace(4)</Template>
  <TotalTime>2626</TotalTime>
  <Pages>28</Pages>
  <Words>4725</Words>
  <Characters>26937</Characters>
  <Application>Microsoft Office Word</Application>
  <DocSecurity>0</DocSecurity>
  <Lines>224</Lines>
  <Paragraphs>63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 Šimurka</dc:creator>
  <cp:lastModifiedBy>STUD - Jakub Šimurka</cp:lastModifiedBy>
  <cp:revision>18</cp:revision>
  <cp:lastPrinted>2015-04-21T20:14:00Z</cp:lastPrinted>
  <dcterms:created xsi:type="dcterms:W3CDTF">2026-02-28T21:42:00Z</dcterms:created>
  <dcterms:modified xsi:type="dcterms:W3CDTF">2026-05-10T22:25:00Z</dcterms:modified>
</cp:coreProperties>
</file>